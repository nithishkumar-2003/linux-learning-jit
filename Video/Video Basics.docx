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ackground w:color="FFFFFF"/>
  <w:body>
    <w:p xmlns:wp14="http://schemas.microsoft.com/office/word/2010/wordml" w:rsidRPr="00BC68C3" w:rsidR="00E83B17" w:rsidP="4B763E05" w:rsidRDefault="00E83B17" w14:paraId="672A6659" wp14:textId="77777777" wp14:noSpellErr="1">
      <w:pPr>
        <w:pStyle w:val="Cover-title"/>
        <w:spacing w:line="360" w:lineRule="auto"/>
        <w:jc w:val="both"/>
        <w:rPr>
          <w:rFonts w:ascii="Times New Roman" w:hAnsi="Times New Roman" w:eastAsia="Times New Roman" w:cs="Times New Roman"/>
          <w:color w:val="000000"/>
          <w:sz w:val="28"/>
          <w:szCs w:val="28"/>
        </w:rPr>
      </w:pPr>
    </w:p>
    <w:p w:rsidR="4AB915A6" w:rsidP="4B763E05" w:rsidRDefault="4AB915A6" w14:paraId="4EA15E95" w14:textId="6F10BAE7">
      <w:pPr>
        <w:pStyle w:val="Cover-title"/>
        <w:spacing w:line="360" w:lineRule="auto"/>
        <w:jc w:val="both"/>
        <w:rPr>
          <w:rFonts w:ascii="Times New Roman" w:hAnsi="Times New Roman" w:eastAsia="Times New Roman" w:cs="Times New Roman"/>
          <w:color w:val="000000" w:themeColor="text1" w:themeTint="FF" w:themeShade="FF"/>
          <w:sz w:val="28"/>
          <w:szCs w:val="28"/>
        </w:rPr>
      </w:pPr>
    </w:p>
    <w:p xmlns:wp14="http://schemas.microsoft.com/office/word/2010/wordml" w:rsidRPr="00BC68C3" w:rsidR="00E83B17" w:rsidP="4B763E05" w:rsidRDefault="00E83B17" w14:paraId="0A37501D" wp14:textId="0A57BB19">
      <w:pPr>
        <w:pStyle w:val="Normal"/>
        <w:spacing w:line="360" w:lineRule="auto"/>
        <w:jc w:val="both"/>
        <w:rPr>
          <w:rFonts w:ascii="Times New Roman" w:hAnsi="Times New Roman" w:eastAsia="Times New Roman" w:cs="Times New Roman"/>
          <w:color w:val="000000"/>
          <w:sz w:val="28"/>
          <w:szCs w:val="28"/>
        </w:rPr>
      </w:pPr>
    </w:p>
    <w:p xmlns:wp14="http://schemas.microsoft.com/office/word/2010/wordml" w:rsidRPr="00BC68C3" w:rsidR="00E83B17" w:rsidP="55A59C11" w:rsidRDefault="00E83B17" w14:paraId="06632A3C" wp14:textId="3B87FAF3">
      <w:pPr>
        <w:widowControl w:val="0"/>
        <w:spacing w:line="360" w:lineRule="auto"/>
        <w:ind w:left="0" w:hanging="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RPr="00BC68C3" w:rsidR="00E83B17" w:rsidP="55A59C11" w:rsidRDefault="00E83B17" w14:paraId="7C8EDBCE" wp14:textId="2CE974C9">
      <w:pPr>
        <w:widowControl w:val="0"/>
        <w:spacing w:line="360" w:lineRule="auto"/>
        <w:ind w:left="0" w:hanging="0" w:firstLine="72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RPr="00BC68C3" w:rsidR="00E83B17" w:rsidP="791AC443" w:rsidRDefault="00E83B17" w14:paraId="154369E4" wp14:textId="5560D4DD">
      <w:pPr>
        <w:pStyle w:val="Cover-title"/>
        <w:spacing w:line="360" w:lineRule="auto"/>
        <w:jc w:val="center"/>
        <w:rPr>
          <w:rFonts w:ascii="Times New Roman" w:hAnsi="Times New Roman" w:eastAsia="Times New Roman" w:cs="Times New Roman"/>
          <w:color w:val="000000"/>
          <w:sz w:val="28"/>
          <w:szCs w:val="28"/>
        </w:rPr>
      </w:pPr>
      <w:r w:rsidRPr="55A59C11" w:rsidR="30E06E2B">
        <w:rPr>
          <w:rFonts w:ascii="Times New Roman" w:hAnsi="Times New Roman" w:eastAsia="Times New Roman" w:cs="Times New Roman"/>
          <w:color w:val="000000" w:themeColor="text1" w:themeTint="FF" w:themeShade="FF"/>
          <w:sz w:val="28"/>
          <w:szCs w:val="28"/>
        </w:rPr>
        <w:t>video</w:t>
      </w:r>
      <w:r w:rsidRPr="55A59C11" w:rsidR="156F62C0">
        <w:rPr>
          <w:rFonts w:ascii="Times New Roman" w:hAnsi="Times New Roman" w:eastAsia="Times New Roman" w:cs="Times New Roman"/>
          <w:color w:val="000000" w:themeColor="text1" w:themeTint="FF" w:themeShade="FF"/>
          <w:sz w:val="28"/>
          <w:szCs w:val="28"/>
        </w:rPr>
        <w:t>_</w:t>
      </w:r>
      <w:r w:rsidRPr="55A59C11" w:rsidR="4E5C313F">
        <w:rPr>
          <w:rFonts w:ascii="Times New Roman" w:hAnsi="Times New Roman" w:eastAsia="Times New Roman" w:cs="Times New Roman"/>
          <w:color w:val="000000" w:themeColor="text1" w:themeTint="FF" w:themeShade="FF"/>
          <w:sz w:val="28"/>
          <w:szCs w:val="28"/>
        </w:rPr>
        <w:t>basics</w:t>
      </w:r>
    </w:p>
    <w:p w:rsidR="4AB915A6" w:rsidP="7BD68064" w:rsidRDefault="4AB915A6" w14:paraId="607C068B" w14:textId="48A7A366">
      <w:pPr>
        <w:pStyle w:val="Normal"/>
        <w:spacing w:line="360" w:lineRule="auto"/>
        <w:jc w:val="both"/>
        <w:rPr>
          <w:rFonts w:ascii="Times New Roman" w:hAnsi="Times New Roman" w:eastAsia="Times New Roman" w:cs="Times New Roman"/>
          <w:color w:val="000000" w:themeColor="text1" w:themeTint="FF" w:themeShade="FF"/>
          <w:sz w:val="28"/>
          <w:szCs w:val="28"/>
        </w:rPr>
      </w:pPr>
    </w:p>
    <w:p xmlns:wp14="http://schemas.microsoft.com/office/word/2010/wordml" w:rsidRPr="00A64C55" w:rsidR="0011102B" w:rsidP="4B763E05" w:rsidRDefault="00524730" w14:paraId="1BD39539" wp14:textId="77777777">
      <w:pPr>
        <w:pStyle w:val="Cover-title"/>
        <w:spacing w:line="360" w:lineRule="auto"/>
        <w:jc w:val="both"/>
        <w:rPr>
          <w:rFonts w:ascii="Times New Roman" w:hAnsi="Times New Roman" w:eastAsia="Times New Roman" w:cs="Times New Roman"/>
          <w:color w:val="000000"/>
          <w:sz w:val="28"/>
          <w:szCs w:val="28"/>
        </w:rPr>
      </w:pPr>
      <w:r w:rsidRPr="55A59C11" w:rsidR="357CD6C1">
        <w:rPr>
          <w:rFonts w:ascii="Times New Roman" w:hAnsi="Times New Roman" w:eastAsia="Times New Roman" w:cs="Times New Roman"/>
          <w:caps w:val="0"/>
          <w:smallCaps w:val="0"/>
          <w:color w:val="000000" w:themeColor="text1" w:themeTint="FF" w:themeShade="FF"/>
          <w:sz w:val="28"/>
          <w:szCs w:val="28"/>
        </w:rPr>
        <w:t>Document H</w:t>
      </w:r>
      <w:r w:rsidRPr="55A59C11" w:rsidR="70B62BB4">
        <w:rPr>
          <w:rFonts w:ascii="Times New Roman" w:hAnsi="Times New Roman" w:eastAsia="Times New Roman" w:cs="Times New Roman"/>
          <w:caps w:val="0"/>
          <w:smallCaps w:val="0"/>
          <w:color w:val="000000" w:themeColor="text1" w:themeTint="FF" w:themeShade="FF"/>
          <w:sz w:val="28"/>
          <w:szCs w:val="28"/>
        </w:rPr>
        <w:t>istory</w:t>
      </w:r>
      <w:r w:rsidRPr="55A59C11" w:rsidR="33CED1FC">
        <w:rPr>
          <w:rFonts w:ascii="Times New Roman" w:hAnsi="Times New Roman" w:eastAsia="Times New Roman" w:cs="Times New Roman"/>
          <w:color w:val="000000" w:themeColor="text1" w:themeTint="FF" w:themeShade="FF"/>
          <w:sz w:val="28"/>
          <w:szCs w:val="28"/>
        </w:rPr>
        <w:t>:</w:t>
      </w:r>
    </w:p>
    <w:p xmlns:wp14="http://schemas.microsoft.com/office/word/2010/wordml" w:rsidRPr="00A64C55" w:rsidR="0011102B" w:rsidP="4B763E05" w:rsidRDefault="0011102B" w14:paraId="44EAFD9C" wp14:textId="77777777">
      <w:pPr>
        <w:spacing w:line="360" w:lineRule="auto"/>
        <w:jc w:val="both"/>
        <w:rPr>
          <w:rFonts w:ascii="Times New Roman" w:hAnsi="Times New Roman" w:eastAsia="Times New Roman" w:cs="Times New Roman"/>
          <w:color w:val="000000"/>
          <w:sz w:val="28"/>
          <w:szCs w:val="28"/>
        </w:rPr>
      </w:pP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615"/>
        <w:gridCol w:w="965"/>
        <w:gridCol w:w="1705"/>
        <w:gridCol w:w="1650"/>
        <w:gridCol w:w="1560"/>
        <w:gridCol w:w="1550"/>
        <w:gridCol w:w="1455"/>
      </w:tblGrid>
      <w:tr xmlns:wp14="http://schemas.microsoft.com/office/word/2010/wordml" w:rsidRPr="00A64C55" w:rsidR="00B73101" w:rsidTr="55A59C11" w14:paraId="006CDAE0" wp14:textId="77777777">
        <w:trPr>
          <w:trHeight w:val="420"/>
        </w:trPr>
        <w:tc>
          <w:tcPr>
            <w:tcW w:w="615" w:type="dxa"/>
            <w:shd w:val="clear" w:color="auto" w:fill="C0C0C0"/>
            <w:tcMar/>
          </w:tcPr>
          <w:p w:rsidR="4AB915A6" w:rsidP="55A59C11" w:rsidRDefault="4AB915A6" w14:paraId="2AE2CECC" w14:textId="41C2E4CC">
            <w:pPr>
              <w:pStyle w:val="TableParagraph"/>
              <w:widowControl w:val="0"/>
              <w:spacing w:line="360" w:lineRule="auto"/>
              <w:ind w:left="8" w:right="51"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1"/>
                <w:bCs w:val="1"/>
                <w:i w:val="0"/>
                <w:iCs w:val="0"/>
                <w:caps w:val="0"/>
                <w:smallCaps w:val="0"/>
                <w:color w:val="000000" w:themeColor="text1" w:themeTint="FF" w:themeShade="FF"/>
                <w:sz w:val="28"/>
                <w:szCs w:val="28"/>
                <w:lang w:val="en-US"/>
              </w:rPr>
              <w:t>S.No</w:t>
            </w:r>
          </w:p>
        </w:tc>
        <w:tc>
          <w:tcPr>
            <w:tcW w:w="965" w:type="dxa"/>
            <w:shd w:val="clear" w:color="auto" w:fill="C0C0C0"/>
            <w:tcMar/>
          </w:tcPr>
          <w:p w:rsidR="4AB915A6" w:rsidP="55A59C11" w:rsidRDefault="4AB915A6" w14:paraId="2042B82F" w14:textId="65DC7D63">
            <w:pPr>
              <w:pStyle w:val="TableParagraph"/>
              <w:widowControl w:val="0"/>
              <w:spacing w:line="360" w:lineRule="auto"/>
              <w:ind w:left="134"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1"/>
                <w:bCs w:val="1"/>
                <w:i w:val="0"/>
                <w:iCs w:val="0"/>
                <w:caps w:val="0"/>
                <w:smallCaps w:val="0"/>
                <w:color w:val="000000" w:themeColor="text1" w:themeTint="FF" w:themeShade="FF"/>
                <w:sz w:val="28"/>
                <w:szCs w:val="28"/>
                <w:lang w:val="en-US"/>
              </w:rPr>
              <w:t>Versio</w:t>
            </w:r>
          </w:p>
          <w:p w:rsidR="4AB915A6" w:rsidP="55A59C11" w:rsidRDefault="4AB915A6" w14:paraId="0BACFDFC" w14:textId="7F5E7C76">
            <w:pPr>
              <w:pStyle w:val="TableParagraph"/>
              <w:widowControl w:val="0"/>
              <w:spacing w:line="360" w:lineRule="auto"/>
              <w:ind w:left="184"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1"/>
                <w:bCs w:val="1"/>
                <w:i w:val="0"/>
                <w:iCs w:val="0"/>
                <w:caps w:val="0"/>
                <w:smallCaps w:val="0"/>
                <w:color w:val="000000" w:themeColor="text1" w:themeTint="FF" w:themeShade="FF"/>
                <w:sz w:val="28"/>
                <w:szCs w:val="28"/>
                <w:lang w:val="en-US"/>
              </w:rPr>
              <w:t>n No.</w:t>
            </w:r>
          </w:p>
        </w:tc>
        <w:tc>
          <w:tcPr>
            <w:tcW w:w="1705" w:type="dxa"/>
            <w:shd w:val="clear" w:color="auto" w:fill="C0C0C0"/>
            <w:tcMar/>
          </w:tcPr>
          <w:p w:rsidR="4AB915A6" w:rsidP="55A59C11" w:rsidRDefault="4AB915A6" w14:paraId="71A067DE" w14:textId="6B0F860F">
            <w:pPr>
              <w:pStyle w:val="TableParagraph"/>
              <w:widowControl w:val="0"/>
              <w:spacing w:line="360" w:lineRule="auto"/>
              <w:ind w:left="9"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1"/>
                <w:bCs w:val="1"/>
                <w:i w:val="0"/>
                <w:iCs w:val="0"/>
                <w:caps w:val="0"/>
                <w:smallCaps w:val="0"/>
                <w:color w:val="000000" w:themeColor="text1" w:themeTint="FF" w:themeShade="FF"/>
                <w:sz w:val="28"/>
                <w:szCs w:val="28"/>
                <w:lang w:val="en-US"/>
              </w:rPr>
              <w:t>Author</w:t>
            </w:r>
          </w:p>
        </w:tc>
        <w:tc>
          <w:tcPr>
            <w:tcW w:w="1650" w:type="dxa"/>
            <w:shd w:val="clear" w:color="auto" w:fill="C0C0C0"/>
            <w:tcMar/>
          </w:tcPr>
          <w:p w:rsidR="4AB915A6" w:rsidP="55A59C11" w:rsidRDefault="4AB915A6" w14:paraId="630847A8" w14:textId="68C24EA1">
            <w:pPr>
              <w:pStyle w:val="TableParagraph"/>
              <w:widowControl w:val="0"/>
              <w:spacing w:line="360" w:lineRule="auto"/>
              <w:ind w:left="256"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1"/>
                <w:bCs w:val="1"/>
                <w:i w:val="0"/>
                <w:iCs w:val="0"/>
                <w:caps w:val="0"/>
                <w:smallCaps w:val="0"/>
                <w:color w:val="000000" w:themeColor="text1" w:themeTint="FF" w:themeShade="FF"/>
                <w:sz w:val="28"/>
                <w:szCs w:val="28"/>
                <w:lang w:val="en-US"/>
              </w:rPr>
              <w:t>Section(s)</w:t>
            </w:r>
          </w:p>
          <w:p w:rsidR="4AB915A6" w:rsidP="55A59C11" w:rsidRDefault="4AB915A6" w14:paraId="10FB1696" w14:textId="26CCCE8B">
            <w:pPr>
              <w:pStyle w:val="TableParagraph"/>
              <w:widowControl w:val="0"/>
              <w:spacing w:line="360" w:lineRule="auto"/>
              <w:ind w:left="314"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1"/>
                <w:bCs w:val="1"/>
                <w:i w:val="0"/>
                <w:iCs w:val="0"/>
                <w:caps w:val="0"/>
                <w:smallCaps w:val="0"/>
                <w:color w:val="000000" w:themeColor="text1" w:themeTint="FF" w:themeShade="FF"/>
                <w:sz w:val="28"/>
                <w:szCs w:val="28"/>
                <w:lang w:val="en-US"/>
              </w:rPr>
              <w:t>Affected</w:t>
            </w:r>
          </w:p>
        </w:tc>
        <w:tc>
          <w:tcPr>
            <w:tcW w:w="1560" w:type="dxa"/>
            <w:shd w:val="clear" w:color="auto" w:fill="C0C0C0"/>
            <w:tcMar/>
          </w:tcPr>
          <w:p w:rsidR="4AB915A6" w:rsidP="55A59C11" w:rsidRDefault="4AB915A6" w14:paraId="56C2D8C0" w14:textId="40C8A059">
            <w:pPr>
              <w:pStyle w:val="TableParagraph"/>
              <w:widowControl w:val="0"/>
              <w:spacing w:line="360" w:lineRule="auto"/>
              <w:ind w:left="32" w:right="23"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1"/>
                <w:bCs w:val="1"/>
                <w:i w:val="0"/>
                <w:iCs w:val="0"/>
                <w:caps w:val="0"/>
                <w:smallCaps w:val="0"/>
                <w:color w:val="000000" w:themeColor="text1" w:themeTint="FF" w:themeShade="FF"/>
                <w:sz w:val="28"/>
                <w:szCs w:val="28"/>
                <w:lang w:val="en-US"/>
              </w:rPr>
              <w:t>Change(s) made</w:t>
            </w:r>
          </w:p>
        </w:tc>
        <w:tc>
          <w:tcPr>
            <w:tcW w:w="1550" w:type="dxa"/>
            <w:shd w:val="clear" w:color="auto" w:fill="C0C0C0"/>
            <w:tcMar/>
          </w:tcPr>
          <w:p w:rsidR="4AB915A6" w:rsidP="55A59C11" w:rsidRDefault="4AB915A6" w14:paraId="514EC93C" w14:textId="18DB5F51">
            <w:pPr>
              <w:pStyle w:val="TableParagraph"/>
              <w:widowControl w:val="0"/>
              <w:spacing w:line="360" w:lineRule="auto"/>
              <w:ind w:left="8"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1"/>
                <w:bCs w:val="1"/>
                <w:i w:val="0"/>
                <w:iCs w:val="0"/>
                <w:caps w:val="0"/>
                <w:smallCaps w:val="0"/>
                <w:color w:val="000000" w:themeColor="text1" w:themeTint="FF" w:themeShade="FF"/>
                <w:sz w:val="28"/>
                <w:szCs w:val="28"/>
                <w:lang w:val="en-US"/>
              </w:rPr>
              <w:t>Approved</w:t>
            </w:r>
          </w:p>
          <w:p w:rsidR="4AB915A6" w:rsidP="55A59C11" w:rsidRDefault="4AB915A6" w14:paraId="394637BE" w14:textId="4393A214">
            <w:pPr>
              <w:pStyle w:val="TableParagraph"/>
              <w:widowControl w:val="0"/>
              <w:spacing w:line="360" w:lineRule="auto"/>
              <w:ind w:left="8" w:right="2"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1"/>
                <w:bCs w:val="1"/>
                <w:i w:val="0"/>
                <w:iCs w:val="0"/>
                <w:caps w:val="0"/>
                <w:smallCaps w:val="0"/>
                <w:color w:val="000000" w:themeColor="text1" w:themeTint="FF" w:themeShade="FF"/>
                <w:sz w:val="28"/>
                <w:szCs w:val="28"/>
                <w:lang w:val="en-US"/>
              </w:rPr>
              <w:t>Date</w:t>
            </w:r>
          </w:p>
        </w:tc>
        <w:tc>
          <w:tcPr>
            <w:tcW w:w="1455" w:type="dxa"/>
            <w:shd w:val="clear" w:color="auto" w:fill="C0C0C0"/>
            <w:tcMar/>
          </w:tcPr>
          <w:p w:rsidR="4AB915A6" w:rsidP="55A59C11" w:rsidRDefault="4AB915A6" w14:paraId="03225DDB" w14:textId="6E3DDE9F">
            <w:pPr>
              <w:pStyle w:val="TableParagraph"/>
              <w:widowControl w:val="0"/>
              <w:spacing w:line="360" w:lineRule="auto"/>
              <w:ind w:left="8" w:right="1"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1"/>
                <w:bCs w:val="1"/>
                <w:i w:val="0"/>
                <w:iCs w:val="0"/>
                <w:caps w:val="0"/>
                <w:smallCaps w:val="0"/>
                <w:color w:val="000000" w:themeColor="text1" w:themeTint="FF" w:themeShade="FF"/>
                <w:sz w:val="28"/>
                <w:szCs w:val="28"/>
                <w:lang w:val="en-US"/>
              </w:rPr>
              <w:t>Approved</w:t>
            </w:r>
          </w:p>
          <w:p w:rsidR="4AB915A6" w:rsidP="55A59C11" w:rsidRDefault="4AB915A6" w14:paraId="5D926B7F" w14:textId="63D30FA6">
            <w:pPr>
              <w:pStyle w:val="TableParagraph"/>
              <w:widowControl w:val="0"/>
              <w:spacing w:line="360" w:lineRule="auto"/>
              <w:ind w:left="8" w:right="1"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1"/>
                <w:bCs w:val="1"/>
                <w:i w:val="0"/>
                <w:iCs w:val="0"/>
                <w:caps w:val="0"/>
                <w:smallCaps w:val="0"/>
                <w:color w:val="000000" w:themeColor="text1" w:themeTint="FF" w:themeShade="FF"/>
                <w:sz w:val="28"/>
                <w:szCs w:val="28"/>
                <w:lang w:val="en-US"/>
              </w:rPr>
              <w:t>by</w:t>
            </w:r>
          </w:p>
        </w:tc>
      </w:tr>
      <w:tr xmlns:wp14="http://schemas.microsoft.com/office/word/2010/wordml" w:rsidRPr="00A64C55" w:rsidR="00B73101" w:rsidTr="55A59C11" w14:paraId="4B94D5A5" wp14:textId="77777777">
        <w:trPr>
          <w:trHeight w:val="420"/>
        </w:trPr>
        <w:tc>
          <w:tcPr>
            <w:tcW w:w="615" w:type="dxa"/>
            <w:tcMar/>
          </w:tcPr>
          <w:p w:rsidR="4AB915A6" w:rsidP="55A59C11" w:rsidRDefault="4AB915A6" w14:paraId="49141AEC" w14:textId="047D7F6B">
            <w:pPr>
              <w:pStyle w:val="TableParagraph"/>
              <w:widowControl w:val="0"/>
              <w:spacing w:before="1" w:line="360" w:lineRule="auto"/>
              <w:ind w:left="51" w:right="43"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0"/>
                <w:bCs w:val="0"/>
                <w:i w:val="0"/>
                <w:iCs w:val="0"/>
                <w:caps w:val="0"/>
                <w:smallCaps w:val="0"/>
                <w:color w:val="000000" w:themeColor="text1" w:themeTint="FF" w:themeShade="FF"/>
                <w:sz w:val="28"/>
                <w:szCs w:val="28"/>
                <w:lang w:val="en-US"/>
              </w:rPr>
              <w:t>1</w:t>
            </w:r>
          </w:p>
        </w:tc>
        <w:tc>
          <w:tcPr>
            <w:tcW w:w="965" w:type="dxa"/>
            <w:tcMar/>
          </w:tcPr>
          <w:p w:rsidR="4AB915A6" w:rsidP="55A59C11" w:rsidRDefault="4AB915A6" w14:paraId="7C477C73" w14:textId="1645E1B2">
            <w:pPr>
              <w:pStyle w:val="TableParagraph"/>
              <w:widowControl w:val="0"/>
              <w:spacing w:before="1" w:line="360" w:lineRule="auto"/>
              <w:ind w:left="10"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0"/>
                <w:bCs w:val="0"/>
                <w:i w:val="0"/>
                <w:iCs w:val="0"/>
                <w:caps w:val="0"/>
                <w:smallCaps w:val="0"/>
                <w:color w:val="000000" w:themeColor="text1" w:themeTint="FF" w:themeShade="FF"/>
                <w:sz w:val="28"/>
                <w:szCs w:val="28"/>
                <w:lang w:val="en-US"/>
              </w:rPr>
              <w:t>1.0</w:t>
            </w:r>
          </w:p>
        </w:tc>
        <w:tc>
          <w:tcPr>
            <w:tcW w:w="1705" w:type="dxa"/>
            <w:tcMar/>
          </w:tcPr>
          <w:p w:rsidR="4AB915A6" w:rsidP="55A59C11" w:rsidRDefault="4AB915A6" w14:paraId="4FE8358A" w14:textId="7620C5D2">
            <w:pPr>
              <w:pStyle w:val="TableParagraph"/>
              <w:widowControl w:val="0"/>
              <w:spacing w:before="1" w:line="360" w:lineRule="auto"/>
              <w:ind w:left="9" w:right="8"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r w:rsidRPr="55A59C11" w:rsidR="1EF73A05">
              <w:rPr>
                <w:rFonts w:ascii="Times New Roman" w:hAnsi="Times New Roman" w:eastAsia="Times New Roman" w:cs="Times New Roman"/>
                <w:b w:val="0"/>
                <w:bCs w:val="0"/>
                <w:i w:val="0"/>
                <w:iCs w:val="0"/>
                <w:caps w:val="0"/>
                <w:smallCaps w:val="0"/>
                <w:color w:val="000000" w:themeColor="text1" w:themeTint="FF" w:themeShade="FF"/>
                <w:sz w:val="28"/>
                <w:szCs w:val="28"/>
                <w:lang w:val="en-US"/>
              </w:rPr>
              <w:t>R</w:t>
            </w:r>
            <w:r w:rsidRPr="55A59C11" w:rsidR="132124AC">
              <w:rPr>
                <w:rFonts w:ascii="Times New Roman" w:hAnsi="Times New Roman" w:eastAsia="Times New Roman" w:cs="Times New Roman"/>
                <w:b w:val="0"/>
                <w:bCs w:val="0"/>
                <w:i w:val="0"/>
                <w:iCs w:val="0"/>
                <w:caps w:val="0"/>
                <w:smallCaps w:val="0"/>
                <w:color w:val="000000" w:themeColor="text1" w:themeTint="FF" w:themeShade="FF"/>
                <w:sz w:val="28"/>
                <w:szCs w:val="28"/>
                <w:lang w:val="en-US"/>
              </w:rPr>
              <w:t>azeena Nilufar M.</w:t>
            </w:r>
          </w:p>
        </w:tc>
        <w:tc>
          <w:tcPr>
            <w:tcW w:w="1650" w:type="dxa"/>
            <w:tcMar/>
          </w:tcPr>
          <w:p w:rsidR="4AB915A6" w:rsidP="55A59C11" w:rsidRDefault="4AB915A6" w14:paraId="679D8AA1" w14:textId="2491EE42">
            <w:pPr>
              <w:pStyle w:val="TableParagraph"/>
              <w:widowControl w:val="0"/>
              <w:spacing w:before="1" w:line="360" w:lineRule="auto"/>
              <w:ind w:left="12"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0"/>
                <w:bCs w:val="0"/>
                <w:i w:val="0"/>
                <w:iCs w:val="0"/>
                <w:caps w:val="0"/>
                <w:smallCaps w:val="0"/>
                <w:color w:val="000000" w:themeColor="text1" w:themeTint="FF" w:themeShade="FF"/>
                <w:sz w:val="28"/>
                <w:szCs w:val="28"/>
                <w:lang w:val="en-US"/>
              </w:rPr>
              <w:t>All</w:t>
            </w:r>
          </w:p>
        </w:tc>
        <w:tc>
          <w:tcPr>
            <w:tcW w:w="1560" w:type="dxa"/>
            <w:tcMar/>
          </w:tcPr>
          <w:p w:rsidR="4AB915A6" w:rsidP="55A59C11" w:rsidRDefault="4AB915A6" w14:paraId="49045162" w14:textId="0C7DC637">
            <w:pPr>
              <w:pStyle w:val="TableParagraph"/>
              <w:widowControl w:val="0"/>
              <w:spacing w:before="1" w:line="360" w:lineRule="auto"/>
              <w:ind w:left="32" w:right="25"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r w:rsidRPr="55A59C11" w:rsidR="1EF73A05">
              <w:rPr>
                <w:rFonts w:ascii="Times New Roman" w:hAnsi="Times New Roman" w:eastAsia="Times New Roman" w:cs="Times New Roman"/>
                <w:b w:val="0"/>
                <w:bCs w:val="0"/>
                <w:i w:val="0"/>
                <w:iCs w:val="0"/>
                <w:caps w:val="0"/>
                <w:smallCaps w:val="0"/>
                <w:color w:val="000000" w:themeColor="text1" w:themeTint="FF" w:themeShade="FF"/>
                <w:sz w:val="28"/>
                <w:szCs w:val="28"/>
                <w:lang w:val="en-US"/>
              </w:rPr>
              <w:t>Initial</w:t>
            </w:r>
          </w:p>
        </w:tc>
        <w:tc>
          <w:tcPr>
            <w:tcW w:w="1550" w:type="dxa"/>
            <w:tcMar/>
          </w:tcPr>
          <w:p w:rsidR="4AB915A6" w:rsidP="55A59C11" w:rsidRDefault="4AB915A6" w14:paraId="1EDB7792" w14:textId="262A2F50">
            <w:pPr>
              <w:widowControl w:val="0"/>
              <w:spacing w:line="360" w:lineRule="auto"/>
              <w:ind w:left="0"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p>
        </w:tc>
        <w:tc>
          <w:tcPr>
            <w:tcW w:w="1455" w:type="dxa"/>
            <w:tcMar/>
          </w:tcPr>
          <w:p w:rsidR="4AB915A6" w:rsidP="55A59C11" w:rsidRDefault="4AB915A6" w14:paraId="30103806" w14:textId="4E75D523">
            <w:pPr>
              <w:widowControl w:val="0"/>
              <w:spacing w:line="360" w:lineRule="auto"/>
              <w:ind w:left="0"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p>
        </w:tc>
      </w:tr>
      <w:tr w:rsidR="4AB915A6" w:rsidTr="55A59C11" w14:paraId="06922D80">
        <w:trPr>
          <w:trHeight w:val="300"/>
        </w:trPr>
        <w:tc>
          <w:tcPr>
            <w:tcW w:w="615" w:type="dxa"/>
            <w:tcMar/>
          </w:tcPr>
          <w:p w:rsidR="4AB915A6" w:rsidP="55A59C11" w:rsidRDefault="4AB915A6" w14:paraId="42CB9269" w14:textId="4272D936">
            <w:pPr>
              <w:pStyle w:val="TableParagraph"/>
              <w:widowControl w:val="0"/>
              <w:spacing w:line="360" w:lineRule="auto"/>
              <w:ind w:left="0"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p>
        </w:tc>
        <w:tc>
          <w:tcPr>
            <w:tcW w:w="965" w:type="dxa"/>
            <w:tcMar/>
          </w:tcPr>
          <w:p w:rsidR="4AB915A6" w:rsidP="55A59C11" w:rsidRDefault="4AB915A6" w14:paraId="525E98F3" w14:textId="1C6398F1">
            <w:pPr>
              <w:pStyle w:val="TableParagraph"/>
              <w:widowControl w:val="0"/>
              <w:spacing w:line="360" w:lineRule="auto"/>
              <w:ind w:left="0"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p>
        </w:tc>
        <w:tc>
          <w:tcPr>
            <w:tcW w:w="1705" w:type="dxa"/>
            <w:tcMar/>
          </w:tcPr>
          <w:p w:rsidR="4AB915A6" w:rsidP="55A59C11" w:rsidRDefault="4AB915A6" w14:paraId="4A51A616" w14:textId="5609A01F">
            <w:pPr>
              <w:widowControl w:val="0"/>
              <w:spacing w:line="360" w:lineRule="auto"/>
              <w:ind w:left="107"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p>
        </w:tc>
        <w:tc>
          <w:tcPr>
            <w:tcW w:w="1650" w:type="dxa"/>
            <w:tcMar/>
          </w:tcPr>
          <w:p w:rsidR="4AB915A6" w:rsidP="55A59C11" w:rsidRDefault="4AB915A6" w14:paraId="1FBA5C94" w14:textId="6A20A60A">
            <w:pPr>
              <w:pStyle w:val="TableParagraph"/>
              <w:widowControl w:val="0"/>
              <w:spacing w:line="360" w:lineRule="auto"/>
              <w:ind w:left="0"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p>
        </w:tc>
        <w:tc>
          <w:tcPr>
            <w:tcW w:w="1560" w:type="dxa"/>
            <w:tcMar/>
          </w:tcPr>
          <w:p w:rsidR="4AB915A6" w:rsidP="55A59C11" w:rsidRDefault="4AB915A6" w14:paraId="012D0FA3" w14:textId="61F58499">
            <w:pPr>
              <w:widowControl w:val="0"/>
              <w:spacing w:line="360" w:lineRule="auto"/>
              <w:ind w:left="107"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p>
        </w:tc>
        <w:tc>
          <w:tcPr>
            <w:tcW w:w="1550" w:type="dxa"/>
            <w:tcMar/>
          </w:tcPr>
          <w:p w:rsidR="4AB915A6" w:rsidP="55A59C11" w:rsidRDefault="4AB915A6" w14:paraId="52923F06" w14:textId="72EF362B">
            <w:pPr>
              <w:widowControl w:val="0"/>
              <w:spacing w:line="360" w:lineRule="auto"/>
              <w:ind w:left="107" w:hanging="0"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lang w:val="en-US"/>
              </w:rPr>
            </w:pPr>
          </w:p>
        </w:tc>
        <w:tc>
          <w:tcPr>
            <w:tcW w:w="1455" w:type="dxa"/>
            <w:tcMar/>
          </w:tcPr>
          <w:p w:rsidR="4AB915A6" w:rsidP="55A59C11" w:rsidRDefault="4AB915A6" w14:paraId="2BADA6A9" w14:textId="6F726C90">
            <w:pPr>
              <w:pStyle w:val="Normal"/>
              <w:spacing w:line="360" w:lineRule="auto"/>
              <w:ind w:firstLine="720"/>
              <w:jc w:val="both"/>
              <w:rPr>
                <w:rFonts w:ascii="Times New Roman" w:hAnsi="Times New Roman" w:eastAsia="Times New Roman" w:cs="Times New Roman"/>
                <w:b w:val="0"/>
                <w:bCs w:val="0"/>
                <w:i w:val="0"/>
                <w:iCs w:val="0"/>
                <w:caps w:val="0"/>
                <w:smallCaps w:val="0"/>
                <w:color w:val="000000" w:themeColor="text1" w:themeTint="FF" w:themeShade="FF"/>
                <w:sz w:val="28"/>
                <w:szCs w:val="28"/>
              </w:rPr>
            </w:pPr>
          </w:p>
        </w:tc>
      </w:tr>
    </w:tbl>
    <w:p xmlns:wp14="http://schemas.microsoft.com/office/word/2010/wordml" w:rsidRPr="00BC68C3" w:rsidR="0011102B" w:rsidP="4B763E05" w:rsidRDefault="0011102B" w14:paraId="4B99056E" wp14:textId="77777777">
      <w:pPr>
        <w:spacing w:line="360" w:lineRule="auto"/>
        <w:ind w:left="576"/>
        <w:jc w:val="both"/>
        <w:rPr>
          <w:rFonts w:ascii="Times New Roman" w:hAnsi="Times New Roman" w:eastAsia="Times New Roman" w:cs="Times New Roman"/>
          <w:color w:val="000000"/>
          <w:sz w:val="28"/>
          <w:szCs w:val="28"/>
        </w:rPr>
      </w:pPr>
    </w:p>
    <w:p xmlns:wp14="http://schemas.microsoft.com/office/word/2010/wordml" w:rsidR="00CF5B69" w:rsidP="55A59C11" w:rsidRDefault="00E83B17" w14:paraId="1299C43A" wp14:textId="77777777">
      <w:pPr>
        <w:spacing w:line="360" w:lineRule="auto"/>
        <w:jc w:val="both"/>
        <w:rPr>
          <w:rFonts w:ascii="Times New Roman" w:hAnsi="Times New Roman" w:eastAsia="Times New Roman" w:cs="Times New Roman"/>
          <w:i w:val="1"/>
          <w:iCs w:val="1"/>
          <w:color w:val="000000"/>
          <w:sz w:val="28"/>
          <w:szCs w:val="28"/>
        </w:rPr>
      </w:pPr>
      <w:r w:rsidRPr="55A59C11">
        <w:rPr>
          <w:rFonts w:ascii="Times New Roman" w:hAnsi="Times New Roman" w:eastAsia="Times New Roman" w:cs="Times New Roman"/>
          <w:i w:val="1"/>
          <w:iCs w:val="1"/>
          <w:color w:val="000000" w:themeColor="text1" w:themeTint="FF" w:themeShade="FF"/>
          <w:sz w:val="28"/>
          <w:szCs w:val="28"/>
        </w:rPr>
        <w:br w:type="page"/>
      </w:r>
    </w:p>
    <w:p w:rsidR="46112611" w:rsidP="55A59C11" w:rsidRDefault="46112611" w14:paraId="22678D75" w14:textId="230FECEC">
      <w:pPr>
        <w:spacing w:line="360" w:lineRule="auto"/>
        <w:ind w:left="2880"/>
        <w:jc w:val="both"/>
        <w:rPr>
          <w:rFonts w:ascii="Times New Roman" w:hAnsi="Times New Roman" w:eastAsia="Times New Roman" w:cs="Times New Roman"/>
          <w:b w:val="1"/>
          <w:bCs w:val="1"/>
          <w:i w:val="0"/>
          <w:iCs w:val="0"/>
          <w:color w:val="000000" w:themeColor="text1" w:themeTint="FF" w:themeShade="FF"/>
          <w:sz w:val="28"/>
          <w:szCs w:val="28"/>
        </w:rPr>
      </w:pPr>
      <w:r w:rsidRPr="55A59C11" w:rsidR="4B844C57">
        <w:rPr>
          <w:rFonts w:ascii="Times New Roman" w:hAnsi="Times New Roman" w:eastAsia="Times New Roman" w:cs="Times New Roman"/>
          <w:b w:val="1"/>
          <w:bCs w:val="1"/>
          <w:i w:val="0"/>
          <w:iCs w:val="0"/>
          <w:color w:val="000000" w:themeColor="text1" w:themeTint="FF" w:themeShade="FF"/>
          <w:sz w:val="28"/>
          <w:szCs w:val="28"/>
        </w:rPr>
        <w:t xml:space="preserve">TABLE OF CONTENTS </w:t>
      </w:r>
    </w:p>
    <w:p w:rsidR="01D7AF3B" w:rsidP="55A59C11" w:rsidRDefault="01D7AF3B" w14:paraId="59E9781E" w14:textId="22501DA1">
      <w:pPr>
        <w:spacing w:line="360" w:lineRule="auto"/>
        <w:ind w:left="2880"/>
        <w:jc w:val="both"/>
        <w:rPr>
          <w:rFonts w:ascii="Times New Roman" w:hAnsi="Times New Roman" w:eastAsia="Times New Roman" w:cs="Times New Roman"/>
          <w:b w:val="1"/>
          <w:bCs w:val="1"/>
          <w:i w:val="0"/>
          <w:iCs w:val="0"/>
          <w:color w:val="000000" w:themeColor="text1" w:themeTint="FF" w:themeShade="FF"/>
          <w:sz w:val="28"/>
          <w:szCs w:val="28"/>
        </w:rPr>
      </w:pPr>
    </w:p>
    <w:sdt>
      <w:sdtPr>
        <w:id w:val="2092251491"/>
        <w:docPartObj>
          <w:docPartGallery w:val="Table of Contents"/>
          <w:docPartUnique/>
        </w:docPartObj>
      </w:sdtPr>
      <w:sdtContent>
        <w:p w:rsidR="01D7AF3B" w:rsidP="01D7AF3B" w:rsidRDefault="01D7AF3B" w14:paraId="31E11537" w14:textId="06FD543D">
          <w:pPr>
            <w:pStyle w:val="TOC1"/>
            <w:tabs>
              <w:tab w:val="right" w:leader="dot" w:pos="9360"/>
            </w:tabs>
            <w:bidi w:val="0"/>
            <w:rPr>
              <w:rStyle w:val="Hyperlink"/>
            </w:rPr>
          </w:pPr>
          <w:r>
            <w:fldChar w:fldCharType="begin"/>
          </w:r>
          <w:r>
            <w:instrText xml:space="preserve">TOC \o "1-9" \z \u \h</w:instrText>
          </w:r>
          <w:r>
            <w:fldChar w:fldCharType="separate"/>
          </w:r>
          <w:hyperlink w:anchor="_Toc1912645585">
            <w:r w:rsidRPr="55A59C11" w:rsidR="55A59C11">
              <w:rPr>
                <w:rStyle w:val="Hyperlink"/>
              </w:rPr>
              <w:t>1. FUNDAMENTALS OF DIGITAL VIDEO</w:t>
            </w:r>
            <w:r>
              <w:tab/>
            </w:r>
            <w:r>
              <w:fldChar w:fldCharType="begin"/>
            </w:r>
            <w:r>
              <w:instrText xml:space="preserve">PAGEREF _Toc1912645585 \h</w:instrText>
            </w:r>
            <w:r>
              <w:fldChar w:fldCharType="separate"/>
            </w:r>
            <w:r w:rsidRPr="55A59C11" w:rsidR="55A59C11">
              <w:rPr>
                <w:rStyle w:val="Hyperlink"/>
              </w:rPr>
              <w:t>2</w:t>
            </w:r>
            <w:r>
              <w:fldChar w:fldCharType="end"/>
            </w:r>
          </w:hyperlink>
        </w:p>
        <w:p w:rsidR="01D7AF3B" w:rsidP="01D7AF3B" w:rsidRDefault="01D7AF3B" w14:paraId="1FA6568C" w14:textId="3EC6F3A1">
          <w:pPr>
            <w:pStyle w:val="TOC2"/>
            <w:tabs>
              <w:tab w:val="right" w:leader="dot" w:pos="9345"/>
            </w:tabs>
            <w:bidi w:val="0"/>
            <w:rPr>
              <w:rStyle w:val="Hyperlink"/>
            </w:rPr>
          </w:pPr>
          <w:hyperlink w:anchor="_Toc1673769728">
            <w:r w:rsidRPr="55A59C11" w:rsidR="55A59C11">
              <w:rPr>
                <w:rStyle w:val="Hyperlink"/>
              </w:rPr>
              <w:t>1.1. Pixel</w:t>
            </w:r>
            <w:r>
              <w:tab/>
            </w:r>
            <w:r>
              <w:fldChar w:fldCharType="begin"/>
            </w:r>
            <w:r>
              <w:instrText xml:space="preserve">PAGEREF _Toc1673769728 \h</w:instrText>
            </w:r>
            <w:r>
              <w:fldChar w:fldCharType="separate"/>
            </w:r>
            <w:r w:rsidRPr="55A59C11" w:rsidR="55A59C11">
              <w:rPr>
                <w:rStyle w:val="Hyperlink"/>
              </w:rPr>
              <w:t>2</w:t>
            </w:r>
            <w:r>
              <w:fldChar w:fldCharType="end"/>
            </w:r>
          </w:hyperlink>
        </w:p>
        <w:p w:rsidR="01D7AF3B" w:rsidP="01D7AF3B" w:rsidRDefault="01D7AF3B" w14:paraId="6467AD2A" w14:textId="56EED79D">
          <w:pPr>
            <w:pStyle w:val="TOC2"/>
            <w:tabs>
              <w:tab w:val="right" w:leader="dot" w:pos="9345"/>
            </w:tabs>
            <w:bidi w:val="0"/>
            <w:rPr>
              <w:rStyle w:val="Hyperlink"/>
            </w:rPr>
          </w:pPr>
          <w:hyperlink w:anchor="_Toc1047205648">
            <w:r w:rsidRPr="55A59C11" w:rsidR="55A59C11">
              <w:rPr>
                <w:rStyle w:val="Hyperlink"/>
              </w:rPr>
              <w:t>1.2. RESOLUTION</w:t>
            </w:r>
            <w:r>
              <w:tab/>
            </w:r>
            <w:r>
              <w:fldChar w:fldCharType="begin"/>
            </w:r>
            <w:r>
              <w:instrText xml:space="preserve">PAGEREF _Toc1047205648 \h</w:instrText>
            </w:r>
            <w:r>
              <w:fldChar w:fldCharType="separate"/>
            </w:r>
            <w:r w:rsidRPr="55A59C11" w:rsidR="55A59C11">
              <w:rPr>
                <w:rStyle w:val="Hyperlink"/>
              </w:rPr>
              <w:t>2</w:t>
            </w:r>
            <w:r>
              <w:fldChar w:fldCharType="end"/>
            </w:r>
          </w:hyperlink>
        </w:p>
        <w:p w:rsidR="01D7AF3B" w:rsidP="01D7AF3B" w:rsidRDefault="01D7AF3B" w14:paraId="750DBE41" w14:textId="67BB87A9">
          <w:pPr>
            <w:pStyle w:val="TOC2"/>
            <w:tabs>
              <w:tab w:val="right" w:leader="dot" w:pos="9345"/>
            </w:tabs>
            <w:bidi w:val="0"/>
            <w:rPr>
              <w:rStyle w:val="Hyperlink"/>
            </w:rPr>
          </w:pPr>
          <w:hyperlink w:anchor="_Toc832418284">
            <w:r w:rsidRPr="55A59C11" w:rsidR="55A59C11">
              <w:rPr>
                <w:rStyle w:val="Hyperlink"/>
              </w:rPr>
              <w:t>1.3. Frame Rate</w:t>
            </w:r>
            <w:r>
              <w:tab/>
            </w:r>
            <w:r>
              <w:fldChar w:fldCharType="begin"/>
            </w:r>
            <w:r>
              <w:instrText xml:space="preserve">PAGEREF _Toc832418284 \h</w:instrText>
            </w:r>
            <w:r>
              <w:fldChar w:fldCharType="separate"/>
            </w:r>
            <w:r w:rsidRPr="55A59C11" w:rsidR="55A59C11">
              <w:rPr>
                <w:rStyle w:val="Hyperlink"/>
              </w:rPr>
              <w:t>3</w:t>
            </w:r>
            <w:r>
              <w:fldChar w:fldCharType="end"/>
            </w:r>
          </w:hyperlink>
        </w:p>
        <w:p w:rsidR="01D7AF3B" w:rsidP="01D7AF3B" w:rsidRDefault="01D7AF3B" w14:paraId="58941B5A" w14:textId="2391BF86">
          <w:pPr>
            <w:pStyle w:val="TOC2"/>
            <w:tabs>
              <w:tab w:val="right" w:leader="dot" w:pos="9345"/>
            </w:tabs>
            <w:bidi w:val="0"/>
            <w:rPr>
              <w:rStyle w:val="Hyperlink"/>
            </w:rPr>
          </w:pPr>
          <w:hyperlink w:anchor="_Toc1590357267">
            <w:r w:rsidRPr="55A59C11" w:rsidR="55A59C11">
              <w:rPr>
                <w:rStyle w:val="Hyperlink"/>
              </w:rPr>
              <w:t>1.4. Color Spaces</w:t>
            </w:r>
            <w:r>
              <w:tab/>
            </w:r>
            <w:r>
              <w:fldChar w:fldCharType="begin"/>
            </w:r>
            <w:r>
              <w:instrText xml:space="preserve">PAGEREF _Toc1590357267 \h</w:instrText>
            </w:r>
            <w:r>
              <w:fldChar w:fldCharType="separate"/>
            </w:r>
            <w:r w:rsidRPr="55A59C11" w:rsidR="55A59C11">
              <w:rPr>
                <w:rStyle w:val="Hyperlink"/>
              </w:rPr>
              <w:t>4</w:t>
            </w:r>
            <w:r>
              <w:fldChar w:fldCharType="end"/>
            </w:r>
          </w:hyperlink>
        </w:p>
        <w:p w:rsidR="01D7AF3B" w:rsidP="01D7AF3B" w:rsidRDefault="01D7AF3B" w14:paraId="47E9923B" w14:textId="1F538B5F">
          <w:pPr>
            <w:pStyle w:val="TOC2"/>
            <w:tabs>
              <w:tab w:val="right" w:leader="dot" w:pos="9345"/>
            </w:tabs>
            <w:bidi w:val="0"/>
            <w:rPr>
              <w:rStyle w:val="Hyperlink"/>
            </w:rPr>
          </w:pPr>
          <w:hyperlink w:anchor="_Toc1411187703">
            <w:r w:rsidRPr="55A59C11" w:rsidR="55A59C11">
              <w:rPr>
                <w:rStyle w:val="Hyperlink"/>
              </w:rPr>
              <w:t>1.5. Bit DEPTH</w:t>
            </w:r>
            <w:r>
              <w:tab/>
            </w:r>
            <w:r>
              <w:fldChar w:fldCharType="begin"/>
            </w:r>
            <w:r>
              <w:instrText xml:space="preserve">PAGEREF _Toc1411187703 \h</w:instrText>
            </w:r>
            <w:r>
              <w:fldChar w:fldCharType="separate"/>
            </w:r>
            <w:r w:rsidRPr="55A59C11" w:rsidR="55A59C11">
              <w:rPr>
                <w:rStyle w:val="Hyperlink"/>
              </w:rPr>
              <w:t>5</w:t>
            </w:r>
            <w:r>
              <w:fldChar w:fldCharType="end"/>
            </w:r>
          </w:hyperlink>
        </w:p>
        <w:p w:rsidR="01D7AF3B" w:rsidP="01D7AF3B" w:rsidRDefault="01D7AF3B" w14:paraId="76DFE031" w14:textId="07EBFFD7">
          <w:pPr>
            <w:pStyle w:val="TOC2"/>
            <w:tabs>
              <w:tab w:val="right" w:leader="dot" w:pos="9345"/>
            </w:tabs>
            <w:bidi w:val="0"/>
            <w:rPr>
              <w:rStyle w:val="Hyperlink"/>
            </w:rPr>
          </w:pPr>
          <w:hyperlink w:anchor="_Toc439655261">
            <w:r w:rsidRPr="55A59C11" w:rsidR="55A59C11">
              <w:rPr>
                <w:rStyle w:val="Hyperlink"/>
              </w:rPr>
              <w:t>1.6. Bit Rate</w:t>
            </w:r>
            <w:r>
              <w:tab/>
            </w:r>
            <w:r>
              <w:fldChar w:fldCharType="begin"/>
            </w:r>
            <w:r>
              <w:instrText xml:space="preserve">PAGEREF _Toc439655261 \h</w:instrText>
            </w:r>
            <w:r>
              <w:fldChar w:fldCharType="separate"/>
            </w:r>
            <w:r w:rsidRPr="55A59C11" w:rsidR="55A59C11">
              <w:rPr>
                <w:rStyle w:val="Hyperlink"/>
              </w:rPr>
              <w:t>6</w:t>
            </w:r>
            <w:r>
              <w:fldChar w:fldCharType="end"/>
            </w:r>
          </w:hyperlink>
        </w:p>
        <w:p w:rsidR="01D7AF3B" w:rsidP="01D7AF3B" w:rsidRDefault="01D7AF3B" w14:paraId="6E01173D" w14:textId="44E90058">
          <w:pPr>
            <w:pStyle w:val="TOC2"/>
            <w:tabs>
              <w:tab w:val="right" w:leader="dot" w:pos="9345"/>
            </w:tabs>
            <w:bidi w:val="0"/>
            <w:rPr>
              <w:rStyle w:val="Hyperlink"/>
            </w:rPr>
          </w:pPr>
          <w:hyperlink w:anchor="_Toc113698336">
            <w:r w:rsidRPr="55A59C11" w:rsidR="55A59C11">
              <w:rPr>
                <w:rStyle w:val="Hyperlink"/>
              </w:rPr>
              <w:t>1.7. Chroma Subsampling</w:t>
            </w:r>
            <w:r>
              <w:tab/>
            </w:r>
            <w:r>
              <w:fldChar w:fldCharType="begin"/>
            </w:r>
            <w:r>
              <w:instrText xml:space="preserve">PAGEREF _Toc113698336 \h</w:instrText>
            </w:r>
            <w:r>
              <w:fldChar w:fldCharType="separate"/>
            </w:r>
            <w:r w:rsidRPr="55A59C11" w:rsidR="55A59C11">
              <w:rPr>
                <w:rStyle w:val="Hyperlink"/>
              </w:rPr>
              <w:t>6</w:t>
            </w:r>
            <w:r>
              <w:fldChar w:fldCharType="end"/>
            </w:r>
          </w:hyperlink>
        </w:p>
        <w:p w:rsidR="01D7AF3B" w:rsidP="7C292E32" w:rsidRDefault="01D7AF3B" w14:paraId="04F32FF3" w14:textId="124264B3">
          <w:pPr>
            <w:pStyle w:val="TOC1"/>
            <w:tabs>
              <w:tab w:val="right" w:leader="dot" w:pos="9345"/>
            </w:tabs>
            <w:bidi w:val="0"/>
            <w:rPr>
              <w:rStyle w:val="Hyperlink"/>
            </w:rPr>
          </w:pPr>
          <w:hyperlink w:anchor="_Toc2122267105">
            <w:r w:rsidRPr="55A59C11" w:rsidR="55A59C11">
              <w:rPr>
                <w:rStyle w:val="Hyperlink"/>
              </w:rPr>
              <w:t>2. Digital Video Formats</w:t>
            </w:r>
            <w:r>
              <w:tab/>
            </w:r>
            <w:r>
              <w:fldChar w:fldCharType="begin"/>
            </w:r>
            <w:r>
              <w:instrText xml:space="preserve">PAGEREF _Toc2122267105 \h</w:instrText>
            </w:r>
            <w:r>
              <w:fldChar w:fldCharType="separate"/>
            </w:r>
            <w:r w:rsidRPr="55A59C11" w:rsidR="55A59C11">
              <w:rPr>
                <w:rStyle w:val="Hyperlink"/>
              </w:rPr>
              <w:t>7</w:t>
            </w:r>
            <w:r>
              <w:fldChar w:fldCharType="end"/>
            </w:r>
          </w:hyperlink>
        </w:p>
        <w:p w:rsidR="01D7AF3B" w:rsidP="55A59C11" w:rsidRDefault="01D7AF3B" w14:paraId="391D294B" w14:textId="773C76D5">
          <w:pPr>
            <w:pStyle w:val="TOC1"/>
            <w:tabs>
              <w:tab w:val="right" w:leader="dot" w:pos="9345"/>
            </w:tabs>
            <w:bidi w:val="0"/>
            <w:rPr>
              <w:rStyle w:val="Hyperlink"/>
            </w:rPr>
          </w:pPr>
          <w:hyperlink w:anchor="_Toc924301616">
            <w:r w:rsidRPr="55A59C11" w:rsidR="55A59C11">
              <w:rPr>
                <w:rStyle w:val="Hyperlink"/>
              </w:rPr>
              <w:t>3.Compression Techniques</w:t>
            </w:r>
            <w:r>
              <w:tab/>
            </w:r>
            <w:r>
              <w:fldChar w:fldCharType="begin"/>
            </w:r>
            <w:r>
              <w:instrText xml:space="preserve">PAGEREF _Toc924301616 \h</w:instrText>
            </w:r>
            <w:r>
              <w:fldChar w:fldCharType="separate"/>
            </w:r>
            <w:r w:rsidRPr="55A59C11" w:rsidR="55A59C11">
              <w:rPr>
                <w:rStyle w:val="Hyperlink"/>
              </w:rPr>
              <w:t>10</w:t>
            </w:r>
            <w:r>
              <w:fldChar w:fldCharType="end"/>
            </w:r>
          </w:hyperlink>
        </w:p>
        <w:p w:rsidR="01D7AF3B" w:rsidP="01D7AF3B" w:rsidRDefault="01D7AF3B" w14:paraId="368F66B5" w14:textId="4E7FB465">
          <w:pPr>
            <w:pStyle w:val="TOC2"/>
            <w:tabs>
              <w:tab w:val="right" w:leader="dot" w:pos="9345"/>
            </w:tabs>
            <w:bidi w:val="0"/>
            <w:rPr>
              <w:rStyle w:val="Hyperlink"/>
            </w:rPr>
          </w:pPr>
          <w:hyperlink w:anchor="_Toc1456213478">
            <w:r w:rsidRPr="55A59C11" w:rsidR="55A59C11">
              <w:rPr>
                <w:rStyle w:val="Hyperlink"/>
              </w:rPr>
              <w:t>3.1. SPATIAL (intraframe)</w:t>
            </w:r>
            <w:r>
              <w:tab/>
            </w:r>
            <w:r>
              <w:fldChar w:fldCharType="begin"/>
            </w:r>
            <w:r>
              <w:instrText xml:space="preserve">PAGEREF _Toc1456213478 \h</w:instrText>
            </w:r>
            <w:r>
              <w:fldChar w:fldCharType="separate"/>
            </w:r>
            <w:r w:rsidRPr="55A59C11" w:rsidR="55A59C11">
              <w:rPr>
                <w:rStyle w:val="Hyperlink"/>
              </w:rPr>
              <w:t>10</w:t>
            </w:r>
            <w:r>
              <w:fldChar w:fldCharType="end"/>
            </w:r>
          </w:hyperlink>
        </w:p>
        <w:p w:rsidR="01D7AF3B" w:rsidP="55A59C11" w:rsidRDefault="01D7AF3B" w14:paraId="1830BD61" w14:textId="6244B70A">
          <w:pPr>
            <w:pStyle w:val="TOC2"/>
            <w:tabs>
              <w:tab w:val="right" w:leader="dot" w:pos="9345"/>
            </w:tabs>
            <w:bidi w:val="0"/>
            <w:rPr>
              <w:rStyle w:val="Hyperlink"/>
            </w:rPr>
          </w:pPr>
          <w:hyperlink w:anchor="_Toc41067645">
            <w:r w:rsidRPr="55A59C11" w:rsidR="55A59C11">
              <w:rPr>
                <w:rStyle w:val="Hyperlink"/>
              </w:rPr>
              <w:t>3.2. Temporal (Interframe)</w:t>
            </w:r>
            <w:r>
              <w:tab/>
            </w:r>
            <w:r>
              <w:fldChar w:fldCharType="begin"/>
            </w:r>
            <w:r>
              <w:instrText xml:space="preserve">PAGEREF _Toc41067645 \h</w:instrText>
            </w:r>
            <w:r>
              <w:fldChar w:fldCharType="separate"/>
            </w:r>
            <w:r w:rsidRPr="55A59C11" w:rsidR="55A59C11">
              <w:rPr>
                <w:rStyle w:val="Hyperlink"/>
              </w:rPr>
              <w:t>10</w:t>
            </w:r>
            <w:r>
              <w:fldChar w:fldCharType="end"/>
            </w:r>
          </w:hyperlink>
        </w:p>
        <w:p w:rsidR="01D7AF3B" w:rsidP="01D7AF3B" w:rsidRDefault="01D7AF3B" w14:paraId="3D60D5CE" w14:textId="1E8FD252">
          <w:pPr>
            <w:pStyle w:val="TOC1"/>
            <w:tabs>
              <w:tab w:val="right" w:leader="dot" w:pos="9345"/>
            </w:tabs>
            <w:bidi w:val="0"/>
            <w:rPr>
              <w:rStyle w:val="Hyperlink"/>
            </w:rPr>
          </w:pPr>
          <w:hyperlink w:anchor="_Toc2055119680">
            <w:r w:rsidRPr="55A59C11" w:rsidR="55A59C11">
              <w:rPr>
                <w:rStyle w:val="Hyperlink"/>
              </w:rPr>
              <w:t>4. INTERLACED AND PROGRESSIVE SCANNING</w:t>
            </w:r>
            <w:r>
              <w:tab/>
            </w:r>
            <w:r>
              <w:fldChar w:fldCharType="begin"/>
            </w:r>
            <w:r>
              <w:instrText xml:space="preserve">PAGEREF _Toc2055119680 \h</w:instrText>
            </w:r>
            <w:r>
              <w:fldChar w:fldCharType="separate"/>
            </w:r>
            <w:r w:rsidRPr="55A59C11" w:rsidR="55A59C11">
              <w:rPr>
                <w:rStyle w:val="Hyperlink"/>
              </w:rPr>
              <w:t>10</w:t>
            </w:r>
            <w:r>
              <w:fldChar w:fldCharType="end"/>
            </w:r>
          </w:hyperlink>
        </w:p>
        <w:p w:rsidR="01D7AF3B" w:rsidP="55A59C11" w:rsidRDefault="01D7AF3B" w14:paraId="2D33292A" w14:textId="531E0A85">
          <w:pPr>
            <w:pStyle w:val="TOC2"/>
            <w:tabs>
              <w:tab w:val="right" w:leader="dot" w:pos="9345"/>
            </w:tabs>
            <w:bidi w:val="0"/>
            <w:rPr>
              <w:rStyle w:val="Hyperlink"/>
            </w:rPr>
          </w:pPr>
          <w:hyperlink w:anchor="_Toc59004728">
            <w:r w:rsidRPr="55A59C11" w:rsidR="55A59C11">
              <w:rPr>
                <w:rStyle w:val="Hyperlink"/>
              </w:rPr>
              <w:t>4.1. Interlaced Scanning</w:t>
            </w:r>
            <w:r>
              <w:tab/>
            </w:r>
            <w:r>
              <w:fldChar w:fldCharType="begin"/>
            </w:r>
            <w:r>
              <w:instrText xml:space="preserve">PAGEREF _Toc59004728 \h</w:instrText>
            </w:r>
            <w:r>
              <w:fldChar w:fldCharType="separate"/>
            </w:r>
            <w:r w:rsidRPr="55A59C11" w:rsidR="55A59C11">
              <w:rPr>
                <w:rStyle w:val="Hyperlink"/>
              </w:rPr>
              <w:t>11</w:t>
            </w:r>
            <w:r>
              <w:fldChar w:fldCharType="end"/>
            </w:r>
          </w:hyperlink>
        </w:p>
        <w:p w:rsidR="01D7AF3B" w:rsidP="55A59C11" w:rsidRDefault="01D7AF3B" w14:paraId="52A2D6C6" w14:textId="75EDDEEC">
          <w:pPr>
            <w:pStyle w:val="TOC1"/>
            <w:tabs>
              <w:tab w:val="right" w:leader="dot" w:pos="9345"/>
            </w:tabs>
            <w:bidi w:val="0"/>
            <w:rPr>
              <w:rStyle w:val="Hyperlink"/>
            </w:rPr>
          </w:pPr>
          <w:hyperlink w:anchor="_Toc562637007">
            <w:r w:rsidRPr="55A59C11" w:rsidR="55A59C11">
              <w:rPr>
                <w:rStyle w:val="Hyperlink"/>
              </w:rPr>
              <w:t>5. Video Interfaces</w:t>
            </w:r>
            <w:r>
              <w:tab/>
            </w:r>
            <w:r>
              <w:fldChar w:fldCharType="begin"/>
            </w:r>
            <w:r>
              <w:instrText xml:space="preserve">PAGEREF _Toc562637007 \h</w:instrText>
            </w:r>
            <w:r>
              <w:fldChar w:fldCharType="separate"/>
            </w:r>
            <w:r w:rsidRPr="55A59C11" w:rsidR="55A59C11">
              <w:rPr>
                <w:rStyle w:val="Hyperlink"/>
              </w:rPr>
              <w:t>11</w:t>
            </w:r>
            <w:r>
              <w:fldChar w:fldCharType="end"/>
            </w:r>
          </w:hyperlink>
        </w:p>
        <w:p w:rsidR="01D7AF3B" w:rsidP="01D7AF3B" w:rsidRDefault="01D7AF3B" w14:paraId="54AA28FE" w14:textId="315DB70B">
          <w:pPr>
            <w:pStyle w:val="TOC2"/>
            <w:tabs>
              <w:tab w:val="right" w:leader="dot" w:pos="9345"/>
            </w:tabs>
            <w:bidi w:val="0"/>
            <w:rPr>
              <w:rStyle w:val="Hyperlink"/>
            </w:rPr>
          </w:pPr>
          <w:hyperlink w:anchor="_Toc272211067">
            <w:r w:rsidRPr="55A59C11" w:rsidR="55A59C11">
              <w:rPr>
                <w:rStyle w:val="Hyperlink"/>
              </w:rPr>
              <w:t>5.1. HDMI (High-Definition Multimedia Interface)</w:t>
            </w:r>
            <w:r>
              <w:tab/>
            </w:r>
            <w:r>
              <w:fldChar w:fldCharType="begin"/>
            </w:r>
            <w:r>
              <w:instrText xml:space="preserve">PAGEREF _Toc272211067 \h</w:instrText>
            </w:r>
            <w:r>
              <w:fldChar w:fldCharType="separate"/>
            </w:r>
            <w:r w:rsidRPr="55A59C11" w:rsidR="55A59C11">
              <w:rPr>
                <w:rStyle w:val="Hyperlink"/>
              </w:rPr>
              <w:t>12</w:t>
            </w:r>
            <w:r>
              <w:fldChar w:fldCharType="end"/>
            </w:r>
          </w:hyperlink>
        </w:p>
        <w:p w:rsidR="01D7AF3B" w:rsidP="01D7AF3B" w:rsidRDefault="01D7AF3B" w14:paraId="15CCAD52" w14:textId="668AFC2F">
          <w:pPr>
            <w:pStyle w:val="TOC2"/>
            <w:tabs>
              <w:tab w:val="right" w:leader="dot" w:pos="9345"/>
            </w:tabs>
            <w:bidi w:val="0"/>
            <w:rPr>
              <w:rStyle w:val="Hyperlink"/>
            </w:rPr>
          </w:pPr>
          <w:hyperlink w:anchor="_Toc1448764213">
            <w:r w:rsidRPr="55A59C11" w:rsidR="55A59C11">
              <w:rPr>
                <w:rStyle w:val="Hyperlink"/>
              </w:rPr>
              <w:t>5.2. DisplayPort</w:t>
            </w:r>
            <w:r>
              <w:tab/>
            </w:r>
            <w:r>
              <w:fldChar w:fldCharType="begin"/>
            </w:r>
            <w:r>
              <w:instrText xml:space="preserve">PAGEREF _Toc1448764213 \h</w:instrText>
            </w:r>
            <w:r>
              <w:fldChar w:fldCharType="separate"/>
            </w:r>
            <w:r w:rsidRPr="55A59C11" w:rsidR="55A59C11">
              <w:rPr>
                <w:rStyle w:val="Hyperlink"/>
              </w:rPr>
              <w:t>13</w:t>
            </w:r>
            <w:r>
              <w:fldChar w:fldCharType="end"/>
            </w:r>
          </w:hyperlink>
        </w:p>
        <w:p w:rsidR="01D7AF3B" w:rsidP="01D7AF3B" w:rsidRDefault="01D7AF3B" w14:paraId="448DF5F3" w14:textId="72D86AAE">
          <w:pPr>
            <w:pStyle w:val="TOC2"/>
            <w:tabs>
              <w:tab w:val="right" w:leader="dot" w:pos="9345"/>
            </w:tabs>
            <w:bidi w:val="0"/>
            <w:rPr>
              <w:rStyle w:val="Hyperlink"/>
            </w:rPr>
          </w:pPr>
          <w:hyperlink w:anchor="_Toc1792206403">
            <w:r w:rsidRPr="55A59C11" w:rsidR="55A59C11">
              <w:rPr>
                <w:rStyle w:val="Hyperlink"/>
              </w:rPr>
              <w:t>5.3. CSI-2 (CAMERA SERIAL INTERFACE)</w:t>
            </w:r>
            <w:r>
              <w:tab/>
            </w:r>
            <w:r>
              <w:fldChar w:fldCharType="begin"/>
            </w:r>
            <w:r>
              <w:instrText xml:space="preserve">PAGEREF _Toc1792206403 \h</w:instrText>
            </w:r>
            <w:r>
              <w:fldChar w:fldCharType="separate"/>
            </w:r>
            <w:r w:rsidRPr="55A59C11" w:rsidR="55A59C11">
              <w:rPr>
                <w:rStyle w:val="Hyperlink"/>
              </w:rPr>
              <w:t>13</w:t>
            </w:r>
            <w:r>
              <w:fldChar w:fldCharType="end"/>
            </w:r>
          </w:hyperlink>
        </w:p>
        <w:p w:rsidR="01D7AF3B" w:rsidP="55A59C11" w:rsidRDefault="01D7AF3B" w14:paraId="68C246ED" w14:textId="4F3D2E29">
          <w:pPr>
            <w:pStyle w:val="TOC2"/>
            <w:tabs>
              <w:tab w:val="right" w:leader="dot" w:pos="9345"/>
            </w:tabs>
            <w:bidi w:val="0"/>
            <w:rPr>
              <w:rStyle w:val="Hyperlink"/>
            </w:rPr>
          </w:pPr>
          <w:hyperlink w:anchor="_Toc1049676778">
            <w:r w:rsidRPr="55A59C11" w:rsidR="55A59C11">
              <w:rPr>
                <w:rStyle w:val="Hyperlink"/>
              </w:rPr>
              <w:t>5.4. DSI (Display Serial Interface)</w:t>
            </w:r>
            <w:r>
              <w:tab/>
            </w:r>
            <w:r>
              <w:fldChar w:fldCharType="begin"/>
            </w:r>
            <w:r>
              <w:instrText xml:space="preserve">PAGEREF _Toc1049676778 \h</w:instrText>
            </w:r>
            <w:r>
              <w:fldChar w:fldCharType="separate"/>
            </w:r>
            <w:r w:rsidRPr="55A59C11" w:rsidR="55A59C11">
              <w:rPr>
                <w:rStyle w:val="Hyperlink"/>
              </w:rPr>
              <w:t>15</w:t>
            </w:r>
            <w:r>
              <w:fldChar w:fldCharType="end"/>
            </w:r>
          </w:hyperlink>
        </w:p>
        <w:p w:rsidR="01D7AF3B" w:rsidP="55A59C11" w:rsidRDefault="01D7AF3B" w14:paraId="646132CA" w14:textId="64BC7210">
          <w:pPr>
            <w:pStyle w:val="TOC1"/>
            <w:tabs>
              <w:tab w:val="right" w:leader="dot" w:pos="9345"/>
            </w:tabs>
            <w:bidi w:val="0"/>
            <w:rPr>
              <w:rStyle w:val="Hyperlink"/>
            </w:rPr>
          </w:pPr>
          <w:hyperlink w:anchor="_Toc522486216">
            <w:r w:rsidRPr="55A59C11" w:rsidR="55A59C11">
              <w:rPr>
                <w:rStyle w:val="Hyperlink"/>
              </w:rPr>
              <w:t>6. HIGH-SPEED TRANSMISSION CABLES</w:t>
            </w:r>
            <w:r>
              <w:tab/>
            </w:r>
            <w:r>
              <w:fldChar w:fldCharType="begin"/>
            </w:r>
            <w:r>
              <w:instrText xml:space="preserve">PAGEREF _Toc522486216 \h</w:instrText>
            </w:r>
            <w:r>
              <w:fldChar w:fldCharType="separate"/>
            </w:r>
            <w:r w:rsidRPr="55A59C11" w:rsidR="55A59C11">
              <w:rPr>
                <w:rStyle w:val="Hyperlink"/>
              </w:rPr>
              <w:t>16</w:t>
            </w:r>
            <w:r>
              <w:fldChar w:fldCharType="end"/>
            </w:r>
          </w:hyperlink>
        </w:p>
        <w:p w:rsidR="01D7AF3B" w:rsidP="55A59C11" w:rsidRDefault="01D7AF3B" w14:paraId="22D277B4" w14:textId="49DEE812">
          <w:pPr>
            <w:pStyle w:val="TOC1"/>
            <w:tabs>
              <w:tab w:val="right" w:leader="dot" w:pos="9345"/>
            </w:tabs>
            <w:bidi w:val="0"/>
            <w:rPr>
              <w:rStyle w:val="Hyperlink"/>
            </w:rPr>
          </w:pPr>
          <w:hyperlink w:anchor="_Toc947202258">
            <w:r w:rsidRPr="55A59C11" w:rsidR="55A59C11">
              <w:rPr>
                <w:rStyle w:val="Hyperlink"/>
              </w:rPr>
              <w:t>7. Serializer / Deserializer (SerDes)</w:t>
            </w:r>
            <w:r>
              <w:tab/>
            </w:r>
            <w:r>
              <w:fldChar w:fldCharType="begin"/>
            </w:r>
            <w:r>
              <w:instrText xml:space="preserve">PAGEREF _Toc947202258 \h</w:instrText>
            </w:r>
            <w:r>
              <w:fldChar w:fldCharType="separate"/>
            </w:r>
            <w:r w:rsidRPr="55A59C11" w:rsidR="55A59C11">
              <w:rPr>
                <w:rStyle w:val="Hyperlink"/>
              </w:rPr>
              <w:t>17</w:t>
            </w:r>
            <w:r>
              <w:fldChar w:fldCharType="end"/>
            </w:r>
          </w:hyperlink>
        </w:p>
        <w:p w:rsidR="01D7AF3B" w:rsidP="55A59C11" w:rsidRDefault="01D7AF3B" w14:paraId="450C76F4" w14:textId="44C15358">
          <w:pPr>
            <w:pStyle w:val="TOC2"/>
            <w:tabs>
              <w:tab w:val="right" w:leader="dot" w:pos="9345"/>
            </w:tabs>
            <w:bidi w:val="0"/>
            <w:rPr>
              <w:rStyle w:val="Hyperlink"/>
            </w:rPr>
          </w:pPr>
          <w:hyperlink w:anchor="_Toc1045652201">
            <w:r w:rsidRPr="55A59C11" w:rsidR="55A59C11">
              <w:rPr>
                <w:rStyle w:val="Hyperlink"/>
              </w:rPr>
              <w:t>7.1. Need for SerDes in video PROCESSING</w:t>
            </w:r>
            <w:r>
              <w:tab/>
            </w:r>
            <w:r>
              <w:fldChar w:fldCharType="begin"/>
            </w:r>
            <w:r>
              <w:instrText xml:space="preserve">PAGEREF _Toc1045652201 \h</w:instrText>
            </w:r>
            <w:r>
              <w:fldChar w:fldCharType="separate"/>
            </w:r>
            <w:r w:rsidRPr="55A59C11" w:rsidR="55A59C11">
              <w:rPr>
                <w:rStyle w:val="Hyperlink"/>
              </w:rPr>
              <w:t>17</w:t>
            </w:r>
            <w:r>
              <w:fldChar w:fldCharType="end"/>
            </w:r>
          </w:hyperlink>
        </w:p>
        <w:p w:rsidR="01D7AF3B" w:rsidP="01D7AF3B" w:rsidRDefault="01D7AF3B" w14:paraId="7C9230AC" w14:textId="29D271E0">
          <w:pPr>
            <w:pStyle w:val="TOC2"/>
            <w:tabs>
              <w:tab w:val="right" w:leader="dot" w:pos="9345"/>
            </w:tabs>
            <w:bidi w:val="0"/>
            <w:rPr>
              <w:rStyle w:val="Hyperlink"/>
            </w:rPr>
          </w:pPr>
          <w:hyperlink w:anchor="_Toc1060744205">
            <w:r w:rsidRPr="55A59C11" w:rsidR="55A59C11">
              <w:rPr>
                <w:rStyle w:val="Hyperlink"/>
              </w:rPr>
              <w:t>7.2. WORKING OF SERDES</w:t>
            </w:r>
            <w:r>
              <w:tab/>
            </w:r>
            <w:r>
              <w:fldChar w:fldCharType="begin"/>
            </w:r>
            <w:r>
              <w:instrText xml:space="preserve">PAGEREF _Toc1060744205 \h</w:instrText>
            </w:r>
            <w:r>
              <w:fldChar w:fldCharType="separate"/>
            </w:r>
            <w:r w:rsidRPr="55A59C11" w:rsidR="55A59C11">
              <w:rPr>
                <w:rStyle w:val="Hyperlink"/>
              </w:rPr>
              <w:t>17</w:t>
            </w:r>
            <w:r>
              <w:fldChar w:fldCharType="end"/>
            </w:r>
          </w:hyperlink>
        </w:p>
        <w:p w:rsidR="01D7AF3B" w:rsidP="55A59C11" w:rsidRDefault="01D7AF3B" w14:paraId="51C32CC9" w14:textId="089CF230">
          <w:pPr>
            <w:pStyle w:val="TOC1"/>
            <w:tabs>
              <w:tab w:val="right" w:leader="dot" w:pos="9345"/>
            </w:tabs>
            <w:bidi w:val="0"/>
            <w:rPr>
              <w:rStyle w:val="Hyperlink"/>
            </w:rPr>
          </w:pPr>
          <w:hyperlink w:anchor="_Toc1334626561">
            <w:r w:rsidRPr="55A59C11" w:rsidR="55A59C11">
              <w:rPr>
                <w:rStyle w:val="Hyperlink"/>
              </w:rPr>
              <w:t>8. Electromagnetic Compatibility</w:t>
            </w:r>
            <w:r>
              <w:tab/>
            </w:r>
            <w:r>
              <w:fldChar w:fldCharType="begin"/>
            </w:r>
            <w:r>
              <w:instrText xml:space="preserve">PAGEREF _Toc1334626561 \h</w:instrText>
            </w:r>
            <w:r>
              <w:fldChar w:fldCharType="separate"/>
            </w:r>
            <w:r w:rsidRPr="55A59C11" w:rsidR="55A59C11">
              <w:rPr>
                <w:rStyle w:val="Hyperlink"/>
              </w:rPr>
              <w:t>18</w:t>
            </w:r>
            <w:r>
              <w:fldChar w:fldCharType="end"/>
            </w:r>
          </w:hyperlink>
        </w:p>
        <w:p w:rsidR="55A59C11" w:rsidP="55A59C11" w:rsidRDefault="55A59C11" w14:paraId="3FCCD3A4" w14:textId="1037CF76">
          <w:pPr>
            <w:pStyle w:val="TOC1"/>
            <w:tabs>
              <w:tab w:val="right" w:leader="dot" w:pos="9345"/>
            </w:tabs>
            <w:bidi w:val="0"/>
            <w:rPr>
              <w:rStyle w:val="Hyperlink"/>
            </w:rPr>
          </w:pPr>
          <w:hyperlink w:anchor="_Toc620082391">
            <w:r w:rsidRPr="55A59C11" w:rsidR="55A59C11">
              <w:rPr>
                <w:rStyle w:val="Hyperlink"/>
              </w:rPr>
              <w:t>9. References</w:t>
            </w:r>
            <w:r>
              <w:tab/>
            </w:r>
            <w:r>
              <w:fldChar w:fldCharType="begin"/>
            </w:r>
            <w:r>
              <w:instrText xml:space="preserve">PAGEREF _Toc620082391 \h</w:instrText>
            </w:r>
            <w:r>
              <w:fldChar w:fldCharType="separate"/>
            </w:r>
            <w:r w:rsidRPr="55A59C11" w:rsidR="55A59C11">
              <w:rPr>
                <w:rStyle w:val="Hyperlink"/>
              </w:rPr>
              <w:t>20</w:t>
            </w:r>
            <w:r>
              <w:fldChar w:fldCharType="end"/>
            </w:r>
          </w:hyperlink>
          <w:r>
            <w:fldChar w:fldCharType="end"/>
          </w:r>
        </w:p>
      </w:sdtContent>
    </w:sdt>
    <w:p w:rsidR="01D7AF3B" w:rsidP="55A59C11" w:rsidRDefault="01D7AF3B" w14:paraId="34E1284A" w14:textId="300D3729">
      <w:pPr>
        <w:pStyle w:val="Normal"/>
        <w:spacing w:line="360" w:lineRule="auto"/>
        <w:jc w:val="both"/>
        <w:rPr>
          <w:rFonts w:ascii="Times New Roman" w:hAnsi="Times New Roman" w:eastAsia="Times New Roman" w:cs="Times New Roman"/>
          <w:b w:val="1"/>
          <w:bCs w:val="1"/>
          <w:i w:val="0"/>
          <w:iCs w:val="0"/>
          <w:color w:val="000000" w:themeColor="text1" w:themeTint="FF" w:themeShade="FF"/>
          <w:sz w:val="28"/>
          <w:szCs w:val="28"/>
        </w:rPr>
      </w:pPr>
    </w:p>
    <w:p w:rsidR="01D7AF3B" w:rsidP="55A59C11" w:rsidRDefault="01D7AF3B" w14:paraId="554EFBAC" w14:textId="680B6D98">
      <w:pPr>
        <w:pStyle w:val="Normal"/>
        <w:spacing w:line="360" w:lineRule="auto"/>
        <w:jc w:val="both"/>
        <w:rPr>
          <w:rFonts w:ascii="Times New Roman" w:hAnsi="Times New Roman" w:eastAsia="Times New Roman" w:cs="Times New Roman"/>
          <w:b w:val="1"/>
          <w:bCs w:val="1"/>
          <w:i w:val="0"/>
          <w:iCs w:val="0"/>
          <w:color w:val="000000" w:themeColor="text1" w:themeTint="FF" w:themeShade="FF"/>
          <w:sz w:val="28"/>
          <w:szCs w:val="28"/>
        </w:rPr>
      </w:pPr>
    </w:p>
    <w:p w:rsidR="01D7AF3B" w:rsidP="55A59C11" w:rsidRDefault="01D7AF3B" w14:paraId="43F7C253" w14:textId="29E495E8">
      <w:pPr>
        <w:pStyle w:val="Normal"/>
        <w:spacing w:line="360" w:lineRule="auto"/>
        <w:jc w:val="both"/>
        <w:rPr>
          <w:rFonts w:ascii="Times New Roman" w:hAnsi="Times New Roman" w:eastAsia="Times New Roman" w:cs="Times New Roman"/>
          <w:b w:val="1"/>
          <w:bCs w:val="1"/>
          <w:i w:val="0"/>
          <w:iCs w:val="0"/>
          <w:color w:val="000000" w:themeColor="text1" w:themeTint="FF" w:themeShade="FF"/>
          <w:sz w:val="28"/>
          <w:szCs w:val="28"/>
        </w:rPr>
      </w:pPr>
    </w:p>
    <w:p w:rsidR="01D7AF3B" w:rsidP="55A59C11" w:rsidRDefault="01D7AF3B" w14:paraId="3E0C232C" w14:textId="799A2720">
      <w:pPr>
        <w:pStyle w:val="Normal"/>
        <w:spacing w:line="360" w:lineRule="auto"/>
        <w:jc w:val="both"/>
        <w:rPr>
          <w:rFonts w:ascii="Times New Roman" w:hAnsi="Times New Roman" w:eastAsia="Times New Roman" w:cs="Times New Roman"/>
          <w:b w:val="1"/>
          <w:bCs w:val="1"/>
          <w:i w:val="0"/>
          <w:iCs w:val="0"/>
          <w:color w:val="000000" w:themeColor="text1" w:themeTint="FF" w:themeShade="FF"/>
          <w:sz w:val="28"/>
          <w:szCs w:val="28"/>
        </w:rPr>
      </w:pPr>
    </w:p>
    <w:p w:rsidR="63AEA4D6" w:rsidP="55A59C11" w:rsidRDefault="63AEA4D6" w14:paraId="66C12A80" w14:textId="3968DFC1">
      <w:pPr>
        <w:pStyle w:val="Normal"/>
        <w:rPr>
          <w:rFonts w:ascii="Times New Roman" w:hAnsi="Times New Roman" w:eastAsia="Times New Roman" w:cs="Times New Roman"/>
          <w:b w:val="1"/>
          <w:bCs w:val="1"/>
          <w:i w:val="0"/>
          <w:iCs w:val="0"/>
          <w:color w:val="000000" w:themeColor="text1" w:themeTint="FF" w:themeShade="FF"/>
          <w:sz w:val="28"/>
          <w:szCs w:val="28"/>
        </w:rPr>
      </w:pPr>
      <w:r w:rsidRPr="55A59C11" w:rsidR="42CCABB1">
        <w:rPr>
          <w:rFonts w:ascii="Times New Roman" w:hAnsi="Times New Roman" w:eastAsia="Times New Roman" w:cs="Times New Roman"/>
          <w:b w:val="1"/>
          <w:bCs w:val="1"/>
          <w:i w:val="0"/>
          <w:iCs w:val="0"/>
          <w:color w:val="000000" w:themeColor="text1" w:themeTint="FF" w:themeShade="FF"/>
          <w:sz w:val="28"/>
          <w:szCs w:val="28"/>
        </w:rPr>
        <w:t>DIGITAL VIDEO</w:t>
      </w:r>
    </w:p>
    <w:p w:rsidR="63AEA4D6" w:rsidP="55A59C11" w:rsidRDefault="63AEA4D6" w14:paraId="43964F3B" w14:textId="1008FEBA">
      <w:pPr>
        <w:pStyle w:val="Normal"/>
        <w:spacing w:line="360" w:lineRule="auto"/>
        <w:ind w:firstLine="720"/>
        <w:jc w:val="both"/>
        <w:rPr>
          <w:rFonts w:ascii="Times New Roman" w:hAnsi="Times New Roman" w:eastAsia="Times New Roman" w:cs="Times New Roman"/>
          <w:i w:val="0"/>
          <w:iCs w:val="0"/>
          <w:color w:val="000000" w:themeColor="text1" w:themeTint="FF" w:themeShade="FF"/>
          <w:sz w:val="28"/>
          <w:szCs w:val="28"/>
        </w:rPr>
      </w:pPr>
      <w:r w:rsidRPr="55A59C11" w:rsidR="42CCABB1">
        <w:rPr>
          <w:rFonts w:ascii="Times New Roman" w:hAnsi="Times New Roman" w:eastAsia="Times New Roman" w:cs="Times New Roman"/>
          <w:i w:val="0"/>
          <w:iCs w:val="0"/>
          <w:color w:val="000000" w:themeColor="text1" w:themeTint="FF" w:themeShade="FF"/>
          <w:sz w:val="28"/>
          <w:szCs w:val="28"/>
        </w:rPr>
        <w:t>Sequence of digital images called frames shown rapidly one after the other to create the illusion of motion.</w:t>
      </w:r>
    </w:p>
    <w:p w:rsidR="55A59C11" w:rsidP="55A59C11" w:rsidRDefault="55A59C11" w14:paraId="0BAAA406" w14:textId="1DE6B5FC">
      <w:pPr>
        <w:pStyle w:val="Heading1"/>
        <w:spacing w:line="360" w:lineRule="auto"/>
        <w:jc w:val="both"/>
        <w:rPr>
          <w:rFonts w:ascii="Times New Roman" w:hAnsi="Times New Roman" w:eastAsia="Times New Roman" w:cs="Times New Roman"/>
        </w:rPr>
      </w:pPr>
    </w:p>
    <w:p w:rsidR="01D7AF3B" w:rsidP="55A59C11" w:rsidRDefault="01D7AF3B" w14:paraId="4E678619" w14:textId="67967585">
      <w:pPr>
        <w:pStyle w:val="Heading1"/>
        <w:spacing w:line="360" w:lineRule="auto"/>
        <w:jc w:val="both"/>
        <w:rPr>
          <w:rFonts w:ascii="Times New Roman" w:hAnsi="Times New Roman" w:eastAsia="Times New Roman" w:cs="Times New Roman"/>
          <w:b w:val="1"/>
          <w:bCs w:val="1"/>
          <w:i w:val="0"/>
          <w:iCs w:val="0"/>
          <w:color w:val="000000" w:themeColor="text1" w:themeTint="FF" w:themeShade="FF"/>
          <w:sz w:val="28"/>
          <w:szCs w:val="28"/>
        </w:rPr>
      </w:pPr>
      <w:bookmarkStart w:name="_Toc1912645585" w:id="300831748"/>
      <w:r w:rsidRPr="55A59C11" w:rsidR="7A59ECA0">
        <w:rPr>
          <w:rFonts w:ascii="Times New Roman" w:hAnsi="Times New Roman" w:eastAsia="Times New Roman" w:cs="Times New Roman"/>
        </w:rPr>
        <w:t xml:space="preserve">1. </w:t>
      </w:r>
      <w:r w:rsidRPr="55A59C11" w:rsidR="0CC6C157">
        <w:rPr>
          <w:rFonts w:ascii="Times New Roman" w:hAnsi="Times New Roman" w:eastAsia="Times New Roman" w:cs="Times New Roman"/>
        </w:rPr>
        <w:t>F</w:t>
      </w:r>
      <w:r w:rsidRPr="55A59C11" w:rsidR="07AF5C65">
        <w:rPr>
          <w:rFonts w:ascii="Times New Roman" w:hAnsi="Times New Roman" w:eastAsia="Times New Roman" w:cs="Times New Roman"/>
        </w:rPr>
        <w:t>UNDAMENTALS OF DIGITAL VIDEO</w:t>
      </w:r>
      <w:bookmarkEnd w:id="300831748"/>
    </w:p>
    <w:p w:rsidR="6B1347A1" w:rsidP="55A59C11" w:rsidRDefault="6B1347A1" w14:paraId="44F2D53E" w14:textId="527E8352">
      <w:pPr>
        <w:pStyle w:val="Heading2"/>
        <w:rPr>
          <w:rFonts w:ascii="Times New Roman" w:hAnsi="Times New Roman" w:eastAsia="Times New Roman" w:cs="Times New Roman"/>
          <w:b w:val="1"/>
          <w:bCs w:val="1"/>
          <w:i w:val="0"/>
          <w:iCs w:val="0"/>
          <w:color w:val="000000" w:themeColor="text1" w:themeTint="FF" w:themeShade="FF"/>
          <w:sz w:val="24"/>
          <w:szCs w:val="24"/>
        </w:rPr>
      </w:pPr>
      <w:bookmarkStart w:name="_Toc1673769728" w:id="1436053327"/>
      <w:r w:rsidRPr="55A59C11" w:rsidR="62BC17D5">
        <w:rPr>
          <w:rFonts w:ascii="Times New Roman" w:hAnsi="Times New Roman" w:eastAsia="Times New Roman" w:cs="Times New Roman"/>
        </w:rPr>
        <w:t xml:space="preserve">1.1. </w:t>
      </w:r>
      <w:r w:rsidRPr="55A59C11" w:rsidR="0CC6C157">
        <w:rPr>
          <w:rFonts w:ascii="Times New Roman" w:hAnsi="Times New Roman" w:eastAsia="Times New Roman" w:cs="Times New Roman"/>
        </w:rPr>
        <w:t>Pixel</w:t>
      </w:r>
      <w:bookmarkEnd w:id="1436053327"/>
      <w:r w:rsidRPr="55A59C11" w:rsidR="0CC6C157">
        <w:rPr>
          <w:rFonts w:ascii="Times New Roman" w:hAnsi="Times New Roman" w:eastAsia="Times New Roman" w:cs="Times New Roman"/>
        </w:rPr>
        <w:t xml:space="preserve"> </w:t>
      </w:r>
    </w:p>
    <w:p w:rsidR="2A915529" w:rsidP="01D7AF3B" w:rsidRDefault="2A915529" w14:paraId="3D91E99C" w14:textId="77BC4083">
      <w:pPr>
        <w:pStyle w:val="ListParagraph"/>
        <w:spacing w:before="240" w:beforeAutospacing="off" w:after="240" w:afterAutospacing="off"/>
        <w:rPr>
          <w:rFonts w:ascii="Times New Roman" w:hAnsi="Times New Roman" w:eastAsia="Times New Roman" w:cs="Times New Roman"/>
          <w:noProof w:val="0"/>
          <w:sz w:val="28"/>
          <w:szCs w:val="28"/>
          <w:lang w:val="en-US"/>
        </w:rPr>
      </w:pPr>
      <w:r w:rsidRPr="55A59C11" w:rsidR="3B5FCE78">
        <w:rPr>
          <w:rFonts w:ascii="Times New Roman" w:hAnsi="Times New Roman" w:eastAsia="Times New Roman" w:cs="Times New Roman"/>
          <w:noProof w:val="0"/>
          <w:sz w:val="28"/>
          <w:szCs w:val="28"/>
          <w:lang w:val="en-US"/>
        </w:rPr>
        <w:t>The smallest unit of a digital image. A video is composed of millions of pixels displayed in succession to create a moving image. Each pixel holds color information (RGB values).</w:t>
      </w:r>
    </w:p>
    <w:p w:rsidR="01D7AF3B" w:rsidP="01D7AF3B" w:rsidRDefault="01D7AF3B" w14:paraId="556A7790" w14:textId="738F3E4F">
      <w:pPr>
        <w:pStyle w:val="ListParagraph"/>
        <w:spacing w:before="240" w:beforeAutospacing="off" w:after="240" w:afterAutospacing="off"/>
        <w:rPr>
          <w:rFonts w:ascii="Times New Roman" w:hAnsi="Times New Roman" w:eastAsia="Times New Roman" w:cs="Times New Roman"/>
          <w:noProof w:val="0"/>
          <w:sz w:val="28"/>
          <w:szCs w:val="28"/>
          <w:lang w:val="en-US"/>
        </w:rPr>
      </w:pPr>
    </w:p>
    <w:p w:rsidR="072217C3" w:rsidP="01D7AF3B" w:rsidRDefault="072217C3" w14:paraId="5029D4A0" w14:textId="28C8A61B">
      <w:pPr>
        <w:pStyle w:val="Heading2"/>
        <w:rPr>
          <w:rFonts w:ascii="Times New Roman" w:hAnsi="Times New Roman" w:eastAsia="Times New Roman" w:cs="Times New Roman"/>
          <w:b w:val="1"/>
          <w:bCs w:val="1"/>
          <w:noProof w:val="0"/>
          <w:sz w:val="24"/>
          <w:szCs w:val="24"/>
          <w:lang w:val="en-US"/>
        </w:rPr>
      </w:pPr>
      <w:bookmarkStart w:name="_Toc1047205648" w:id="2048779299"/>
      <w:r w:rsidRPr="55A59C11" w:rsidR="473524A9">
        <w:rPr>
          <w:rFonts w:ascii="Times New Roman" w:hAnsi="Times New Roman" w:eastAsia="Times New Roman" w:cs="Times New Roman"/>
          <w:caps w:val="0"/>
          <w:smallCaps w:val="0"/>
          <w:noProof w:val="0"/>
          <w:lang w:val="en-US"/>
        </w:rPr>
        <w:t xml:space="preserve">1.2. </w:t>
      </w:r>
      <w:r w:rsidRPr="55A59C11" w:rsidR="3B5FCE78">
        <w:rPr>
          <w:rFonts w:ascii="Times New Roman" w:hAnsi="Times New Roman" w:eastAsia="Times New Roman" w:cs="Times New Roman"/>
          <w:caps w:val="0"/>
          <w:smallCaps w:val="0"/>
          <w:noProof w:val="0"/>
          <w:lang w:val="en-US"/>
        </w:rPr>
        <w:t>RESOLUTION</w:t>
      </w:r>
      <w:bookmarkEnd w:id="2048779299"/>
      <w:r w:rsidRPr="55A59C11" w:rsidR="3B5FCE78">
        <w:rPr>
          <w:rFonts w:ascii="Times New Roman" w:hAnsi="Times New Roman" w:eastAsia="Times New Roman" w:cs="Times New Roman"/>
          <w:caps w:val="0"/>
          <w:smallCaps w:val="0"/>
          <w:noProof w:val="0"/>
          <w:lang w:val="en-US"/>
        </w:rPr>
        <w:t xml:space="preserve"> </w:t>
      </w:r>
    </w:p>
    <w:p w:rsidR="6DD38A94" w:rsidP="01D7AF3B" w:rsidRDefault="6DD38A94" w14:paraId="55520781" w14:textId="47678AC0">
      <w:pPr>
        <w:pStyle w:val="ListParagraph"/>
        <w:spacing w:before="240" w:beforeAutospacing="off" w:after="240" w:afterAutospacing="off"/>
        <w:rPr>
          <w:rFonts w:ascii="Times New Roman" w:hAnsi="Times New Roman" w:eastAsia="Times New Roman" w:cs="Times New Roman"/>
          <w:noProof w:val="0"/>
          <w:sz w:val="28"/>
          <w:szCs w:val="28"/>
          <w:lang w:val="en-US"/>
        </w:rPr>
      </w:pPr>
      <w:r w:rsidRPr="55A59C11" w:rsidR="3B5FCE78">
        <w:rPr>
          <w:rFonts w:ascii="Times New Roman" w:hAnsi="Times New Roman" w:eastAsia="Times New Roman" w:cs="Times New Roman"/>
          <w:noProof w:val="0"/>
          <w:sz w:val="28"/>
          <w:szCs w:val="28"/>
          <w:lang w:val="en-US"/>
        </w:rPr>
        <w:t xml:space="preserve">The number of pixels in each dimension that a video </w:t>
      </w:r>
      <w:r w:rsidRPr="55A59C11" w:rsidR="3B5FCE78">
        <w:rPr>
          <w:rFonts w:ascii="Times New Roman" w:hAnsi="Times New Roman" w:eastAsia="Times New Roman" w:cs="Times New Roman"/>
          <w:noProof w:val="0"/>
          <w:sz w:val="28"/>
          <w:szCs w:val="28"/>
          <w:lang w:val="en-US"/>
        </w:rPr>
        <w:t>contains</w:t>
      </w:r>
      <w:r w:rsidRPr="55A59C11" w:rsidR="3B5FCE78">
        <w:rPr>
          <w:rFonts w:ascii="Times New Roman" w:hAnsi="Times New Roman" w:eastAsia="Times New Roman" w:cs="Times New Roman"/>
          <w:noProof w:val="0"/>
          <w:sz w:val="28"/>
          <w:szCs w:val="28"/>
          <w:lang w:val="en-US"/>
        </w:rPr>
        <w:t xml:space="preserve">. Common resolutions </w:t>
      </w:r>
      <w:r w:rsidRPr="55A59C11" w:rsidR="3B5FCE78">
        <w:rPr>
          <w:rFonts w:ascii="Times New Roman" w:hAnsi="Times New Roman" w:eastAsia="Times New Roman" w:cs="Times New Roman"/>
          <w:noProof w:val="0"/>
          <w:sz w:val="28"/>
          <w:szCs w:val="28"/>
          <w:lang w:val="en-US"/>
        </w:rPr>
        <w:t>include:</w:t>
      </w:r>
    </w:p>
    <w:tbl>
      <w:tblPr>
        <w:tblStyle w:val="TableGrid"/>
        <w:tblW w:w="0" w:type="auto"/>
        <w:jc w:val="center"/>
        <w:tblLayout w:type="fixed"/>
        <w:tblLook w:val="06A0" w:firstRow="1" w:lastRow="0" w:firstColumn="1" w:lastColumn="0" w:noHBand="1" w:noVBand="1"/>
      </w:tblPr>
      <w:tblGrid>
        <w:gridCol w:w="3690"/>
        <w:gridCol w:w="2145"/>
      </w:tblGrid>
      <w:tr w:rsidR="01D7AF3B" w:rsidTr="55A59C11" w14:paraId="674B0EE4">
        <w:trPr>
          <w:trHeight w:val="420"/>
        </w:trPr>
        <w:tc>
          <w:tcPr>
            <w:tcW w:w="3690" w:type="dxa"/>
            <w:shd w:val="clear" w:color="auto" w:fill="DEEAF6" w:themeFill="accent1" w:themeFillTint="33"/>
            <w:tcMar/>
            <w:vAlign w:val="center"/>
          </w:tcPr>
          <w:p w:rsidR="1D13A72B" w:rsidP="55A59C11" w:rsidRDefault="1D13A72B" w14:paraId="3083609B" w14:textId="5FCF439A">
            <w:pPr>
              <w:pStyle w:val="Normal"/>
              <w:ind w:left="0"/>
              <w:jc w:val="left"/>
              <w:rPr>
                <w:rFonts w:ascii="Times New Roman" w:hAnsi="Times New Roman" w:eastAsia="Times New Roman" w:cs="Times New Roman"/>
                <w:b w:val="1"/>
                <w:bCs w:val="1"/>
                <w:i w:val="0"/>
                <w:iCs w:val="0"/>
                <w:noProof w:val="0"/>
                <w:sz w:val="28"/>
                <w:szCs w:val="28"/>
                <w:lang w:val="en-US"/>
              </w:rPr>
            </w:pPr>
            <w:r w:rsidRPr="55A59C11" w:rsidR="02A3E4C5">
              <w:rPr>
                <w:rFonts w:ascii="Times New Roman" w:hAnsi="Times New Roman" w:eastAsia="Times New Roman" w:cs="Times New Roman"/>
                <w:b w:val="1"/>
                <w:bCs w:val="1"/>
                <w:i w:val="0"/>
                <w:iCs w:val="0"/>
                <w:noProof w:val="0"/>
                <w:sz w:val="28"/>
                <w:szCs w:val="28"/>
                <w:lang w:val="en-US"/>
              </w:rPr>
              <w:t>SD</w:t>
            </w:r>
            <w:r w:rsidRPr="55A59C11" w:rsidR="4DE5E776">
              <w:rPr>
                <w:rFonts w:ascii="Times New Roman" w:hAnsi="Times New Roman" w:eastAsia="Times New Roman" w:cs="Times New Roman"/>
                <w:b w:val="1"/>
                <w:bCs w:val="1"/>
                <w:i w:val="0"/>
                <w:iCs w:val="0"/>
                <w:noProof w:val="0"/>
                <w:sz w:val="28"/>
                <w:szCs w:val="28"/>
                <w:lang w:val="en-US"/>
              </w:rPr>
              <w:t xml:space="preserve"> </w:t>
            </w:r>
            <w:r w:rsidRPr="55A59C11" w:rsidR="02A3E4C5">
              <w:rPr>
                <w:rFonts w:ascii="Times New Roman" w:hAnsi="Times New Roman" w:eastAsia="Times New Roman" w:cs="Times New Roman"/>
                <w:b w:val="1"/>
                <w:bCs w:val="1"/>
                <w:i w:val="0"/>
                <w:iCs w:val="0"/>
                <w:noProof w:val="0"/>
                <w:sz w:val="28"/>
                <w:szCs w:val="28"/>
                <w:lang w:val="en-US"/>
              </w:rPr>
              <w:t>(</w:t>
            </w:r>
            <w:r w:rsidRPr="55A59C11" w:rsidR="02A3E4C5">
              <w:rPr>
                <w:rFonts w:ascii="Times New Roman" w:hAnsi="Times New Roman" w:eastAsia="Times New Roman" w:cs="Times New Roman"/>
                <w:b w:val="1"/>
                <w:bCs w:val="1"/>
                <w:i w:val="0"/>
                <w:iCs w:val="0"/>
                <w:noProof w:val="0"/>
                <w:sz w:val="28"/>
                <w:szCs w:val="28"/>
                <w:lang w:val="en-US"/>
              </w:rPr>
              <w:t xml:space="preserve">Standard </w:t>
            </w:r>
            <w:r w:rsidRPr="55A59C11" w:rsidR="02A3E4C5">
              <w:rPr>
                <w:rFonts w:ascii="Times New Roman" w:hAnsi="Times New Roman" w:eastAsia="Times New Roman" w:cs="Times New Roman"/>
                <w:b w:val="1"/>
                <w:bCs w:val="1"/>
                <w:i w:val="0"/>
                <w:iCs w:val="0"/>
                <w:noProof w:val="0"/>
                <w:sz w:val="28"/>
                <w:szCs w:val="28"/>
                <w:lang w:val="en-US"/>
              </w:rPr>
              <w:t>Definition)</w:t>
            </w:r>
          </w:p>
        </w:tc>
        <w:tc>
          <w:tcPr>
            <w:tcW w:w="2145" w:type="dxa"/>
            <w:shd w:val="clear" w:color="auto" w:fill="DEEAF6" w:themeFill="accent1" w:themeFillTint="33"/>
            <w:tcMar/>
            <w:vAlign w:val="center"/>
          </w:tcPr>
          <w:p w:rsidR="1D13A72B" w:rsidP="55A59C11" w:rsidRDefault="1D13A72B" w14:paraId="1747AAB3" w14:textId="0997B74A">
            <w:pPr>
              <w:pStyle w:val="Normal"/>
              <w:spacing w:before="240" w:beforeAutospacing="off" w:after="240" w:afterAutospacing="off"/>
              <w:ind w:left="0"/>
              <w:jc w:val="center"/>
              <w:rPr>
                <w:rFonts w:ascii="Times New Roman" w:hAnsi="Times New Roman" w:eastAsia="Times New Roman" w:cs="Times New Roman"/>
                <w:i w:val="0"/>
                <w:iCs w:val="0"/>
                <w:noProof w:val="0"/>
                <w:sz w:val="28"/>
                <w:szCs w:val="28"/>
                <w:lang w:val="en-US"/>
              </w:rPr>
            </w:pPr>
            <w:r w:rsidRPr="55A59C11" w:rsidR="02A3E4C5">
              <w:rPr>
                <w:rFonts w:ascii="Times New Roman" w:hAnsi="Times New Roman" w:eastAsia="Times New Roman" w:cs="Times New Roman"/>
                <w:i w:val="0"/>
                <w:iCs w:val="0"/>
                <w:noProof w:val="0"/>
                <w:sz w:val="28"/>
                <w:szCs w:val="28"/>
                <w:lang w:val="en-US"/>
              </w:rPr>
              <w:t>720 x 480</w:t>
            </w:r>
          </w:p>
        </w:tc>
      </w:tr>
      <w:tr w:rsidR="01D7AF3B" w:rsidTr="55A59C11" w14:paraId="3A0294DB">
        <w:trPr>
          <w:trHeight w:val="420"/>
        </w:trPr>
        <w:tc>
          <w:tcPr>
            <w:tcW w:w="3690" w:type="dxa"/>
            <w:shd w:val="clear" w:color="auto" w:fill="FFF2CC" w:themeFill="accent4" w:themeFillTint="33"/>
            <w:tcMar/>
            <w:vAlign w:val="center"/>
          </w:tcPr>
          <w:p w:rsidR="1D13A72B" w:rsidP="55A59C11" w:rsidRDefault="1D13A72B" w14:paraId="3E7ABA43" w14:textId="32D4B804">
            <w:pPr>
              <w:pStyle w:val="Normal"/>
              <w:ind w:left="0"/>
              <w:jc w:val="left"/>
              <w:rPr>
                <w:rFonts w:ascii="Times New Roman" w:hAnsi="Times New Roman" w:eastAsia="Times New Roman" w:cs="Times New Roman"/>
                <w:b w:val="1"/>
                <w:bCs w:val="1"/>
                <w:i w:val="0"/>
                <w:iCs w:val="0"/>
                <w:noProof w:val="0"/>
                <w:sz w:val="28"/>
                <w:szCs w:val="28"/>
                <w:lang w:val="en-US"/>
              </w:rPr>
            </w:pPr>
            <w:r w:rsidRPr="55A59C11" w:rsidR="02A3E4C5">
              <w:rPr>
                <w:rFonts w:ascii="Times New Roman" w:hAnsi="Times New Roman" w:eastAsia="Times New Roman" w:cs="Times New Roman"/>
                <w:b w:val="1"/>
                <w:bCs w:val="1"/>
                <w:i w:val="0"/>
                <w:iCs w:val="0"/>
                <w:noProof w:val="0"/>
                <w:sz w:val="28"/>
                <w:szCs w:val="28"/>
                <w:lang w:val="en-US"/>
              </w:rPr>
              <w:t>HD (</w:t>
            </w:r>
            <w:r w:rsidRPr="55A59C11" w:rsidR="02A3E4C5">
              <w:rPr>
                <w:rFonts w:ascii="Times New Roman" w:hAnsi="Times New Roman" w:eastAsia="Times New Roman" w:cs="Times New Roman"/>
                <w:b w:val="1"/>
                <w:bCs w:val="1"/>
                <w:i w:val="0"/>
                <w:iCs w:val="0"/>
                <w:noProof w:val="0"/>
                <w:sz w:val="28"/>
                <w:szCs w:val="28"/>
                <w:lang w:val="en-US"/>
              </w:rPr>
              <w:t>High Definition)</w:t>
            </w:r>
          </w:p>
        </w:tc>
        <w:tc>
          <w:tcPr>
            <w:tcW w:w="2145" w:type="dxa"/>
            <w:shd w:val="clear" w:color="auto" w:fill="FFF2CC" w:themeFill="accent4" w:themeFillTint="33"/>
            <w:tcMar/>
            <w:vAlign w:val="center"/>
          </w:tcPr>
          <w:p w:rsidR="1D13A72B" w:rsidP="55A59C11" w:rsidRDefault="1D13A72B" w14:paraId="51C389BA" w14:textId="216111DD">
            <w:pPr>
              <w:pStyle w:val="Normal"/>
              <w:spacing w:before="240" w:beforeAutospacing="off" w:after="240" w:afterAutospacing="off"/>
              <w:ind w:left="0"/>
              <w:jc w:val="center"/>
              <w:rPr>
                <w:rFonts w:ascii="Times New Roman" w:hAnsi="Times New Roman" w:eastAsia="Times New Roman" w:cs="Times New Roman"/>
                <w:i w:val="0"/>
                <w:iCs w:val="0"/>
                <w:noProof w:val="0"/>
                <w:sz w:val="28"/>
                <w:szCs w:val="28"/>
                <w:lang w:val="en-US"/>
              </w:rPr>
            </w:pPr>
            <w:r w:rsidRPr="55A59C11" w:rsidR="02A3E4C5">
              <w:rPr>
                <w:rFonts w:ascii="Times New Roman" w:hAnsi="Times New Roman" w:eastAsia="Times New Roman" w:cs="Times New Roman"/>
                <w:i w:val="0"/>
                <w:iCs w:val="0"/>
                <w:noProof w:val="0"/>
                <w:sz w:val="28"/>
                <w:szCs w:val="28"/>
                <w:lang w:val="en-US"/>
              </w:rPr>
              <w:t>1280 x 720</w:t>
            </w:r>
          </w:p>
        </w:tc>
      </w:tr>
      <w:tr w:rsidR="01D7AF3B" w:rsidTr="55A59C11" w14:paraId="2C9FEFE4">
        <w:trPr>
          <w:trHeight w:val="300"/>
        </w:trPr>
        <w:tc>
          <w:tcPr>
            <w:tcW w:w="3690" w:type="dxa"/>
            <w:shd w:val="clear" w:color="auto" w:fill="DEEAF6" w:themeFill="accent1" w:themeFillTint="33"/>
            <w:tcMar/>
            <w:vAlign w:val="center"/>
          </w:tcPr>
          <w:p w:rsidR="1D13A72B" w:rsidP="55A59C11" w:rsidRDefault="1D13A72B" w14:paraId="5FD52261" w14:textId="436AE8FC">
            <w:pPr>
              <w:pStyle w:val="Normal"/>
              <w:ind w:left="0"/>
              <w:jc w:val="left"/>
              <w:rPr>
                <w:rFonts w:ascii="Times New Roman" w:hAnsi="Times New Roman" w:eastAsia="Times New Roman" w:cs="Times New Roman"/>
                <w:b w:val="1"/>
                <w:bCs w:val="1"/>
                <w:i w:val="0"/>
                <w:iCs w:val="0"/>
                <w:noProof w:val="0"/>
                <w:sz w:val="28"/>
                <w:szCs w:val="28"/>
                <w:lang w:val="en-US"/>
              </w:rPr>
            </w:pPr>
            <w:r w:rsidRPr="55A59C11" w:rsidR="02A3E4C5">
              <w:rPr>
                <w:rFonts w:ascii="Times New Roman" w:hAnsi="Times New Roman" w:eastAsia="Times New Roman" w:cs="Times New Roman"/>
                <w:b w:val="1"/>
                <w:bCs w:val="1"/>
                <w:i w:val="0"/>
                <w:iCs w:val="0"/>
                <w:noProof w:val="0"/>
                <w:sz w:val="28"/>
                <w:szCs w:val="28"/>
                <w:lang w:val="en-US"/>
              </w:rPr>
              <w:t>Full HD</w:t>
            </w:r>
          </w:p>
        </w:tc>
        <w:tc>
          <w:tcPr>
            <w:tcW w:w="2145" w:type="dxa"/>
            <w:shd w:val="clear" w:color="auto" w:fill="DEEAF6" w:themeFill="accent1" w:themeFillTint="33"/>
            <w:tcMar/>
            <w:vAlign w:val="center"/>
          </w:tcPr>
          <w:p w:rsidR="1D13A72B" w:rsidP="55A59C11" w:rsidRDefault="1D13A72B" w14:paraId="6FEA86C4" w14:textId="646E2D2A">
            <w:pPr>
              <w:pStyle w:val="Normal"/>
              <w:spacing w:before="240" w:beforeAutospacing="off" w:after="240" w:afterAutospacing="off"/>
              <w:ind w:left="0"/>
              <w:jc w:val="center"/>
              <w:rPr>
                <w:rFonts w:ascii="Times New Roman" w:hAnsi="Times New Roman" w:eastAsia="Times New Roman" w:cs="Times New Roman"/>
                <w:i w:val="0"/>
                <w:iCs w:val="0"/>
                <w:noProof w:val="0"/>
                <w:sz w:val="28"/>
                <w:szCs w:val="28"/>
                <w:lang w:val="en-US"/>
              </w:rPr>
            </w:pPr>
            <w:r w:rsidRPr="55A59C11" w:rsidR="02A3E4C5">
              <w:rPr>
                <w:rFonts w:ascii="Times New Roman" w:hAnsi="Times New Roman" w:eastAsia="Times New Roman" w:cs="Times New Roman"/>
                <w:i w:val="0"/>
                <w:iCs w:val="0"/>
                <w:noProof w:val="0"/>
                <w:sz w:val="28"/>
                <w:szCs w:val="28"/>
                <w:lang w:val="en-US"/>
              </w:rPr>
              <w:t>1920 x 1080</w:t>
            </w:r>
          </w:p>
        </w:tc>
      </w:tr>
      <w:tr w:rsidR="01D7AF3B" w:rsidTr="55A59C11" w14:paraId="36ADA440">
        <w:trPr>
          <w:trHeight w:val="540"/>
        </w:trPr>
        <w:tc>
          <w:tcPr>
            <w:tcW w:w="3690" w:type="dxa"/>
            <w:shd w:val="clear" w:color="auto" w:fill="FFF2CC" w:themeFill="accent4" w:themeFillTint="33"/>
            <w:tcMar/>
            <w:vAlign w:val="center"/>
          </w:tcPr>
          <w:p w:rsidR="1D13A72B" w:rsidP="55A59C11" w:rsidRDefault="1D13A72B" w14:paraId="457029EB" w14:textId="7C4654B3">
            <w:pPr>
              <w:pStyle w:val="Normal"/>
              <w:ind w:left="0"/>
              <w:jc w:val="left"/>
              <w:rPr>
                <w:rFonts w:ascii="Times New Roman" w:hAnsi="Times New Roman" w:eastAsia="Times New Roman" w:cs="Times New Roman"/>
                <w:b w:val="1"/>
                <w:bCs w:val="1"/>
                <w:i w:val="0"/>
                <w:iCs w:val="0"/>
                <w:noProof w:val="0"/>
                <w:sz w:val="28"/>
                <w:szCs w:val="28"/>
                <w:lang w:val="en-US"/>
              </w:rPr>
            </w:pPr>
            <w:r w:rsidRPr="55A59C11" w:rsidR="02A3E4C5">
              <w:rPr>
                <w:rFonts w:ascii="Times New Roman" w:hAnsi="Times New Roman" w:eastAsia="Times New Roman" w:cs="Times New Roman"/>
                <w:b w:val="1"/>
                <w:bCs w:val="1"/>
                <w:i w:val="0"/>
                <w:iCs w:val="0"/>
                <w:noProof w:val="0"/>
                <w:sz w:val="28"/>
                <w:szCs w:val="28"/>
                <w:lang w:val="en-US"/>
              </w:rPr>
              <w:t>4K UHD</w:t>
            </w:r>
          </w:p>
        </w:tc>
        <w:tc>
          <w:tcPr>
            <w:tcW w:w="2145" w:type="dxa"/>
            <w:shd w:val="clear" w:color="auto" w:fill="FFF2CC" w:themeFill="accent4" w:themeFillTint="33"/>
            <w:tcMar/>
            <w:vAlign w:val="center"/>
          </w:tcPr>
          <w:p w:rsidR="1D13A72B" w:rsidP="55A59C11" w:rsidRDefault="1D13A72B" w14:paraId="065BBD5A" w14:textId="40F1A118">
            <w:pPr>
              <w:pStyle w:val="Normal"/>
              <w:spacing w:before="240" w:beforeAutospacing="off" w:after="240" w:afterAutospacing="off"/>
              <w:ind w:left="0"/>
              <w:jc w:val="center"/>
              <w:rPr>
                <w:rFonts w:ascii="Times New Roman" w:hAnsi="Times New Roman" w:eastAsia="Times New Roman" w:cs="Times New Roman"/>
                <w:i w:val="0"/>
                <w:iCs w:val="0"/>
                <w:noProof w:val="0"/>
                <w:sz w:val="28"/>
                <w:szCs w:val="28"/>
                <w:lang w:val="en-US"/>
              </w:rPr>
            </w:pPr>
            <w:r w:rsidRPr="55A59C11" w:rsidR="02A3E4C5">
              <w:rPr>
                <w:rFonts w:ascii="Times New Roman" w:hAnsi="Times New Roman" w:eastAsia="Times New Roman" w:cs="Times New Roman"/>
                <w:i w:val="0"/>
                <w:iCs w:val="0"/>
                <w:noProof w:val="0"/>
                <w:sz w:val="28"/>
                <w:szCs w:val="28"/>
                <w:lang w:val="en-US"/>
              </w:rPr>
              <w:t>3840 x 2160</w:t>
            </w:r>
          </w:p>
        </w:tc>
      </w:tr>
      <w:tr w:rsidR="01D7AF3B" w:rsidTr="55A59C11" w14:paraId="4B1810A2">
        <w:trPr>
          <w:trHeight w:val="510"/>
        </w:trPr>
        <w:tc>
          <w:tcPr>
            <w:tcW w:w="3690" w:type="dxa"/>
            <w:shd w:val="clear" w:color="auto" w:fill="DEEAF6" w:themeFill="accent1" w:themeFillTint="33"/>
            <w:tcMar/>
            <w:vAlign w:val="center"/>
          </w:tcPr>
          <w:p w:rsidR="1D13A72B" w:rsidP="55A59C11" w:rsidRDefault="1D13A72B" w14:paraId="5F8FF939" w14:textId="053CD211">
            <w:pPr>
              <w:pStyle w:val="Normal"/>
              <w:ind w:left="0"/>
              <w:jc w:val="left"/>
              <w:rPr>
                <w:rFonts w:ascii="Times New Roman" w:hAnsi="Times New Roman" w:eastAsia="Times New Roman" w:cs="Times New Roman"/>
                <w:b w:val="1"/>
                <w:bCs w:val="1"/>
                <w:i w:val="0"/>
                <w:iCs w:val="0"/>
                <w:noProof w:val="0"/>
                <w:sz w:val="28"/>
                <w:szCs w:val="28"/>
                <w:lang w:val="en-US"/>
              </w:rPr>
            </w:pPr>
            <w:r w:rsidRPr="55A59C11" w:rsidR="02A3E4C5">
              <w:rPr>
                <w:rFonts w:ascii="Times New Roman" w:hAnsi="Times New Roman" w:eastAsia="Times New Roman" w:cs="Times New Roman"/>
                <w:b w:val="1"/>
                <w:bCs w:val="1"/>
                <w:i w:val="0"/>
                <w:iCs w:val="0"/>
                <w:noProof w:val="0"/>
                <w:sz w:val="28"/>
                <w:szCs w:val="28"/>
                <w:lang w:val="en-US"/>
              </w:rPr>
              <w:t>8K UHD</w:t>
            </w:r>
          </w:p>
        </w:tc>
        <w:tc>
          <w:tcPr>
            <w:tcW w:w="2145" w:type="dxa"/>
            <w:shd w:val="clear" w:color="auto" w:fill="DEEAF6" w:themeFill="accent1" w:themeFillTint="33"/>
            <w:tcMar/>
            <w:vAlign w:val="center"/>
          </w:tcPr>
          <w:p w:rsidR="1D13A72B" w:rsidP="55A59C11" w:rsidRDefault="1D13A72B" w14:paraId="3E147BD0" w14:textId="61D01537">
            <w:pPr>
              <w:pStyle w:val="Normal"/>
              <w:ind w:left="0"/>
              <w:jc w:val="center"/>
              <w:rPr>
                <w:rFonts w:ascii="Times New Roman" w:hAnsi="Times New Roman" w:eastAsia="Times New Roman" w:cs="Times New Roman"/>
                <w:i w:val="0"/>
                <w:iCs w:val="0"/>
                <w:noProof w:val="0"/>
                <w:sz w:val="28"/>
                <w:szCs w:val="28"/>
                <w:lang w:val="en-US"/>
              </w:rPr>
            </w:pPr>
            <w:r w:rsidRPr="55A59C11" w:rsidR="02A3E4C5">
              <w:rPr>
                <w:rFonts w:ascii="Times New Roman" w:hAnsi="Times New Roman" w:eastAsia="Times New Roman" w:cs="Times New Roman"/>
                <w:i w:val="0"/>
                <w:iCs w:val="0"/>
                <w:noProof w:val="0"/>
                <w:sz w:val="28"/>
                <w:szCs w:val="28"/>
                <w:lang w:val="en-US"/>
              </w:rPr>
              <w:t>7680 x 4320</w:t>
            </w:r>
          </w:p>
        </w:tc>
      </w:tr>
    </w:tbl>
    <w:p w:rsidR="2453EBCA" w:rsidP="55A59C11" w:rsidRDefault="2453EBCA" w14:paraId="7965EC08" w14:textId="14516657">
      <w:pPr>
        <w:spacing w:before="240" w:beforeAutospacing="off" w:after="240" w:afterAutospacing="off"/>
        <w:ind w:firstLine="720"/>
        <w:rPr>
          <w:rFonts w:ascii="Times New Roman" w:hAnsi="Times New Roman" w:eastAsia="Times New Roman" w:cs="Times New Roman"/>
          <w:noProof w:val="0"/>
          <w:sz w:val="28"/>
          <w:szCs w:val="28"/>
          <w:lang w:val="en-US"/>
        </w:rPr>
      </w:pPr>
      <w:r w:rsidRPr="55A59C11" w:rsidR="2453EBCA">
        <w:rPr>
          <w:rFonts w:ascii="Times New Roman" w:hAnsi="Times New Roman" w:eastAsia="Times New Roman" w:cs="Times New Roman"/>
          <w:noProof w:val="0"/>
          <w:sz w:val="28"/>
          <w:szCs w:val="28"/>
          <w:lang w:val="en-US"/>
        </w:rPr>
        <w:t xml:space="preserve">Higher </w:t>
      </w:r>
      <w:r w:rsidRPr="55A59C11" w:rsidR="2453EBCA">
        <w:rPr>
          <w:rFonts w:ascii="Times New Roman" w:hAnsi="Times New Roman" w:eastAsia="Times New Roman" w:cs="Times New Roman"/>
          <w:noProof w:val="0"/>
          <w:sz w:val="28"/>
          <w:szCs w:val="28"/>
          <w:lang w:val="en-US"/>
        </w:rPr>
        <w:t>resolution = more</w:t>
      </w:r>
      <w:r w:rsidRPr="55A59C11" w:rsidR="2453EBCA">
        <w:rPr>
          <w:rFonts w:ascii="Times New Roman" w:hAnsi="Times New Roman" w:eastAsia="Times New Roman" w:cs="Times New Roman"/>
          <w:noProof w:val="0"/>
          <w:sz w:val="28"/>
          <w:szCs w:val="28"/>
          <w:lang w:val="en-US"/>
        </w:rPr>
        <w:t xml:space="preserve"> detail = larger file sizes and higher transmission bandwidth requirements</w:t>
      </w:r>
      <w:r w:rsidRPr="55A59C11" w:rsidR="2453EBCA">
        <w:rPr>
          <w:rFonts w:ascii="Times New Roman" w:hAnsi="Times New Roman" w:eastAsia="Times New Roman" w:cs="Times New Roman"/>
          <w:noProof w:val="0"/>
          <w:sz w:val="28"/>
          <w:szCs w:val="28"/>
          <w:lang w:val="en-US"/>
        </w:rPr>
        <w:t>.</w:t>
      </w:r>
    </w:p>
    <w:p w:rsidR="26F74C2E" w:rsidP="55A59C11" w:rsidRDefault="26F74C2E" w14:paraId="324A1234" w14:textId="07A176F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26F74C2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5A59C11" w:rsidR="26F74C2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Real-Time Example:</w:t>
      </w:r>
      <w:r w:rsidRPr="55A59C11" w:rsidR="26F74C2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Netflix auto-adjusts resolution based on your internet speed: Slow speed → 480p</w:t>
      </w:r>
    </w:p>
    <w:p w:rsidR="26F74C2E" w:rsidP="55A59C11" w:rsidRDefault="26F74C2E" w14:paraId="442E3BE3" w14:textId="69AE587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26F74C2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High speed → 1080p or 4K</w:t>
      </w:r>
    </w:p>
    <w:p w:rsidR="26F74C2E" w:rsidP="55A59C11" w:rsidRDefault="26F74C2E" w14:paraId="528586E7" w14:textId="2D492C1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26F74C2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[Higher resolution = better clarity but requires more bandwidth.]</w:t>
      </w:r>
    </w:p>
    <w:p w:rsidR="55A59C11" w:rsidP="55A59C11" w:rsidRDefault="55A59C11" w14:paraId="2D44D785" w14:textId="32F8736F">
      <w:pPr>
        <w:spacing w:before="240" w:beforeAutospacing="off" w:after="240" w:afterAutospacing="off"/>
        <w:ind w:firstLine="720"/>
        <w:rPr>
          <w:rFonts w:ascii="Times New Roman" w:hAnsi="Times New Roman" w:eastAsia="Times New Roman" w:cs="Times New Roman"/>
          <w:noProof w:val="0"/>
          <w:sz w:val="28"/>
          <w:szCs w:val="28"/>
          <w:lang w:val="en-US"/>
        </w:rPr>
      </w:pPr>
    </w:p>
    <w:p w:rsidR="70D2662C" w:rsidP="55A59C11" w:rsidRDefault="70D2662C" w14:paraId="2DD0DBCB" w14:textId="255F2407">
      <w:pPr>
        <w:pStyle w:val="Heading2"/>
        <w:rPr>
          <w:rFonts w:ascii="Times New Roman" w:hAnsi="Times New Roman" w:eastAsia="Times New Roman" w:cs="Times New Roman"/>
          <w:b w:val="1"/>
          <w:bCs w:val="1"/>
          <w:i w:val="0"/>
          <w:iCs w:val="0"/>
          <w:noProof w:val="0"/>
          <w:sz w:val="28"/>
          <w:szCs w:val="28"/>
          <w:lang w:val="en-US"/>
        </w:rPr>
      </w:pPr>
      <w:bookmarkStart w:name="_Toc832418284" w:id="1715457627"/>
      <w:r w:rsidRPr="55A59C11" w:rsidR="2F9B23CE">
        <w:rPr>
          <w:rFonts w:ascii="Times New Roman" w:hAnsi="Times New Roman" w:eastAsia="Times New Roman" w:cs="Times New Roman"/>
          <w:noProof w:val="0"/>
          <w:lang w:val="en-US"/>
        </w:rPr>
        <w:t xml:space="preserve">1.3. </w:t>
      </w:r>
      <w:r w:rsidRPr="55A59C11" w:rsidR="7ACE6C97">
        <w:rPr>
          <w:rFonts w:ascii="Times New Roman" w:hAnsi="Times New Roman" w:eastAsia="Times New Roman" w:cs="Times New Roman"/>
          <w:noProof w:val="0"/>
          <w:lang w:val="en-US"/>
        </w:rPr>
        <w:t xml:space="preserve">Frame </w:t>
      </w:r>
      <w:r w:rsidRPr="55A59C11" w:rsidR="7ACE6C97">
        <w:rPr>
          <w:rFonts w:ascii="Times New Roman" w:hAnsi="Times New Roman" w:eastAsia="Times New Roman" w:cs="Times New Roman"/>
          <w:noProof w:val="0"/>
          <w:lang w:val="en-US"/>
        </w:rPr>
        <w:t>Rate</w:t>
      </w:r>
      <w:bookmarkEnd w:id="1715457627"/>
      <w:r w:rsidRPr="55A59C11" w:rsidR="7ACE6C97">
        <w:rPr>
          <w:rFonts w:ascii="Times New Roman" w:hAnsi="Times New Roman" w:eastAsia="Times New Roman" w:cs="Times New Roman"/>
          <w:noProof w:val="0"/>
          <w:lang w:val="en-US"/>
        </w:rPr>
        <w:t xml:space="preserve"> </w:t>
      </w:r>
    </w:p>
    <w:p w:rsidR="55A59C11" w:rsidP="55A59C11" w:rsidRDefault="55A59C11" w14:paraId="56B00EE0" w14:textId="603EA48D">
      <w:pPr>
        <w:pStyle w:val="Normal"/>
        <w:rPr>
          <w:rFonts w:ascii="Times New Roman" w:hAnsi="Times New Roman" w:eastAsia="Times New Roman" w:cs="Times New Roman"/>
          <w:noProof w:val="0"/>
          <w:lang w:val="en-US"/>
        </w:rPr>
      </w:pPr>
    </w:p>
    <w:p w:rsidR="3ED7525E" w:rsidP="55A59C11" w:rsidRDefault="3ED7525E" w14:paraId="43CE3C33" w14:textId="682387DD">
      <w:pPr>
        <w:jc w:val="center"/>
        <w:rPr>
          <w:rFonts w:ascii="Times New Roman" w:hAnsi="Times New Roman" w:eastAsia="Times New Roman" w:cs="Times New Roman"/>
        </w:rPr>
      </w:pPr>
      <w:r w:rsidR="3ED7525E">
        <w:drawing>
          <wp:inline wp14:editId="4AD33DBF" wp14:anchorId="0504CE54">
            <wp:extent cx="2857500" cy="1876425"/>
            <wp:effectExtent l="0" t="0" r="0" b="0"/>
            <wp:docPr id="939767834" name="" title=""/>
            <wp:cNvGraphicFramePr>
              <a:graphicFrameLocks noChangeAspect="1"/>
            </wp:cNvGraphicFramePr>
            <a:graphic>
              <a:graphicData uri="http://schemas.openxmlformats.org/drawingml/2006/picture">
                <pic:pic>
                  <pic:nvPicPr>
                    <pic:cNvPr id="0" name=""/>
                    <pic:cNvPicPr/>
                  </pic:nvPicPr>
                  <pic:blipFill>
                    <a:blip r:embed="Rcd92f7a438984dce">
                      <a:extLst>
                        <a:ext xmlns:a="http://schemas.openxmlformats.org/drawingml/2006/main" uri="{28A0092B-C50C-407E-A947-70E740481C1C}">
                          <a14:useLocalDpi val="0"/>
                        </a:ext>
                      </a:extLst>
                    </a:blip>
                    <a:stretch>
                      <a:fillRect/>
                    </a:stretch>
                  </pic:blipFill>
                  <pic:spPr>
                    <a:xfrm>
                      <a:off x="0" y="0"/>
                      <a:ext cx="2857500" cy="1876425"/>
                    </a:xfrm>
                    <a:prstGeom prst="rect">
                      <a:avLst/>
                    </a:prstGeom>
                  </pic:spPr>
                </pic:pic>
              </a:graphicData>
            </a:graphic>
          </wp:inline>
        </w:drawing>
      </w:r>
      <w:r>
        <w:br/>
      </w:r>
    </w:p>
    <w:p w:rsidR="01D7AF3B" w:rsidP="55A59C11" w:rsidRDefault="01D7AF3B" w14:paraId="4CD62D90" w14:textId="05CDB4F4">
      <w:pPr>
        <w:pStyle w:val="Normal"/>
        <w:spacing w:before="240" w:beforeAutospacing="off" w:after="240" w:afterAutospacing="off"/>
        <w:ind w:left="0" w:firstLine="0"/>
        <w:rPr>
          <w:rFonts w:ascii="Times New Roman" w:hAnsi="Times New Roman" w:eastAsia="Times New Roman" w:cs="Times New Roman"/>
          <w:noProof w:val="0"/>
          <w:sz w:val="28"/>
          <w:szCs w:val="28"/>
          <w:lang w:val="en-US"/>
        </w:rPr>
      </w:pPr>
      <w:r w:rsidRPr="55A59C11" w:rsidR="7ACE6C97">
        <w:rPr>
          <w:rFonts w:ascii="Times New Roman" w:hAnsi="Times New Roman" w:eastAsia="Times New Roman" w:cs="Times New Roman"/>
          <w:noProof w:val="0"/>
          <w:sz w:val="28"/>
          <w:szCs w:val="28"/>
          <w:lang w:val="en-US"/>
        </w:rPr>
        <w:t xml:space="preserve">Number of frames displayed per second (fps). Standard fps </w:t>
      </w:r>
      <w:r w:rsidRPr="55A59C11" w:rsidR="7ACE6C97">
        <w:rPr>
          <w:rFonts w:ascii="Times New Roman" w:hAnsi="Times New Roman" w:eastAsia="Times New Roman" w:cs="Times New Roman"/>
          <w:noProof w:val="0"/>
          <w:sz w:val="28"/>
          <w:szCs w:val="28"/>
          <w:lang w:val="en-US"/>
        </w:rPr>
        <w:t>include:</w:t>
      </w:r>
    </w:p>
    <w:p w:rsidR="68067B10" w:rsidP="01D7AF3B" w:rsidRDefault="68067B10" w14:paraId="1B82A16F" w14:textId="6D6998F5">
      <w:pPr>
        <w:pStyle w:val="ListParagraph"/>
        <w:numPr>
          <w:ilvl w:val="0"/>
          <w:numId w:val="340"/>
        </w:numPr>
        <w:spacing w:before="240" w:beforeAutospacing="off" w:after="240" w:afterAutospacing="off"/>
        <w:rPr>
          <w:rFonts w:ascii="Times New Roman" w:hAnsi="Times New Roman" w:eastAsia="Times New Roman" w:cs="Times New Roman"/>
          <w:noProof w:val="0"/>
          <w:sz w:val="24"/>
          <w:szCs w:val="24"/>
          <w:lang w:val="en-US"/>
        </w:rPr>
      </w:pPr>
      <w:r w:rsidRPr="55A59C11" w:rsidR="7ACE6C97">
        <w:rPr>
          <w:rFonts w:ascii="Times New Roman" w:hAnsi="Times New Roman" w:eastAsia="Times New Roman" w:cs="Times New Roman"/>
          <w:noProof w:val="0"/>
          <w:sz w:val="28"/>
          <w:szCs w:val="28"/>
          <w:lang w:val="en-US"/>
        </w:rPr>
        <w:t>24 fps (movies)</w:t>
      </w:r>
    </w:p>
    <w:p w:rsidR="68067B10" w:rsidP="01D7AF3B" w:rsidRDefault="68067B10" w14:paraId="32C7ABEB" w14:textId="36D2E7CE">
      <w:pPr>
        <w:pStyle w:val="ListParagraph"/>
        <w:numPr>
          <w:ilvl w:val="0"/>
          <w:numId w:val="340"/>
        </w:numPr>
        <w:spacing w:before="240" w:beforeAutospacing="off" w:after="240" w:afterAutospacing="off"/>
        <w:rPr>
          <w:rFonts w:ascii="Times New Roman" w:hAnsi="Times New Roman" w:eastAsia="Times New Roman" w:cs="Times New Roman"/>
          <w:noProof w:val="0"/>
          <w:sz w:val="24"/>
          <w:szCs w:val="24"/>
          <w:lang w:val="en-US"/>
        </w:rPr>
      </w:pPr>
      <w:r w:rsidRPr="55A59C11" w:rsidR="7ACE6C97">
        <w:rPr>
          <w:rFonts w:ascii="Times New Roman" w:hAnsi="Times New Roman" w:eastAsia="Times New Roman" w:cs="Times New Roman"/>
          <w:noProof w:val="0"/>
          <w:sz w:val="28"/>
          <w:szCs w:val="28"/>
          <w:lang w:val="en-US"/>
        </w:rPr>
        <w:t>30 fps (short videos)</w:t>
      </w:r>
    </w:p>
    <w:p w:rsidR="68067B10" w:rsidP="01D7AF3B" w:rsidRDefault="68067B10" w14:paraId="2CFC7260" w14:textId="15CB2A49">
      <w:pPr>
        <w:pStyle w:val="ListParagraph"/>
        <w:numPr>
          <w:ilvl w:val="0"/>
          <w:numId w:val="340"/>
        </w:numPr>
        <w:spacing w:before="240" w:beforeAutospacing="off" w:after="240" w:afterAutospacing="off"/>
        <w:rPr>
          <w:rFonts w:ascii="Times New Roman" w:hAnsi="Times New Roman" w:eastAsia="Times New Roman" w:cs="Times New Roman"/>
          <w:noProof w:val="0"/>
          <w:sz w:val="24"/>
          <w:szCs w:val="24"/>
          <w:lang w:val="en-US"/>
        </w:rPr>
      </w:pPr>
      <w:r w:rsidRPr="55A59C11" w:rsidR="7ACE6C97">
        <w:rPr>
          <w:rFonts w:ascii="Times New Roman" w:hAnsi="Times New Roman" w:eastAsia="Times New Roman" w:cs="Times New Roman"/>
          <w:noProof w:val="0"/>
          <w:sz w:val="28"/>
          <w:szCs w:val="28"/>
          <w:lang w:val="en-US"/>
        </w:rPr>
        <w:t>60 fps (sports/gaming)</w:t>
      </w:r>
    </w:p>
    <w:p w:rsidR="01D7AF3B" w:rsidP="01D7AF3B" w:rsidRDefault="01D7AF3B" w14:paraId="5AAC59FE" w14:textId="7EA52C03">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68067B10" w:rsidP="55A59C11" w:rsidRDefault="68067B10" w14:paraId="0B64D883" w14:textId="69DBDB5B">
      <w:pPr>
        <w:pStyle w:val="ListParagraph"/>
        <w:spacing w:before="240" w:beforeAutospacing="off" w:after="240" w:afterAutospacing="off"/>
        <w:ind w:left="720"/>
        <w:rPr>
          <w:rFonts w:ascii="Times New Roman" w:hAnsi="Times New Roman" w:eastAsia="Times New Roman" w:cs="Times New Roman"/>
          <w:b w:val="1"/>
          <w:bCs w:val="1"/>
          <w:noProof w:val="0"/>
          <w:sz w:val="28"/>
          <w:szCs w:val="28"/>
          <w:lang w:val="en-US"/>
        </w:rPr>
      </w:pPr>
      <w:r w:rsidRPr="55A59C11" w:rsidR="7ACE6C97">
        <w:rPr>
          <w:rFonts w:ascii="Times New Roman" w:hAnsi="Times New Roman" w:eastAsia="Times New Roman" w:cs="Times New Roman"/>
          <w:b w:val="1"/>
          <w:bCs w:val="1"/>
          <w:noProof w:val="0"/>
          <w:sz w:val="28"/>
          <w:szCs w:val="28"/>
          <w:lang w:val="en-US"/>
        </w:rPr>
        <w:t>Higher frame rate = smoother motion = more data per second.</w:t>
      </w:r>
    </w:p>
    <w:p w:rsidR="01D7AF3B" w:rsidP="55A59C11" w:rsidRDefault="01D7AF3B" w14:paraId="263B04F4" w14:textId="3C2A20F3">
      <w:pPr>
        <w:spacing w:before="240" w:beforeAutospacing="off" w:after="24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4368533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Example: </w:t>
      </w:r>
      <w:r>
        <w:tab/>
      </w:r>
      <w:r>
        <w:br/>
      </w:r>
      <w:r w:rsidRPr="55A59C11" w:rsidR="4368533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1080p at 30 fps = ~1.5 Gbps uncompressed</w:t>
      </w:r>
    </w:p>
    <w:p w:rsidR="01D7AF3B" w:rsidP="55A59C11" w:rsidRDefault="01D7AF3B" w14:paraId="4AFC9BB2" w14:textId="63592AA2">
      <w:pPr>
        <w:spacing w:before="240" w:beforeAutospacing="off" w:after="240" w:afterAutospacing="off"/>
        <w:ind w:left="0"/>
        <w:jc w:val="both"/>
        <w:rPr>
          <w:rFonts w:ascii="Times New Roman" w:hAnsi="Times New Roman" w:eastAsia="Times New Roman" w:cs="Times New Roman"/>
          <w:noProof w:val="0"/>
          <w:sz w:val="28"/>
          <w:szCs w:val="28"/>
          <w:lang w:val="en-US"/>
        </w:rPr>
      </w:pPr>
      <w:r w:rsidRPr="55A59C11" w:rsidR="4368533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1080p at 60 fps = ~3.0 Gbps uncompressed </w:t>
      </w:r>
      <w:r>
        <w:br/>
      </w:r>
      <w:r w:rsidRPr="55A59C11" w:rsidR="4368533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Low fps can cause blurry and jerky motion</w:t>
      </w:r>
    </w:p>
    <w:p w:rsidR="0D277F3F" w:rsidP="01D7AF3B" w:rsidRDefault="0D277F3F" w14:paraId="4D7B9329" w14:textId="4431A92A">
      <w:pPr>
        <w:pStyle w:val="Heading2"/>
        <w:rPr>
          <w:rFonts w:ascii="Times New Roman" w:hAnsi="Times New Roman" w:eastAsia="Times New Roman" w:cs="Times New Roman"/>
          <w:b w:val="1"/>
          <w:bCs w:val="1"/>
          <w:noProof w:val="0"/>
          <w:sz w:val="28"/>
          <w:szCs w:val="28"/>
          <w:lang w:val="en-US"/>
        </w:rPr>
      </w:pPr>
      <w:bookmarkStart w:name="_Toc1590357267" w:id="1896221844"/>
      <w:r w:rsidRPr="55A59C11" w:rsidR="3E880B31">
        <w:rPr>
          <w:rFonts w:ascii="Times New Roman" w:hAnsi="Times New Roman" w:eastAsia="Times New Roman" w:cs="Times New Roman"/>
          <w:noProof w:val="0"/>
          <w:lang w:val="en-US"/>
        </w:rPr>
        <w:t xml:space="preserve">1.4. </w:t>
      </w:r>
      <w:r w:rsidRPr="55A59C11" w:rsidR="69D3C577">
        <w:rPr>
          <w:rFonts w:ascii="Times New Roman" w:hAnsi="Times New Roman" w:eastAsia="Times New Roman" w:cs="Times New Roman"/>
          <w:noProof w:val="0"/>
          <w:lang w:val="en-US"/>
        </w:rPr>
        <w:t xml:space="preserve">Color </w:t>
      </w:r>
      <w:r w:rsidRPr="55A59C11" w:rsidR="69D3C577">
        <w:rPr>
          <w:rFonts w:ascii="Times New Roman" w:hAnsi="Times New Roman" w:eastAsia="Times New Roman" w:cs="Times New Roman"/>
          <w:noProof w:val="0"/>
          <w:lang w:val="en-US"/>
        </w:rPr>
        <w:t>Spaces</w:t>
      </w:r>
      <w:bookmarkEnd w:id="1896221844"/>
      <w:r w:rsidRPr="55A59C11" w:rsidR="69D3C577">
        <w:rPr>
          <w:rFonts w:ascii="Times New Roman" w:hAnsi="Times New Roman" w:eastAsia="Times New Roman" w:cs="Times New Roman"/>
          <w:noProof w:val="0"/>
          <w:lang w:val="en-US"/>
        </w:rPr>
        <w:t xml:space="preserve"> </w:t>
      </w:r>
    </w:p>
    <w:p w:rsidR="731F807F" w:rsidP="55A59C11" w:rsidRDefault="731F807F" w14:paraId="746629B2" w14:textId="418220C8">
      <w:pPr>
        <w:pStyle w:val="Normal"/>
        <w:spacing w:before="240" w:beforeAutospacing="off" w:after="240" w:afterAutospacing="off"/>
        <w:ind w:left="0" w:firstLine="720"/>
        <w:rPr>
          <w:rFonts w:ascii="Times New Roman" w:hAnsi="Times New Roman" w:eastAsia="Times New Roman" w:cs="Times New Roman"/>
          <w:noProof w:val="0"/>
          <w:sz w:val="28"/>
          <w:szCs w:val="28"/>
          <w:lang w:val="en-US"/>
        </w:rPr>
      </w:pPr>
      <w:r w:rsidRPr="55A59C11" w:rsidR="69D3C577">
        <w:rPr>
          <w:rFonts w:ascii="Times New Roman" w:hAnsi="Times New Roman" w:eastAsia="Times New Roman" w:cs="Times New Roman"/>
          <w:noProof w:val="0"/>
          <w:sz w:val="28"/>
          <w:szCs w:val="28"/>
          <w:lang w:val="en-US"/>
        </w:rPr>
        <w:t>Represents</w:t>
      </w:r>
      <w:r w:rsidRPr="55A59C11" w:rsidR="69D3C577">
        <w:rPr>
          <w:rFonts w:ascii="Times New Roman" w:hAnsi="Times New Roman" w:eastAsia="Times New Roman" w:cs="Times New Roman"/>
          <w:noProof w:val="0"/>
          <w:sz w:val="28"/>
          <w:szCs w:val="28"/>
          <w:lang w:val="en-US"/>
        </w:rPr>
        <w:t xml:space="preserve"> how color information is stored and interpreted.</w:t>
      </w:r>
    </w:p>
    <w:p w:rsidR="0A87E87E" w:rsidP="55A59C11" w:rsidRDefault="0A87E87E" w14:paraId="73F3F9DA" w14:textId="2842FB89">
      <w:pPr>
        <w:spacing w:before="240" w:beforeAutospacing="off" w:after="240" w:afterAutospacing="off"/>
        <w:ind w:left="720" w:firstLine="0"/>
        <w:jc w:val="left"/>
        <w:rPr>
          <w:rFonts w:ascii="Times New Roman" w:hAnsi="Times New Roman" w:eastAsia="Times New Roman" w:cs="Times New Roman"/>
        </w:rPr>
      </w:pPr>
      <w:r w:rsidR="3EB4ADF6">
        <w:drawing>
          <wp:inline wp14:editId="4C24EF84" wp14:anchorId="66977F65">
            <wp:extent cx="2346094" cy="1919730"/>
            <wp:effectExtent l="0" t="0" r="0" b="0"/>
            <wp:docPr id="255816365" name="" title=""/>
            <wp:cNvGraphicFramePr>
              <a:graphicFrameLocks noChangeAspect="1"/>
            </wp:cNvGraphicFramePr>
            <a:graphic>
              <a:graphicData uri="http://schemas.openxmlformats.org/drawingml/2006/picture">
                <pic:pic>
                  <pic:nvPicPr>
                    <pic:cNvPr id="0" name=""/>
                    <pic:cNvPicPr/>
                  </pic:nvPicPr>
                  <pic:blipFill>
                    <a:blip r:embed="R829dc45ff45a45d6">
                      <a:extLst xmlns:a="http://schemas.openxmlformats.org/drawingml/2006/main">
                        <a:ext xmlns:a="http://schemas.openxmlformats.org/drawingml/2006/main" uri="{28A0092B-C50C-407E-A947-70E740481C1C}">
                          <a14:useLocalDpi xmlns:a14="http://schemas.microsoft.com/office/drawing/2010/main" val="0"/>
                        </a:ext>
                      </a:extLst>
                    </a:blip>
                    <a:srcRect l="32862" t="0" r="36136" b="0"/>
                    <a:stretch>
                      <a:fillRect/>
                    </a:stretch>
                  </pic:blipFill>
                  <pic:spPr>
                    <a:xfrm rot="0" flipH="0" flipV="0">
                      <a:off x="0" y="0"/>
                      <a:ext cx="2346094" cy="1919730"/>
                    </a:xfrm>
                    <a:prstGeom prst="rect">
                      <a:avLst/>
                    </a:prstGeom>
                  </pic:spPr>
                </pic:pic>
              </a:graphicData>
            </a:graphic>
          </wp:inline>
        </w:drawing>
      </w:r>
      <w:r w:rsidR="79D03A17">
        <w:drawing>
          <wp:inline wp14:editId="1739935E" wp14:anchorId="6B31D0DD">
            <wp:extent cx="2631008" cy="1657605"/>
            <wp:effectExtent l="0" t="0" r="0" b="0"/>
            <wp:docPr id="1771082693" name="" title=""/>
            <wp:cNvGraphicFramePr>
              <a:graphicFrameLocks noChangeAspect="1"/>
            </wp:cNvGraphicFramePr>
            <a:graphic>
              <a:graphicData uri="http://schemas.openxmlformats.org/drawingml/2006/picture">
                <pic:pic>
                  <pic:nvPicPr>
                    <pic:cNvPr id="0" name=""/>
                    <pic:cNvPicPr/>
                  </pic:nvPicPr>
                  <pic:blipFill>
                    <a:blip r:embed="R972b46566cca4e2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631008" cy="1657605"/>
                    </a:xfrm>
                    <a:prstGeom prst="rect">
                      <a:avLst/>
                    </a:prstGeom>
                  </pic:spPr>
                </pic:pic>
              </a:graphicData>
            </a:graphic>
          </wp:inline>
        </w:drawing>
      </w:r>
    </w:p>
    <w:p w:rsidR="731F807F" w:rsidP="01D7AF3B" w:rsidRDefault="731F807F" w14:paraId="7A87B47F" w14:textId="19FE63FD">
      <w:pPr>
        <w:pStyle w:val="ListParagraph"/>
        <w:numPr>
          <w:ilvl w:val="0"/>
          <w:numId w:val="342"/>
        </w:numPr>
        <w:spacing w:before="240" w:beforeAutospacing="off" w:after="240" w:afterAutospacing="off"/>
        <w:rPr>
          <w:rFonts w:ascii="Times New Roman" w:hAnsi="Times New Roman" w:eastAsia="Times New Roman" w:cs="Times New Roman"/>
          <w:noProof w:val="0"/>
          <w:sz w:val="24"/>
          <w:szCs w:val="24"/>
          <w:lang w:val="en-US"/>
        </w:rPr>
      </w:pPr>
      <w:r w:rsidRPr="55A59C11" w:rsidR="69D3C577">
        <w:rPr>
          <w:rFonts w:ascii="Times New Roman" w:hAnsi="Times New Roman" w:eastAsia="Times New Roman" w:cs="Times New Roman"/>
          <w:b w:val="1"/>
          <w:bCs w:val="1"/>
          <w:noProof w:val="0"/>
          <w:sz w:val="28"/>
          <w:szCs w:val="28"/>
          <w:lang w:val="en-US"/>
        </w:rPr>
        <w:t xml:space="preserve">RGB </w:t>
      </w:r>
      <w:r w:rsidRPr="55A59C11" w:rsidR="69D3C577">
        <w:rPr>
          <w:rFonts w:ascii="Times New Roman" w:hAnsi="Times New Roman" w:eastAsia="Times New Roman" w:cs="Times New Roman"/>
          <w:noProof w:val="0"/>
          <w:sz w:val="28"/>
          <w:szCs w:val="28"/>
          <w:lang w:val="en-US"/>
        </w:rPr>
        <w:t>:</w:t>
      </w:r>
      <w:r w:rsidRPr="55A59C11" w:rsidR="69D3C577">
        <w:rPr>
          <w:rFonts w:ascii="Times New Roman" w:hAnsi="Times New Roman" w:eastAsia="Times New Roman" w:cs="Times New Roman"/>
          <w:noProof w:val="0"/>
          <w:sz w:val="28"/>
          <w:szCs w:val="28"/>
          <w:lang w:val="en-US"/>
        </w:rPr>
        <w:t xml:space="preserve">  Red, Green, Blue </w:t>
      </w:r>
    </w:p>
    <w:p w:rsidR="731F807F" w:rsidP="01D7AF3B" w:rsidRDefault="731F807F" w14:paraId="3766CEA5" w14:textId="7F07A9AE">
      <w:pPr>
        <w:pStyle w:val="ListParagraph"/>
        <w:numPr>
          <w:ilvl w:val="0"/>
          <w:numId w:val="342"/>
        </w:numPr>
        <w:spacing w:before="240" w:beforeAutospacing="off" w:after="240" w:afterAutospacing="off"/>
        <w:rPr>
          <w:rFonts w:ascii="Times New Roman" w:hAnsi="Times New Roman" w:eastAsia="Times New Roman" w:cs="Times New Roman"/>
          <w:noProof w:val="0"/>
          <w:sz w:val="24"/>
          <w:szCs w:val="24"/>
          <w:lang w:val="en-US"/>
        </w:rPr>
      </w:pPr>
      <w:r w:rsidRPr="55A59C11" w:rsidR="69D3C577">
        <w:rPr>
          <w:rFonts w:ascii="Times New Roman" w:hAnsi="Times New Roman" w:eastAsia="Times New Roman" w:cs="Times New Roman"/>
          <w:b w:val="1"/>
          <w:bCs w:val="1"/>
          <w:noProof w:val="0"/>
          <w:sz w:val="28"/>
          <w:szCs w:val="28"/>
          <w:lang w:val="en-US"/>
        </w:rPr>
        <w:t>YCbCr</w:t>
      </w:r>
      <w:r w:rsidRPr="55A59C11" w:rsidR="69D3C577">
        <w:rPr>
          <w:rFonts w:ascii="Times New Roman" w:hAnsi="Times New Roman" w:eastAsia="Times New Roman" w:cs="Times New Roman"/>
          <w:b w:val="1"/>
          <w:bCs w:val="1"/>
          <w:noProof w:val="0"/>
          <w:sz w:val="28"/>
          <w:szCs w:val="28"/>
          <w:lang w:val="en-US"/>
        </w:rPr>
        <w:t xml:space="preserve"> </w:t>
      </w:r>
      <w:r w:rsidRPr="55A59C11" w:rsidR="69D3C577">
        <w:rPr>
          <w:rFonts w:ascii="Times New Roman" w:hAnsi="Times New Roman" w:eastAsia="Times New Roman" w:cs="Times New Roman"/>
          <w:noProof w:val="0"/>
          <w:sz w:val="28"/>
          <w:szCs w:val="28"/>
          <w:lang w:val="en-US"/>
        </w:rPr>
        <w:t>:</w:t>
      </w:r>
    </w:p>
    <w:p w:rsidR="61FFC54F" w:rsidP="01D7AF3B" w:rsidRDefault="61FFC54F" w14:paraId="2AC86F04" w14:textId="77E55EFF">
      <w:pPr>
        <w:pStyle w:val="ListParagraph"/>
        <w:spacing w:before="240" w:beforeAutospacing="off" w:after="240" w:afterAutospacing="off"/>
        <w:ind w:left="720" w:firstLine="720"/>
        <w:rPr>
          <w:rFonts w:ascii="Times New Roman" w:hAnsi="Times New Roman" w:eastAsia="Times New Roman" w:cs="Times New Roman"/>
          <w:b w:val="0"/>
          <w:bCs w:val="0"/>
          <w:noProof w:val="0"/>
          <w:sz w:val="28"/>
          <w:szCs w:val="28"/>
          <w:lang w:val="en-US"/>
        </w:rPr>
      </w:pPr>
      <w:r w:rsidRPr="55A59C11" w:rsidR="1570BD0F">
        <w:rPr>
          <w:rFonts w:ascii="Times New Roman" w:hAnsi="Times New Roman" w:eastAsia="Times New Roman" w:cs="Times New Roman"/>
          <w:b w:val="1"/>
          <w:bCs w:val="1"/>
          <w:noProof w:val="0"/>
          <w:sz w:val="28"/>
          <w:szCs w:val="28"/>
          <w:lang w:val="en-US"/>
        </w:rPr>
        <w:t>Y</w:t>
      </w:r>
      <w:r w:rsidRPr="55A59C11" w:rsidR="1570BD0F">
        <w:rPr>
          <w:rFonts w:ascii="Times New Roman" w:hAnsi="Times New Roman" w:eastAsia="Times New Roman" w:cs="Times New Roman"/>
          <w:b w:val="1"/>
          <w:bCs w:val="1"/>
          <w:noProof w:val="0"/>
          <w:sz w:val="28"/>
          <w:szCs w:val="28"/>
          <w:lang w:val="en-US"/>
        </w:rPr>
        <w:t>:</w:t>
      </w:r>
      <w:r w:rsidRPr="55A59C11" w:rsidR="1570BD0F">
        <w:rPr>
          <w:rFonts w:ascii="Times New Roman" w:hAnsi="Times New Roman" w:eastAsia="Times New Roman" w:cs="Times New Roman"/>
          <w:b w:val="0"/>
          <w:bCs w:val="0"/>
          <w:noProof w:val="0"/>
          <w:sz w:val="28"/>
          <w:szCs w:val="28"/>
          <w:lang w:val="en-US"/>
        </w:rPr>
        <w:t xml:space="preserve"> Luminance (brightness)</w:t>
      </w:r>
    </w:p>
    <w:p w:rsidR="61FFC54F" w:rsidP="01D7AF3B" w:rsidRDefault="61FFC54F" w14:paraId="57B7BBEA" w14:textId="5CE2FFC9">
      <w:pPr>
        <w:pStyle w:val="ListParagraph"/>
        <w:spacing w:before="240" w:beforeAutospacing="off" w:after="240" w:afterAutospacing="off"/>
        <w:ind w:left="720" w:firstLine="720"/>
        <w:rPr>
          <w:rFonts w:ascii="Times New Roman" w:hAnsi="Times New Roman" w:eastAsia="Times New Roman" w:cs="Times New Roman"/>
          <w:b w:val="0"/>
          <w:bCs w:val="0"/>
          <w:noProof w:val="0"/>
          <w:sz w:val="28"/>
          <w:szCs w:val="28"/>
          <w:lang w:val="en-US"/>
        </w:rPr>
      </w:pPr>
      <w:r w:rsidRPr="55A59C11" w:rsidR="1570BD0F">
        <w:rPr>
          <w:rFonts w:ascii="Times New Roman" w:hAnsi="Times New Roman" w:eastAsia="Times New Roman" w:cs="Times New Roman"/>
          <w:b w:val="1"/>
          <w:bCs w:val="1"/>
          <w:noProof w:val="0"/>
          <w:sz w:val="28"/>
          <w:szCs w:val="28"/>
          <w:lang w:val="en-US"/>
        </w:rPr>
        <w:t xml:space="preserve">U/V or </w:t>
      </w:r>
      <w:r w:rsidRPr="55A59C11" w:rsidR="1570BD0F">
        <w:rPr>
          <w:rFonts w:ascii="Times New Roman" w:hAnsi="Times New Roman" w:eastAsia="Times New Roman" w:cs="Times New Roman"/>
          <w:b w:val="1"/>
          <w:bCs w:val="1"/>
          <w:noProof w:val="0"/>
          <w:sz w:val="28"/>
          <w:szCs w:val="28"/>
          <w:lang w:val="en-US"/>
        </w:rPr>
        <w:t>Cb</w:t>
      </w:r>
      <w:r w:rsidRPr="55A59C11" w:rsidR="1570BD0F">
        <w:rPr>
          <w:rFonts w:ascii="Times New Roman" w:hAnsi="Times New Roman" w:eastAsia="Times New Roman" w:cs="Times New Roman"/>
          <w:b w:val="1"/>
          <w:bCs w:val="1"/>
          <w:noProof w:val="0"/>
          <w:sz w:val="28"/>
          <w:szCs w:val="28"/>
          <w:lang w:val="en-US"/>
        </w:rPr>
        <w:t>/Cr</w:t>
      </w:r>
      <w:r w:rsidRPr="55A59C11" w:rsidR="1570BD0F">
        <w:rPr>
          <w:rFonts w:ascii="Times New Roman" w:hAnsi="Times New Roman" w:eastAsia="Times New Roman" w:cs="Times New Roman"/>
          <w:b w:val="1"/>
          <w:bCs w:val="1"/>
          <w:noProof w:val="0"/>
          <w:sz w:val="28"/>
          <w:szCs w:val="28"/>
          <w:lang w:val="en-US"/>
        </w:rPr>
        <w:t>:</w:t>
      </w:r>
      <w:r w:rsidRPr="55A59C11" w:rsidR="1570BD0F">
        <w:rPr>
          <w:rFonts w:ascii="Times New Roman" w:hAnsi="Times New Roman" w:eastAsia="Times New Roman" w:cs="Times New Roman"/>
          <w:b w:val="0"/>
          <w:bCs w:val="0"/>
          <w:noProof w:val="0"/>
          <w:sz w:val="28"/>
          <w:szCs w:val="28"/>
          <w:lang w:val="en-US"/>
        </w:rPr>
        <w:t xml:space="preserve"> Chrominance (color difference signals)</w:t>
      </w:r>
    </w:p>
    <w:p w:rsidR="154762A3" w:rsidP="55A59C11" w:rsidRDefault="154762A3" w14:paraId="52EC7ACC" w14:textId="6560E738">
      <w:pPr>
        <w:spacing w:before="240" w:beforeAutospacing="off" w:after="240" w:afterAutospacing="off"/>
        <w:ind w:left="630" w:hanging="90"/>
        <w:jc w:val="center"/>
        <w:rPr>
          <w:rFonts w:ascii="Times New Roman" w:hAnsi="Times New Roman" w:eastAsia="Times New Roman" w:cs="Times New Roman"/>
        </w:rPr>
      </w:pPr>
      <w:r w:rsidR="154762A3">
        <w:drawing>
          <wp:inline wp14:editId="1F15C4B3" wp14:anchorId="35460AA1">
            <wp:extent cx="4848225" cy="1876425"/>
            <wp:effectExtent l="0" t="0" r="0" b="0"/>
            <wp:docPr id="544319646" name="" title=""/>
            <wp:cNvGraphicFramePr>
              <a:graphicFrameLocks noChangeAspect="1"/>
            </wp:cNvGraphicFramePr>
            <a:graphic>
              <a:graphicData uri="http://schemas.openxmlformats.org/drawingml/2006/picture">
                <pic:pic>
                  <pic:nvPicPr>
                    <pic:cNvPr id="0" name=""/>
                    <pic:cNvPicPr/>
                  </pic:nvPicPr>
                  <pic:blipFill>
                    <a:blip r:embed="R01da2d967c544bf5">
                      <a:extLst>
                        <a:ext xmlns:a="http://schemas.openxmlformats.org/drawingml/2006/main" uri="{28A0092B-C50C-407E-A947-70E740481C1C}">
                          <a14:useLocalDpi val="0"/>
                        </a:ext>
                      </a:extLst>
                    </a:blip>
                    <a:stretch>
                      <a:fillRect/>
                    </a:stretch>
                  </pic:blipFill>
                  <pic:spPr>
                    <a:xfrm>
                      <a:off x="0" y="0"/>
                      <a:ext cx="4848225" cy="1876425"/>
                    </a:xfrm>
                    <a:prstGeom prst="rect">
                      <a:avLst/>
                    </a:prstGeom>
                  </pic:spPr>
                </pic:pic>
              </a:graphicData>
            </a:graphic>
          </wp:inline>
        </w:drawing>
      </w:r>
      <w:r>
        <w:br/>
      </w:r>
    </w:p>
    <w:p w:rsidR="154762A3" w:rsidP="55A59C11" w:rsidRDefault="154762A3" w14:paraId="7115CC06" w14:textId="4A2C86DB">
      <w:pPr>
        <w:jc w:val="both"/>
        <w:rPr>
          <w:rFonts w:ascii="Times New Roman" w:hAnsi="Times New Roman" w:eastAsia="Times New Roman" w:cs="Times New Roman"/>
          <w:noProof w:val="0"/>
          <w:sz w:val="28"/>
          <w:szCs w:val="28"/>
          <w:lang w:val="en-US"/>
        </w:rPr>
      </w:pPr>
      <w:r w:rsidRPr="55A59C11" w:rsidR="154762A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Real-Time Example</w:t>
      </w:r>
      <w:r w:rsidRPr="55A59C11" w:rsidR="154762A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Blu-ray, MPEG video, and broadcast TV use </w:t>
      </w:r>
      <w:r w:rsidRPr="55A59C11" w:rsidR="154762A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YCbCr</w:t>
      </w:r>
      <w:r w:rsidRPr="55A59C11" w:rsidR="154762A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4:2:0 color space for efficient compression. RGB is used for display panels and editing tools like Photoshop or Premiere </w:t>
      </w:r>
      <w:r w:rsidRPr="55A59C11" w:rsidR="154762A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Pro. </w:t>
      </w:r>
    </w:p>
    <w:p w:rsidR="62076FE3" w:rsidP="7C292E32" w:rsidRDefault="62076FE3" w14:paraId="7E6A6A60" w14:textId="23F63F1F">
      <w:pPr>
        <w:pStyle w:val="Heading2"/>
        <w:spacing w:before="240" w:beforeAutospacing="off" w:after="240" w:afterAutospacing="off"/>
        <w:ind w:left="0"/>
        <w:rPr>
          <w:rFonts w:ascii="Times New Roman" w:hAnsi="Times New Roman" w:eastAsia="Times New Roman" w:cs="Times New Roman"/>
          <w:b w:val="1"/>
          <w:bCs w:val="1"/>
          <w:noProof w:val="0"/>
          <w:sz w:val="28"/>
          <w:szCs w:val="28"/>
          <w:lang w:val="en-US"/>
        </w:rPr>
      </w:pPr>
      <w:bookmarkStart w:name="_Toc1411187703" w:id="1617224843"/>
      <w:r w:rsidRPr="55A59C11" w:rsidR="274B3BAB">
        <w:rPr>
          <w:rFonts w:ascii="Times New Roman" w:hAnsi="Times New Roman" w:eastAsia="Times New Roman" w:cs="Times New Roman"/>
          <w:noProof w:val="0"/>
          <w:lang w:val="en-US"/>
        </w:rPr>
        <w:t xml:space="preserve">1.5. </w:t>
      </w:r>
      <w:r w:rsidRPr="55A59C11" w:rsidR="478BDDC7">
        <w:rPr>
          <w:rFonts w:ascii="Times New Roman" w:hAnsi="Times New Roman" w:eastAsia="Times New Roman" w:cs="Times New Roman"/>
          <w:noProof w:val="0"/>
          <w:lang w:val="en-US"/>
        </w:rPr>
        <w:t xml:space="preserve">Bit </w:t>
      </w:r>
      <w:r w:rsidRPr="55A59C11" w:rsidR="478BDDC7">
        <w:rPr>
          <w:rFonts w:ascii="Times New Roman" w:hAnsi="Times New Roman" w:eastAsia="Times New Roman" w:cs="Times New Roman"/>
          <w:noProof w:val="0"/>
          <w:lang w:val="en-US"/>
        </w:rPr>
        <w:t>D</w:t>
      </w:r>
      <w:r w:rsidRPr="55A59C11" w:rsidR="065B8264">
        <w:rPr>
          <w:rFonts w:ascii="Times New Roman" w:hAnsi="Times New Roman" w:eastAsia="Times New Roman" w:cs="Times New Roman"/>
          <w:noProof w:val="0"/>
          <w:lang w:val="en-US"/>
        </w:rPr>
        <w:t>EPTH</w:t>
      </w:r>
      <w:bookmarkEnd w:id="1617224843"/>
      <w:r w:rsidRPr="55A59C11" w:rsidR="478BDDC7">
        <w:rPr>
          <w:rFonts w:ascii="Times New Roman" w:hAnsi="Times New Roman" w:eastAsia="Times New Roman" w:cs="Times New Roman"/>
          <w:noProof w:val="0"/>
          <w:lang w:val="en-US"/>
        </w:rPr>
        <w:t xml:space="preserve">  </w:t>
      </w:r>
    </w:p>
    <w:p w:rsidR="01D7AF3B" w:rsidP="01D7AF3B" w:rsidRDefault="01D7AF3B" w14:paraId="740CDAAE" w14:textId="113FA73D">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5A59C11" w:rsidR="5717A3B7">
        <w:rPr>
          <w:rFonts w:ascii="Times New Roman" w:hAnsi="Times New Roman" w:eastAsia="Times New Roman" w:cs="Times New Roman"/>
          <w:noProof w:val="0"/>
          <w:sz w:val="28"/>
          <w:szCs w:val="28"/>
          <w:lang w:val="en-US"/>
        </w:rPr>
        <w:t xml:space="preserve">Bit Depth </w:t>
      </w:r>
      <w:r w:rsidRPr="55A59C11" w:rsidR="5717A3B7">
        <w:rPr>
          <w:rFonts w:ascii="Times New Roman" w:hAnsi="Times New Roman" w:eastAsia="Times New Roman" w:cs="Times New Roman"/>
          <w:noProof w:val="0"/>
          <w:sz w:val="28"/>
          <w:szCs w:val="28"/>
          <w:lang w:val="en-US"/>
        </w:rPr>
        <w:t>referes</w:t>
      </w:r>
      <w:r w:rsidRPr="55A59C11" w:rsidR="5717A3B7">
        <w:rPr>
          <w:rFonts w:ascii="Times New Roman" w:hAnsi="Times New Roman" w:eastAsia="Times New Roman" w:cs="Times New Roman"/>
          <w:noProof w:val="0"/>
          <w:sz w:val="28"/>
          <w:szCs w:val="28"/>
          <w:lang w:val="en-US"/>
        </w:rPr>
        <w:t xml:space="preserve"> to the number of bits per pixel to </w:t>
      </w:r>
      <w:r w:rsidRPr="55A59C11" w:rsidR="5717A3B7">
        <w:rPr>
          <w:rFonts w:ascii="Times New Roman" w:hAnsi="Times New Roman" w:eastAsia="Times New Roman" w:cs="Times New Roman"/>
          <w:noProof w:val="0"/>
          <w:sz w:val="28"/>
          <w:szCs w:val="28"/>
          <w:lang w:val="en-US"/>
        </w:rPr>
        <w:t>reperesent</w:t>
      </w:r>
      <w:r w:rsidRPr="55A59C11" w:rsidR="5717A3B7">
        <w:rPr>
          <w:rFonts w:ascii="Times New Roman" w:hAnsi="Times New Roman" w:eastAsia="Times New Roman" w:cs="Times New Roman"/>
          <w:noProof w:val="0"/>
          <w:sz w:val="28"/>
          <w:szCs w:val="28"/>
          <w:lang w:val="en-US"/>
        </w:rPr>
        <w:t xml:space="preserve"> a specific </w:t>
      </w:r>
      <w:r w:rsidRPr="55A59C11" w:rsidR="5717A3B7">
        <w:rPr>
          <w:rFonts w:ascii="Times New Roman" w:hAnsi="Times New Roman" w:eastAsia="Times New Roman" w:cs="Times New Roman"/>
          <w:noProof w:val="0"/>
          <w:sz w:val="28"/>
          <w:szCs w:val="28"/>
          <w:lang w:val="en-US"/>
        </w:rPr>
        <w:t>colour</w:t>
      </w:r>
      <w:r w:rsidRPr="55A59C11" w:rsidR="5717A3B7">
        <w:rPr>
          <w:rFonts w:ascii="Times New Roman" w:hAnsi="Times New Roman" w:eastAsia="Times New Roman" w:cs="Times New Roman"/>
          <w:noProof w:val="0"/>
          <w:sz w:val="28"/>
          <w:szCs w:val="28"/>
          <w:lang w:val="en-US"/>
        </w:rPr>
        <w:t xml:space="preserve">. </w:t>
      </w:r>
      <w:r w:rsidRPr="55A59C11" w:rsidR="478BDDC7">
        <w:rPr>
          <w:rFonts w:ascii="Times New Roman" w:hAnsi="Times New Roman" w:eastAsia="Times New Roman" w:cs="Times New Roman"/>
          <w:noProof w:val="0"/>
          <w:sz w:val="28"/>
          <w:szCs w:val="28"/>
          <w:lang w:val="en-US"/>
        </w:rPr>
        <w:t xml:space="preserve">Every pixel in a digital image is a combination of three primary </w:t>
      </w:r>
      <w:r w:rsidRPr="55A59C11" w:rsidR="478BDDC7">
        <w:rPr>
          <w:rFonts w:ascii="Times New Roman" w:hAnsi="Times New Roman" w:eastAsia="Times New Roman" w:cs="Times New Roman"/>
          <w:noProof w:val="0"/>
          <w:sz w:val="28"/>
          <w:szCs w:val="28"/>
          <w:lang w:val="en-US"/>
        </w:rPr>
        <w:t>colours</w:t>
      </w:r>
      <w:r w:rsidRPr="55A59C11" w:rsidR="478BDDC7">
        <w:rPr>
          <w:rFonts w:ascii="Times New Roman" w:hAnsi="Times New Roman" w:eastAsia="Times New Roman" w:cs="Times New Roman"/>
          <w:noProof w:val="0"/>
          <w:sz w:val="28"/>
          <w:szCs w:val="28"/>
          <w:lang w:val="en-US"/>
        </w:rPr>
        <w:t xml:space="preserve"> – Red, </w:t>
      </w:r>
      <w:r w:rsidRPr="55A59C11" w:rsidR="478BDDC7">
        <w:rPr>
          <w:rFonts w:ascii="Times New Roman" w:hAnsi="Times New Roman" w:eastAsia="Times New Roman" w:cs="Times New Roman"/>
          <w:noProof w:val="0"/>
          <w:sz w:val="28"/>
          <w:szCs w:val="28"/>
          <w:lang w:val="en-US"/>
        </w:rPr>
        <w:t>Green ,</w:t>
      </w:r>
      <w:r w:rsidRPr="55A59C11" w:rsidR="478BDDC7">
        <w:rPr>
          <w:rFonts w:ascii="Times New Roman" w:hAnsi="Times New Roman" w:eastAsia="Times New Roman" w:cs="Times New Roman"/>
          <w:noProof w:val="0"/>
          <w:sz w:val="28"/>
          <w:szCs w:val="28"/>
          <w:lang w:val="en-US"/>
        </w:rPr>
        <w:t xml:space="preserve"> Blue color </w:t>
      </w:r>
      <w:r w:rsidRPr="55A59C11" w:rsidR="478BDDC7">
        <w:rPr>
          <w:rFonts w:ascii="Times New Roman" w:hAnsi="Times New Roman" w:eastAsia="Times New Roman" w:cs="Times New Roman"/>
          <w:noProof w:val="0"/>
          <w:sz w:val="28"/>
          <w:szCs w:val="28"/>
          <w:lang w:val="en-US"/>
        </w:rPr>
        <w:t>channel .</w:t>
      </w:r>
      <w:r w:rsidRPr="55A59C11" w:rsidR="478BDDC7">
        <w:rPr>
          <w:rFonts w:ascii="Times New Roman" w:hAnsi="Times New Roman" w:eastAsia="Times New Roman" w:cs="Times New Roman"/>
          <w:noProof w:val="0"/>
          <w:sz w:val="28"/>
          <w:szCs w:val="28"/>
          <w:lang w:val="en-US"/>
        </w:rPr>
        <w:t xml:space="preserve"> </w:t>
      </w:r>
    </w:p>
    <w:p w:rsidR="53E2769D" w:rsidP="55A59C11" w:rsidRDefault="53E2769D" w14:paraId="6DB72145" w14:textId="5F7B94DE">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3 bits (2</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vertAlign w:val="superscript"/>
          <w:lang w:val="en-US"/>
        </w:rPr>
        <w:t>3</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vertAlign w:val="superscript"/>
          <w:lang w:val="en-US"/>
        </w:rPr>
        <w:t xml:space="preserve">) </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8 </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colour</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tones</w:t>
      </w:r>
    </w:p>
    <w:p w:rsidR="53E2769D" w:rsidP="55A59C11" w:rsidRDefault="53E2769D" w14:paraId="671B2E0F" w14:textId="193A357F">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4 bits (2</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vertAlign w:val="superscript"/>
          <w:lang w:val="en-US"/>
        </w:rPr>
        <w:t xml:space="preserve">4)  </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16 </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colour</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tones</w:t>
      </w:r>
    </w:p>
    <w:p w:rsidR="53E2769D" w:rsidP="55A59C11" w:rsidRDefault="53E2769D" w14:paraId="1A328EEC" w14:textId="4CFC5A03">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8 bits (2</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vertAlign w:val="superscript"/>
          <w:lang w:val="en-US"/>
        </w:rPr>
        <w:t>8</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256 </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colour</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tones</w:t>
      </w:r>
    </w:p>
    <w:p w:rsidR="53E2769D" w:rsidP="55A59C11" w:rsidRDefault="53E2769D" w14:paraId="618067CD" w14:textId="236AAA85">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16 bits (2</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vertAlign w:val="superscript"/>
          <w:lang w:val="en-US"/>
        </w:rPr>
        <w:t xml:space="preserve">16)  </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65,536 </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colour</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tones</w:t>
      </w:r>
    </w:p>
    <w:p w:rsidR="53E2769D" w:rsidP="55A59C11" w:rsidRDefault="53E2769D" w14:paraId="00B789F8" w14:textId="5DFBEE67">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24 bits (2</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vertAlign w:val="superscript"/>
          <w:lang w:val="en-US"/>
        </w:rPr>
        <w:t>24)</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16.7 million </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colour</w:t>
      </w:r>
      <w:r w:rsidRPr="55A59C11" w:rsidR="15E09F0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tones</w:t>
      </w:r>
      <w:r w:rsidRPr="55A59C11" w:rsidR="0430AB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5A59C11" w:rsidR="0430AB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most commonly used</w:t>
      </w:r>
      <w:r w:rsidRPr="55A59C11" w:rsidR="0430AB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01D7AF3B" w:rsidP="55A59C11" w:rsidRDefault="01D7AF3B" w14:paraId="4D1A37FE" w14:textId="4C782C25">
      <w:pPr>
        <w:spacing w:before="0" w:beforeAutospacing="off" w:after="0" w:afterAutospacing="off"/>
        <w:ind w:firstLine="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63F0C2A5" w:rsidP="01D7AF3B" w:rsidRDefault="63F0C2A5" w14:paraId="5EAC7C70" w14:textId="43A9182F">
      <w:pPr>
        <w:spacing w:before="0" w:beforeAutospacing="off" w:after="0" w:afterAutospacing="off"/>
        <w:ind w:firstLine="0"/>
        <w:jc w:val="center"/>
        <w:rPr>
          <w:rFonts w:ascii="Times New Roman" w:hAnsi="Times New Roman" w:eastAsia="Times New Roman" w:cs="Times New Roman"/>
          <w:noProof w:val="0"/>
          <w:sz w:val="28"/>
          <w:szCs w:val="28"/>
          <w:lang w:val="en-US"/>
        </w:rPr>
      </w:pPr>
      <w:r w:rsidR="40F49DE5">
        <w:drawing>
          <wp:inline wp14:editId="78F92D28" wp14:anchorId="284868B7">
            <wp:extent cx="4005484" cy="2586876"/>
            <wp:effectExtent l="0" t="0" r="0" b="0"/>
            <wp:docPr id="1611762592" name="" title=""/>
            <wp:cNvGraphicFramePr>
              <a:graphicFrameLocks noChangeAspect="1"/>
            </wp:cNvGraphicFramePr>
            <a:graphic>
              <a:graphicData uri="http://schemas.openxmlformats.org/drawingml/2006/picture">
                <pic:pic>
                  <pic:nvPicPr>
                    <pic:cNvPr id="0" name=""/>
                    <pic:cNvPicPr/>
                  </pic:nvPicPr>
                  <pic:blipFill>
                    <a:blip r:embed="R73e3f85dae7f498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005484" cy="2586876"/>
                    </a:xfrm>
                    <a:prstGeom prst="rect">
                      <a:avLst/>
                    </a:prstGeom>
                  </pic:spPr>
                </pic:pic>
              </a:graphicData>
            </a:graphic>
          </wp:inline>
        </w:drawing>
      </w:r>
      <w:r w:rsidRPr="55A59C11" w:rsidR="506B972E">
        <w:rPr>
          <w:rFonts w:ascii="Times New Roman" w:hAnsi="Times New Roman" w:eastAsia="Times New Roman" w:cs="Times New Roman"/>
          <w:noProof w:val="0"/>
          <w:sz w:val="28"/>
          <w:szCs w:val="28"/>
          <w:lang w:val="en-US"/>
        </w:rPr>
        <w:t xml:space="preserve"> </w:t>
      </w:r>
    </w:p>
    <w:p w:rsidR="55A59C11" w:rsidP="55A59C11" w:rsidRDefault="55A59C11" w14:paraId="62D74A3A" w14:textId="03F6784D">
      <w:pPr>
        <w:pStyle w:val="Normal"/>
        <w:spacing w:before="0" w:beforeAutospacing="off" w:after="0" w:afterAutospacing="off"/>
        <w:ind w:firstLine="0"/>
        <w:rPr>
          <w:rFonts w:ascii="Times New Roman" w:hAnsi="Times New Roman" w:eastAsia="Times New Roman" w:cs="Times New Roman"/>
          <w:noProof w:val="0"/>
          <w:sz w:val="28"/>
          <w:szCs w:val="28"/>
          <w:lang w:val="en-US"/>
        </w:rPr>
      </w:pPr>
    </w:p>
    <w:p w:rsidR="55A59C11" w:rsidP="55A59C11" w:rsidRDefault="55A59C11" w14:paraId="7B5642D8" w14:textId="26D5F574">
      <w:pPr>
        <w:pStyle w:val="Normal"/>
        <w:spacing w:before="0" w:beforeAutospacing="off" w:after="0" w:afterAutospacing="off"/>
        <w:ind w:firstLine="0"/>
        <w:rPr>
          <w:rFonts w:ascii="Times New Roman" w:hAnsi="Times New Roman" w:eastAsia="Times New Roman" w:cs="Times New Roman"/>
          <w:noProof w:val="0"/>
          <w:sz w:val="28"/>
          <w:szCs w:val="28"/>
          <w:lang w:val="en-US"/>
        </w:rPr>
      </w:pPr>
    </w:p>
    <w:p w:rsidR="3333305A" w:rsidP="01D7AF3B" w:rsidRDefault="3333305A" w14:paraId="6CB21E46" w14:textId="53C86E03">
      <w:pPr>
        <w:spacing w:before="0" w:beforeAutospacing="off" w:after="0" w:afterAutospacing="off"/>
        <w:ind w:firstLine="0"/>
        <w:rPr>
          <w:rFonts w:ascii="Times New Roman" w:hAnsi="Times New Roman" w:eastAsia="Times New Roman" w:cs="Times New Roman"/>
          <w:b w:val="1"/>
          <w:bCs w:val="1"/>
          <w:noProof w:val="0"/>
          <w:sz w:val="28"/>
          <w:szCs w:val="28"/>
          <w:lang w:val="en-US"/>
        </w:rPr>
      </w:pPr>
      <w:r w:rsidRPr="55A59C11" w:rsidR="4CA078C3">
        <w:rPr>
          <w:rFonts w:ascii="Times New Roman" w:hAnsi="Times New Roman" w:eastAsia="Times New Roman" w:cs="Times New Roman"/>
          <w:b w:val="1"/>
          <w:bCs w:val="1"/>
          <w:noProof w:val="0"/>
          <w:sz w:val="28"/>
          <w:szCs w:val="28"/>
          <w:lang w:val="en-US"/>
        </w:rPr>
        <w:t xml:space="preserve">Effect of the parameters on Transmission </w:t>
      </w:r>
    </w:p>
    <w:p w:rsidR="01D7AF3B" w:rsidP="01D7AF3B" w:rsidRDefault="01D7AF3B" w14:paraId="5195EF07" w14:textId="48CF9DBB">
      <w:pPr>
        <w:spacing w:before="0" w:beforeAutospacing="off" w:after="0" w:afterAutospacing="off"/>
        <w:ind w:firstLine="0"/>
        <w:rPr>
          <w:rFonts w:ascii="Times New Roman" w:hAnsi="Times New Roman" w:eastAsia="Times New Roman" w:cs="Times New Roman"/>
          <w:b w:val="1"/>
          <w:bCs w:val="1"/>
          <w:noProof w:val="0"/>
          <w:sz w:val="28"/>
          <w:szCs w:val="28"/>
          <w:lang w:val="en-US"/>
        </w:rPr>
      </w:pPr>
    </w:p>
    <w:p w:rsidR="0676E3C6" w:rsidP="01D7AF3B" w:rsidRDefault="0676E3C6" w14:paraId="661CCB50" w14:textId="148ACD77">
      <w:pPr>
        <w:pStyle w:val="Normal"/>
        <w:spacing w:before="0" w:beforeAutospacing="off" w:after="0" w:afterAutospacing="off"/>
        <w:ind w:left="0" w:firstLine="720"/>
        <w:rPr>
          <w:rFonts w:ascii="Times New Roman" w:hAnsi="Times New Roman" w:eastAsia="Times New Roman" w:cs="Times New Roman"/>
          <w:noProof w:val="0"/>
          <w:sz w:val="28"/>
          <w:szCs w:val="28"/>
          <w:lang w:val="en-US"/>
        </w:rPr>
      </w:pPr>
      <w:r w:rsidRPr="55A59C11" w:rsidR="22BF8E88">
        <w:rPr>
          <w:rFonts w:ascii="Times New Roman" w:hAnsi="Times New Roman" w:eastAsia="Times New Roman" w:cs="Times New Roman"/>
          <w:noProof w:val="0"/>
          <w:sz w:val="28"/>
          <w:szCs w:val="28"/>
          <w:lang w:val="en-US"/>
        </w:rPr>
        <w:t xml:space="preserve"> Higher pixel count, </w:t>
      </w:r>
      <w:r w:rsidRPr="55A59C11" w:rsidR="22BF8E88">
        <w:rPr>
          <w:rFonts w:ascii="Times New Roman" w:hAnsi="Times New Roman" w:eastAsia="Times New Roman" w:cs="Times New Roman"/>
          <w:noProof w:val="0"/>
          <w:sz w:val="28"/>
          <w:szCs w:val="28"/>
          <w:lang w:val="en-US"/>
        </w:rPr>
        <w:t>resolution,</w:t>
      </w:r>
      <w:r w:rsidRPr="55A59C11" w:rsidR="22BF8E88">
        <w:rPr>
          <w:rFonts w:ascii="Times New Roman" w:hAnsi="Times New Roman" w:eastAsia="Times New Roman" w:cs="Times New Roman"/>
          <w:noProof w:val="0"/>
          <w:sz w:val="28"/>
          <w:szCs w:val="28"/>
          <w:lang w:val="en-US"/>
        </w:rPr>
        <w:t xml:space="preserve"> bit depth </w:t>
      </w:r>
      <w:r w:rsidRPr="55A59C11" w:rsidR="22BF8E88">
        <w:rPr>
          <w:rFonts w:ascii="Times New Roman" w:hAnsi="Times New Roman" w:eastAsia="Times New Roman" w:cs="Times New Roman"/>
          <w:b w:val="1"/>
          <w:bCs w:val="1"/>
          <w:noProof w:val="0"/>
          <w:sz w:val="28"/>
          <w:szCs w:val="28"/>
          <w:lang w:val="en-US"/>
        </w:rPr>
        <w:t xml:space="preserve">increases </w:t>
      </w:r>
      <w:r w:rsidRPr="55A59C11" w:rsidR="22BF8E88">
        <w:rPr>
          <w:rFonts w:ascii="Times New Roman" w:hAnsi="Times New Roman" w:eastAsia="Times New Roman" w:cs="Times New Roman"/>
          <w:noProof w:val="0"/>
          <w:sz w:val="28"/>
          <w:szCs w:val="28"/>
          <w:lang w:val="en-US"/>
        </w:rPr>
        <w:t xml:space="preserve">the number of data to be transmitted and thus </w:t>
      </w:r>
      <w:r w:rsidRPr="55A59C11" w:rsidR="01F8E6EC">
        <w:rPr>
          <w:rFonts w:ascii="Times New Roman" w:hAnsi="Times New Roman" w:eastAsia="Times New Roman" w:cs="Times New Roman"/>
          <w:noProof w:val="0"/>
          <w:sz w:val="28"/>
          <w:szCs w:val="28"/>
          <w:lang w:val="en-US"/>
        </w:rPr>
        <w:t xml:space="preserve">requires </w:t>
      </w:r>
      <w:r w:rsidRPr="55A59C11" w:rsidR="01F8E6EC">
        <w:rPr>
          <w:rFonts w:ascii="Times New Roman" w:hAnsi="Times New Roman" w:eastAsia="Times New Roman" w:cs="Times New Roman"/>
          <w:b w:val="1"/>
          <w:bCs w:val="1"/>
          <w:noProof w:val="0"/>
          <w:sz w:val="28"/>
          <w:szCs w:val="28"/>
          <w:lang w:val="en-US"/>
        </w:rPr>
        <w:t>higher bandwidth</w:t>
      </w:r>
      <w:r w:rsidRPr="55A59C11" w:rsidR="01F8E6EC">
        <w:rPr>
          <w:rFonts w:ascii="Times New Roman" w:hAnsi="Times New Roman" w:eastAsia="Times New Roman" w:cs="Times New Roman"/>
          <w:noProof w:val="0"/>
          <w:sz w:val="28"/>
          <w:szCs w:val="28"/>
          <w:lang w:val="en-US"/>
        </w:rPr>
        <w:t xml:space="preserve"> for transmission, large memory size for storage and processing</w:t>
      </w:r>
      <w:r w:rsidRPr="55A59C11" w:rsidR="04D79D0E">
        <w:rPr>
          <w:rFonts w:ascii="Times New Roman" w:hAnsi="Times New Roman" w:eastAsia="Times New Roman" w:cs="Times New Roman"/>
          <w:noProof w:val="0"/>
          <w:sz w:val="28"/>
          <w:szCs w:val="28"/>
          <w:lang w:val="en-US"/>
        </w:rPr>
        <w:t>.</w:t>
      </w:r>
    </w:p>
    <w:p w:rsidR="465D18C7" w:rsidP="01D7AF3B" w:rsidRDefault="465D18C7" w14:paraId="18AFBA78" w14:textId="2FAFC056">
      <w:pPr>
        <w:pStyle w:val="ListParagraph"/>
        <w:numPr>
          <w:ilvl w:val="0"/>
          <w:numId w:val="341"/>
        </w:numPr>
        <w:spacing w:before="0" w:beforeAutospacing="off" w:after="0" w:afterAutospacing="off"/>
        <w:rPr>
          <w:rFonts w:ascii="Times New Roman" w:hAnsi="Times New Roman" w:eastAsia="Times New Roman" w:cs="Times New Roman"/>
          <w:noProof w:val="0"/>
          <w:sz w:val="28"/>
          <w:szCs w:val="28"/>
          <w:lang w:val="en-US"/>
        </w:rPr>
      </w:pPr>
      <w:r w:rsidRPr="55A59C11" w:rsidR="04D79D0E">
        <w:rPr>
          <w:rFonts w:ascii="Times New Roman" w:hAnsi="Times New Roman" w:eastAsia="Times New Roman" w:cs="Times New Roman"/>
          <w:noProof w:val="0"/>
          <w:sz w:val="28"/>
          <w:szCs w:val="28"/>
          <w:lang w:val="en-US"/>
        </w:rPr>
        <w:t>4K (3840×2160) needs 4× the data bandwidth of Full HD (1920×1080).</w:t>
      </w:r>
    </w:p>
    <w:p w:rsidR="465D18C7" w:rsidP="01D7AF3B" w:rsidRDefault="465D18C7" w14:paraId="7CD80D5F" w14:textId="479AC8F2">
      <w:pPr>
        <w:pStyle w:val="ListParagraph"/>
        <w:numPr>
          <w:ilvl w:val="0"/>
          <w:numId w:val="341"/>
        </w:numPr>
        <w:spacing w:before="0" w:beforeAutospacing="off" w:after="0" w:afterAutospacing="off"/>
        <w:rPr>
          <w:rFonts w:ascii="Times New Roman" w:hAnsi="Times New Roman" w:eastAsia="Times New Roman" w:cs="Times New Roman"/>
          <w:noProof w:val="0"/>
          <w:sz w:val="28"/>
          <w:szCs w:val="28"/>
          <w:lang w:val="en-US"/>
        </w:rPr>
      </w:pPr>
      <w:r w:rsidRPr="55A59C11" w:rsidR="04D79D0E">
        <w:rPr>
          <w:rFonts w:ascii="Times New Roman" w:hAnsi="Times New Roman" w:eastAsia="Times New Roman" w:cs="Times New Roman"/>
          <w:noProof w:val="0"/>
          <w:sz w:val="28"/>
          <w:szCs w:val="28"/>
          <w:lang w:val="en-US"/>
        </w:rPr>
        <w:t>Going from 30fps to 60fps doubles the transmission bandwidth.</w:t>
      </w:r>
    </w:p>
    <w:p w:rsidR="465D18C7" w:rsidP="01D7AF3B" w:rsidRDefault="465D18C7" w14:paraId="0B9E4202" w14:textId="14CA955D">
      <w:pPr>
        <w:pStyle w:val="ListParagraph"/>
        <w:numPr>
          <w:ilvl w:val="0"/>
          <w:numId w:val="341"/>
        </w:numPr>
        <w:spacing w:before="0" w:beforeAutospacing="off" w:after="0" w:afterAutospacing="off"/>
        <w:rPr>
          <w:rFonts w:ascii="Times New Roman" w:hAnsi="Times New Roman" w:eastAsia="Times New Roman" w:cs="Times New Roman"/>
          <w:noProof w:val="0"/>
          <w:sz w:val="28"/>
          <w:szCs w:val="28"/>
          <w:lang w:val="en-US"/>
        </w:rPr>
      </w:pPr>
      <w:r w:rsidRPr="55A59C11" w:rsidR="04D79D0E">
        <w:rPr>
          <w:rFonts w:ascii="Times New Roman" w:hAnsi="Times New Roman" w:eastAsia="Times New Roman" w:cs="Times New Roman"/>
          <w:noProof w:val="0"/>
          <w:sz w:val="28"/>
          <w:szCs w:val="28"/>
          <w:lang w:val="en-US"/>
        </w:rPr>
        <w:t>YUV 4:2:0 reduces color info by 50–75% compared to RGB.</w:t>
      </w:r>
    </w:p>
    <w:p w:rsidR="465D18C7" w:rsidP="01D7AF3B" w:rsidRDefault="465D18C7" w14:paraId="626561C6" w14:textId="257A6B48">
      <w:pPr>
        <w:pStyle w:val="ListParagraph"/>
        <w:numPr>
          <w:ilvl w:val="0"/>
          <w:numId w:val="341"/>
        </w:numPr>
        <w:spacing w:before="0" w:beforeAutospacing="off" w:after="0" w:afterAutospacing="off"/>
        <w:rPr>
          <w:rFonts w:ascii="Times New Roman" w:hAnsi="Times New Roman" w:eastAsia="Times New Roman" w:cs="Times New Roman"/>
          <w:noProof w:val="0"/>
          <w:sz w:val="28"/>
          <w:szCs w:val="28"/>
          <w:lang w:val="en-US"/>
        </w:rPr>
      </w:pPr>
      <w:r w:rsidRPr="55A59C11" w:rsidR="04D79D0E">
        <w:rPr>
          <w:rFonts w:ascii="Times New Roman" w:hAnsi="Times New Roman" w:eastAsia="Times New Roman" w:cs="Times New Roman"/>
          <w:noProof w:val="0"/>
          <w:sz w:val="28"/>
          <w:szCs w:val="28"/>
          <w:lang w:val="en-US"/>
        </w:rPr>
        <w:t>8-bit (256 levels) vs. 10-bit (1024 levels) per channel. 10-bit increases data by 25%.</w:t>
      </w:r>
    </w:p>
    <w:p w:rsidR="465D18C7" w:rsidP="01D7AF3B" w:rsidRDefault="465D18C7" w14:paraId="6FEA5DCD" w14:textId="2A39604F">
      <w:pPr>
        <w:pStyle w:val="ListParagraph"/>
        <w:numPr>
          <w:ilvl w:val="0"/>
          <w:numId w:val="341"/>
        </w:numPr>
        <w:spacing w:before="0" w:beforeAutospacing="off" w:after="0" w:afterAutospacing="off"/>
        <w:rPr>
          <w:rFonts w:ascii="Times New Roman" w:hAnsi="Times New Roman" w:eastAsia="Times New Roman" w:cs="Times New Roman"/>
          <w:noProof w:val="0"/>
          <w:sz w:val="28"/>
          <w:szCs w:val="28"/>
          <w:lang w:val="en-US"/>
        </w:rPr>
      </w:pPr>
      <w:r w:rsidRPr="55A59C11" w:rsidR="04D79D0E">
        <w:rPr>
          <w:rFonts w:ascii="Times New Roman" w:hAnsi="Times New Roman" w:eastAsia="Times New Roman" w:cs="Times New Roman"/>
          <w:noProof w:val="0"/>
          <w:sz w:val="28"/>
          <w:szCs w:val="28"/>
          <w:lang w:val="en-US"/>
        </w:rPr>
        <w:t>4:2:0 cuts bandwidth to 50% compared to full 4:4:4 RGB.</w:t>
      </w:r>
    </w:p>
    <w:p w:rsidR="01D7AF3B" w:rsidP="01D7AF3B" w:rsidRDefault="01D7AF3B" w14:paraId="768CC018" w14:textId="38497EB2">
      <w:pPr>
        <w:pStyle w:val="ListParagraph"/>
        <w:spacing w:before="0" w:beforeAutospacing="off" w:after="0" w:afterAutospacing="off"/>
        <w:ind w:left="1080"/>
        <w:rPr>
          <w:rFonts w:ascii="Times New Roman" w:hAnsi="Times New Roman" w:eastAsia="Times New Roman" w:cs="Times New Roman"/>
          <w:noProof w:val="0"/>
          <w:sz w:val="28"/>
          <w:szCs w:val="28"/>
          <w:lang w:val="en-US"/>
        </w:rPr>
      </w:pPr>
    </w:p>
    <w:p w:rsidR="6E5F7C14" w:rsidP="55A59C11" w:rsidRDefault="6E5F7C14" w14:paraId="18D5C844" w14:textId="0023C302">
      <w:pPr>
        <w:pStyle w:val="Heading2"/>
        <w:rPr>
          <w:rFonts w:ascii="Times New Roman" w:hAnsi="Times New Roman" w:eastAsia="Times New Roman" w:cs="Times New Roman"/>
          <w:noProof w:val="0"/>
          <w:lang w:val="en-US"/>
        </w:rPr>
      </w:pPr>
      <w:bookmarkStart w:name="_Toc439655261" w:id="324571346"/>
      <w:r w:rsidRPr="55A59C11" w:rsidR="651301AB">
        <w:rPr>
          <w:rFonts w:ascii="Times New Roman" w:hAnsi="Times New Roman" w:eastAsia="Times New Roman" w:cs="Times New Roman"/>
          <w:noProof w:val="0"/>
          <w:lang w:val="en-US"/>
        </w:rPr>
        <w:t xml:space="preserve">1.6. </w:t>
      </w:r>
      <w:r w:rsidRPr="55A59C11" w:rsidR="6E33FB57">
        <w:rPr>
          <w:rFonts w:ascii="Times New Roman" w:hAnsi="Times New Roman" w:eastAsia="Times New Roman" w:cs="Times New Roman"/>
          <w:noProof w:val="0"/>
          <w:lang w:val="en-US"/>
        </w:rPr>
        <w:t xml:space="preserve">Bit </w:t>
      </w:r>
      <w:r w:rsidRPr="55A59C11" w:rsidR="6E33FB57">
        <w:rPr>
          <w:rFonts w:ascii="Times New Roman" w:hAnsi="Times New Roman" w:eastAsia="Times New Roman" w:cs="Times New Roman"/>
          <w:noProof w:val="0"/>
          <w:lang w:val="en-US"/>
        </w:rPr>
        <w:t>Rate</w:t>
      </w:r>
      <w:bookmarkEnd w:id="324571346"/>
      <w:r w:rsidRPr="55A59C11" w:rsidR="6E33FB57">
        <w:rPr>
          <w:rFonts w:ascii="Times New Roman" w:hAnsi="Times New Roman" w:eastAsia="Times New Roman" w:cs="Times New Roman"/>
          <w:noProof w:val="0"/>
          <w:lang w:val="en-US"/>
        </w:rPr>
        <w:t xml:space="preserve"> </w:t>
      </w:r>
    </w:p>
    <w:p w:rsidR="1D1D615A" w:rsidP="01D7AF3B" w:rsidRDefault="1D1D615A" w14:paraId="464329AF" w14:textId="5EB85C97">
      <w:pPr>
        <w:pStyle w:val="Normal"/>
        <w:spacing w:before="240" w:beforeAutospacing="off" w:after="240" w:afterAutospacing="off"/>
        <w:ind w:left="0" w:firstLine="720"/>
        <w:rPr>
          <w:rFonts w:ascii="Times New Roman" w:hAnsi="Times New Roman" w:eastAsia="Times New Roman" w:cs="Times New Roman"/>
          <w:b w:val="0"/>
          <w:bCs w:val="0"/>
          <w:noProof w:val="0"/>
          <w:sz w:val="28"/>
          <w:szCs w:val="28"/>
          <w:lang w:val="en-US"/>
        </w:rPr>
      </w:pPr>
      <w:r w:rsidRPr="55A59C11" w:rsidR="6E33FB57">
        <w:rPr>
          <w:rFonts w:ascii="Times New Roman" w:hAnsi="Times New Roman" w:eastAsia="Times New Roman" w:cs="Times New Roman"/>
          <w:b w:val="0"/>
          <w:bCs w:val="0"/>
          <w:noProof w:val="0"/>
          <w:sz w:val="28"/>
          <w:szCs w:val="28"/>
          <w:lang w:val="en-US"/>
        </w:rPr>
        <w:t xml:space="preserve">The total amount of data / information that </w:t>
      </w:r>
      <w:r w:rsidRPr="55A59C11" w:rsidR="6E33FB57">
        <w:rPr>
          <w:rFonts w:ascii="Times New Roman" w:hAnsi="Times New Roman" w:eastAsia="Times New Roman" w:cs="Times New Roman"/>
          <w:b w:val="0"/>
          <w:bCs w:val="0"/>
          <w:noProof w:val="0"/>
          <w:sz w:val="28"/>
          <w:szCs w:val="28"/>
          <w:lang w:val="en-US"/>
        </w:rPr>
        <w:t>has to</w:t>
      </w:r>
      <w:r w:rsidRPr="55A59C11" w:rsidR="6E33FB57">
        <w:rPr>
          <w:rFonts w:ascii="Times New Roman" w:hAnsi="Times New Roman" w:eastAsia="Times New Roman" w:cs="Times New Roman"/>
          <w:b w:val="0"/>
          <w:bCs w:val="0"/>
          <w:noProof w:val="0"/>
          <w:sz w:val="28"/>
          <w:szCs w:val="28"/>
          <w:lang w:val="en-US"/>
        </w:rPr>
        <w:t xml:space="preserve"> be transmitted per second.</w:t>
      </w:r>
    </w:p>
    <w:p w:rsidR="1D1D615A" w:rsidP="01D7AF3B" w:rsidRDefault="1D1D615A" w14:paraId="606B5B31" w14:textId="36AC3E85">
      <w:pPr>
        <w:pStyle w:val="ListParagraph"/>
        <w:numPr>
          <w:ilvl w:val="0"/>
          <w:numId w:val="296"/>
        </w:numPr>
        <w:spacing w:before="240" w:beforeAutospacing="off" w:after="240" w:afterAutospacing="off"/>
        <w:rPr>
          <w:rFonts w:ascii="Times New Roman" w:hAnsi="Times New Roman" w:eastAsia="Times New Roman" w:cs="Times New Roman"/>
          <w:b w:val="1"/>
          <w:bCs w:val="1"/>
          <w:noProof w:val="0"/>
          <w:sz w:val="28"/>
          <w:szCs w:val="28"/>
          <w:lang w:val="en-US"/>
        </w:rPr>
      </w:pPr>
      <w:r w:rsidRPr="55A59C11" w:rsidR="6E33FB57">
        <w:rPr>
          <w:rFonts w:ascii="Times New Roman" w:hAnsi="Times New Roman" w:eastAsia="Times New Roman" w:cs="Times New Roman"/>
          <w:b w:val="0"/>
          <w:bCs w:val="0"/>
          <w:noProof w:val="0"/>
          <w:sz w:val="28"/>
          <w:szCs w:val="28"/>
          <w:lang w:val="en-US"/>
        </w:rPr>
        <w:t>Constant Bitrate</w:t>
      </w:r>
    </w:p>
    <w:p w:rsidR="1D1D615A" w:rsidP="01D7AF3B" w:rsidRDefault="1D1D615A" w14:paraId="5A837D7E" w14:textId="29EBA579">
      <w:pPr>
        <w:pStyle w:val="ListParagraph"/>
        <w:numPr>
          <w:ilvl w:val="0"/>
          <w:numId w:val="296"/>
        </w:numPr>
        <w:spacing w:before="240" w:beforeAutospacing="off" w:after="240" w:afterAutospacing="off"/>
        <w:rPr>
          <w:rFonts w:ascii="Times New Roman" w:hAnsi="Times New Roman" w:eastAsia="Times New Roman" w:cs="Times New Roman"/>
          <w:b w:val="1"/>
          <w:bCs w:val="1"/>
          <w:noProof w:val="0"/>
          <w:sz w:val="28"/>
          <w:szCs w:val="28"/>
          <w:lang w:val="en-US"/>
        </w:rPr>
      </w:pPr>
      <w:r w:rsidRPr="55A59C11" w:rsidR="6E33FB57">
        <w:rPr>
          <w:rFonts w:ascii="Times New Roman" w:hAnsi="Times New Roman" w:eastAsia="Times New Roman" w:cs="Times New Roman"/>
          <w:b w:val="0"/>
          <w:bCs w:val="0"/>
          <w:noProof w:val="0"/>
          <w:sz w:val="28"/>
          <w:szCs w:val="28"/>
          <w:lang w:val="en-US"/>
        </w:rPr>
        <w:t xml:space="preserve">Variable Bitrate </w:t>
      </w:r>
    </w:p>
    <w:p w:rsidR="7C292E32" w:rsidP="55A59C11" w:rsidRDefault="7C292E32" w14:paraId="151CC675" w14:textId="3987F36F">
      <w:pPr>
        <w:pStyle w:val="Normal"/>
        <w:shd w:val="clear" w:color="auto" w:fill="FFFFFF" w:themeFill="background1"/>
        <w:spacing w:before="270" w:beforeAutospacing="off" w:after="270" w:afterAutospacing="off"/>
        <w:ind w:left="0"/>
        <w:rPr>
          <w:rFonts w:ascii="Times New Roman" w:hAnsi="Times New Roman" w:eastAsia="Times New Roman" w:cs="Times New Roman"/>
          <w:b w:val="1"/>
          <w:bCs w:val="1"/>
          <w:i w:val="0"/>
          <w:iCs w:val="0"/>
          <w:caps w:val="0"/>
          <w:smallCaps w:val="0"/>
          <w:noProof w:val="0"/>
          <w:color w:val="111111"/>
          <w:sz w:val="28"/>
          <w:szCs w:val="28"/>
          <w:lang w:val="en-US"/>
        </w:rPr>
      </w:pP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Bit Rate</w:t>
      </w: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 xml:space="preserve"> =</w:t>
      </w: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 xml:space="preserve"> </w:t>
      </w: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Resolutio</w:t>
      </w: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 xml:space="preserve">n </w:t>
      </w: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w:t>
      </w: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No</w:t>
      </w: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 xml:space="preserve"> o</w:t>
      </w: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 xml:space="preserve">f </w:t>
      </w: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pixels</w:t>
      </w: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w:t>
      </w: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 xml:space="preserve"> x Bit Depth (Data per pixel) x Frame </w:t>
      </w:r>
      <w:r>
        <w:br/>
      </w:r>
      <w:r w:rsidRPr="55A59C11" w:rsidR="6E33FB57">
        <w:rPr>
          <w:rFonts w:ascii="Times New Roman" w:hAnsi="Times New Roman" w:eastAsia="Times New Roman" w:cs="Times New Roman"/>
          <w:b w:val="1"/>
          <w:bCs w:val="1"/>
          <w:i w:val="0"/>
          <w:iCs w:val="0"/>
          <w:caps w:val="0"/>
          <w:smallCaps w:val="0"/>
          <w:noProof w:val="0"/>
          <w:color w:val="111111"/>
          <w:sz w:val="28"/>
          <w:szCs w:val="28"/>
          <w:lang w:val="en-US"/>
        </w:rPr>
        <w:t xml:space="preserve">Rate </w:t>
      </w:r>
    </w:p>
    <w:p w:rsidR="656F449A" w:rsidP="01D7AF3B" w:rsidRDefault="656F449A" w14:paraId="5D66AC55" w14:textId="1FFDBD21">
      <w:pPr>
        <w:pStyle w:val="Heading2"/>
        <w:rPr>
          <w:rFonts w:ascii="Times New Roman" w:hAnsi="Times New Roman" w:eastAsia="Times New Roman" w:cs="Times New Roman"/>
          <w:b w:val="1"/>
          <w:bCs w:val="1"/>
          <w:noProof w:val="0"/>
          <w:sz w:val="28"/>
          <w:szCs w:val="28"/>
          <w:lang w:val="en-US"/>
        </w:rPr>
      </w:pPr>
      <w:bookmarkStart w:name="_Toc113698336" w:id="136117051"/>
      <w:r w:rsidRPr="55A59C11" w:rsidR="54042665">
        <w:rPr>
          <w:rFonts w:ascii="Times New Roman" w:hAnsi="Times New Roman" w:eastAsia="Times New Roman" w:cs="Times New Roman"/>
          <w:noProof w:val="0"/>
          <w:lang w:val="en-US"/>
        </w:rPr>
        <w:t xml:space="preserve">1.7. </w:t>
      </w:r>
      <w:r w:rsidRPr="55A59C11" w:rsidR="0E6A199D">
        <w:rPr>
          <w:rFonts w:ascii="Times New Roman" w:hAnsi="Times New Roman" w:eastAsia="Times New Roman" w:cs="Times New Roman"/>
          <w:noProof w:val="0"/>
          <w:lang w:val="en-US"/>
        </w:rPr>
        <w:t xml:space="preserve">Chroma </w:t>
      </w:r>
      <w:r w:rsidRPr="55A59C11" w:rsidR="0E6A199D">
        <w:rPr>
          <w:rFonts w:ascii="Times New Roman" w:hAnsi="Times New Roman" w:eastAsia="Times New Roman" w:cs="Times New Roman"/>
          <w:noProof w:val="0"/>
          <w:lang w:val="en-US"/>
        </w:rPr>
        <w:t>Subsampling</w:t>
      </w:r>
      <w:bookmarkEnd w:id="136117051"/>
      <w:r w:rsidRPr="55A59C11" w:rsidR="0E6A199D">
        <w:rPr>
          <w:rFonts w:ascii="Times New Roman" w:hAnsi="Times New Roman" w:eastAsia="Times New Roman" w:cs="Times New Roman"/>
          <w:noProof w:val="0"/>
          <w:lang w:val="en-US"/>
        </w:rPr>
        <w:t xml:space="preserve"> </w:t>
      </w:r>
    </w:p>
    <w:p w:rsidR="756DA545" w:rsidP="01D7AF3B" w:rsidRDefault="756DA545" w14:paraId="1FC25FAE" w14:textId="1DF4E800">
      <w:pPr>
        <w:spacing w:before="240" w:beforeAutospacing="off" w:after="240" w:afterAutospacing="off"/>
        <w:ind w:firstLine="720"/>
        <w:rPr>
          <w:rFonts w:ascii="Times New Roman" w:hAnsi="Times New Roman" w:eastAsia="Times New Roman" w:cs="Times New Roman"/>
          <w:noProof w:val="0"/>
          <w:sz w:val="28"/>
          <w:szCs w:val="28"/>
          <w:lang w:val="en-US"/>
        </w:rPr>
      </w:pPr>
      <w:r w:rsidRPr="55A59C11" w:rsidR="0E6A199D">
        <w:rPr>
          <w:rFonts w:ascii="Times New Roman" w:hAnsi="Times New Roman" w:eastAsia="Times New Roman" w:cs="Times New Roman"/>
          <w:b w:val="0"/>
          <w:bCs w:val="0"/>
          <w:noProof w:val="0"/>
          <w:sz w:val="28"/>
          <w:szCs w:val="28"/>
          <w:lang w:val="en-US"/>
        </w:rPr>
        <w:t>Chroma Subsampling</w:t>
      </w:r>
      <w:r w:rsidRPr="55A59C11" w:rsidR="0E6A199D">
        <w:rPr>
          <w:rFonts w:ascii="Times New Roman" w:hAnsi="Times New Roman" w:eastAsia="Times New Roman" w:cs="Times New Roman"/>
          <w:b w:val="0"/>
          <w:bCs w:val="0"/>
          <w:noProof w:val="0"/>
          <w:sz w:val="28"/>
          <w:szCs w:val="28"/>
          <w:lang w:val="en-US"/>
        </w:rPr>
        <w:t xml:space="preserve"> is a technique used in image and video compression to reduce the amount of color (chroma) data while </w:t>
      </w:r>
      <w:r w:rsidRPr="55A59C11" w:rsidR="0E6A199D">
        <w:rPr>
          <w:rFonts w:ascii="Times New Roman" w:hAnsi="Times New Roman" w:eastAsia="Times New Roman" w:cs="Times New Roman"/>
          <w:b w:val="0"/>
          <w:bCs w:val="0"/>
          <w:noProof w:val="0"/>
          <w:sz w:val="28"/>
          <w:szCs w:val="28"/>
          <w:lang w:val="en-US"/>
        </w:rPr>
        <w:t>retaining</w:t>
      </w:r>
      <w:r w:rsidRPr="55A59C11" w:rsidR="0E6A199D">
        <w:rPr>
          <w:rFonts w:ascii="Times New Roman" w:hAnsi="Times New Roman" w:eastAsia="Times New Roman" w:cs="Times New Roman"/>
          <w:b w:val="0"/>
          <w:bCs w:val="0"/>
          <w:noProof w:val="0"/>
          <w:sz w:val="28"/>
          <w:szCs w:val="28"/>
          <w:lang w:val="en-US"/>
        </w:rPr>
        <w:t xml:space="preserve"> full brightness (luma) information. Since the</w:t>
      </w:r>
      <w:r w:rsidRPr="55A59C11" w:rsidR="0E6A199D">
        <w:rPr>
          <w:rFonts w:ascii="Times New Roman" w:hAnsi="Times New Roman" w:eastAsia="Times New Roman" w:cs="Times New Roman"/>
          <w:b w:val="1"/>
          <w:bCs w:val="1"/>
          <w:noProof w:val="0"/>
          <w:sz w:val="28"/>
          <w:szCs w:val="28"/>
          <w:lang w:val="en-US"/>
        </w:rPr>
        <w:t xml:space="preserve"> human eye is more sensitive to brightness than color,</w:t>
      </w:r>
      <w:r w:rsidRPr="55A59C11" w:rsidR="0E6A199D">
        <w:rPr>
          <w:rFonts w:ascii="Times New Roman" w:hAnsi="Times New Roman" w:eastAsia="Times New Roman" w:cs="Times New Roman"/>
          <w:b w:val="0"/>
          <w:bCs w:val="0"/>
          <w:noProof w:val="0"/>
          <w:sz w:val="28"/>
          <w:szCs w:val="28"/>
          <w:lang w:val="en-US"/>
        </w:rPr>
        <w:t xml:space="preserve"> this method allows significant data reduct</w:t>
      </w:r>
      <w:r w:rsidRPr="55A59C11" w:rsidR="0E6A199D">
        <w:rPr>
          <w:rFonts w:ascii="Times New Roman" w:hAnsi="Times New Roman" w:eastAsia="Times New Roman" w:cs="Times New Roman"/>
          <w:noProof w:val="0"/>
          <w:sz w:val="28"/>
          <w:szCs w:val="28"/>
          <w:lang w:val="en-US"/>
        </w:rPr>
        <w:t>ion with minimal perceived quality loss.</w:t>
      </w:r>
    </w:p>
    <w:p w:rsidR="756DA545" w:rsidP="01D7AF3B" w:rsidRDefault="756DA545" w14:paraId="01E31C5A" w14:textId="212FDC80">
      <w:pPr>
        <w:pStyle w:val="ListParagraph"/>
        <w:numPr>
          <w:ilvl w:val="0"/>
          <w:numId w:val="285"/>
        </w:numPr>
        <w:spacing w:before="240" w:beforeAutospacing="off" w:after="240" w:afterAutospacing="off"/>
        <w:rPr>
          <w:rFonts w:ascii="Times New Roman" w:hAnsi="Times New Roman" w:eastAsia="Times New Roman" w:cs="Times New Roman"/>
          <w:noProof w:val="0"/>
          <w:sz w:val="28"/>
          <w:szCs w:val="28"/>
          <w:lang w:val="en-US"/>
        </w:rPr>
      </w:pPr>
      <w:r w:rsidRPr="55A59C11" w:rsidR="0E6A199D">
        <w:rPr>
          <w:rFonts w:ascii="Times New Roman" w:hAnsi="Times New Roman" w:eastAsia="Times New Roman" w:cs="Times New Roman"/>
          <w:b w:val="1"/>
          <w:bCs w:val="1"/>
          <w:noProof w:val="0"/>
          <w:sz w:val="28"/>
          <w:szCs w:val="28"/>
          <w:lang w:val="en-US"/>
        </w:rPr>
        <w:t>Luma (Y):</w:t>
      </w:r>
      <w:r w:rsidRPr="55A59C11" w:rsidR="0E6A199D">
        <w:rPr>
          <w:rFonts w:ascii="Times New Roman" w:hAnsi="Times New Roman" w:eastAsia="Times New Roman" w:cs="Times New Roman"/>
          <w:noProof w:val="0"/>
          <w:sz w:val="28"/>
          <w:szCs w:val="28"/>
          <w:lang w:val="en-US"/>
        </w:rPr>
        <w:t xml:space="preserve"> </w:t>
      </w:r>
      <w:r w:rsidRPr="55A59C11" w:rsidR="0E6A199D">
        <w:rPr>
          <w:rFonts w:ascii="Times New Roman" w:hAnsi="Times New Roman" w:eastAsia="Times New Roman" w:cs="Times New Roman"/>
          <w:noProof w:val="0"/>
          <w:sz w:val="28"/>
          <w:szCs w:val="28"/>
          <w:lang w:val="en-US"/>
        </w:rPr>
        <w:t>Represents</w:t>
      </w:r>
      <w:r w:rsidRPr="55A59C11" w:rsidR="0E6A199D">
        <w:rPr>
          <w:rFonts w:ascii="Times New Roman" w:hAnsi="Times New Roman" w:eastAsia="Times New Roman" w:cs="Times New Roman"/>
          <w:noProof w:val="0"/>
          <w:sz w:val="28"/>
          <w:szCs w:val="28"/>
          <w:lang w:val="en-US"/>
        </w:rPr>
        <w:t xml:space="preserve"> brightness. Preserved at full resolution.</w:t>
      </w:r>
    </w:p>
    <w:p w:rsidR="01D7AF3B" w:rsidP="55A59C11" w:rsidRDefault="01D7AF3B" w14:paraId="6797F855" w14:textId="11E55FCA">
      <w:pPr>
        <w:pStyle w:val="ListParagraph"/>
        <w:numPr>
          <w:ilvl w:val="0"/>
          <w:numId w:val="285"/>
        </w:numPr>
        <w:spacing w:before="240" w:beforeAutospacing="off" w:after="240" w:afterAutospacing="off"/>
        <w:rPr>
          <w:rFonts w:ascii="Times New Roman" w:hAnsi="Times New Roman" w:eastAsia="Times New Roman" w:cs="Times New Roman"/>
          <w:noProof w:val="0"/>
          <w:sz w:val="28"/>
          <w:szCs w:val="28"/>
          <w:lang w:val="en-US"/>
        </w:rPr>
      </w:pPr>
      <w:r w:rsidRPr="55A59C11" w:rsidR="0E6A199D">
        <w:rPr>
          <w:rFonts w:ascii="Times New Roman" w:hAnsi="Times New Roman" w:eastAsia="Times New Roman" w:cs="Times New Roman"/>
          <w:b w:val="1"/>
          <w:bCs w:val="1"/>
          <w:noProof w:val="0"/>
          <w:sz w:val="28"/>
          <w:szCs w:val="28"/>
          <w:lang w:val="en-US"/>
        </w:rPr>
        <w:t>Chroma (</w:t>
      </w:r>
      <w:r w:rsidRPr="55A59C11" w:rsidR="0E6A199D">
        <w:rPr>
          <w:rFonts w:ascii="Times New Roman" w:hAnsi="Times New Roman" w:eastAsia="Times New Roman" w:cs="Times New Roman"/>
          <w:b w:val="1"/>
          <w:bCs w:val="1"/>
          <w:noProof w:val="0"/>
          <w:sz w:val="28"/>
          <w:szCs w:val="28"/>
          <w:lang w:val="en-US"/>
        </w:rPr>
        <w:t>Cb</w:t>
      </w:r>
      <w:r w:rsidRPr="55A59C11" w:rsidR="0E6A199D">
        <w:rPr>
          <w:rFonts w:ascii="Times New Roman" w:hAnsi="Times New Roman" w:eastAsia="Times New Roman" w:cs="Times New Roman"/>
          <w:b w:val="1"/>
          <w:bCs w:val="1"/>
          <w:noProof w:val="0"/>
          <w:sz w:val="28"/>
          <w:szCs w:val="28"/>
          <w:lang w:val="en-US"/>
        </w:rPr>
        <w:t>, Cr):</w:t>
      </w:r>
      <w:r w:rsidRPr="55A59C11" w:rsidR="0E6A199D">
        <w:rPr>
          <w:rFonts w:ascii="Times New Roman" w:hAnsi="Times New Roman" w:eastAsia="Times New Roman" w:cs="Times New Roman"/>
          <w:noProof w:val="0"/>
          <w:sz w:val="28"/>
          <w:szCs w:val="28"/>
          <w:lang w:val="en-US"/>
        </w:rPr>
        <w:t xml:space="preserve"> </w:t>
      </w:r>
      <w:r w:rsidRPr="55A59C11" w:rsidR="0E6A199D">
        <w:rPr>
          <w:rFonts w:ascii="Times New Roman" w:hAnsi="Times New Roman" w:eastAsia="Times New Roman" w:cs="Times New Roman"/>
          <w:noProof w:val="0"/>
          <w:sz w:val="28"/>
          <w:szCs w:val="28"/>
          <w:lang w:val="en-US"/>
        </w:rPr>
        <w:t>Represents</w:t>
      </w:r>
      <w:r w:rsidRPr="55A59C11" w:rsidR="0E6A199D">
        <w:rPr>
          <w:rFonts w:ascii="Times New Roman" w:hAnsi="Times New Roman" w:eastAsia="Times New Roman" w:cs="Times New Roman"/>
          <w:noProof w:val="0"/>
          <w:sz w:val="28"/>
          <w:szCs w:val="28"/>
          <w:lang w:val="en-US"/>
        </w:rPr>
        <w:t xml:space="preserve"> color information (blue-difference and red-difference). Reduced through subsampling.</w:t>
      </w:r>
    </w:p>
    <w:tbl>
      <w:tblPr>
        <w:tblStyle w:val="TableNormal"/>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298"/>
        <w:gridCol w:w="3580"/>
        <w:gridCol w:w="3051"/>
      </w:tblGrid>
      <w:tr w:rsidR="01D7AF3B" w:rsidTr="55A59C11" w14:paraId="48204B7B">
        <w:trPr>
          <w:trHeight w:val="300"/>
        </w:trPr>
        <w:tc>
          <w:tcPr>
            <w:tcW w:w="1298" w:type="dxa"/>
            <w:shd w:val="clear" w:color="auto" w:fill="FFE599" w:themeFill="accent4" w:themeFillTint="66"/>
            <w:tcMar/>
            <w:vAlign w:val="center"/>
          </w:tcPr>
          <w:p w:rsidR="01D7AF3B" w:rsidP="01D7AF3B" w:rsidRDefault="01D7AF3B" w14:paraId="3000174F" w14:textId="6A644C1C">
            <w:pPr>
              <w:spacing w:before="0" w:beforeAutospacing="off" w:after="0" w:afterAutospacing="off"/>
              <w:jc w:val="center"/>
              <w:rPr>
                <w:rFonts w:ascii="Times New Roman" w:hAnsi="Times New Roman" w:eastAsia="Times New Roman" w:cs="Times New Roman"/>
                <w:b w:val="1"/>
                <w:bCs w:val="1"/>
                <w:sz w:val="28"/>
                <w:szCs w:val="28"/>
              </w:rPr>
            </w:pPr>
            <w:r w:rsidRPr="55A59C11" w:rsidR="7A59ECA0">
              <w:rPr>
                <w:rFonts w:ascii="Times New Roman" w:hAnsi="Times New Roman" w:eastAsia="Times New Roman" w:cs="Times New Roman"/>
                <w:b w:val="1"/>
                <w:bCs w:val="1"/>
                <w:sz w:val="28"/>
                <w:szCs w:val="28"/>
              </w:rPr>
              <w:t>Format</w:t>
            </w:r>
          </w:p>
        </w:tc>
        <w:tc>
          <w:tcPr>
            <w:tcW w:w="3580" w:type="dxa"/>
            <w:shd w:val="clear" w:color="auto" w:fill="FFE599" w:themeFill="accent4" w:themeFillTint="66"/>
            <w:tcMar/>
            <w:vAlign w:val="center"/>
          </w:tcPr>
          <w:p w:rsidR="01D7AF3B" w:rsidP="01D7AF3B" w:rsidRDefault="01D7AF3B" w14:paraId="3ADACD09" w14:textId="345CDF4D">
            <w:pPr>
              <w:spacing w:before="0" w:beforeAutospacing="off" w:after="0" w:afterAutospacing="off"/>
              <w:jc w:val="center"/>
              <w:rPr>
                <w:rFonts w:ascii="Times New Roman" w:hAnsi="Times New Roman" w:eastAsia="Times New Roman" w:cs="Times New Roman"/>
                <w:b w:val="1"/>
                <w:bCs w:val="1"/>
                <w:sz w:val="28"/>
                <w:szCs w:val="28"/>
              </w:rPr>
            </w:pPr>
            <w:r w:rsidRPr="55A59C11" w:rsidR="7A59ECA0">
              <w:rPr>
                <w:rFonts w:ascii="Times New Roman" w:hAnsi="Times New Roman" w:eastAsia="Times New Roman" w:cs="Times New Roman"/>
                <w:b w:val="1"/>
                <w:bCs w:val="1"/>
                <w:sz w:val="28"/>
                <w:szCs w:val="28"/>
              </w:rPr>
              <w:t>Description</w:t>
            </w:r>
          </w:p>
        </w:tc>
        <w:tc>
          <w:tcPr>
            <w:tcW w:w="3051" w:type="dxa"/>
            <w:shd w:val="clear" w:color="auto" w:fill="FFE599" w:themeFill="accent4" w:themeFillTint="66"/>
            <w:tcMar/>
            <w:vAlign w:val="center"/>
          </w:tcPr>
          <w:p w:rsidR="01D7AF3B" w:rsidP="01D7AF3B" w:rsidRDefault="01D7AF3B" w14:paraId="19039280" w14:textId="7F93FEB3">
            <w:pPr>
              <w:spacing w:before="0" w:beforeAutospacing="off" w:after="0" w:afterAutospacing="off"/>
              <w:jc w:val="center"/>
              <w:rPr>
                <w:rFonts w:ascii="Times New Roman" w:hAnsi="Times New Roman" w:eastAsia="Times New Roman" w:cs="Times New Roman"/>
                <w:b w:val="1"/>
                <w:bCs w:val="1"/>
                <w:sz w:val="28"/>
                <w:szCs w:val="28"/>
              </w:rPr>
            </w:pPr>
            <w:r w:rsidRPr="55A59C11" w:rsidR="7A59ECA0">
              <w:rPr>
                <w:rFonts w:ascii="Times New Roman" w:hAnsi="Times New Roman" w:eastAsia="Times New Roman" w:cs="Times New Roman"/>
                <w:b w:val="1"/>
                <w:bCs w:val="1"/>
                <w:sz w:val="28"/>
                <w:szCs w:val="28"/>
              </w:rPr>
              <w:t>Color Samples per 4 Luma</w:t>
            </w:r>
          </w:p>
        </w:tc>
      </w:tr>
      <w:tr w:rsidR="01D7AF3B" w:rsidTr="55A59C11" w14:paraId="1FAFB1B5">
        <w:trPr>
          <w:trHeight w:val="300"/>
        </w:trPr>
        <w:tc>
          <w:tcPr>
            <w:tcW w:w="1298" w:type="dxa"/>
            <w:shd w:val="clear" w:color="auto" w:fill="FFF2CC" w:themeFill="accent4" w:themeFillTint="33"/>
            <w:tcMar/>
            <w:vAlign w:val="center"/>
          </w:tcPr>
          <w:p w:rsidR="01D7AF3B" w:rsidP="01D7AF3B" w:rsidRDefault="01D7AF3B" w14:paraId="3B1B9E48" w14:textId="25DF9AA4">
            <w:pPr>
              <w:spacing w:before="0" w:beforeAutospacing="off" w:after="0" w:afterAutospacing="off"/>
              <w:rPr>
                <w:rFonts w:ascii="Times New Roman" w:hAnsi="Times New Roman" w:eastAsia="Times New Roman" w:cs="Times New Roman"/>
                <w:b w:val="1"/>
                <w:bCs w:val="1"/>
                <w:sz w:val="28"/>
                <w:szCs w:val="28"/>
              </w:rPr>
            </w:pPr>
            <w:r w:rsidRPr="55A59C11" w:rsidR="7A59ECA0">
              <w:rPr>
                <w:rFonts w:ascii="Times New Roman" w:hAnsi="Times New Roman" w:eastAsia="Times New Roman" w:cs="Times New Roman"/>
                <w:b w:val="1"/>
                <w:bCs w:val="1"/>
                <w:sz w:val="28"/>
                <w:szCs w:val="28"/>
              </w:rPr>
              <w:t>4:4:4</w:t>
            </w:r>
          </w:p>
        </w:tc>
        <w:tc>
          <w:tcPr>
            <w:tcW w:w="3580" w:type="dxa"/>
            <w:shd w:val="clear" w:color="auto" w:fill="FFF2CC" w:themeFill="accent4" w:themeFillTint="33"/>
            <w:tcMar/>
            <w:vAlign w:val="center"/>
          </w:tcPr>
          <w:p w:rsidR="01D7AF3B" w:rsidP="01D7AF3B" w:rsidRDefault="01D7AF3B" w14:paraId="2C14C670" w14:textId="17B28466">
            <w:pPr>
              <w:spacing w:before="0" w:beforeAutospacing="off" w:after="0" w:afterAutospacing="off"/>
              <w:rPr>
                <w:rFonts w:ascii="Times New Roman" w:hAnsi="Times New Roman" w:eastAsia="Times New Roman" w:cs="Times New Roman"/>
                <w:sz w:val="28"/>
                <w:szCs w:val="28"/>
              </w:rPr>
            </w:pPr>
            <w:r w:rsidRPr="55A59C11" w:rsidR="7A59ECA0">
              <w:rPr>
                <w:rFonts w:ascii="Times New Roman" w:hAnsi="Times New Roman" w:eastAsia="Times New Roman" w:cs="Times New Roman"/>
                <w:sz w:val="28"/>
                <w:szCs w:val="28"/>
              </w:rPr>
              <w:t>No chroma subsampling (full color)</w:t>
            </w:r>
          </w:p>
        </w:tc>
        <w:tc>
          <w:tcPr>
            <w:tcW w:w="3051" w:type="dxa"/>
            <w:shd w:val="clear" w:color="auto" w:fill="FFF2CC" w:themeFill="accent4" w:themeFillTint="33"/>
            <w:tcMar/>
            <w:vAlign w:val="center"/>
          </w:tcPr>
          <w:p w:rsidR="01D7AF3B" w:rsidP="01D7AF3B" w:rsidRDefault="01D7AF3B" w14:paraId="1AA90795" w14:textId="0CD29B34">
            <w:pPr>
              <w:spacing w:before="0" w:beforeAutospacing="off" w:after="0" w:afterAutospacing="off"/>
              <w:rPr>
                <w:rFonts w:ascii="Times New Roman" w:hAnsi="Times New Roman" w:eastAsia="Times New Roman" w:cs="Times New Roman"/>
                <w:sz w:val="28"/>
                <w:szCs w:val="28"/>
              </w:rPr>
            </w:pPr>
            <w:r w:rsidRPr="55A59C11" w:rsidR="7A59ECA0">
              <w:rPr>
                <w:rFonts w:ascii="Times New Roman" w:hAnsi="Times New Roman" w:eastAsia="Times New Roman" w:cs="Times New Roman"/>
                <w:sz w:val="28"/>
                <w:szCs w:val="28"/>
              </w:rPr>
              <w:t>4 (top) + 4 (bottom)</w:t>
            </w:r>
          </w:p>
        </w:tc>
      </w:tr>
      <w:tr w:rsidR="01D7AF3B" w:rsidTr="55A59C11" w14:paraId="5596A121">
        <w:trPr>
          <w:trHeight w:val="300"/>
        </w:trPr>
        <w:tc>
          <w:tcPr>
            <w:tcW w:w="1298" w:type="dxa"/>
            <w:shd w:val="clear" w:color="auto" w:fill="FFF2CC" w:themeFill="accent4" w:themeFillTint="33"/>
            <w:tcMar/>
            <w:vAlign w:val="center"/>
          </w:tcPr>
          <w:p w:rsidR="01D7AF3B" w:rsidP="01D7AF3B" w:rsidRDefault="01D7AF3B" w14:paraId="3F8A8CDA" w14:textId="18FFFA96">
            <w:pPr>
              <w:spacing w:before="0" w:beforeAutospacing="off" w:after="0" w:afterAutospacing="off"/>
              <w:rPr>
                <w:rFonts w:ascii="Times New Roman" w:hAnsi="Times New Roman" w:eastAsia="Times New Roman" w:cs="Times New Roman"/>
                <w:b w:val="1"/>
                <w:bCs w:val="1"/>
                <w:sz w:val="28"/>
                <w:szCs w:val="28"/>
              </w:rPr>
            </w:pPr>
            <w:r w:rsidRPr="55A59C11" w:rsidR="7A59ECA0">
              <w:rPr>
                <w:rFonts w:ascii="Times New Roman" w:hAnsi="Times New Roman" w:eastAsia="Times New Roman" w:cs="Times New Roman"/>
                <w:b w:val="1"/>
                <w:bCs w:val="1"/>
                <w:sz w:val="28"/>
                <w:szCs w:val="28"/>
              </w:rPr>
              <w:t>4:2:2</w:t>
            </w:r>
          </w:p>
        </w:tc>
        <w:tc>
          <w:tcPr>
            <w:tcW w:w="3580" w:type="dxa"/>
            <w:shd w:val="clear" w:color="auto" w:fill="FFF2CC" w:themeFill="accent4" w:themeFillTint="33"/>
            <w:tcMar/>
            <w:vAlign w:val="center"/>
          </w:tcPr>
          <w:p w:rsidR="01D7AF3B" w:rsidP="01D7AF3B" w:rsidRDefault="01D7AF3B" w14:paraId="009FA1EB" w14:textId="209E77A9">
            <w:pPr>
              <w:spacing w:before="0" w:beforeAutospacing="off" w:after="0" w:afterAutospacing="off"/>
              <w:rPr>
                <w:rFonts w:ascii="Times New Roman" w:hAnsi="Times New Roman" w:eastAsia="Times New Roman" w:cs="Times New Roman"/>
                <w:sz w:val="28"/>
                <w:szCs w:val="28"/>
              </w:rPr>
            </w:pPr>
            <w:r w:rsidRPr="55A59C11" w:rsidR="7A59ECA0">
              <w:rPr>
                <w:rFonts w:ascii="Times New Roman" w:hAnsi="Times New Roman" w:eastAsia="Times New Roman" w:cs="Times New Roman"/>
                <w:sz w:val="28"/>
                <w:szCs w:val="28"/>
              </w:rPr>
              <w:t>Half horizontal chroma resolution</w:t>
            </w:r>
          </w:p>
        </w:tc>
        <w:tc>
          <w:tcPr>
            <w:tcW w:w="3051" w:type="dxa"/>
            <w:shd w:val="clear" w:color="auto" w:fill="FFF2CC" w:themeFill="accent4" w:themeFillTint="33"/>
            <w:tcMar/>
            <w:vAlign w:val="center"/>
          </w:tcPr>
          <w:p w:rsidR="01D7AF3B" w:rsidP="01D7AF3B" w:rsidRDefault="01D7AF3B" w14:paraId="57B7B62C" w14:textId="08D926D1">
            <w:pPr>
              <w:spacing w:before="0" w:beforeAutospacing="off" w:after="0" w:afterAutospacing="off"/>
              <w:rPr>
                <w:rFonts w:ascii="Times New Roman" w:hAnsi="Times New Roman" w:eastAsia="Times New Roman" w:cs="Times New Roman"/>
                <w:sz w:val="28"/>
                <w:szCs w:val="28"/>
              </w:rPr>
            </w:pPr>
            <w:r w:rsidRPr="55A59C11" w:rsidR="7A59ECA0">
              <w:rPr>
                <w:rFonts w:ascii="Times New Roman" w:hAnsi="Times New Roman" w:eastAsia="Times New Roman" w:cs="Times New Roman"/>
                <w:sz w:val="28"/>
                <w:szCs w:val="28"/>
              </w:rPr>
              <w:t>2 (top) + 2 (bottom)</w:t>
            </w:r>
          </w:p>
        </w:tc>
      </w:tr>
      <w:tr w:rsidR="01D7AF3B" w:rsidTr="55A59C11" w14:paraId="0E484989">
        <w:trPr>
          <w:trHeight w:val="300"/>
        </w:trPr>
        <w:tc>
          <w:tcPr>
            <w:tcW w:w="1298" w:type="dxa"/>
            <w:shd w:val="clear" w:color="auto" w:fill="FFF2CC" w:themeFill="accent4" w:themeFillTint="33"/>
            <w:tcMar/>
            <w:vAlign w:val="center"/>
          </w:tcPr>
          <w:p w:rsidR="01D7AF3B" w:rsidP="01D7AF3B" w:rsidRDefault="01D7AF3B" w14:paraId="4F540098" w14:textId="030BBC54">
            <w:pPr>
              <w:spacing w:before="0" w:beforeAutospacing="off" w:after="0" w:afterAutospacing="off"/>
              <w:rPr>
                <w:rFonts w:ascii="Times New Roman" w:hAnsi="Times New Roman" w:eastAsia="Times New Roman" w:cs="Times New Roman"/>
                <w:b w:val="1"/>
                <w:bCs w:val="1"/>
                <w:sz w:val="28"/>
                <w:szCs w:val="28"/>
              </w:rPr>
            </w:pPr>
            <w:r w:rsidRPr="55A59C11" w:rsidR="7A59ECA0">
              <w:rPr>
                <w:rFonts w:ascii="Times New Roman" w:hAnsi="Times New Roman" w:eastAsia="Times New Roman" w:cs="Times New Roman"/>
                <w:b w:val="1"/>
                <w:bCs w:val="1"/>
                <w:sz w:val="28"/>
                <w:szCs w:val="28"/>
              </w:rPr>
              <w:t>4:2:0</w:t>
            </w:r>
          </w:p>
        </w:tc>
        <w:tc>
          <w:tcPr>
            <w:tcW w:w="3580" w:type="dxa"/>
            <w:shd w:val="clear" w:color="auto" w:fill="FFF2CC" w:themeFill="accent4" w:themeFillTint="33"/>
            <w:tcMar/>
            <w:vAlign w:val="center"/>
          </w:tcPr>
          <w:p w:rsidR="01D7AF3B" w:rsidP="01D7AF3B" w:rsidRDefault="01D7AF3B" w14:paraId="7FD5DA91" w14:textId="7E1EC0C8">
            <w:pPr>
              <w:spacing w:before="0" w:beforeAutospacing="off" w:after="0" w:afterAutospacing="off"/>
              <w:rPr>
                <w:rFonts w:ascii="Times New Roman" w:hAnsi="Times New Roman" w:eastAsia="Times New Roman" w:cs="Times New Roman"/>
                <w:sz w:val="28"/>
                <w:szCs w:val="28"/>
              </w:rPr>
            </w:pPr>
            <w:r w:rsidRPr="55A59C11" w:rsidR="7A59ECA0">
              <w:rPr>
                <w:rFonts w:ascii="Times New Roman" w:hAnsi="Times New Roman" w:eastAsia="Times New Roman" w:cs="Times New Roman"/>
                <w:sz w:val="28"/>
                <w:szCs w:val="28"/>
              </w:rPr>
              <w:t>Half horizontal &amp; vertical resolution</w:t>
            </w:r>
          </w:p>
        </w:tc>
        <w:tc>
          <w:tcPr>
            <w:tcW w:w="3051" w:type="dxa"/>
            <w:shd w:val="clear" w:color="auto" w:fill="FFF2CC" w:themeFill="accent4" w:themeFillTint="33"/>
            <w:tcMar/>
            <w:vAlign w:val="center"/>
          </w:tcPr>
          <w:p w:rsidR="01D7AF3B" w:rsidP="01D7AF3B" w:rsidRDefault="01D7AF3B" w14:paraId="13B2DC82" w14:textId="223C096D">
            <w:pPr>
              <w:spacing w:before="0" w:beforeAutospacing="off" w:after="0" w:afterAutospacing="off"/>
              <w:rPr>
                <w:rFonts w:ascii="Times New Roman" w:hAnsi="Times New Roman" w:eastAsia="Times New Roman" w:cs="Times New Roman"/>
                <w:sz w:val="28"/>
                <w:szCs w:val="28"/>
              </w:rPr>
            </w:pPr>
            <w:r w:rsidRPr="55A59C11" w:rsidR="7A59ECA0">
              <w:rPr>
                <w:rFonts w:ascii="Times New Roman" w:hAnsi="Times New Roman" w:eastAsia="Times New Roman" w:cs="Times New Roman"/>
                <w:sz w:val="28"/>
                <w:szCs w:val="28"/>
              </w:rPr>
              <w:t>2 (top) + 0 (bottom)</w:t>
            </w:r>
          </w:p>
        </w:tc>
      </w:tr>
    </w:tbl>
    <w:p w:rsidR="09D836C8" w:rsidP="01D7AF3B" w:rsidRDefault="09D836C8" w14:paraId="3216C243" w14:textId="096A0A1B">
      <w:pPr>
        <w:pStyle w:val="Normal"/>
        <w:rPr>
          <w:rFonts w:ascii="Times New Roman" w:hAnsi="Times New Roman" w:eastAsia="Times New Roman" w:cs="Times New Roman"/>
          <w:b w:val="1"/>
          <w:bCs w:val="1"/>
          <w:noProof w:val="0"/>
          <w:sz w:val="28"/>
          <w:szCs w:val="28"/>
          <w:lang w:val="en-US"/>
        </w:rPr>
      </w:pPr>
      <w:r w:rsidRPr="55A59C11" w:rsidR="017F0CBD">
        <w:rPr>
          <w:rFonts w:ascii="Times New Roman" w:hAnsi="Times New Roman" w:eastAsia="Times New Roman" w:cs="Times New Roman"/>
          <w:b w:val="1"/>
          <w:bCs w:val="1"/>
          <w:noProof w:val="0"/>
          <w:sz w:val="28"/>
          <w:szCs w:val="28"/>
          <w:lang w:val="en-US"/>
        </w:rPr>
        <w:t xml:space="preserve">Picture Format Notation </w:t>
      </w:r>
    </w:p>
    <w:p w:rsidR="01D7AF3B" w:rsidP="01D7AF3B" w:rsidRDefault="01D7AF3B" w14:paraId="11EA3BD0" w14:textId="36B58810">
      <w:pPr>
        <w:pStyle w:val="Normal"/>
        <w:rPr>
          <w:rFonts w:ascii="Times New Roman" w:hAnsi="Times New Roman" w:eastAsia="Times New Roman" w:cs="Times New Roman"/>
          <w:b w:val="1"/>
          <w:bCs w:val="1"/>
          <w:noProof w:val="0"/>
          <w:sz w:val="28"/>
          <w:szCs w:val="28"/>
          <w:lang w:val="en-US"/>
        </w:rPr>
      </w:pPr>
    </w:p>
    <w:p w:rsidR="01D7AF3B" w:rsidP="55A59C11" w:rsidRDefault="01D7AF3B" w14:paraId="017462AC" w14:textId="667297CB">
      <w:pPr>
        <w:jc w:val="center"/>
        <w:rPr>
          <w:rFonts w:ascii="Times New Roman" w:hAnsi="Times New Roman" w:eastAsia="Times New Roman" w:cs="Times New Roman"/>
        </w:rPr>
      </w:pPr>
      <w:r w:rsidR="017F0CBD">
        <w:drawing>
          <wp:inline wp14:editId="5BBAE5C8" wp14:anchorId="4FB27778">
            <wp:extent cx="3921125" cy="2073672"/>
            <wp:effectExtent l="0" t="0" r="0" b="0"/>
            <wp:docPr id="1458779406" name="" title=""/>
            <wp:cNvGraphicFramePr>
              <a:graphicFrameLocks noChangeAspect="1"/>
            </wp:cNvGraphicFramePr>
            <a:graphic>
              <a:graphicData uri="http://schemas.openxmlformats.org/drawingml/2006/picture">
                <pic:pic>
                  <pic:nvPicPr>
                    <pic:cNvPr id="0" name=""/>
                    <pic:cNvPicPr/>
                  </pic:nvPicPr>
                  <pic:blipFill>
                    <a:blip r:embed="R46fee5cb4c0446c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921125" cy="2073672"/>
                    </a:xfrm>
                    <a:prstGeom prst="rect">
                      <a:avLst/>
                    </a:prstGeom>
                  </pic:spPr>
                </pic:pic>
              </a:graphicData>
            </a:graphic>
          </wp:inline>
        </w:drawing>
      </w:r>
    </w:p>
    <w:p w:rsidR="01D7AF3B" w:rsidP="01D7AF3B" w:rsidRDefault="01D7AF3B" w14:paraId="5A36C5C1" w14:textId="41670FF4">
      <w:pPr>
        <w:pStyle w:val="ListParagraph"/>
        <w:spacing w:before="240" w:beforeAutospacing="off" w:after="240" w:afterAutospacing="off"/>
        <w:ind w:left="720"/>
        <w:rPr>
          <w:rFonts w:ascii="Times New Roman" w:hAnsi="Times New Roman" w:eastAsia="Times New Roman" w:cs="Times New Roman"/>
          <w:b w:val="0"/>
          <w:bCs w:val="0"/>
          <w:noProof w:val="0"/>
          <w:sz w:val="28"/>
          <w:szCs w:val="28"/>
          <w:lang w:val="en-US"/>
        </w:rPr>
      </w:pPr>
    </w:p>
    <w:p w:rsidR="00C0C293" w:rsidP="55A59C11" w:rsidRDefault="00C0C293" w14:paraId="612F4A77" w14:textId="6096F60F">
      <w:pPr>
        <w:pStyle w:val="Heading1"/>
        <w:jc w:val="left"/>
        <w:rPr>
          <w:rFonts w:ascii="Times New Roman" w:hAnsi="Times New Roman" w:eastAsia="Times New Roman" w:cs="Times New Roman"/>
          <w:b w:val="1"/>
          <w:bCs w:val="1"/>
          <w:i w:val="0"/>
          <w:iCs w:val="0"/>
          <w:caps w:val="0"/>
          <w:smallCaps w:val="0"/>
          <w:noProof w:val="0"/>
          <w:color w:val="111111"/>
          <w:sz w:val="28"/>
          <w:szCs w:val="28"/>
          <w:lang w:val="en-US"/>
        </w:rPr>
      </w:pPr>
      <w:bookmarkStart w:name="_Toc2122267105" w:id="1585571666"/>
      <w:r w:rsidRPr="55A59C11" w:rsidR="35601D7D">
        <w:rPr>
          <w:rFonts w:ascii="Times New Roman" w:hAnsi="Times New Roman" w:eastAsia="Times New Roman" w:cs="Times New Roman"/>
          <w:noProof w:val="0"/>
          <w:lang w:val="en-US"/>
        </w:rPr>
        <w:t>2.</w:t>
      </w:r>
      <w:r w:rsidRPr="55A59C11" w:rsidR="35601D7D">
        <w:rPr>
          <w:rFonts w:ascii="Times New Roman" w:hAnsi="Times New Roman" w:eastAsia="Times New Roman" w:cs="Times New Roman"/>
          <w:noProof w:val="0"/>
          <w:lang w:val="en-US"/>
        </w:rPr>
        <w:t xml:space="preserve"> </w:t>
      </w:r>
      <w:r w:rsidRPr="55A59C11" w:rsidR="35601D7D">
        <w:rPr>
          <w:rFonts w:ascii="Times New Roman" w:hAnsi="Times New Roman" w:eastAsia="Times New Roman" w:cs="Times New Roman"/>
          <w:noProof w:val="0"/>
          <w:lang w:val="en-US"/>
        </w:rPr>
        <w:t>Digital Video Formats</w:t>
      </w:r>
      <w:bookmarkEnd w:id="1585571666"/>
      <w:r w:rsidRPr="55A59C11" w:rsidR="35601D7D">
        <w:rPr>
          <w:rFonts w:ascii="Times New Roman" w:hAnsi="Times New Roman" w:eastAsia="Times New Roman" w:cs="Times New Roman"/>
          <w:noProof w:val="0"/>
          <w:lang w:val="en-US"/>
        </w:rPr>
        <w:t xml:space="preserve"> </w:t>
      </w:r>
    </w:p>
    <w:p w:rsidR="00C0C293" w:rsidP="55A59C11" w:rsidRDefault="00C0C293" w14:paraId="0A05CAA3" w14:textId="2FE167C2">
      <w:pPr>
        <w:pStyle w:val="Normal"/>
        <w:shd w:val="clear" w:color="auto" w:fill="FFFFFF" w:themeFill="background1"/>
        <w:spacing w:before="270" w:beforeAutospacing="off" w:after="270" w:afterAutospacing="off"/>
        <w:ind w:left="0"/>
        <w:rPr>
          <w:rFonts w:ascii="Times New Roman" w:hAnsi="Times New Roman" w:eastAsia="Times New Roman" w:cs="Times New Roman"/>
          <w:b w:val="0"/>
          <w:bCs w:val="0"/>
          <w:i w:val="0"/>
          <w:iCs w:val="0"/>
          <w:caps w:val="0"/>
          <w:smallCaps w:val="0"/>
          <w:noProof w:val="0"/>
          <w:color w:val="111111"/>
          <w:sz w:val="28"/>
          <w:szCs w:val="28"/>
          <w:lang w:val="en-US"/>
        </w:rPr>
      </w:pPr>
      <w:r w:rsidRPr="55A59C11" w:rsidR="35601D7D">
        <w:rPr>
          <w:rFonts w:ascii="Times New Roman" w:hAnsi="Times New Roman" w:eastAsia="Times New Roman" w:cs="Times New Roman"/>
          <w:b w:val="1"/>
          <w:bCs w:val="1"/>
          <w:i w:val="0"/>
          <w:iCs w:val="0"/>
          <w:caps w:val="0"/>
          <w:smallCaps w:val="0"/>
          <w:noProof w:val="0"/>
          <w:color w:val="111111"/>
          <w:sz w:val="28"/>
          <w:szCs w:val="28"/>
          <w:lang w:val="en-US"/>
        </w:rPr>
        <w:t>Format</w:t>
      </w:r>
      <w:r w:rsidRPr="55A59C11" w:rsidR="35601D7D">
        <w:rPr>
          <w:rFonts w:ascii="Times New Roman" w:hAnsi="Times New Roman" w:eastAsia="Times New Roman" w:cs="Times New Roman"/>
          <w:b w:val="0"/>
          <w:bCs w:val="0"/>
          <w:i w:val="0"/>
          <w:iCs w:val="0"/>
          <w:caps w:val="0"/>
          <w:smallCaps w:val="0"/>
          <w:noProof w:val="0"/>
          <w:color w:val="111111"/>
          <w:sz w:val="28"/>
          <w:szCs w:val="28"/>
          <w:lang w:val="en-US"/>
        </w:rPr>
        <w:t xml:space="preserve"> </w:t>
      </w:r>
      <w:r w:rsidRPr="55A59C11" w:rsidR="35601D7D">
        <w:rPr>
          <w:rFonts w:ascii="Times New Roman" w:hAnsi="Times New Roman" w:eastAsia="Times New Roman" w:cs="Times New Roman"/>
          <w:b w:val="0"/>
          <w:bCs w:val="0"/>
          <w:i w:val="0"/>
          <w:iCs w:val="0"/>
          <w:caps w:val="0"/>
          <w:smallCaps w:val="0"/>
          <w:noProof w:val="0"/>
          <w:color w:val="111111"/>
          <w:sz w:val="28"/>
          <w:szCs w:val="28"/>
          <w:lang w:val="en-US"/>
        </w:rPr>
        <w:t xml:space="preserve">=  </w:t>
      </w:r>
      <w:r w:rsidRPr="55A59C11" w:rsidR="35601D7D">
        <w:rPr>
          <w:rFonts w:ascii="Times New Roman" w:hAnsi="Times New Roman" w:eastAsia="Times New Roman" w:cs="Times New Roman"/>
          <w:b w:val="1"/>
          <w:bCs w:val="1"/>
          <w:i w:val="0"/>
          <w:iCs w:val="0"/>
          <w:caps w:val="0"/>
          <w:smallCaps w:val="0"/>
          <w:noProof w:val="0"/>
          <w:color w:val="111111"/>
          <w:sz w:val="28"/>
          <w:szCs w:val="28"/>
          <w:lang w:val="en-US"/>
        </w:rPr>
        <w:t>Codec</w:t>
      </w:r>
      <w:r w:rsidRPr="55A59C11" w:rsidR="35601D7D">
        <w:rPr>
          <w:rFonts w:ascii="Times New Roman" w:hAnsi="Times New Roman" w:eastAsia="Times New Roman" w:cs="Times New Roman"/>
          <w:b w:val="1"/>
          <w:bCs w:val="1"/>
          <w:i w:val="0"/>
          <w:iCs w:val="0"/>
          <w:caps w:val="0"/>
          <w:smallCaps w:val="0"/>
          <w:noProof w:val="0"/>
          <w:color w:val="111111"/>
          <w:sz w:val="28"/>
          <w:szCs w:val="28"/>
          <w:lang w:val="en-US"/>
        </w:rPr>
        <w:t xml:space="preserve"> </w:t>
      </w:r>
      <w:r w:rsidRPr="55A59C11" w:rsidR="35601D7D">
        <w:rPr>
          <w:rFonts w:ascii="Times New Roman" w:hAnsi="Times New Roman" w:eastAsia="Times New Roman" w:cs="Times New Roman"/>
          <w:b w:val="0"/>
          <w:bCs w:val="0"/>
          <w:i w:val="0"/>
          <w:iCs w:val="0"/>
          <w:caps w:val="0"/>
          <w:smallCaps w:val="0"/>
          <w:noProof w:val="0"/>
          <w:color w:val="111111"/>
          <w:sz w:val="28"/>
          <w:szCs w:val="28"/>
          <w:lang w:val="en-US"/>
        </w:rPr>
        <w:t>( Algorithm</w:t>
      </w:r>
      <w:r w:rsidRPr="55A59C11" w:rsidR="35601D7D">
        <w:rPr>
          <w:rFonts w:ascii="Times New Roman" w:hAnsi="Times New Roman" w:eastAsia="Times New Roman" w:cs="Times New Roman"/>
          <w:b w:val="0"/>
          <w:bCs w:val="0"/>
          <w:i w:val="0"/>
          <w:iCs w:val="0"/>
          <w:caps w:val="0"/>
          <w:smallCaps w:val="0"/>
          <w:noProof w:val="0"/>
          <w:color w:val="111111"/>
          <w:sz w:val="28"/>
          <w:szCs w:val="28"/>
          <w:lang w:val="en-US"/>
        </w:rPr>
        <w:t xml:space="preserve"> used to encode the </w:t>
      </w:r>
      <w:r w:rsidRPr="55A59C11" w:rsidR="35601D7D">
        <w:rPr>
          <w:rFonts w:ascii="Times New Roman" w:hAnsi="Times New Roman" w:eastAsia="Times New Roman" w:cs="Times New Roman"/>
          <w:b w:val="0"/>
          <w:bCs w:val="0"/>
          <w:i w:val="0"/>
          <w:iCs w:val="0"/>
          <w:caps w:val="0"/>
          <w:smallCaps w:val="0"/>
          <w:noProof w:val="0"/>
          <w:color w:val="111111"/>
          <w:sz w:val="28"/>
          <w:szCs w:val="28"/>
          <w:lang w:val="en-US"/>
        </w:rPr>
        <w:t>video )</w:t>
      </w:r>
      <w:r w:rsidRPr="55A59C11" w:rsidR="35601D7D">
        <w:rPr>
          <w:rFonts w:ascii="Times New Roman" w:hAnsi="Times New Roman" w:eastAsia="Times New Roman" w:cs="Times New Roman"/>
          <w:b w:val="0"/>
          <w:bCs w:val="0"/>
          <w:i w:val="0"/>
          <w:iCs w:val="0"/>
          <w:caps w:val="0"/>
          <w:smallCaps w:val="0"/>
          <w:noProof w:val="0"/>
          <w:color w:val="111111"/>
          <w:sz w:val="28"/>
          <w:szCs w:val="28"/>
          <w:lang w:val="en-US"/>
        </w:rPr>
        <w:t xml:space="preserve"> + </w:t>
      </w:r>
      <w:r w:rsidRPr="55A59C11" w:rsidR="35601D7D">
        <w:rPr>
          <w:rFonts w:ascii="Times New Roman" w:hAnsi="Times New Roman" w:eastAsia="Times New Roman" w:cs="Times New Roman"/>
          <w:b w:val="1"/>
          <w:bCs w:val="1"/>
          <w:i w:val="0"/>
          <w:iCs w:val="0"/>
          <w:caps w:val="0"/>
          <w:smallCaps w:val="0"/>
          <w:noProof w:val="0"/>
          <w:color w:val="111111"/>
          <w:sz w:val="28"/>
          <w:szCs w:val="28"/>
          <w:lang w:val="en-US"/>
        </w:rPr>
        <w:t xml:space="preserve">Container </w:t>
      </w:r>
      <w:r w:rsidRPr="55A59C11" w:rsidR="35601D7D">
        <w:rPr>
          <w:rFonts w:ascii="Times New Roman" w:hAnsi="Times New Roman" w:eastAsia="Times New Roman" w:cs="Times New Roman"/>
          <w:b w:val="0"/>
          <w:bCs w:val="0"/>
          <w:i w:val="0"/>
          <w:iCs w:val="0"/>
          <w:caps w:val="0"/>
          <w:smallCaps w:val="0"/>
          <w:noProof w:val="0"/>
          <w:color w:val="111111"/>
          <w:sz w:val="28"/>
          <w:szCs w:val="28"/>
          <w:lang w:val="en-US"/>
        </w:rPr>
        <w:t xml:space="preserve">(wrappers that stores video stream and related </w:t>
      </w:r>
      <w:r w:rsidRPr="55A59C11" w:rsidR="35601D7D">
        <w:rPr>
          <w:rFonts w:ascii="Times New Roman" w:hAnsi="Times New Roman" w:eastAsia="Times New Roman" w:cs="Times New Roman"/>
          <w:b w:val="0"/>
          <w:bCs w:val="0"/>
          <w:i w:val="0"/>
          <w:iCs w:val="0"/>
          <w:caps w:val="0"/>
          <w:smallCaps w:val="0"/>
          <w:noProof w:val="0"/>
          <w:color w:val="111111"/>
          <w:sz w:val="28"/>
          <w:szCs w:val="28"/>
          <w:lang w:val="en-US"/>
        </w:rPr>
        <w:t>content )</w:t>
      </w:r>
    </w:p>
    <w:p w:rsidR="00C0C293" w:rsidP="01D7AF3B" w:rsidRDefault="00C0C293" w14:paraId="0B9B4580" w14:textId="6108F7B3">
      <w:pPr>
        <w:pStyle w:val="Normal"/>
        <w:shd w:val="clear" w:color="auto" w:fill="FFFFFF" w:themeFill="background1"/>
        <w:spacing w:before="270" w:beforeAutospacing="off" w:after="270" w:afterAutospacing="off"/>
        <w:ind w:left="0"/>
        <w:rPr>
          <w:rFonts w:ascii="Times New Roman" w:hAnsi="Times New Roman" w:eastAsia="Times New Roman" w:cs="Times New Roman"/>
          <w:noProof w:val="0"/>
          <w:sz w:val="28"/>
          <w:szCs w:val="28"/>
          <w:lang w:val="en-US"/>
        </w:rPr>
      </w:pPr>
      <w:r w:rsidRPr="55A59C11" w:rsidR="35601D7D">
        <w:rPr>
          <w:rFonts w:ascii="Times New Roman" w:hAnsi="Times New Roman" w:eastAsia="Times New Roman" w:cs="Times New Roman"/>
          <w:b w:val="1"/>
          <w:bCs w:val="1"/>
          <w:i w:val="0"/>
          <w:iCs w:val="0"/>
          <w:caps w:val="0"/>
          <w:smallCaps w:val="0"/>
          <w:noProof w:val="0"/>
          <w:color w:val="111111"/>
          <w:sz w:val="28"/>
          <w:szCs w:val="28"/>
          <w:lang w:val="en-US"/>
        </w:rPr>
        <w:t xml:space="preserve">Common </w:t>
      </w:r>
      <w:r w:rsidRPr="55A59C11" w:rsidR="35601D7D">
        <w:rPr>
          <w:rFonts w:ascii="Times New Roman" w:hAnsi="Times New Roman" w:eastAsia="Times New Roman" w:cs="Times New Roman"/>
          <w:b w:val="1"/>
          <w:bCs w:val="1"/>
          <w:i w:val="0"/>
          <w:iCs w:val="0"/>
          <w:caps w:val="0"/>
          <w:smallCaps w:val="0"/>
          <w:noProof w:val="0"/>
          <w:color w:val="111111"/>
          <w:sz w:val="28"/>
          <w:szCs w:val="28"/>
          <w:lang w:val="en-US"/>
        </w:rPr>
        <w:t>Codecs</w:t>
      </w:r>
      <w:r w:rsidRPr="55A59C11" w:rsidR="35601D7D">
        <w:rPr>
          <w:rFonts w:ascii="Times New Roman" w:hAnsi="Times New Roman" w:eastAsia="Times New Roman" w:cs="Times New Roman"/>
          <w:b w:val="0"/>
          <w:bCs w:val="0"/>
          <w:i w:val="0"/>
          <w:iCs w:val="0"/>
          <w:caps w:val="0"/>
          <w:smallCaps w:val="0"/>
          <w:noProof w:val="0"/>
          <w:color w:val="111111"/>
          <w:sz w:val="28"/>
          <w:szCs w:val="28"/>
          <w:lang w:val="en-US"/>
        </w:rPr>
        <w:t xml:space="preserve"> :</w:t>
      </w:r>
      <w:r w:rsidRPr="55A59C11" w:rsidR="35601D7D">
        <w:rPr>
          <w:rFonts w:ascii="Times New Roman" w:hAnsi="Times New Roman" w:eastAsia="Times New Roman" w:cs="Times New Roman"/>
          <w:b w:val="0"/>
          <w:bCs w:val="0"/>
          <w:i w:val="0"/>
          <w:iCs w:val="0"/>
          <w:caps w:val="0"/>
          <w:smallCaps w:val="0"/>
          <w:noProof w:val="0"/>
          <w:color w:val="111111"/>
          <w:sz w:val="28"/>
          <w:szCs w:val="28"/>
          <w:lang w:val="en-US"/>
        </w:rPr>
        <w:t xml:space="preserve"> </w:t>
      </w:r>
      <w:r w:rsidRPr="55A59C11" w:rsidR="35601D7D">
        <w:rPr>
          <w:rFonts w:ascii="Times New Roman" w:hAnsi="Times New Roman" w:eastAsia="Times New Roman" w:cs="Times New Roman"/>
          <w:noProof w:val="0"/>
          <w:sz w:val="28"/>
          <w:szCs w:val="28"/>
          <w:lang w:val="en-US"/>
        </w:rPr>
        <w:t>Compress and decompress video:</w:t>
      </w:r>
    </w:p>
    <w:p w:rsidR="00C0C293" w:rsidP="01D7AF3B" w:rsidRDefault="00C0C293" w14:paraId="33C9374D" w14:textId="6B25E2BB">
      <w:pPr>
        <w:pStyle w:val="ListParagraph"/>
        <w:numPr>
          <w:ilvl w:val="0"/>
          <w:numId w:val="285"/>
        </w:numPr>
        <w:spacing w:before="240" w:beforeAutospacing="off" w:after="240" w:afterAutospacing="off"/>
        <w:rPr>
          <w:rFonts w:ascii="Times New Roman" w:hAnsi="Times New Roman" w:eastAsia="Times New Roman" w:cs="Times New Roman"/>
          <w:noProof w:val="0"/>
          <w:sz w:val="28"/>
          <w:szCs w:val="28"/>
          <w:lang w:val="en-US"/>
        </w:rPr>
      </w:pPr>
      <w:r w:rsidRPr="55A59C11" w:rsidR="35601D7D">
        <w:rPr>
          <w:rFonts w:ascii="Times New Roman" w:hAnsi="Times New Roman" w:eastAsia="Times New Roman" w:cs="Times New Roman"/>
          <w:b w:val="1"/>
          <w:bCs w:val="1"/>
          <w:noProof w:val="0"/>
          <w:sz w:val="28"/>
          <w:szCs w:val="28"/>
          <w:lang w:val="en-US"/>
        </w:rPr>
        <w:t>H.264 (AVC)</w:t>
      </w:r>
      <w:r w:rsidRPr="55A59C11" w:rsidR="35601D7D">
        <w:rPr>
          <w:rFonts w:ascii="Times New Roman" w:hAnsi="Times New Roman" w:eastAsia="Times New Roman" w:cs="Times New Roman"/>
          <w:noProof w:val="0"/>
          <w:sz w:val="28"/>
          <w:szCs w:val="28"/>
          <w:lang w:val="en-US"/>
        </w:rPr>
        <w:t>: Industry standard, used in streaming</w:t>
      </w:r>
    </w:p>
    <w:p w:rsidR="00C0C293" w:rsidP="01D7AF3B" w:rsidRDefault="00C0C293" w14:paraId="77CBD482" w14:textId="18B9AE38">
      <w:pPr>
        <w:pStyle w:val="ListParagraph"/>
        <w:numPr>
          <w:ilvl w:val="0"/>
          <w:numId w:val="285"/>
        </w:numPr>
        <w:spacing w:before="240" w:beforeAutospacing="off" w:after="240" w:afterAutospacing="off"/>
        <w:rPr>
          <w:rFonts w:ascii="Times New Roman" w:hAnsi="Times New Roman" w:eastAsia="Times New Roman" w:cs="Times New Roman"/>
          <w:noProof w:val="0"/>
          <w:sz w:val="28"/>
          <w:szCs w:val="28"/>
          <w:lang w:val="en-US"/>
        </w:rPr>
      </w:pPr>
      <w:r w:rsidRPr="55A59C11" w:rsidR="35601D7D">
        <w:rPr>
          <w:rFonts w:ascii="Times New Roman" w:hAnsi="Times New Roman" w:eastAsia="Times New Roman" w:cs="Times New Roman"/>
          <w:b w:val="1"/>
          <w:bCs w:val="1"/>
          <w:noProof w:val="0"/>
          <w:sz w:val="28"/>
          <w:szCs w:val="28"/>
          <w:lang w:val="en-US"/>
        </w:rPr>
        <w:t>H.265 (HEVC)</w:t>
      </w:r>
      <w:r w:rsidRPr="55A59C11" w:rsidR="35601D7D">
        <w:rPr>
          <w:rFonts w:ascii="Times New Roman" w:hAnsi="Times New Roman" w:eastAsia="Times New Roman" w:cs="Times New Roman"/>
          <w:noProof w:val="0"/>
          <w:sz w:val="28"/>
          <w:szCs w:val="28"/>
          <w:lang w:val="en-US"/>
        </w:rPr>
        <w:t>: Successor to H.264, better compression</w:t>
      </w:r>
    </w:p>
    <w:p w:rsidR="00C0C293" w:rsidP="01D7AF3B" w:rsidRDefault="00C0C293" w14:paraId="7AF4A13B" w14:textId="7694A90D">
      <w:pPr>
        <w:pStyle w:val="ListParagraph"/>
        <w:numPr>
          <w:ilvl w:val="0"/>
          <w:numId w:val="285"/>
        </w:numPr>
        <w:spacing w:before="240" w:beforeAutospacing="off" w:after="240" w:afterAutospacing="off"/>
        <w:rPr>
          <w:rFonts w:ascii="Times New Roman" w:hAnsi="Times New Roman" w:eastAsia="Times New Roman" w:cs="Times New Roman"/>
          <w:noProof w:val="0"/>
          <w:sz w:val="28"/>
          <w:szCs w:val="28"/>
          <w:lang w:val="en-US"/>
        </w:rPr>
      </w:pPr>
      <w:r w:rsidRPr="55A59C11" w:rsidR="35601D7D">
        <w:rPr>
          <w:rFonts w:ascii="Times New Roman" w:hAnsi="Times New Roman" w:eastAsia="Times New Roman" w:cs="Times New Roman"/>
          <w:b w:val="1"/>
          <w:bCs w:val="1"/>
          <w:noProof w:val="0"/>
          <w:sz w:val="28"/>
          <w:szCs w:val="28"/>
          <w:lang w:val="en-US"/>
        </w:rPr>
        <w:t>VP9</w:t>
      </w:r>
      <w:r w:rsidRPr="55A59C11" w:rsidR="35601D7D">
        <w:rPr>
          <w:rFonts w:ascii="Times New Roman" w:hAnsi="Times New Roman" w:eastAsia="Times New Roman" w:cs="Times New Roman"/>
          <w:noProof w:val="0"/>
          <w:sz w:val="28"/>
          <w:szCs w:val="28"/>
          <w:lang w:val="en-US"/>
        </w:rPr>
        <w:t>: Open-source alternative to H.265</w:t>
      </w:r>
    </w:p>
    <w:p w:rsidR="00C0C293" w:rsidP="01D7AF3B" w:rsidRDefault="00C0C293" w14:paraId="2B584D5D" w14:textId="783A5DF7">
      <w:pPr>
        <w:pStyle w:val="ListParagraph"/>
        <w:numPr>
          <w:ilvl w:val="0"/>
          <w:numId w:val="285"/>
        </w:numPr>
        <w:spacing w:before="240" w:beforeAutospacing="off" w:after="240" w:afterAutospacing="off"/>
        <w:rPr>
          <w:rFonts w:ascii="Times New Roman" w:hAnsi="Times New Roman" w:eastAsia="Times New Roman" w:cs="Times New Roman"/>
          <w:noProof w:val="0"/>
          <w:sz w:val="28"/>
          <w:szCs w:val="28"/>
          <w:lang w:val="en-US"/>
        </w:rPr>
      </w:pPr>
      <w:r w:rsidRPr="55A59C11" w:rsidR="35601D7D">
        <w:rPr>
          <w:rFonts w:ascii="Times New Roman" w:hAnsi="Times New Roman" w:eastAsia="Times New Roman" w:cs="Times New Roman"/>
          <w:b w:val="1"/>
          <w:bCs w:val="1"/>
          <w:noProof w:val="0"/>
          <w:sz w:val="28"/>
          <w:szCs w:val="28"/>
          <w:lang w:val="en-US"/>
        </w:rPr>
        <w:t>AV1</w:t>
      </w:r>
      <w:r w:rsidRPr="55A59C11" w:rsidR="35601D7D">
        <w:rPr>
          <w:rFonts w:ascii="Times New Roman" w:hAnsi="Times New Roman" w:eastAsia="Times New Roman" w:cs="Times New Roman"/>
          <w:noProof w:val="0"/>
          <w:sz w:val="28"/>
          <w:szCs w:val="28"/>
          <w:lang w:val="en-US"/>
        </w:rPr>
        <w:t>: New royalty-free format for streaming</w:t>
      </w:r>
    </w:p>
    <w:p w:rsidR="00C0C293" w:rsidP="01D7AF3B" w:rsidRDefault="00C0C293" w14:paraId="716AAE39" w14:textId="146D18ED">
      <w:pPr>
        <w:pStyle w:val="Normal"/>
        <w:spacing w:before="240" w:beforeAutospacing="off" w:after="240" w:afterAutospacing="off"/>
        <w:rPr>
          <w:rFonts w:ascii="Times New Roman" w:hAnsi="Times New Roman" w:eastAsia="Times New Roman" w:cs="Times New Roman"/>
          <w:noProof w:val="0"/>
          <w:sz w:val="28"/>
          <w:szCs w:val="28"/>
          <w:lang w:val="en-US"/>
        </w:rPr>
      </w:pPr>
      <w:r w:rsidRPr="55A59C11" w:rsidR="35601D7D">
        <w:rPr>
          <w:rFonts w:ascii="Times New Roman" w:hAnsi="Times New Roman" w:eastAsia="Times New Roman" w:cs="Times New Roman"/>
          <w:b w:val="1"/>
          <w:bCs w:val="1"/>
          <w:noProof w:val="0"/>
          <w:sz w:val="28"/>
          <w:szCs w:val="28"/>
          <w:lang w:val="en-US"/>
        </w:rPr>
        <w:t xml:space="preserve">Common container </w:t>
      </w:r>
      <w:r w:rsidRPr="55A59C11" w:rsidR="35601D7D">
        <w:rPr>
          <w:rFonts w:ascii="Times New Roman" w:hAnsi="Times New Roman" w:eastAsia="Times New Roman" w:cs="Times New Roman"/>
          <w:b w:val="1"/>
          <w:bCs w:val="1"/>
          <w:noProof w:val="0"/>
          <w:sz w:val="28"/>
          <w:szCs w:val="28"/>
          <w:lang w:val="en-US"/>
        </w:rPr>
        <w:t>formats:</w:t>
      </w:r>
      <w:r w:rsidRPr="55A59C11" w:rsidR="35601D7D">
        <w:rPr>
          <w:rFonts w:ascii="Times New Roman" w:hAnsi="Times New Roman" w:eastAsia="Times New Roman" w:cs="Times New Roman"/>
          <w:b w:val="1"/>
          <w:bCs w:val="1"/>
          <w:noProof w:val="0"/>
          <w:sz w:val="28"/>
          <w:szCs w:val="28"/>
          <w:lang w:val="en-US"/>
        </w:rPr>
        <w:t xml:space="preserve"> </w:t>
      </w:r>
      <w:r w:rsidRPr="55A59C11" w:rsidR="35601D7D">
        <w:rPr>
          <w:rFonts w:ascii="Times New Roman" w:hAnsi="Times New Roman" w:eastAsia="Times New Roman" w:cs="Times New Roman"/>
          <w:noProof w:val="0"/>
          <w:sz w:val="28"/>
          <w:szCs w:val="28"/>
          <w:lang w:val="en-US"/>
        </w:rPr>
        <w:t>Wraps video, audio, subtitles, and metadata.</w:t>
      </w:r>
    </w:p>
    <w:p w:rsidR="00C0C293" w:rsidP="01D7AF3B" w:rsidRDefault="00C0C293" w14:paraId="6E2B39BC" w14:textId="5479B100">
      <w:pPr>
        <w:pStyle w:val="ListParagraph"/>
        <w:numPr>
          <w:ilvl w:val="0"/>
          <w:numId w:val="298"/>
        </w:numPr>
        <w:spacing w:before="240" w:beforeAutospacing="off" w:after="240" w:afterAutospacing="off"/>
        <w:rPr>
          <w:rFonts w:ascii="Times New Roman" w:hAnsi="Times New Roman" w:eastAsia="Times New Roman" w:cs="Times New Roman"/>
          <w:noProof w:val="0"/>
          <w:sz w:val="28"/>
          <w:szCs w:val="28"/>
          <w:lang w:val="en-US"/>
        </w:rPr>
      </w:pPr>
      <w:r w:rsidRPr="55A59C11" w:rsidR="35601D7D">
        <w:rPr>
          <w:rFonts w:ascii="Times New Roman" w:hAnsi="Times New Roman" w:eastAsia="Times New Roman" w:cs="Times New Roman"/>
          <w:b w:val="1"/>
          <w:bCs w:val="1"/>
          <w:noProof w:val="0"/>
          <w:sz w:val="28"/>
          <w:szCs w:val="28"/>
          <w:lang w:val="en-US"/>
        </w:rPr>
        <w:t>MP4</w:t>
      </w:r>
      <w:r w:rsidRPr="55A59C11" w:rsidR="63A98F64">
        <w:rPr>
          <w:rFonts w:ascii="Times New Roman" w:hAnsi="Times New Roman" w:eastAsia="Times New Roman" w:cs="Times New Roman"/>
          <w:b w:val="1"/>
          <w:bCs w:val="1"/>
          <w:noProof w:val="0"/>
          <w:sz w:val="28"/>
          <w:szCs w:val="28"/>
          <w:lang w:val="en-US"/>
        </w:rPr>
        <w:t xml:space="preserve"> (MPEG-4)</w:t>
      </w:r>
      <w:r w:rsidRPr="55A59C11" w:rsidR="35601D7D">
        <w:rPr>
          <w:rFonts w:ascii="Times New Roman" w:hAnsi="Times New Roman" w:eastAsia="Times New Roman" w:cs="Times New Roman"/>
          <w:noProof w:val="0"/>
          <w:sz w:val="28"/>
          <w:szCs w:val="28"/>
          <w:lang w:val="en-US"/>
        </w:rPr>
        <w:t>: Most universal format, supports H.264/H.265</w:t>
      </w:r>
    </w:p>
    <w:p w:rsidR="00C0C293" w:rsidP="01D7AF3B" w:rsidRDefault="00C0C293" w14:paraId="243B2FD8" w14:textId="59897393">
      <w:pPr>
        <w:pStyle w:val="ListParagraph"/>
        <w:numPr>
          <w:ilvl w:val="0"/>
          <w:numId w:val="298"/>
        </w:numPr>
        <w:spacing w:before="240" w:beforeAutospacing="off" w:after="240" w:afterAutospacing="off"/>
        <w:rPr>
          <w:rFonts w:ascii="Times New Roman" w:hAnsi="Times New Roman" w:eastAsia="Times New Roman" w:cs="Times New Roman"/>
          <w:noProof w:val="0"/>
          <w:sz w:val="28"/>
          <w:szCs w:val="28"/>
          <w:lang w:val="en-US"/>
        </w:rPr>
      </w:pPr>
      <w:r w:rsidRPr="55A59C11" w:rsidR="35601D7D">
        <w:rPr>
          <w:rFonts w:ascii="Times New Roman" w:hAnsi="Times New Roman" w:eastAsia="Times New Roman" w:cs="Times New Roman"/>
          <w:b w:val="1"/>
          <w:bCs w:val="1"/>
          <w:noProof w:val="0"/>
          <w:sz w:val="28"/>
          <w:szCs w:val="28"/>
          <w:lang w:val="en-US"/>
        </w:rPr>
        <w:t>MOV</w:t>
      </w:r>
      <w:r w:rsidRPr="55A59C11" w:rsidR="37923E31">
        <w:rPr>
          <w:rFonts w:ascii="Times New Roman" w:hAnsi="Times New Roman" w:eastAsia="Times New Roman" w:cs="Times New Roman"/>
          <w:b w:val="1"/>
          <w:bCs w:val="1"/>
          <w:noProof w:val="0"/>
          <w:sz w:val="28"/>
          <w:szCs w:val="28"/>
          <w:lang w:val="en-US"/>
        </w:rPr>
        <w:t xml:space="preserve"> (Movie)</w:t>
      </w:r>
      <w:r w:rsidRPr="55A59C11" w:rsidR="35601D7D">
        <w:rPr>
          <w:rFonts w:ascii="Times New Roman" w:hAnsi="Times New Roman" w:eastAsia="Times New Roman" w:cs="Times New Roman"/>
          <w:noProof w:val="0"/>
          <w:sz w:val="28"/>
          <w:szCs w:val="28"/>
          <w:lang w:val="en-US"/>
        </w:rPr>
        <w:t xml:space="preserve">: Apple </w:t>
      </w:r>
    </w:p>
    <w:p w:rsidR="00C0C293" w:rsidP="01D7AF3B" w:rsidRDefault="00C0C293" w14:paraId="7B5C5B48" w14:textId="6D7EFFD6">
      <w:pPr>
        <w:pStyle w:val="ListParagraph"/>
        <w:numPr>
          <w:ilvl w:val="0"/>
          <w:numId w:val="298"/>
        </w:numPr>
        <w:spacing w:before="240" w:beforeAutospacing="off" w:after="240" w:afterAutospacing="off"/>
        <w:rPr>
          <w:rFonts w:ascii="Times New Roman" w:hAnsi="Times New Roman" w:eastAsia="Times New Roman" w:cs="Times New Roman"/>
          <w:noProof w:val="0"/>
          <w:sz w:val="28"/>
          <w:szCs w:val="28"/>
          <w:lang w:val="en-US"/>
        </w:rPr>
      </w:pPr>
      <w:r w:rsidRPr="55A59C11" w:rsidR="35601D7D">
        <w:rPr>
          <w:rFonts w:ascii="Times New Roman" w:hAnsi="Times New Roman" w:eastAsia="Times New Roman" w:cs="Times New Roman"/>
          <w:b w:val="1"/>
          <w:bCs w:val="1"/>
          <w:noProof w:val="0"/>
          <w:sz w:val="28"/>
          <w:szCs w:val="28"/>
          <w:lang w:val="en-US"/>
        </w:rPr>
        <w:t>AVI</w:t>
      </w:r>
      <w:r w:rsidRPr="55A59C11" w:rsidR="5FD4C234">
        <w:rPr>
          <w:rFonts w:ascii="Times New Roman" w:hAnsi="Times New Roman" w:eastAsia="Times New Roman" w:cs="Times New Roman"/>
          <w:b w:val="1"/>
          <w:bCs w:val="1"/>
          <w:noProof w:val="0"/>
          <w:sz w:val="28"/>
          <w:szCs w:val="28"/>
          <w:lang w:val="en-US"/>
        </w:rPr>
        <w:t xml:space="preserve"> (Audio video Interleave)</w:t>
      </w:r>
      <w:r w:rsidRPr="55A59C11" w:rsidR="35601D7D">
        <w:rPr>
          <w:rFonts w:ascii="Times New Roman" w:hAnsi="Times New Roman" w:eastAsia="Times New Roman" w:cs="Times New Roman"/>
          <w:noProof w:val="0"/>
          <w:sz w:val="28"/>
          <w:szCs w:val="28"/>
          <w:lang w:val="en-US"/>
        </w:rPr>
        <w:t>: Microsoft format</w:t>
      </w:r>
    </w:p>
    <w:p w:rsidR="00C0C293" w:rsidP="01D7AF3B" w:rsidRDefault="00C0C293" w14:paraId="2403C99F" w14:textId="24ED24D0">
      <w:pPr>
        <w:pStyle w:val="ListParagraph"/>
        <w:numPr>
          <w:ilvl w:val="0"/>
          <w:numId w:val="298"/>
        </w:numPr>
        <w:spacing w:before="240" w:beforeAutospacing="off" w:after="240" w:afterAutospacing="off"/>
        <w:rPr>
          <w:rFonts w:ascii="Times New Roman" w:hAnsi="Times New Roman" w:eastAsia="Times New Roman" w:cs="Times New Roman"/>
          <w:noProof w:val="0"/>
          <w:sz w:val="28"/>
          <w:szCs w:val="28"/>
          <w:lang w:val="en-US"/>
        </w:rPr>
      </w:pPr>
      <w:r w:rsidRPr="55A59C11" w:rsidR="35601D7D">
        <w:rPr>
          <w:rFonts w:ascii="Times New Roman" w:hAnsi="Times New Roman" w:eastAsia="Times New Roman" w:cs="Times New Roman"/>
          <w:b w:val="1"/>
          <w:bCs w:val="1"/>
          <w:noProof w:val="0"/>
          <w:sz w:val="28"/>
          <w:szCs w:val="28"/>
          <w:lang w:val="en-US"/>
        </w:rPr>
        <w:t>MKV</w:t>
      </w:r>
      <w:r w:rsidRPr="55A59C11" w:rsidR="35601D7D">
        <w:rPr>
          <w:rFonts w:ascii="Times New Roman" w:hAnsi="Times New Roman" w:eastAsia="Times New Roman" w:cs="Times New Roman"/>
          <w:noProof w:val="0"/>
          <w:sz w:val="28"/>
          <w:szCs w:val="28"/>
          <w:lang w:val="en-US"/>
        </w:rPr>
        <w:t xml:space="preserve">: </w:t>
      </w:r>
      <w:r w:rsidRPr="55A59C11" w:rsidR="150D7194">
        <w:rPr>
          <w:rFonts w:ascii="Times New Roman" w:hAnsi="Times New Roman" w:eastAsia="Times New Roman" w:cs="Times New Roman"/>
          <w:noProof w:val="0"/>
          <w:sz w:val="28"/>
          <w:szCs w:val="28"/>
          <w:lang w:val="en-US"/>
        </w:rPr>
        <w:t>Open source</w:t>
      </w:r>
      <w:r w:rsidRPr="55A59C11" w:rsidR="35601D7D">
        <w:rPr>
          <w:rFonts w:ascii="Times New Roman" w:hAnsi="Times New Roman" w:eastAsia="Times New Roman" w:cs="Times New Roman"/>
          <w:noProof w:val="0"/>
          <w:sz w:val="28"/>
          <w:szCs w:val="28"/>
          <w:lang w:val="en-US"/>
        </w:rPr>
        <w:t>, supports multiple streams</w:t>
      </w:r>
    </w:p>
    <w:p w:rsidR="687A51B5" w:rsidP="01D7AF3B" w:rsidRDefault="687A51B5" w14:paraId="24936211" w14:textId="39AD596E">
      <w:pPr>
        <w:pStyle w:val="ListParagraph"/>
        <w:numPr>
          <w:ilvl w:val="0"/>
          <w:numId w:val="298"/>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3884FC10">
        <w:rPr>
          <w:rFonts w:ascii="Times New Roman" w:hAnsi="Times New Roman" w:eastAsia="Times New Roman" w:cs="Times New Roman"/>
          <w:b w:val="1"/>
          <w:bCs w:val="1"/>
          <w:noProof w:val="0"/>
          <w:sz w:val="28"/>
          <w:szCs w:val="28"/>
          <w:lang w:val="en-US"/>
        </w:rPr>
        <w:t xml:space="preserve">WEBM: </w:t>
      </w:r>
      <w:r w:rsidRPr="55A59C11" w:rsidR="3884FC10">
        <w:rPr>
          <w:rFonts w:ascii="Times New Roman" w:hAnsi="Times New Roman" w:eastAsia="Times New Roman" w:cs="Times New Roman"/>
          <w:b w:val="0"/>
          <w:bCs w:val="0"/>
          <w:noProof w:val="0"/>
          <w:sz w:val="28"/>
          <w:szCs w:val="28"/>
          <w:lang w:val="en-US"/>
        </w:rPr>
        <w:t xml:space="preserve">Open </w:t>
      </w:r>
      <w:r w:rsidRPr="55A59C11" w:rsidR="3884FC10">
        <w:rPr>
          <w:rFonts w:ascii="Times New Roman" w:hAnsi="Times New Roman" w:eastAsia="Times New Roman" w:cs="Times New Roman"/>
          <w:b w:val="0"/>
          <w:bCs w:val="0"/>
          <w:noProof w:val="0"/>
          <w:sz w:val="28"/>
          <w:szCs w:val="28"/>
          <w:lang w:val="en-US"/>
        </w:rPr>
        <w:t>source,</w:t>
      </w:r>
      <w:r w:rsidRPr="55A59C11" w:rsidR="3884FC10">
        <w:rPr>
          <w:rFonts w:ascii="Times New Roman" w:hAnsi="Times New Roman" w:eastAsia="Times New Roman" w:cs="Times New Roman"/>
          <w:b w:val="0"/>
          <w:bCs w:val="0"/>
          <w:noProof w:val="0"/>
          <w:sz w:val="28"/>
          <w:szCs w:val="28"/>
          <w:lang w:val="en-US"/>
        </w:rPr>
        <w:t xml:space="preserve"> Google </w:t>
      </w:r>
    </w:p>
    <w:p w:rsidR="01D7AF3B" w:rsidP="7C292E32" w:rsidRDefault="01D7AF3B" w14:paraId="761D1FBE" w14:textId="71548656">
      <w:pPr>
        <w:pStyle w:val="ListParagraph"/>
        <w:spacing w:before="240" w:beforeAutospacing="off" w:after="240" w:afterAutospacing="off"/>
        <w:ind w:left="720"/>
        <w:rPr>
          <w:rFonts w:ascii="Times New Roman" w:hAnsi="Times New Roman" w:eastAsia="Times New Roman" w:cs="Times New Roman"/>
          <w:b w:val="0"/>
          <w:bCs w:val="0"/>
          <w:noProof w:val="0"/>
          <w:sz w:val="28"/>
          <w:szCs w:val="28"/>
          <w:lang w:val="en-US"/>
        </w:rPr>
      </w:pPr>
    </w:p>
    <w:tbl>
      <w:tblPr>
        <w:tblStyle w:val="TableNormal"/>
        <w:tblW w:w="9300" w:type="dxa"/>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680"/>
        <w:gridCol w:w="1545"/>
        <w:gridCol w:w="1650"/>
        <w:gridCol w:w="2100"/>
        <w:gridCol w:w="2325"/>
      </w:tblGrid>
      <w:tr w:rsidR="01D7AF3B" w:rsidTr="55A59C11" w14:paraId="533430A9">
        <w:trPr>
          <w:trHeight w:val="1275"/>
        </w:trPr>
        <w:tc>
          <w:tcPr>
            <w:tcW w:w="1680" w:type="dxa"/>
            <w:tcBorders/>
            <w:shd w:val="clear" w:color="auto" w:fill="A5A5A5" w:themeFill="accent3"/>
            <w:tcMar/>
            <w:vAlign w:val="center"/>
          </w:tcPr>
          <w:p w:rsidR="01D7AF3B" w:rsidP="55A59C11" w:rsidRDefault="01D7AF3B" w14:paraId="4D9E9CDA" w14:textId="557F7692">
            <w:pPr>
              <w:spacing w:before="0" w:beforeAutospacing="off" w:after="0" w:afterAutospacing="off"/>
              <w:jc w:val="center"/>
              <w:rPr>
                <w:rFonts w:ascii="Times New Roman" w:hAnsi="Times New Roman" w:eastAsia="Times New Roman" w:cs="Times New Roman"/>
                <w:b w:val="1"/>
                <w:bCs w:val="1"/>
              </w:rPr>
            </w:pPr>
            <w:r w:rsidRPr="55A59C11" w:rsidR="7A59ECA0">
              <w:rPr>
                <w:rFonts w:ascii="Times New Roman" w:hAnsi="Times New Roman" w:eastAsia="Times New Roman" w:cs="Times New Roman"/>
                <w:b w:val="1"/>
                <w:bCs w:val="1"/>
              </w:rPr>
              <w:t>Container Format</w:t>
            </w:r>
          </w:p>
        </w:tc>
        <w:tc>
          <w:tcPr>
            <w:tcW w:w="1545" w:type="dxa"/>
            <w:tcBorders/>
            <w:shd w:val="clear" w:color="auto" w:fill="A5A5A5" w:themeFill="accent3"/>
            <w:tcMar/>
            <w:vAlign w:val="center"/>
          </w:tcPr>
          <w:p w:rsidR="01D7AF3B" w:rsidP="55A59C11" w:rsidRDefault="01D7AF3B" w14:paraId="7A11B199" w14:textId="0DB283B1">
            <w:pPr>
              <w:spacing w:before="0" w:beforeAutospacing="off" w:after="0" w:afterAutospacing="off"/>
              <w:jc w:val="center"/>
              <w:rPr>
                <w:rFonts w:ascii="Times New Roman" w:hAnsi="Times New Roman" w:eastAsia="Times New Roman" w:cs="Times New Roman"/>
                <w:b w:val="1"/>
                <w:bCs w:val="1"/>
              </w:rPr>
            </w:pPr>
            <w:r w:rsidRPr="55A59C11" w:rsidR="7A59ECA0">
              <w:rPr>
                <w:rFonts w:ascii="Times New Roman" w:hAnsi="Times New Roman" w:eastAsia="Times New Roman" w:cs="Times New Roman"/>
                <w:b w:val="1"/>
                <w:bCs w:val="1"/>
              </w:rPr>
              <w:t>Common Codecs Supported</w:t>
            </w:r>
          </w:p>
        </w:tc>
        <w:tc>
          <w:tcPr>
            <w:tcW w:w="1650" w:type="dxa"/>
            <w:shd w:val="clear" w:color="auto" w:fill="A5A5A5" w:themeFill="accent3"/>
            <w:tcMar/>
            <w:vAlign w:val="center"/>
          </w:tcPr>
          <w:p w:rsidR="55A59C11" w:rsidP="55A59C11" w:rsidRDefault="55A59C11" w14:paraId="2C86D517" w14:textId="3817E2C9">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Real-Time Example</w:t>
            </w:r>
          </w:p>
        </w:tc>
        <w:tc>
          <w:tcPr>
            <w:tcW w:w="2100" w:type="dxa"/>
            <w:shd w:val="clear" w:color="auto" w:fill="A5A5A5" w:themeFill="accent3"/>
            <w:tcMar/>
            <w:vAlign w:val="center"/>
          </w:tcPr>
          <w:p w:rsidR="01D7AF3B" w:rsidP="55A59C11" w:rsidRDefault="01D7AF3B" w14:paraId="4FF26B12" w14:textId="2324F338">
            <w:pPr>
              <w:spacing w:before="0" w:beforeAutospacing="off" w:after="0" w:afterAutospacing="off"/>
              <w:jc w:val="center"/>
              <w:rPr>
                <w:rFonts w:ascii="Times New Roman" w:hAnsi="Times New Roman" w:eastAsia="Times New Roman" w:cs="Times New Roman"/>
                <w:b w:val="1"/>
                <w:bCs w:val="1"/>
              </w:rPr>
            </w:pPr>
            <w:r w:rsidRPr="55A59C11" w:rsidR="7A59ECA0">
              <w:rPr>
                <w:rFonts w:ascii="Times New Roman" w:hAnsi="Times New Roman" w:eastAsia="Times New Roman" w:cs="Times New Roman"/>
                <w:b w:val="1"/>
                <w:bCs w:val="1"/>
              </w:rPr>
              <w:t>Pros</w:t>
            </w:r>
          </w:p>
        </w:tc>
        <w:tc>
          <w:tcPr>
            <w:tcW w:w="2325" w:type="dxa"/>
            <w:shd w:val="clear" w:color="auto" w:fill="A5A5A5" w:themeFill="accent3"/>
            <w:tcMar/>
            <w:vAlign w:val="center"/>
          </w:tcPr>
          <w:p w:rsidR="01D7AF3B" w:rsidP="55A59C11" w:rsidRDefault="01D7AF3B" w14:paraId="485C0CAC" w14:textId="53BB1C83">
            <w:pPr>
              <w:spacing w:before="0" w:beforeAutospacing="off" w:after="0" w:afterAutospacing="off"/>
              <w:jc w:val="center"/>
              <w:rPr>
                <w:rFonts w:ascii="Times New Roman" w:hAnsi="Times New Roman" w:eastAsia="Times New Roman" w:cs="Times New Roman"/>
                <w:b w:val="1"/>
                <w:bCs w:val="1"/>
              </w:rPr>
            </w:pPr>
            <w:r w:rsidRPr="55A59C11" w:rsidR="7A59ECA0">
              <w:rPr>
                <w:rFonts w:ascii="Times New Roman" w:hAnsi="Times New Roman" w:eastAsia="Times New Roman" w:cs="Times New Roman"/>
                <w:b w:val="1"/>
                <w:bCs w:val="1"/>
              </w:rPr>
              <w:t>Cons</w:t>
            </w:r>
          </w:p>
        </w:tc>
      </w:tr>
      <w:tr w:rsidR="01D7AF3B" w:rsidTr="55A59C11" w14:paraId="07A53C4C">
        <w:trPr>
          <w:trHeight w:val="1815"/>
        </w:trPr>
        <w:tc>
          <w:tcPr>
            <w:tcW w:w="1680" w:type="dxa"/>
            <w:tcBorders/>
            <w:shd w:val="clear" w:color="auto" w:fill="EDEDED" w:themeFill="accent3" w:themeFillTint="33"/>
            <w:tcMar/>
            <w:vAlign w:val="center"/>
          </w:tcPr>
          <w:p w:rsidR="01D7AF3B" w:rsidP="55A59C11" w:rsidRDefault="01D7AF3B" w14:paraId="79E4083E" w14:textId="3ECF715E">
            <w:pPr>
              <w:spacing w:before="0" w:beforeAutospacing="off" w:after="0" w:afterAutospacing="off"/>
              <w:jc w:val="left"/>
              <w:rPr>
                <w:rFonts w:ascii="Times New Roman" w:hAnsi="Times New Roman" w:eastAsia="Times New Roman" w:cs="Times New Roman"/>
                <w:b w:val="1"/>
                <w:bCs w:val="1"/>
              </w:rPr>
            </w:pPr>
            <w:r w:rsidRPr="55A59C11" w:rsidR="7A59ECA0">
              <w:rPr>
                <w:rFonts w:ascii="Times New Roman" w:hAnsi="Times New Roman" w:eastAsia="Times New Roman" w:cs="Times New Roman"/>
                <w:b w:val="1"/>
                <w:bCs w:val="1"/>
              </w:rPr>
              <w:t>MP4</w:t>
            </w:r>
          </w:p>
          <w:p w:rsidR="01D7AF3B" w:rsidP="55A59C11" w:rsidRDefault="01D7AF3B" w14:paraId="7D89BA2E" w14:textId="3CAD47B8">
            <w:pPr>
              <w:spacing w:before="0" w:beforeAutospacing="off" w:after="0" w:afterAutospacing="off"/>
              <w:jc w:val="left"/>
              <w:rPr>
                <w:rFonts w:ascii="Times New Roman" w:hAnsi="Times New Roman" w:eastAsia="Times New Roman" w:cs="Times New Roman"/>
                <w:b w:val="1"/>
                <w:bCs w:val="1"/>
              </w:rPr>
            </w:pPr>
            <w:r w:rsidRPr="55A59C11" w:rsidR="222C51AB">
              <w:rPr>
                <w:rFonts w:ascii="Times New Roman" w:hAnsi="Times New Roman" w:eastAsia="Times New Roman" w:cs="Times New Roman"/>
                <w:b w:val="1"/>
                <w:bCs w:val="1"/>
              </w:rPr>
              <w:t>(</w:t>
            </w:r>
            <w:r w:rsidRPr="55A59C11" w:rsidR="222C51AB">
              <w:rPr>
                <w:rFonts w:ascii="Times New Roman" w:hAnsi="Times New Roman" w:eastAsia="Times New Roman" w:cs="Times New Roman"/>
                <w:b w:val="1"/>
                <w:bCs w:val="1"/>
              </w:rPr>
              <w:t>MPEG-4)</w:t>
            </w:r>
          </w:p>
        </w:tc>
        <w:tc>
          <w:tcPr>
            <w:tcW w:w="1545" w:type="dxa"/>
            <w:shd w:val="clear" w:color="auto" w:fill="EDEDED" w:themeFill="accent3" w:themeFillTint="33"/>
            <w:tcMar/>
            <w:vAlign w:val="center"/>
          </w:tcPr>
          <w:p w:rsidR="01D7AF3B" w:rsidP="55A59C11" w:rsidRDefault="01D7AF3B" w14:paraId="2299B2FD" w14:textId="31736A30">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H.264, H.265 (HEVC), AAC</w:t>
            </w:r>
          </w:p>
        </w:tc>
        <w:tc>
          <w:tcPr>
            <w:tcW w:w="1650" w:type="dxa"/>
            <w:shd w:val="clear" w:color="auto" w:fill="EDEDED" w:themeFill="accent3" w:themeFillTint="33"/>
            <w:tcMar/>
            <w:vAlign w:val="center"/>
          </w:tcPr>
          <w:p w:rsidR="55A59C11" w:rsidP="55A59C11" w:rsidRDefault="55A59C11" w14:paraId="139371D8" w14:textId="1725387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YouTube streaming (H.264)</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Default recording format on iPhone/Android</w:t>
            </w:r>
          </w:p>
        </w:tc>
        <w:tc>
          <w:tcPr>
            <w:tcW w:w="2100" w:type="dxa"/>
            <w:shd w:val="clear" w:color="auto" w:fill="EDEDED" w:themeFill="accent3" w:themeFillTint="33"/>
            <w:tcMar/>
            <w:vAlign w:val="center"/>
          </w:tcPr>
          <w:p w:rsidR="01D7AF3B" w:rsidP="55A59C11" w:rsidRDefault="01D7AF3B" w14:paraId="52E18CB6" w14:textId="19011E4D">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Widely supported, efficient, high quality in small size</w:t>
            </w:r>
          </w:p>
        </w:tc>
        <w:tc>
          <w:tcPr>
            <w:tcW w:w="2325" w:type="dxa"/>
            <w:shd w:val="clear" w:color="auto" w:fill="EDEDED" w:themeFill="accent3" w:themeFillTint="33"/>
            <w:tcMar/>
            <w:vAlign w:val="center"/>
          </w:tcPr>
          <w:p w:rsidR="01D7AF3B" w:rsidP="55A59C11" w:rsidRDefault="01D7AF3B" w14:paraId="7D366CBD" w14:textId="3205142F">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Limited codec flexibility</w:t>
            </w:r>
          </w:p>
        </w:tc>
      </w:tr>
      <w:tr w:rsidR="01D7AF3B" w:rsidTr="55A59C11" w14:paraId="30B79AC8">
        <w:trPr>
          <w:trHeight w:val="1095"/>
        </w:trPr>
        <w:tc>
          <w:tcPr>
            <w:tcW w:w="1680" w:type="dxa"/>
            <w:shd w:val="clear" w:color="auto" w:fill="EDEDED" w:themeFill="accent3" w:themeFillTint="33"/>
            <w:tcMar/>
            <w:vAlign w:val="center"/>
          </w:tcPr>
          <w:p w:rsidR="01D7AF3B" w:rsidP="55A59C11" w:rsidRDefault="01D7AF3B" w14:paraId="5091A347" w14:textId="4942F91C">
            <w:pPr>
              <w:spacing w:before="0" w:beforeAutospacing="off" w:after="0" w:afterAutospacing="off"/>
              <w:jc w:val="left"/>
              <w:rPr>
                <w:rFonts w:ascii="Times New Roman" w:hAnsi="Times New Roman" w:eastAsia="Times New Roman" w:cs="Times New Roman"/>
                <w:b w:val="1"/>
                <w:bCs w:val="1"/>
              </w:rPr>
            </w:pPr>
            <w:r w:rsidRPr="55A59C11" w:rsidR="7A59ECA0">
              <w:rPr>
                <w:rFonts w:ascii="Times New Roman" w:hAnsi="Times New Roman" w:eastAsia="Times New Roman" w:cs="Times New Roman"/>
                <w:b w:val="1"/>
                <w:bCs w:val="1"/>
              </w:rPr>
              <w:t>MKV (</w:t>
            </w:r>
            <w:r w:rsidRPr="55A59C11" w:rsidR="7A59ECA0">
              <w:rPr>
                <w:rFonts w:ascii="Times New Roman" w:hAnsi="Times New Roman" w:eastAsia="Times New Roman" w:cs="Times New Roman"/>
                <w:b w:val="1"/>
                <w:bCs w:val="1"/>
              </w:rPr>
              <w:t>Matroska</w:t>
            </w:r>
            <w:r w:rsidRPr="55A59C11" w:rsidR="7A59ECA0">
              <w:rPr>
                <w:rFonts w:ascii="Times New Roman" w:hAnsi="Times New Roman" w:eastAsia="Times New Roman" w:cs="Times New Roman"/>
                <w:b w:val="1"/>
                <w:bCs w:val="1"/>
              </w:rPr>
              <w:t>)</w:t>
            </w:r>
          </w:p>
        </w:tc>
        <w:tc>
          <w:tcPr>
            <w:tcW w:w="1545" w:type="dxa"/>
            <w:shd w:val="clear" w:color="auto" w:fill="EDEDED" w:themeFill="accent3" w:themeFillTint="33"/>
            <w:tcMar/>
            <w:vAlign w:val="center"/>
          </w:tcPr>
          <w:p w:rsidR="01D7AF3B" w:rsidP="55A59C11" w:rsidRDefault="01D7AF3B" w14:paraId="68FBEBDE" w14:textId="47C82531">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H.264, H.265, VP9, AV1, AAC, FLAC</w:t>
            </w:r>
          </w:p>
        </w:tc>
        <w:tc>
          <w:tcPr>
            <w:tcW w:w="1650" w:type="dxa"/>
            <w:shd w:val="clear" w:color="auto" w:fill="EDEDED" w:themeFill="accent3" w:themeFillTint="33"/>
            <w:tcMar/>
            <w:vAlign w:val="center"/>
          </w:tcPr>
          <w:p w:rsidR="55A59C11" w:rsidP="55A59C11" w:rsidRDefault="55A59C11" w14:paraId="5509803E" w14:textId="15DA658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Movie and TV shows with multiple languages/subtitles</w:t>
            </w:r>
          </w:p>
        </w:tc>
        <w:tc>
          <w:tcPr>
            <w:tcW w:w="2100" w:type="dxa"/>
            <w:shd w:val="clear" w:color="auto" w:fill="EDEDED" w:themeFill="accent3" w:themeFillTint="33"/>
            <w:tcMar/>
            <w:vAlign w:val="center"/>
          </w:tcPr>
          <w:p w:rsidR="01D7AF3B" w:rsidP="55A59C11" w:rsidRDefault="01D7AF3B" w14:paraId="22DF707E" w14:textId="3B3FE45A">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Supports many codecs/subtitles/</w:t>
            </w:r>
            <w:r w:rsidRPr="55A59C11" w:rsidR="7A59ECA0">
              <w:rPr>
                <w:rFonts w:ascii="Times New Roman" w:hAnsi="Times New Roman" w:eastAsia="Times New Roman" w:cs="Times New Roman"/>
              </w:rPr>
              <w:t>audio</w:t>
            </w:r>
            <w:r w:rsidRPr="55A59C11" w:rsidR="7A59ECA0">
              <w:rPr>
                <w:rFonts w:ascii="Times New Roman" w:hAnsi="Times New Roman" w:eastAsia="Times New Roman" w:cs="Times New Roman"/>
              </w:rPr>
              <w:t xml:space="preserve"> tracks</w:t>
            </w:r>
          </w:p>
        </w:tc>
        <w:tc>
          <w:tcPr>
            <w:tcW w:w="2325" w:type="dxa"/>
            <w:shd w:val="clear" w:color="auto" w:fill="EDEDED" w:themeFill="accent3" w:themeFillTint="33"/>
            <w:tcMar/>
            <w:vAlign w:val="center"/>
          </w:tcPr>
          <w:p w:rsidR="01D7AF3B" w:rsidP="55A59C11" w:rsidRDefault="01D7AF3B" w14:paraId="2B3F32AC" w14:textId="76B0E83F">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Not as universally supported as MP4</w:t>
            </w:r>
          </w:p>
        </w:tc>
      </w:tr>
      <w:tr w:rsidR="01D7AF3B" w:rsidTr="55A59C11" w14:paraId="378C4801">
        <w:trPr>
          <w:trHeight w:val="1185"/>
        </w:trPr>
        <w:tc>
          <w:tcPr>
            <w:tcW w:w="1680" w:type="dxa"/>
            <w:shd w:val="clear" w:color="auto" w:fill="EDEDED" w:themeFill="accent3" w:themeFillTint="33"/>
            <w:tcMar/>
            <w:vAlign w:val="center"/>
          </w:tcPr>
          <w:p w:rsidR="01D7AF3B" w:rsidP="55A59C11" w:rsidRDefault="01D7AF3B" w14:paraId="673486F3" w14:textId="005B8B6A">
            <w:pPr>
              <w:spacing w:before="0" w:beforeAutospacing="off" w:after="0" w:afterAutospacing="off"/>
              <w:jc w:val="left"/>
              <w:rPr>
                <w:rFonts w:ascii="Times New Roman" w:hAnsi="Times New Roman" w:eastAsia="Times New Roman" w:cs="Times New Roman"/>
                <w:b w:val="1"/>
                <w:bCs w:val="1"/>
              </w:rPr>
            </w:pPr>
            <w:r w:rsidRPr="55A59C11" w:rsidR="7A59ECA0">
              <w:rPr>
                <w:rFonts w:ascii="Times New Roman" w:hAnsi="Times New Roman" w:eastAsia="Times New Roman" w:cs="Times New Roman"/>
                <w:b w:val="1"/>
                <w:bCs w:val="1"/>
              </w:rPr>
              <w:t>AVI</w:t>
            </w:r>
          </w:p>
          <w:p w:rsidR="01D7AF3B" w:rsidP="55A59C11" w:rsidRDefault="01D7AF3B" w14:paraId="6D170192" w14:textId="77DAAB03">
            <w:pPr>
              <w:spacing w:before="0" w:beforeAutospacing="off" w:after="0" w:afterAutospacing="off"/>
              <w:jc w:val="left"/>
              <w:rPr>
                <w:rFonts w:ascii="Times New Roman" w:hAnsi="Times New Roman" w:eastAsia="Times New Roman" w:cs="Times New Roman"/>
                <w:b w:val="1"/>
                <w:bCs w:val="1"/>
              </w:rPr>
            </w:pPr>
            <w:r w:rsidRPr="55A59C11" w:rsidR="7004C9D3">
              <w:rPr>
                <w:rFonts w:ascii="Times New Roman" w:hAnsi="Times New Roman" w:eastAsia="Times New Roman" w:cs="Times New Roman"/>
                <w:b w:val="1"/>
                <w:bCs w:val="1"/>
              </w:rPr>
              <w:t>(Microsoft)</w:t>
            </w:r>
          </w:p>
        </w:tc>
        <w:tc>
          <w:tcPr>
            <w:tcW w:w="1545" w:type="dxa"/>
            <w:shd w:val="clear" w:color="auto" w:fill="EDEDED" w:themeFill="accent3" w:themeFillTint="33"/>
            <w:tcMar/>
            <w:vAlign w:val="center"/>
          </w:tcPr>
          <w:p w:rsidR="01D7AF3B" w:rsidP="55A59C11" w:rsidRDefault="01D7AF3B" w14:paraId="608BBAF9" w14:textId="767560C6">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 xml:space="preserve">DivX, </w:t>
            </w:r>
            <w:r w:rsidRPr="55A59C11" w:rsidR="7A59ECA0">
              <w:rPr>
                <w:rFonts w:ascii="Times New Roman" w:hAnsi="Times New Roman" w:eastAsia="Times New Roman" w:cs="Times New Roman"/>
              </w:rPr>
              <w:t>Xvid</w:t>
            </w:r>
            <w:r w:rsidRPr="55A59C11" w:rsidR="7A59ECA0">
              <w:rPr>
                <w:rFonts w:ascii="Times New Roman" w:hAnsi="Times New Roman" w:eastAsia="Times New Roman" w:cs="Times New Roman"/>
              </w:rPr>
              <w:t>, MPEG-4</w:t>
            </w:r>
          </w:p>
        </w:tc>
        <w:tc>
          <w:tcPr>
            <w:tcW w:w="1650" w:type="dxa"/>
            <w:shd w:val="clear" w:color="auto" w:fill="EDEDED" w:themeFill="accent3" w:themeFillTint="33"/>
            <w:tcMar/>
            <w:vAlign w:val="center"/>
          </w:tcPr>
          <w:p w:rsidR="55A59C11" w:rsidP="55A59C11" w:rsidRDefault="55A59C11" w14:paraId="20745DE4" w14:textId="7F3198F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Legacy CCTV footage</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w:t>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Older</w:t>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camcorder recordings</w:t>
            </w:r>
          </w:p>
        </w:tc>
        <w:tc>
          <w:tcPr>
            <w:tcW w:w="2100" w:type="dxa"/>
            <w:shd w:val="clear" w:color="auto" w:fill="EDEDED" w:themeFill="accent3" w:themeFillTint="33"/>
            <w:tcMar/>
            <w:vAlign w:val="center"/>
          </w:tcPr>
          <w:p w:rsidR="01D7AF3B" w:rsidP="55A59C11" w:rsidRDefault="01D7AF3B" w14:paraId="5A7FEC73" w14:textId="53FDEAFD">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Simple, compatible with older systems</w:t>
            </w:r>
          </w:p>
        </w:tc>
        <w:tc>
          <w:tcPr>
            <w:tcW w:w="2325" w:type="dxa"/>
            <w:shd w:val="clear" w:color="auto" w:fill="EDEDED" w:themeFill="accent3" w:themeFillTint="33"/>
            <w:tcMar/>
            <w:vAlign w:val="center"/>
          </w:tcPr>
          <w:p w:rsidR="01D7AF3B" w:rsidP="55A59C11" w:rsidRDefault="01D7AF3B" w14:paraId="0B66BD33" w14:textId="7A5C9F95">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Large file size, poor compression efficiency</w:t>
            </w:r>
          </w:p>
        </w:tc>
      </w:tr>
      <w:tr w:rsidR="01D7AF3B" w:rsidTr="55A59C11" w14:paraId="3617E762">
        <w:trPr>
          <w:trHeight w:val="1260"/>
        </w:trPr>
        <w:tc>
          <w:tcPr>
            <w:tcW w:w="1680" w:type="dxa"/>
            <w:shd w:val="clear" w:color="auto" w:fill="EDEDED" w:themeFill="accent3" w:themeFillTint="33"/>
            <w:tcMar/>
            <w:vAlign w:val="center"/>
          </w:tcPr>
          <w:p w:rsidR="01D7AF3B" w:rsidP="55A59C11" w:rsidRDefault="01D7AF3B" w14:paraId="251F39F8" w14:textId="07EDB38C">
            <w:pPr>
              <w:spacing w:before="0" w:beforeAutospacing="off" w:after="0" w:afterAutospacing="off"/>
              <w:jc w:val="left"/>
              <w:rPr>
                <w:rFonts w:ascii="Times New Roman" w:hAnsi="Times New Roman" w:eastAsia="Times New Roman" w:cs="Times New Roman"/>
                <w:b w:val="1"/>
                <w:bCs w:val="1"/>
              </w:rPr>
            </w:pPr>
            <w:r w:rsidRPr="55A59C11" w:rsidR="7A59ECA0">
              <w:rPr>
                <w:rFonts w:ascii="Times New Roman" w:hAnsi="Times New Roman" w:eastAsia="Times New Roman" w:cs="Times New Roman"/>
                <w:b w:val="1"/>
                <w:bCs w:val="1"/>
              </w:rPr>
              <w:t>MOV</w:t>
            </w:r>
            <w:r w:rsidRPr="55A59C11" w:rsidR="11942DDF">
              <w:rPr>
                <w:rFonts w:ascii="Times New Roman" w:hAnsi="Times New Roman" w:eastAsia="Times New Roman" w:cs="Times New Roman"/>
                <w:b w:val="1"/>
                <w:bCs w:val="1"/>
              </w:rPr>
              <w:t xml:space="preserve"> (Apple)</w:t>
            </w:r>
          </w:p>
        </w:tc>
        <w:tc>
          <w:tcPr>
            <w:tcW w:w="1545" w:type="dxa"/>
            <w:shd w:val="clear" w:color="auto" w:fill="EDEDED" w:themeFill="accent3" w:themeFillTint="33"/>
            <w:tcMar/>
            <w:vAlign w:val="center"/>
          </w:tcPr>
          <w:p w:rsidR="01D7AF3B" w:rsidP="55A59C11" w:rsidRDefault="01D7AF3B" w14:paraId="2129F6BA" w14:textId="4214F39D">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ProRes</w:t>
            </w:r>
            <w:r w:rsidRPr="55A59C11" w:rsidR="7A59ECA0">
              <w:rPr>
                <w:rFonts w:ascii="Times New Roman" w:hAnsi="Times New Roman" w:eastAsia="Times New Roman" w:cs="Times New Roman"/>
              </w:rPr>
              <w:t>, H.264, AAC</w:t>
            </w:r>
          </w:p>
        </w:tc>
        <w:tc>
          <w:tcPr>
            <w:tcW w:w="1650" w:type="dxa"/>
            <w:shd w:val="clear" w:color="auto" w:fill="EDEDED" w:themeFill="accent3" w:themeFillTint="33"/>
            <w:tcMar/>
            <w:vAlign w:val="center"/>
          </w:tcPr>
          <w:p w:rsidR="55A59C11" w:rsidP="55A59C11" w:rsidRDefault="55A59C11" w14:paraId="7638ED24" w14:textId="321D59E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Used in Final Cut Pro, iMovie exports or previews</w:t>
            </w:r>
          </w:p>
        </w:tc>
        <w:tc>
          <w:tcPr>
            <w:tcW w:w="2100" w:type="dxa"/>
            <w:shd w:val="clear" w:color="auto" w:fill="EDEDED" w:themeFill="accent3" w:themeFillTint="33"/>
            <w:tcMar/>
            <w:vAlign w:val="center"/>
          </w:tcPr>
          <w:p w:rsidR="01D7AF3B" w:rsidP="55A59C11" w:rsidRDefault="01D7AF3B" w14:paraId="6B3C4C82" w14:textId="5F2C4A95">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High quality, ideal for post-production</w:t>
            </w:r>
          </w:p>
        </w:tc>
        <w:tc>
          <w:tcPr>
            <w:tcW w:w="2325" w:type="dxa"/>
            <w:shd w:val="clear" w:color="auto" w:fill="EDEDED" w:themeFill="accent3" w:themeFillTint="33"/>
            <w:tcMar/>
            <w:vAlign w:val="center"/>
          </w:tcPr>
          <w:p w:rsidR="01D7AF3B" w:rsidP="55A59C11" w:rsidRDefault="01D7AF3B" w14:paraId="753FE17B" w14:textId="0175C93A">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Larger file sizes, best on Apple platforms</w:t>
            </w:r>
          </w:p>
        </w:tc>
      </w:tr>
      <w:tr w:rsidR="01D7AF3B" w:rsidTr="55A59C11" w14:paraId="19650C5A">
        <w:trPr>
          <w:trHeight w:val="1155"/>
        </w:trPr>
        <w:tc>
          <w:tcPr>
            <w:tcW w:w="1680" w:type="dxa"/>
            <w:shd w:val="clear" w:color="auto" w:fill="EDEDED" w:themeFill="accent3" w:themeFillTint="33"/>
            <w:tcMar/>
            <w:vAlign w:val="center"/>
          </w:tcPr>
          <w:p w:rsidR="01D7AF3B" w:rsidP="55A59C11" w:rsidRDefault="01D7AF3B" w14:paraId="03B1CFB5" w14:textId="57B5056E">
            <w:pPr>
              <w:spacing w:before="0" w:beforeAutospacing="off" w:after="0" w:afterAutospacing="off"/>
              <w:jc w:val="left"/>
              <w:rPr>
                <w:rFonts w:ascii="Times New Roman" w:hAnsi="Times New Roman" w:eastAsia="Times New Roman" w:cs="Times New Roman"/>
                <w:b w:val="1"/>
                <w:bCs w:val="1"/>
              </w:rPr>
            </w:pPr>
            <w:r w:rsidRPr="55A59C11" w:rsidR="7A59ECA0">
              <w:rPr>
                <w:rFonts w:ascii="Times New Roman" w:hAnsi="Times New Roman" w:eastAsia="Times New Roman" w:cs="Times New Roman"/>
                <w:b w:val="1"/>
                <w:bCs w:val="1"/>
              </w:rPr>
              <w:t>WebM</w:t>
            </w:r>
          </w:p>
          <w:p w:rsidR="01D7AF3B" w:rsidP="55A59C11" w:rsidRDefault="01D7AF3B" w14:paraId="11216E89" w14:textId="1014CB82">
            <w:pPr>
              <w:spacing w:before="0" w:beforeAutospacing="off" w:after="0" w:afterAutospacing="off"/>
              <w:jc w:val="left"/>
              <w:rPr>
                <w:rFonts w:ascii="Times New Roman" w:hAnsi="Times New Roman" w:eastAsia="Times New Roman" w:cs="Times New Roman"/>
                <w:b w:val="1"/>
                <w:bCs w:val="1"/>
              </w:rPr>
            </w:pPr>
            <w:r w:rsidRPr="55A59C11" w:rsidR="0916D44C">
              <w:rPr>
                <w:rFonts w:ascii="Times New Roman" w:hAnsi="Times New Roman" w:eastAsia="Times New Roman" w:cs="Times New Roman"/>
                <w:b w:val="1"/>
                <w:bCs w:val="1"/>
              </w:rPr>
              <w:t>(Google)</w:t>
            </w:r>
          </w:p>
        </w:tc>
        <w:tc>
          <w:tcPr>
            <w:tcW w:w="1545" w:type="dxa"/>
            <w:shd w:val="clear" w:color="auto" w:fill="EDEDED" w:themeFill="accent3" w:themeFillTint="33"/>
            <w:tcMar/>
            <w:vAlign w:val="center"/>
          </w:tcPr>
          <w:p w:rsidR="01D7AF3B" w:rsidP="55A59C11" w:rsidRDefault="01D7AF3B" w14:paraId="35DF76CE" w14:textId="530706FB">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VP8, VP9, Opus</w:t>
            </w:r>
          </w:p>
        </w:tc>
        <w:tc>
          <w:tcPr>
            <w:tcW w:w="1650" w:type="dxa"/>
            <w:shd w:val="clear" w:color="auto" w:fill="EDEDED" w:themeFill="accent3" w:themeFillTint="33"/>
            <w:tcMar/>
            <w:vAlign w:val="center"/>
          </w:tcPr>
          <w:p w:rsidR="01D7AF3B" w:rsidP="55A59C11" w:rsidRDefault="01D7AF3B" w14:paraId="1EE5CE3E" w14:textId="38146956">
            <w:pPr>
              <w:spacing w:before="0" w:beforeAutospacing="off" w:after="0" w:afterAutospacing="off"/>
              <w:rPr>
                <w:rFonts w:ascii="Times New Roman" w:hAnsi="Times New Roman" w:eastAsia="Times New Roman" w:cs="Times New Roman"/>
                <w:b w:val="1"/>
                <w:bCs w:val="1"/>
              </w:rPr>
            </w:pPr>
            <w:r w:rsidRPr="55A59C11" w:rsidR="0443F04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HTML5 web videos</w:t>
            </w:r>
            <w:r>
              <w:br/>
            </w:r>
            <w:r w:rsidRPr="55A59C11" w:rsidR="0443F04E">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Embedded videos on modern websites for fast loading</w:t>
            </w:r>
          </w:p>
          <w:p w:rsidR="01D7AF3B" w:rsidP="55A59C11" w:rsidRDefault="01D7AF3B" w14:paraId="16D7AFE7" w14:textId="7462F31E">
            <w:pPr>
              <w:spacing w:before="0" w:beforeAutospacing="off" w:after="0" w:afterAutospacing="off"/>
              <w:jc w:val="center"/>
              <w:rPr>
                <w:rFonts w:ascii="Times New Roman" w:hAnsi="Times New Roman" w:eastAsia="Times New Roman" w:cs="Times New Roman"/>
              </w:rPr>
            </w:pPr>
          </w:p>
        </w:tc>
        <w:tc>
          <w:tcPr>
            <w:tcW w:w="2100" w:type="dxa"/>
            <w:shd w:val="clear" w:color="auto" w:fill="EDEDED" w:themeFill="accent3" w:themeFillTint="33"/>
            <w:tcMar/>
            <w:vAlign w:val="center"/>
          </w:tcPr>
          <w:p w:rsidR="01D7AF3B" w:rsidP="55A59C11" w:rsidRDefault="01D7AF3B" w14:paraId="0799CEBC" w14:textId="0DE3A76B">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Open-source, good for browsers</w:t>
            </w:r>
          </w:p>
        </w:tc>
        <w:tc>
          <w:tcPr>
            <w:tcW w:w="2325" w:type="dxa"/>
            <w:shd w:val="clear" w:color="auto" w:fill="EDEDED" w:themeFill="accent3" w:themeFillTint="33"/>
            <w:tcMar/>
            <w:vAlign w:val="center"/>
          </w:tcPr>
          <w:p w:rsidR="01D7AF3B" w:rsidP="55A59C11" w:rsidRDefault="01D7AF3B" w14:paraId="3DCCF286" w14:textId="6C9B0791">
            <w:pPr>
              <w:spacing w:before="0" w:beforeAutospacing="off" w:after="0" w:afterAutospacing="off"/>
              <w:jc w:val="center"/>
              <w:rPr>
                <w:rFonts w:ascii="Times New Roman" w:hAnsi="Times New Roman" w:eastAsia="Times New Roman" w:cs="Times New Roman"/>
              </w:rPr>
            </w:pPr>
            <w:r w:rsidRPr="55A59C11" w:rsidR="7A59ECA0">
              <w:rPr>
                <w:rFonts w:ascii="Times New Roman" w:hAnsi="Times New Roman" w:eastAsia="Times New Roman" w:cs="Times New Roman"/>
              </w:rPr>
              <w:t>Limited hardware playback support</w:t>
            </w:r>
          </w:p>
        </w:tc>
      </w:tr>
    </w:tbl>
    <w:p w:rsidR="7C292E32" w:rsidP="55A59C11" w:rsidRDefault="7C292E32" w14:paraId="38D5A466" w14:textId="7A58D899">
      <w:pPr>
        <w:rPr>
          <w:rFonts w:ascii="Times New Roman" w:hAnsi="Times New Roman" w:eastAsia="Times New Roman" w:cs="Times New Roman"/>
        </w:rPr>
      </w:pPr>
    </w:p>
    <w:p w:rsidR="55A59C11" w:rsidP="55A59C11" w:rsidRDefault="55A59C11" w14:paraId="5FD84BE8" w14:textId="4DF706A6">
      <w:pPr>
        <w:rPr>
          <w:rFonts w:ascii="Times New Roman" w:hAnsi="Times New Roman" w:eastAsia="Times New Roman" w:cs="Times New Roman"/>
        </w:rPr>
      </w:pPr>
    </w:p>
    <w:p w:rsidR="55A59C11" w:rsidP="55A59C11" w:rsidRDefault="55A59C11" w14:paraId="094485C7" w14:textId="49F2446A">
      <w:pPr>
        <w:rPr>
          <w:rFonts w:ascii="Times New Roman" w:hAnsi="Times New Roman" w:eastAsia="Times New Roman" w:cs="Times New Roman"/>
        </w:rPr>
      </w:pPr>
    </w:p>
    <w:p w:rsidR="55A59C11" w:rsidP="55A59C11" w:rsidRDefault="55A59C11" w14:paraId="25AA507B" w14:textId="7071311E">
      <w:pPr>
        <w:rPr>
          <w:rFonts w:ascii="Times New Roman" w:hAnsi="Times New Roman" w:eastAsia="Times New Roman" w:cs="Times New Roman"/>
        </w:rPr>
      </w:pPr>
    </w:p>
    <w:p w:rsidR="55A59C11" w:rsidP="55A59C11" w:rsidRDefault="55A59C11" w14:paraId="08627EEE" w14:textId="23BB15CA">
      <w:pPr>
        <w:rPr>
          <w:rFonts w:ascii="Times New Roman" w:hAnsi="Times New Roman" w:eastAsia="Times New Roman" w:cs="Times New Roman"/>
        </w:rPr>
      </w:pPr>
    </w:p>
    <w:p w:rsidR="55A59C11" w:rsidP="55A59C11" w:rsidRDefault="55A59C11" w14:paraId="603C83BD" w14:textId="215CF1F3">
      <w:pPr>
        <w:rPr>
          <w:rFonts w:ascii="Times New Roman" w:hAnsi="Times New Roman" w:eastAsia="Times New Roman" w:cs="Times New Roman"/>
        </w:rPr>
      </w:pPr>
    </w:p>
    <w:p w:rsidR="55A59C11" w:rsidP="55A59C11" w:rsidRDefault="55A59C11" w14:paraId="0E369FB0" w14:textId="4EBF8EE7">
      <w:pPr>
        <w:rPr>
          <w:rFonts w:ascii="Times New Roman" w:hAnsi="Times New Roman" w:eastAsia="Times New Roman" w:cs="Times New Roman"/>
        </w:rPr>
      </w:pPr>
    </w:p>
    <w:p w:rsidR="55A59C11" w:rsidP="55A59C11" w:rsidRDefault="55A59C11" w14:paraId="10906FBB" w14:textId="06F566FD">
      <w:pPr>
        <w:rPr>
          <w:rFonts w:ascii="Times New Roman" w:hAnsi="Times New Roman" w:eastAsia="Times New Roman" w:cs="Times New Roman"/>
        </w:rPr>
      </w:pPr>
    </w:p>
    <w:p w:rsidR="55A59C11" w:rsidP="55A59C11" w:rsidRDefault="55A59C11" w14:paraId="4C99DAAD" w14:textId="374B580B">
      <w:pPr>
        <w:rPr>
          <w:rFonts w:ascii="Times New Roman" w:hAnsi="Times New Roman" w:eastAsia="Times New Roman" w:cs="Times New Roman"/>
        </w:rPr>
      </w:pPr>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1080"/>
        <w:gridCol w:w="1755"/>
        <w:gridCol w:w="3615"/>
        <w:gridCol w:w="2970"/>
      </w:tblGrid>
      <w:tr w:rsidR="55A59C11" w:rsidTr="55A59C11" w14:paraId="79581C0D">
        <w:trPr>
          <w:trHeight w:val="300"/>
        </w:trPr>
        <w:tc>
          <w:tcPr>
            <w:tcW w:w="10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331DE455" w14:textId="15D43813">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Codec</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435FA26D" w14:textId="5D1C072C">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Type</w:t>
            </w:r>
          </w:p>
        </w:tc>
        <w:tc>
          <w:tcPr>
            <w:tcW w:w="36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36CA1E17" w14:textId="4D411340">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Key Features</w:t>
            </w:r>
          </w:p>
        </w:tc>
        <w:tc>
          <w:tcPr>
            <w:tcW w:w="29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730DE162" w14:textId="68DCAF83">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Used By / Applications</w:t>
            </w:r>
          </w:p>
        </w:tc>
      </w:tr>
      <w:tr w:rsidR="55A59C11" w:rsidTr="55A59C11" w14:paraId="3D1DF886">
        <w:trPr>
          <w:trHeight w:val="300"/>
        </w:trPr>
        <w:tc>
          <w:tcPr>
            <w:tcW w:w="10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65ED8B57" w14:textId="3DBEC22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H.264 (AVC)</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7B8CABFA" w14:textId="5F34D34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Advanced Video Coding</w:t>
            </w:r>
          </w:p>
        </w:tc>
        <w:tc>
          <w:tcPr>
            <w:tcW w:w="36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58CCBA73" w14:textId="394E9D2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Most widely used</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w:t>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Good</w:t>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quality with decent compression</w:t>
            </w:r>
          </w:p>
        </w:tc>
        <w:tc>
          <w:tcPr>
            <w:tcW w:w="29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08457D09" w14:textId="49DA19F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YouTube</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Zoom</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Netflix</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CCTV systems</w:t>
            </w:r>
          </w:p>
        </w:tc>
      </w:tr>
      <w:tr w:rsidR="55A59C11" w:rsidTr="55A59C11" w14:paraId="61CC9A4B">
        <w:trPr>
          <w:trHeight w:val="300"/>
        </w:trPr>
        <w:tc>
          <w:tcPr>
            <w:tcW w:w="10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6B759C99" w14:textId="7F680D1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H.265 (HEVC)</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1A8BAB0B" w14:textId="58E8B7A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High Efficiency Video Coding</w:t>
            </w:r>
          </w:p>
        </w:tc>
        <w:tc>
          <w:tcPr>
            <w:tcW w:w="36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1E0DA512" w14:textId="0EE1727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Successor to H.264</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~50% smaller file sizes at same quality</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Higher decoding complexity</w:t>
            </w:r>
          </w:p>
        </w:tc>
        <w:tc>
          <w:tcPr>
            <w:tcW w:w="29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4020F761" w14:textId="4BC7A7C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- 4K Streaming</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Blu-ray Discs</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Apple devices</w:t>
            </w:r>
          </w:p>
        </w:tc>
      </w:tr>
      <w:tr w:rsidR="55A59C11" w:rsidTr="55A59C11" w14:paraId="32F297DC">
        <w:trPr>
          <w:trHeight w:val="300"/>
        </w:trPr>
        <w:tc>
          <w:tcPr>
            <w:tcW w:w="10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16F98A8A" w14:textId="3A3FEA6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VP8 / VP9</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29EB20DA" w14:textId="0E8CBF1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Open-source</w:t>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(Google)</w:t>
            </w:r>
          </w:p>
        </w:tc>
        <w:tc>
          <w:tcPr>
            <w:tcW w:w="36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1AD75488" w14:textId="4FE0B0E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Alternatives to H.264/H.265</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Used in </w:t>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WebM</w:t>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format</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Efficient for web use</w:t>
            </w:r>
          </w:p>
        </w:tc>
        <w:tc>
          <w:tcPr>
            <w:tcW w:w="29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773A6B3E" w14:textId="54D48D7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YouTube</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Google Meet</w:t>
            </w:r>
          </w:p>
        </w:tc>
      </w:tr>
      <w:tr w:rsidR="55A59C11" w:rsidTr="55A59C11" w14:paraId="75DA304D">
        <w:trPr>
          <w:trHeight w:val="300"/>
        </w:trPr>
        <w:tc>
          <w:tcPr>
            <w:tcW w:w="10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14E94713" w14:textId="09B7DEA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AV1</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22BE1931" w14:textId="739D33C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Open-source</w:t>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(Alliance for Open Media)</w:t>
            </w:r>
          </w:p>
        </w:tc>
        <w:tc>
          <w:tcPr>
            <w:tcW w:w="36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0DDE296C" w14:textId="7BECE3F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Newest, highly efficient codec</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w:t>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Better</w:t>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compression than H.265</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Limited hardware support (growing)</w:t>
            </w:r>
          </w:p>
        </w:tc>
        <w:tc>
          <w:tcPr>
            <w:tcW w:w="29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4312E442" w14:textId="4C43190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Netflix (Premium)</w:t>
            </w:r>
            <w:r>
              <w:br/>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YouTube (High-quality streaming)</w:t>
            </w:r>
          </w:p>
        </w:tc>
      </w:tr>
    </w:tbl>
    <w:p w:rsidR="55A59C11" w:rsidP="55A59C11" w:rsidRDefault="55A59C11" w14:paraId="1655A6C5" w14:textId="6995E02D">
      <w:pPr>
        <w:rPr>
          <w:rFonts w:ascii="Times New Roman" w:hAnsi="Times New Roman" w:eastAsia="Times New Roman" w:cs="Times New Roman"/>
        </w:rPr>
      </w:pPr>
    </w:p>
    <w:p w:rsidR="7C292E32" w:rsidP="55A59C11" w:rsidRDefault="7C292E32" w14:paraId="05595847" w14:textId="46496326">
      <w:pPr>
        <w:rPr>
          <w:rFonts w:ascii="Times New Roman" w:hAnsi="Times New Roman" w:eastAsia="Times New Roman" w:cs="Times New Roman"/>
          <w:b w:val="1"/>
          <w:bCs w:val="1"/>
        </w:rPr>
      </w:pPr>
    </w:p>
    <w:p w:rsidR="01D7AF3B" w:rsidP="7C292E32" w:rsidRDefault="01D7AF3B" w14:paraId="5735EDD3" w14:textId="41BF55DC">
      <w:pPr>
        <w:pStyle w:val="Normal"/>
        <w:spacing w:before="240" w:beforeAutospacing="off" w:after="240" w:afterAutospacing="off"/>
        <w:ind w:left="0"/>
        <w:rPr>
          <w:rFonts w:ascii="Times New Roman" w:hAnsi="Times New Roman" w:eastAsia="Times New Roman" w:cs="Times New Roman"/>
          <w:b w:val="1"/>
          <w:bCs w:val="1"/>
          <w:noProof w:val="0"/>
          <w:sz w:val="28"/>
          <w:szCs w:val="28"/>
          <w:lang w:val="en-US"/>
        </w:rPr>
      </w:pPr>
      <w:r w:rsidRPr="55A59C11" w:rsidR="5AE34811">
        <w:rPr>
          <w:rFonts w:ascii="Times New Roman" w:hAnsi="Times New Roman" w:eastAsia="Times New Roman" w:cs="Times New Roman"/>
          <w:b w:val="1"/>
          <w:bCs w:val="1"/>
          <w:noProof w:val="0"/>
          <w:sz w:val="28"/>
          <w:szCs w:val="28"/>
          <w:lang w:val="en-US"/>
        </w:rPr>
        <w:t>VIDEO STANDARDS</w:t>
      </w:r>
    </w:p>
    <w:p w:rsidR="6BEAFDD5" w:rsidP="55A59C11" w:rsidRDefault="6BEAFDD5" w14:paraId="44B6D10F" w14:textId="73C29467">
      <w:pPr>
        <w:spacing w:before="240" w:beforeAutospacing="off" w:after="240" w:afterAutospacing="off"/>
        <w:ind w:left="0"/>
        <w:rPr>
          <w:rFonts w:ascii="Times New Roman" w:hAnsi="Times New Roman" w:eastAsia="Times New Roman" w:cs="Times New Roman"/>
          <w:noProof w:val="0"/>
          <w:sz w:val="28"/>
          <w:szCs w:val="28"/>
          <w:lang w:val="en-US"/>
        </w:rPr>
      </w:pPr>
      <w:r w:rsidRPr="55A59C11" w:rsidR="5AE34811">
        <w:rPr>
          <w:rFonts w:ascii="Times New Roman" w:hAnsi="Times New Roman" w:eastAsia="Times New Roman" w:cs="Times New Roman"/>
          <w:b w:val="1"/>
          <w:bCs w:val="1"/>
          <w:noProof w:val="0"/>
          <w:sz w:val="28"/>
          <w:szCs w:val="28"/>
          <w:lang w:val="en-US"/>
        </w:rPr>
        <w:t>Television broadcast standards</w:t>
      </w:r>
      <w:r w:rsidRPr="55A59C11" w:rsidR="5AE34811">
        <w:rPr>
          <w:rFonts w:ascii="Times New Roman" w:hAnsi="Times New Roman" w:eastAsia="Times New Roman" w:cs="Times New Roman"/>
          <w:noProof w:val="0"/>
          <w:sz w:val="28"/>
          <w:szCs w:val="28"/>
          <w:lang w:val="en-US"/>
        </w:rPr>
        <w:t xml:space="preserve"> developed to define how video signals are encoded, transmitted, and displayed on TVs across different regions of the world.</w:t>
      </w:r>
    </w:p>
    <w:p w:rsidR="6BEAFDD5" w:rsidP="7C292E32" w:rsidRDefault="6BEAFDD5" w14:paraId="1FCFD45E" w14:textId="0D7A7703">
      <w:pPr>
        <w:pStyle w:val="ListParagraph"/>
        <w:numPr>
          <w:ilvl w:val="0"/>
          <w:numId w:val="340"/>
        </w:numPr>
        <w:spacing w:before="240" w:beforeAutospacing="off" w:after="240" w:afterAutospacing="off"/>
        <w:rPr>
          <w:rFonts w:ascii="Times New Roman" w:hAnsi="Times New Roman" w:eastAsia="Times New Roman" w:cs="Times New Roman"/>
          <w:noProof w:val="0"/>
          <w:sz w:val="28"/>
          <w:szCs w:val="28"/>
          <w:lang w:val="en-US"/>
        </w:rPr>
      </w:pPr>
      <w:r w:rsidRPr="55A59C11" w:rsidR="20D21603">
        <w:rPr>
          <w:rFonts w:ascii="Times New Roman" w:hAnsi="Times New Roman" w:eastAsia="Times New Roman" w:cs="Times New Roman"/>
          <w:b w:val="1"/>
          <w:bCs w:val="1"/>
          <w:noProof w:val="0"/>
          <w:sz w:val="28"/>
          <w:szCs w:val="28"/>
          <w:lang w:val="en-US"/>
        </w:rPr>
        <w:t>NTSC (National Television System Committee)</w:t>
      </w:r>
    </w:p>
    <w:p w:rsidR="6BEAFDD5" w:rsidP="7C292E32" w:rsidRDefault="6BEAFDD5" w14:paraId="36E789AA" w14:textId="409A0967">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br/>
      </w:r>
      <w:r w:rsidRPr="55A59C11" w:rsidR="20D21603">
        <w:rPr>
          <w:rFonts w:ascii="Times New Roman" w:hAnsi="Times New Roman" w:eastAsia="Times New Roman" w:cs="Times New Roman"/>
          <w:noProof w:val="0"/>
          <w:sz w:val="28"/>
          <w:szCs w:val="28"/>
          <w:lang w:val="en-US"/>
        </w:rPr>
        <w:t xml:space="preserve"> Developed in the U.S. in the 1940s and updated in the 1950s to support color TV. It matches the 60 Hz electrical system by running at 30 fps (29.97 fps) with 525 interlaced lines. </w:t>
      </w:r>
    </w:p>
    <w:p w:rsidR="6BEAFDD5" w:rsidP="7C292E32" w:rsidRDefault="6BEAFDD5" w14:paraId="6322D0DA" w14:textId="421C7A44">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6BEAFDD5" w:rsidP="7C292E32" w:rsidRDefault="6BEAFDD5" w14:paraId="5B998FEA" w14:textId="45CD164B">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5A59C11" w:rsidR="20D21603">
        <w:rPr>
          <w:rFonts w:ascii="Times New Roman" w:hAnsi="Times New Roman" w:eastAsia="Times New Roman" w:cs="Times New Roman"/>
          <w:noProof w:val="0"/>
          <w:sz w:val="28"/>
          <w:szCs w:val="28"/>
          <w:lang w:val="en-US"/>
        </w:rPr>
        <w:t xml:space="preserve">Used primarily in </w:t>
      </w:r>
      <w:r w:rsidRPr="55A59C11" w:rsidR="20D21603">
        <w:rPr>
          <w:rFonts w:ascii="Times New Roman" w:hAnsi="Times New Roman" w:eastAsia="Times New Roman" w:cs="Times New Roman"/>
          <w:b w:val="1"/>
          <w:bCs w:val="1"/>
          <w:noProof w:val="0"/>
          <w:sz w:val="28"/>
          <w:szCs w:val="28"/>
          <w:lang w:val="en-US"/>
        </w:rPr>
        <w:t>North America, Japan</w:t>
      </w:r>
      <w:r w:rsidRPr="55A59C11" w:rsidR="20D21603">
        <w:rPr>
          <w:rFonts w:ascii="Times New Roman" w:hAnsi="Times New Roman" w:eastAsia="Times New Roman" w:cs="Times New Roman"/>
          <w:noProof w:val="0"/>
          <w:sz w:val="28"/>
          <w:szCs w:val="28"/>
          <w:lang w:val="en-US"/>
        </w:rPr>
        <w:t xml:space="preserve">, and parts of </w:t>
      </w:r>
      <w:r w:rsidRPr="55A59C11" w:rsidR="20D21603">
        <w:rPr>
          <w:rFonts w:ascii="Times New Roman" w:hAnsi="Times New Roman" w:eastAsia="Times New Roman" w:cs="Times New Roman"/>
          <w:b w:val="1"/>
          <w:bCs w:val="1"/>
          <w:noProof w:val="0"/>
          <w:sz w:val="28"/>
          <w:szCs w:val="28"/>
          <w:lang w:val="en-US"/>
        </w:rPr>
        <w:t>South America</w:t>
      </w:r>
      <w:r w:rsidRPr="55A59C11" w:rsidR="20D21603">
        <w:rPr>
          <w:rFonts w:ascii="Times New Roman" w:hAnsi="Times New Roman" w:eastAsia="Times New Roman" w:cs="Times New Roman"/>
          <w:noProof w:val="0"/>
          <w:sz w:val="28"/>
          <w:szCs w:val="28"/>
          <w:lang w:val="en-US"/>
        </w:rPr>
        <w:t>.</w:t>
      </w:r>
    </w:p>
    <w:p w:rsidR="6BEAFDD5" w:rsidP="7C292E32" w:rsidRDefault="6BEAFDD5" w14:paraId="044EB6FE" w14:textId="6D6FBA8E">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6BEAFDD5" w:rsidP="7C292E32" w:rsidRDefault="6BEAFDD5" w14:paraId="637F9249" w14:textId="30A24A6A">
      <w:pPr>
        <w:pStyle w:val="ListParagraph"/>
        <w:numPr>
          <w:ilvl w:val="0"/>
          <w:numId w:val="340"/>
        </w:numPr>
        <w:spacing w:before="240" w:beforeAutospacing="off" w:after="240" w:afterAutospacing="off"/>
        <w:rPr>
          <w:rFonts w:ascii="Times New Roman" w:hAnsi="Times New Roman" w:eastAsia="Times New Roman" w:cs="Times New Roman"/>
          <w:noProof w:val="0"/>
          <w:sz w:val="28"/>
          <w:szCs w:val="28"/>
          <w:lang w:val="en-US"/>
        </w:rPr>
      </w:pPr>
      <w:r w:rsidRPr="55A59C11" w:rsidR="20D21603">
        <w:rPr>
          <w:rFonts w:ascii="Times New Roman" w:hAnsi="Times New Roman" w:eastAsia="Times New Roman" w:cs="Times New Roman"/>
          <w:b w:val="1"/>
          <w:bCs w:val="1"/>
          <w:noProof w:val="0"/>
          <w:sz w:val="28"/>
          <w:szCs w:val="28"/>
          <w:lang w:val="en-US"/>
        </w:rPr>
        <w:t>PAL (Phase Alternating Line)</w:t>
      </w:r>
    </w:p>
    <w:p w:rsidR="6BEAFDD5" w:rsidP="7C292E32" w:rsidRDefault="6BEAFDD5" w14:paraId="6F5D27B5" w14:textId="777BD2BC">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br/>
      </w:r>
      <w:r w:rsidRPr="55A59C11" w:rsidR="20D21603">
        <w:rPr>
          <w:rFonts w:ascii="Times New Roman" w:hAnsi="Times New Roman" w:eastAsia="Times New Roman" w:cs="Times New Roman"/>
          <w:noProof w:val="0"/>
          <w:sz w:val="28"/>
          <w:szCs w:val="28"/>
          <w:lang w:val="en-US"/>
        </w:rPr>
        <w:t xml:space="preserve"> Designed in Germany to address color issues in NTSC. PAL has 625 lines and a frame rate of 25 fps, aligning with 50 Hz electrical systems. </w:t>
      </w:r>
    </w:p>
    <w:p w:rsidR="6BEAFDD5" w:rsidP="7C292E32" w:rsidRDefault="6BEAFDD5" w14:paraId="3BF73439" w14:textId="464A851E">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5A59C11" w:rsidR="20D21603">
        <w:rPr>
          <w:rFonts w:ascii="Times New Roman" w:hAnsi="Times New Roman" w:eastAsia="Times New Roman" w:cs="Times New Roman"/>
          <w:noProof w:val="0"/>
          <w:sz w:val="28"/>
          <w:szCs w:val="28"/>
          <w:lang w:val="en-US"/>
        </w:rPr>
        <w:t xml:space="preserve">Used in </w:t>
      </w:r>
      <w:r w:rsidRPr="55A59C11" w:rsidR="20D21603">
        <w:rPr>
          <w:rFonts w:ascii="Times New Roman" w:hAnsi="Times New Roman" w:eastAsia="Times New Roman" w:cs="Times New Roman"/>
          <w:b w:val="1"/>
          <w:bCs w:val="1"/>
          <w:noProof w:val="0"/>
          <w:sz w:val="28"/>
          <w:szCs w:val="28"/>
          <w:lang w:val="en-US"/>
        </w:rPr>
        <w:t>Europe, Asia</w:t>
      </w:r>
      <w:r w:rsidRPr="55A59C11" w:rsidR="20D21603">
        <w:rPr>
          <w:rFonts w:ascii="Times New Roman" w:hAnsi="Times New Roman" w:eastAsia="Times New Roman" w:cs="Times New Roman"/>
          <w:noProof w:val="0"/>
          <w:sz w:val="28"/>
          <w:szCs w:val="28"/>
          <w:lang w:val="en-US"/>
        </w:rPr>
        <w:t xml:space="preserve">, and </w:t>
      </w:r>
      <w:r w:rsidRPr="55A59C11" w:rsidR="20D21603">
        <w:rPr>
          <w:rFonts w:ascii="Times New Roman" w:hAnsi="Times New Roman" w:eastAsia="Times New Roman" w:cs="Times New Roman"/>
          <w:b w:val="1"/>
          <w:bCs w:val="1"/>
          <w:noProof w:val="0"/>
          <w:sz w:val="28"/>
          <w:szCs w:val="28"/>
          <w:lang w:val="en-US"/>
        </w:rPr>
        <w:t>Africa</w:t>
      </w:r>
      <w:r w:rsidRPr="55A59C11" w:rsidR="20D21603">
        <w:rPr>
          <w:rFonts w:ascii="Times New Roman" w:hAnsi="Times New Roman" w:eastAsia="Times New Roman" w:cs="Times New Roman"/>
          <w:noProof w:val="0"/>
          <w:sz w:val="28"/>
          <w:szCs w:val="28"/>
          <w:lang w:val="en-US"/>
        </w:rPr>
        <w:t>.</w:t>
      </w:r>
    </w:p>
    <w:p w:rsidR="6BEAFDD5" w:rsidP="7C292E32" w:rsidRDefault="6BEAFDD5" w14:paraId="39288810" w14:textId="44AF6406">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6BEAFDD5" w:rsidP="7C292E32" w:rsidRDefault="6BEAFDD5" w14:paraId="0CB0B65F" w14:textId="2CCAD78E">
      <w:pPr>
        <w:pStyle w:val="ListParagraph"/>
        <w:numPr>
          <w:ilvl w:val="0"/>
          <w:numId w:val="340"/>
        </w:numPr>
        <w:spacing w:before="240" w:beforeAutospacing="off" w:after="240" w:afterAutospacing="off"/>
        <w:rPr>
          <w:rFonts w:ascii="Times New Roman" w:hAnsi="Times New Roman" w:eastAsia="Times New Roman" w:cs="Times New Roman"/>
          <w:noProof w:val="0"/>
          <w:sz w:val="28"/>
          <w:szCs w:val="28"/>
          <w:lang w:val="en-US"/>
        </w:rPr>
      </w:pPr>
      <w:r w:rsidRPr="55A59C11" w:rsidR="20D21603">
        <w:rPr>
          <w:rFonts w:ascii="Times New Roman" w:hAnsi="Times New Roman" w:eastAsia="Times New Roman" w:cs="Times New Roman"/>
          <w:b w:val="1"/>
          <w:bCs w:val="1"/>
          <w:noProof w:val="0"/>
          <w:sz w:val="28"/>
          <w:szCs w:val="28"/>
          <w:lang w:val="en-US"/>
        </w:rPr>
        <w:t xml:space="preserve">SECAM (Sequential </w:t>
      </w:r>
      <w:r w:rsidRPr="55A59C11" w:rsidR="20D21603">
        <w:rPr>
          <w:rFonts w:ascii="Times New Roman" w:hAnsi="Times New Roman" w:eastAsia="Times New Roman" w:cs="Times New Roman"/>
          <w:b w:val="1"/>
          <w:bCs w:val="1"/>
          <w:noProof w:val="0"/>
          <w:sz w:val="28"/>
          <w:szCs w:val="28"/>
          <w:lang w:val="en-US"/>
        </w:rPr>
        <w:t>Colour</w:t>
      </w:r>
      <w:r w:rsidRPr="55A59C11" w:rsidR="20D21603">
        <w:rPr>
          <w:rFonts w:ascii="Times New Roman" w:hAnsi="Times New Roman" w:eastAsia="Times New Roman" w:cs="Times New Roman"/>
          <w:b w:val="1"/>
          <w:bCs w:val="1"/>
          <w:noProof w:val="0"/>
          <w:sz w:val="28"/>
          <w:szCs w:val="28"/>
          <w:lang w:val="en-US"/>
        </w:rPr>
        <w:t xml:space="preserve"> and </w:t>
      </w:r>
      <w:r w:rsidRPr="55A59C11" w:rsidR="20D21603">
        <w:rPr>
          <w:rFonts w:ascii="Times New Roman" w:hAnsi="Times New Roman" w:eastAsia="Times New Roman" w:cs="Times New Roman"/>
          <w:b w:val="1"/>
          <w:bCs w:val="1"/>
          <w:noProof w:val="0"/>
          <w:sz w:val="28"/>
          <w:szCs w:val="28"/>
          <w:lang w:val="en-US"/>
        </w:rPr>
        <w:t>Memory )</w:t>
      </w:r>
    </w:p>
    <w:p w:rsidR="6BEAFDD5" w:rsidP="7C292E32" w:rsidRDefault="6BEAFDD5" w14:paraId="1E14BC72" w14:textId="1F6010ED">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br/>
      </w:r>
      <w:r w:rsidRPr="55A59C11" w:rsidR="20D21603">
        <w:rPr>
          <w:rFonts w:ascii="Times New Roman" w:hAnsi="Times New Roman" w:eastAsia="Times New Roman" w:cs="Times New Roman"/>
          <w:noProof w:val="0"/>
          <w:sz w:val="28"/>
          <w:szCs w:val="28"/>
          <w:lang w:val="en-US"/>
        </w:rPr>
        <w:t xml:space="preserve"> Developed in France, SECAM also uses 625 lines and 25 fps but transmits color information differently (sequentially) to improve long-distance signal quality.</w:t>
      </w:r>
    </w:p>
    <w:p w:rsidR="6BEAFDD5" w:rsidP="7C292E32" w:rsidRDefault="6BEAFDD5" w14:paraId="52988960" w14:textId="57D44135">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6BEAFDD5" w:rsidP="55A59C11" w:rsidRDefault="6BEAFDD5" w14:paraId="523C98A1" w14:textId="04753E95">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r w:rsidRPr="55A59C11" w:rsidR="20D21603">
        <w:rPr>
          <w:rFonts w:ascii="Times New Roman" w:hAnsi="Times New Roman" w:eastAsia="Times New Roman" w:cs="Times New Roman"/>
          <w:noProof w:val="0"/>
          <w:sz w:val="28"/>
          <w:szCs w:val="28"/>
          <w:lang w:val="en-US"/>
        </w:rPr>
        <w:t xml:space="preserve"> Used in </w:t>
      </w:r>
      <w:r w:rsidRPr="55A59C11" w:rsidR="20D21603">
        <w:rPr>
          <w:rFonts w:ascii="Times New Roman" w:hAnsi="Times New Roman" w:eastAsia="Times New Roman" w:cs="Times New Roman"/>
          <w:b w:val="1"/>
          <w:bCs w:val="1"/>
          <w:noProof w:val="0"/>
          <w:sz w:val="28"/>
          <w:szCs w:val="28"/>
          <w:lang w:val="en-US"/>
        </w:rPr>
        <w:t>France, Eastern Europe</w:t>
      </w:r>
      <w:r w:rsidRPr="55A59C11" w:rsidR="20D21603">
        <w:rPr>
          <w:rFonts w:ascii="Times New Roman" w:hAnsi="Times New Roman" w:eastAsia="Times New Roman" w:cs="Times New Roman"/>
          <w:noProof w:val="0"/>
          <w:sz w:val="28"/>
          <w:szCs w:val="28"/>
          <w:lang w:val="en-US"/>
        </w:rPr>
        <w:t xml:space="preserve">, and </w:t>
      </w:r>
      <w:r w:rsidRPr="55A59C11" w:rsidR="20D21603">
        <w:rPr>
          <w:rFonts w:ascii="Times New Roman" w:hAnsi="Times New Roman" w:eastAsia="Times New Roman" w:cs="Times New Roman"/>
          <w:b w:val="1"/>
          <w:bCs w:val="1"/>
          <w:noProof w:val="0"/>
          <w:sz w:val="28"/>
          <w:szCs w:val="28"/>
          <w:lang w:val="en-US"/>
        </w:rPr>
        <w:t>parts of the Middle East and Africa</w:t>
      </w:r>
      <w:r w:rsidRPr="55A59C11" w:rsidR="20D21603">
        <w:rPr>
          <w:rFonts w:ascii="Times New Roman" w:hAnsi="Times New Roman" w:eastAsia="Times New Roman" w:cs="Times New Roman"/>
          <w:noProof w:val="0"/>
          <w:sz w:val="28"/>
          <w:szCs w:val="28"/>
          <w:lang w:val="en-US"/>
        </w:rPr>
        <w:t>.</w:t>
      </w:r>
    </w:p>
    <w:p w:rsidR="55A59C11" w:rsidP="55A59C11" w:rsidRDefault="55A59C11" w14:paraId="0D43CED1" w14:textId="00E4C1D2">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0974E39E" w:rsidP="55A59C11" w:rsidRDefault="0974E39E" w14:paraId="618AFB2B" w14:textId="00C779FF">
      <w:pPr>
        <w:pStyle w:val="Heading1"/>
        <w:jc w:val="left"/>
        <w:rPr>
          <w:rFonts w:ascii="Times New Roman" w:hAnsi="Times New Roman" w:eastAsia="Times New Roman" w:cs="Times New Roman"/>
          <w:b w:val="1"/>
          <w:bCs w:val="1"/>
          <w:noProof w:val="0"/>
          <w:sz w:val="32"/>
          <w:szCs w:val="32"/>
          <w:lang w:val="en-US"/>
        </w:rPr>
      </w:pPr>
      <w:bookmarkStart w:name="_Toc924301616" w:id="317561591"/>
      <w:r w:rsidRPr="55A59C11" w:rsidR="0974E39E">
        <w:rPr>
          <w:rFonts w:ascii="Times New Roman" w:hAnsi="Times New Roman" w:eastAsia="Times New Roman" w:cs="Times New Roman"/>
          <w:noProof w:val="0"/>
          <w:sz w:val="32"/>
          <w:szCs w:val="32"/>
          <w:lang w:val="en-US"/>
        </w:rPr>
        <w:t>3.Compression Techniques</w:t>
      </w:r>
      <w:bookmarkEnd w:id="317561591"/>
    </w:p>
    <w:p w:rsidR="0974E39E" w:rsidP="55A59C11" w:rsidRDefault="0974E39E" w14:paraId="552E9BEC" w14:textId="0A2736F6">
      <w:pPr>
        <w:pStyle w:val="Heading2"/>
        <w:rPr>
          <w:rFonts w:ascii="Times New Roman" w:hAnsi="Times New Roman" w:eastAsia="Times New Roman" w:cs="Times New Roman"/>
          <w:b w:val="1"/>
          <w:bCs w:val="1"/>
          <w:noProof w:val="0"/>
          <w:sz w:val="24"/>
          <w:szCs w:val="24"/>
          <w:lang w:val="en-US"/>
        </w:rPr>
      </w:pPr>
      <w:bookmarkStart w:name="_Toc1456213478" w:id="1786903901"/>
      <w:r w:rsidRPr="55A59C11" w:rsidR="0974E39E">
        <w:rPr>
          <w:rFonts w:ascii="Times New Roman" w:hAnsi="Times New Roman" w:eastAsia="Times New Roman" w:cs="Times New Roman"/>
          <w:noProof w:val="0"/>
          <w:lang w:val="en-US"/>
        </w:rPr>
        <w:t>3.1. SPATIAL (intraframe)</w:t>
      </w:r>
      <w:bookmarkEnd w:id="1786903901"/>
    </w:p>
    <w:p w:rsidR="0974E39E" w:rsidP="55A59C11" w:rsidRDefault="0974E39E" w14:paraId="7952A630" w14:textId="7C7E4F2C">
      <w:pPr>
        <w:pStyle w:val="ListParagraph"/>
        <w:numPr>
          <w:ilvl w:val="0"/>
          <w:numId w:val="325"/>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0974E39E">
        <w:rPr>
          <w:rFonts w:ascii="Times New Roman" w:hAnsi="Times New Roman" w:eastAsia="Times New Roman" w:cs="Times New Roman"/>
          <w:b w:val="0"/>
          <w:bCs w:val="0"/>
          <w:noProof w:val="0"/>
          <w:sz w:val="28"/>
          <w:szCs w:val="28"/>
          <w:lang w:val="en-US"/>
        </w:rPr>
        <w:t>Works within a single frame (like a JPEG image).</w:t>
      </w:r>
    </w:p>
    <w:p w:rsidR="0974E39E" w:rsidP="55A59C11" w:rsidRDefault="0974E39E" w14:paraId="0DF3D5C5" w14:textId="0E52E2E3">
      <w:pPr>
        <w:pStyle w:val="ListParagraph"/>
        <w:numPr>
          <w:ilvl w:val="0"/>
          <w:numId w:val="325"/>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0974E39E">
        <w:rPr>
          <w:rFonts w:ascii="Times New Roman" w:hAnsi="Times New Roman" w:eastAsia="Times New Roman" w:cs="Times New Roman"/>
          <w:b w:val="0"/>
          <w:bCs w:val="0"/>
          <w:noProof w:val="0"/>
          <w:sz w:val="28"/>
          <w:szCs w:val="28"/>
          <w:lang w:val="en-US"/>
        </w:rPr>
        <w:t>Compresses redundant pixel data in areas with similar color or texture.</w:t>
      </w:r>
    </w:p>
    <w:p w:rsidR="0974E39E" w:rsidP="55A59C11" w:rsidRDefault="0974E39E" w14:paraId="6C56344A" w14:textId="0C228BFD">
      <w:pPr>
        <w:pStyle w:val="ListParagraph"/>
        <w:numPr>
          <w:ilvl w:val="0"/>
          <w:numId w:val="325"/>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0974E39E">
        <w:rPr>
          <w:rFonts w:ascii="Times New Roman" w:hAnsi="Times New Roman" w:eastAsia="Times New Roman" w:cs="Times New Roman"/>
          <w:b w:val="0"/>
          <w:bCs w:val="0"/>
          <w:noProof w:val="0"/>
          <w:sz w:val="28"/>
          <w:szCs w:val="28"/>
          <w:lang w:val="en-US"/>
        </w:rPr>
        <w:t>Reduces file size by eliminating unnecessary details in static regions of a frame.</w:t>
      </w:r>
    </w:p>
    <w:p w:rsidR="0974E39E" w:rsidP="55A59C11" w:rsidRDefault="0974E39E" w14:paraId="5B199757" w14:textId="1A2D7C83">
      <w:pPr>
        <w:pStyle w:val="Heading2"/>
        <w:rPr>
          <w:rFonts w:ascii="Times New Roman" w:hAnsi="Times New Roman" w:eastAsia="Times New Roman" w:cs="Times New Roman"/>
          <w:b w:val="1"/>
          <w:bCs w:val="1"/>
          <w:noProof w:val="0"/>
          <w:sz w:val="24"/>
          <w:szCs w:val="24"/>
          <w:lang w:val="en-US"/>
        </w:rPr>
      </w:pPr>
      <w:bookmarkStart w:name="_Toc41067645" w:id="1483042145"/>
      <w:r w:rsidRPr="55A59C11" w:rsidR="0974E39E">
        <w:rPr>
          <w:rFonts w:ascii="Times New Roman" w:hAnsi="Times New Roman" w:eastAsia="Times New Roman" w:cs="Times New Roman"/>
          <w:noProof w:val="0"/>
          <w:lang w:val="en-US"/>
        </w:rPr>
        <w:t>3.2. Temporal (Interframe)</w:t>
      </w:r>
      <w:bookmarkEnd w:id="1483042145"/>
    </w:p>
    <w:p w:rsidR="0974E39E" w:rsidP="55A59C11" w:rsidRDefault="0974E39E" w14:paraId="51875E91" w14:textId="00247E86">
      <w:pPr>
        <w:pStyle w:val="ListParagraph"/>
        <w:numPr>
          <w:ilvl w:val="0"/>
          <w:numId w:val="326"/>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0974E39E">
        <w:rPr>
          <w:rFonts w:ascii="Times New Roman" w:hAnsi="Times New Roman" w:eastAsia="Times New Roman" w:cs="Times New Roman"/>
          <w:noProof w:val="0"/>
          <w:sz w:val="28"/>
          <w:szCs w:val="28"/>
          <w:lang w:val="en-US"/>
        </w:rPr>
        <w:t>Works across multiple frames.</w:t>
      </w:r>
    </w:p>
    <w:p w:rsidR="0974E39E" w:rsidP="55A59C11" w:rsidRDefault="0974E39E" w14:paraId="28CF33C2" w14:textId="13D6F1BB">
      <w:pPr>
        <w:pStyle w:val="ListParagraph"/>
        <w:numPr>
          <w:ilvl w:val="0"/>
          <w:numId w:val="326"/>
        </w:numPr>
        <w:spacing w:before="240" w:beforeAutospacing="off" w:after="240" w:afterAutospacing="off"/>
        <w:rPr>
          <w:rFonts w:ascii="Times New Roman" w:hAnsi="Times New Roman" w:eastAsia="Times New Roman" w:cs="Times New Roman"/>
          <w:noProof w:val="0"/>
          <w:sz w:val="28"/>
          <w:szCs w:val="28"/>
          <w:lang w:val="en-US"/>
        </w:rPr>
      </w:pPr>
      <w:r w:rsidRPr="55A59C11" w:rsidR="0974E39E">
        <w:rPr>
          <w:rFonts w:ascii="Times New Roman" w:hAnsi="Times New Roman" w:eastAsia="Times New Roman" w:cs="Times New Roman"/>
          <w:noProof w:val="0"/>
          <w:sz w:val="28"/>
          <w:szCs w:val="28"/>
          <w:lang w:val="en-US"/>
        </w:rPr>
        <w:t>Tracks change between consecutive frames and stores only the differences (motion).</w:t>
      </w:r>
    </w:p>
    <w:p w:rsidR="0974E39E" w:rsidP="55A59C11" w:rsidRDefault="0974E39E" w14:paraId="5A6B2C22" w14:textId="09BFD435">
      <w:pPr>
        <w:pStyle w:val="ListParagraph"/>
        <w:numPr>
          <w:ilvl w:val="0"/>
          <w:numId w:val="326"/>
        </w:numPr>
        <w:spacing w:before="240" w:beforeAutospacing="off" w:after="240" w:afterAutospacing="off"/>
        <w:rPr>
          <w:rFonts w:ascii="Times New Roman" w:hAnsi="Times New Roman" w:eastAsia="Times New Roman" w:cs="Times New Roman"/>
          <w:noProof w:val="0"/>
          <w:sz w:val="28"/>
          <w:szCs w:val="28"/>
          <w:lang w:val="en-US"/>
        </w:rPr>
      </w:pPr>
      <w:r w:rsidRPr="55A59C11" w:rsidR="0974E39E">
        <w:rPr>
          <w:rFonts w:ascii="Times New Roman" w:hAnsi="Times New Roman" w:eastAsia="Times New Roman" w:cs="Times New Roman"/>
          <w:noProof w:val="0"/>
          <w:sz w:val="28"/>
          <w:szCs w:val="28"/>
          <w:lang w:val="en-US"/>
        </w:rPr>
        <w:t>Uses motion estimation and compensation to avoid storing similar data repeatedly.</w:t>
      </w:r>
    </w:p>
    <w:p w:rsidR="0974E39E" w:rsidP="55A59C11" w:rsidRDefault="0974E39E" w14:paraId="514CBB31" w14:textId="149D8D1E">
      <w:pPr>
        <w:pStyle w:val="ListParagraph"/>
        <w:numPr>
          <w:ilvl w:val="0"/>
          <w:numId w:val="326"/>
        </w:numPr>
        <w:spacing w:before="240" w:beforeAutospacing="off" w:after="240" w:afterAutospacing="off"/>
        <w:rPr>
          <w:rFonts w:ascii="Times New Roman" w:hAnsi="Times New Roman" w:eastAsia="Times New Roman" w:cs="Times New Roman"/>
          <w:noProof w:val="0"/>
          <w:sz w:val="28"/>
          <w:szCs w:val="28"/>
          <w:lang w:val="en-US"/>
        </w:rPr>
      </w:pPr>
      <w:r w:rsidRPr="55A59C11" w:rsidR="0974E39E">
        <w:rPr>
          <w:rFonts w:ascii="Times New Roman" w:hAnsi="Times New Roman" w:eastAsia="Times New Roman" w:cs="Times New Roman"/>
          <w:noProof w:val="0"/>
          <w:sz w:val="28"/>
          <w:szCs w:val="28"/>
          <w:lang w:val="en-US"/>
        </w:rPr>
        <w:t>Significantly reduces data in scenes with little movement.</w:t>
      </w:r>
    </w:p>
    <w:p w:rsidR="0974E39E" w:rsidP="55A59C11" w:rsidRDefault="0974E39E" w14:paraId="611A4B09" w14:textId="14619E13">
      <w:pPr>
        <w:spacing w:before="240" w:beforeAutospacing="off" w:after="240" w:afterAutospacing="off"/>
        <w:ind w:left="0"/>
        <w:jc w:val="center"/>
        <w:rPr>
          <w:rFonts w:ascii="Times New Roman" w:hAnsi="Times New Roman" w:eastAsia="Times New Roman" w:cs="Times New Roman"/>
        </w:rPr>
      </w:pPr>
      <w:r w:rsidR="0974E39E">
        <w:drawing>
          <wp:inline wp14:editId="7D77F82E" wp14:anchorId="516C8E8C">
            <wp:extent cx="3676650" cy="2752725"/>
            <wp:effectExtent l="0" t="0" r="0" b="0"/>
            <wp:docPr id="1962155687" name="" title=""/>
            <wp:cNvGraphicFramePr>
              <a:graphicFrameLocks noChangeAspect="1"/>
            </wp:cNvGraphicFramePr>
            <a:graphic>
              <a:graphicData uri="http://schemas.openxmlformats.org/drawingml/2006/picture">
                <pic:pic>
                  <pic:nvPicPr>
                    <pic:cNvPr id="0" name=""/>
                    <pic:cNvPicPr/>
                  </pic:nvPicPr>
                  <pic:blipFill>
                    <a:blip r:embed="Re10cdb7f7758431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676650" cy="2752725"/>
                    </a:xfrm>
                    <a:prstGeom xmlns:a="http://schemas.openxmlformats.org/drawingml/2006/main" prst="rect">
                      <a:avLst/>
                    </a:prstGeom>
                  </pic:spPr>
                </pic:pic>
              </a:graphicData>
            </a:graphic>
          </wp:inline>
        </w:drawing>
      </w:r>
    </w:p>
    <w:p w:rsidR="0974E39E" w:rsidP="55A59C11" w:rsidRDefault="0974E39E" w14:paraId="77FB3133" w14:textId="600994D3">
      <w:pPr>
        <w:pStyle w:val="Heading1"/>
        <w:spacing w:before="240" w:beforeAutospacing="off" w:after="240" w:afterAutospacing="off"/>
        <w:ind w:left="0"/>
        <w:jc w:val="left"/>
        <w:rPr>
          <w:rFonts w:ascii="Times New Roman" w:hAnsi="Times New Roman" w:eastAsia="Times New Roman" w:cs="Times New Roman"/>
          <w:b w:val="1"/>
          <w:bCs w:val="1"/>
          <w:noProof w:val="0"/>
          <w:sz w:val="32"/>
          <w:szCs w:val="32"/>
          <w:lang w:val="en-US"/>
        </w:rPr>
      </w:pPr>
      <w:bookmarkStart w:name="_Toc2055119680" w:id="1647304832"/>
      <w:r w:rsidRPr="55A59C11" w:rsidR="0974E39E">
        <w:rPr>
          <w:rFonts w:ascii="Times New Roman" w:hAnsi="Times New Roman" w:eastAsia="Times New Roman" w:cs="Times New Roman"/>
          <w:noProof w:val="0"/>
          <w:sz w:val="32"/>
          <w:szCs w:val="32"/>
          <w:lang w:val="en-US"/>
        </w:rPr>
        <w:t>4. INTERLACED AND PROGRESSIVE SCANNING</w:t>
      </w:r>
      <w:bookmarkEnd w:id="1647304832"/>
      <w:r w:rsidRPr="55A59C11" w:rsidR="0974E39E">
        <w:rPr>
          <w:rFonts w:ascii="Times New Roman" w:hAnsi="Times New Roman" w:eastAsia="Times New Roman" w:cs="Times New Roman"/>
          <w:noProof w:val="0"/>
          <w:sz w:val="32"/>
          <w:szCs w:val="32"/>
          <w:lang w:val="en-US"/>
        </w:rPr>
        <w:t xml:space="preserve"> </w:t>
      </w:r>
    </w:p>
    <w:p w:rsidR="0974E39E" w:rsidP="55A59C11" w:rsidRDefault="0974E39E" w14:paraId="7DF5302A" w14:textId="0806569B">
      <w:pPr>
        <w:spacing w:before="240" w:beforeAutospacing="off" w:after="240" w:afterAutospacing="off"/>
        <w:ind w:left="0" w:firstLine="0"/>
        <w:jc w:val="center"/>
        <w:rPr>
          <w:rFonts w:ascii="Times New Roman" w:hAnsi="Times New Roman" w:eastAsia="Times New Roman" w:cs="Times New Roman"/>
        </w:rPr>
      </w:pPr>
      <w:r w:rsidR="0974E39E">
        <w:drawing>
          <wp:inline wp14:editId="0EEE9CC7" wp14:anchorId="52F93240">
            <wp:extent cx="5211789" cy="2333016"/>
            <wp:effectExtent l="0" t="0" r="0" b="0"/>
            <wp:docPr id="1466601749" name="" title=""/>
            <wp:cNvGraphicFramePr>
              <a:graphicFrameLocks noChangeAspect="1"/>
            </wp:cNvGraphicFramePr>
            <a:graphic>
              <a:graphicData uri="http://schemas.openxmlformats.org/drawingml/2006/picture">
                <pic:pic>
                  <pic:nvPicPr>
                    <pic:cNvPr id="0" name=""/>
                    <pic:cNvPicPr/>
                  </pic:nvPicPr>
                  <pic:blipFill>
                    <a:blip r:embed="Rdb83415ff9ae4b7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211789" cy="2333016"/>
                    </a:xfrm>
                    <a:prstGeom xmlns:a="http://schemas.openxmlformats.org/drawingml/2006/main" prst="rect">
                      <a:avLst/>
                    </a:prstGeom>
                  </pic:spPr>
                </pic:pic>
              </a:graphicData>
            </a:graphic>
          </wp:inline>
        </w:drawing>
      </w:r>
    </w:p>
    <w:p w:rsidR="55A59C11" w:rsidP="55A59C11" w:rsidRDefault="55A59C11" w14:paraId="05541E67" w14:textId="1E8E3D90">
      <w:pPr>
        <w:pStyle w:val="Normal"/>
        <w:rPr>
          <w:rFonts w:ascii="Times New Roman" w:hAnsi="Times New Roman" w:eastAsia="Times New Roman" w:cs="Times New Roman"/>
        </w:rPr>
      </w:pPr>
    </w:p>
    <w:p w:rsidR="0974E39E" w:rsidP="55A59C11" w:rsidRDefault="0974E39E" w14:paraId="2E27DA64" w14:textId="1110E9AE">
      <w:pPr>
        <w:pStyle w:val="Normal"/>
        <w:spacing w:before="240" w:beforeAutospacing="off" w:after="240" w:afterAutospacing="off"/>
        <w:ind w:left="0"/>
        <w:rPr>
          <w:rFonts w:ascii="Times New Roman" w:hAnsi="Times New Roman" w:eastAsia="Times New Roman" w:cs="Times New Roman"/>
          <w:noProof w:val="0"/>
          <w:sz w:val="28"/>
          <w:szCs w:val="28"/>
          <w:lang w:val="en-US"/>
        </w:rPr>
      </w:pPr>
      <w:bookmarkStart w:name="_Toc59004728" w:id="1162941002"/>
      <w:r w:rsidRPr="55A59C11" w:rsidR="0974E39E">
        <w:rPr>
          <w:rFonts w:ascii="Times New Roman" w:hAnsi="Times New Roman" w:eastAsia="Times New Roman" w:cs="Times New Roman"/>
          <w:b w:val="1"/>
          <w:bCs w:val="1"/>
          <w:noProof w:val="0"/>
          <w:sz w:val="28"/>
          <w:szCs w:val="28"/>
          <w:lang w:val="en-US"/>
        </w:rPr>
        <w:t>4.1. Interlaced Scanning</w:t>
      </w:r>
      <w:bookmarkEnd w:id="1162941002"/>
    </w:p>
    <w:p w:rsidR="0974E39E" w:rsidP="55A59C11" w:rsidRDefault="0974E39E" w14:paraId="28417315" w14:textId="131A35FB">
      <w:pPr>
        <w:pStyle w:val="ListParagraph"/>
        <w:numPr>
          <w:ilvl w:val="0"/>
          <w:numId w:val="327"/>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0974E39E">
        <w:rPr>
          <w:rFonts w:ascii="Times New Roman" w:hAnsi="Times New Roman" w:eastAsia="Times New Roman" w:cs="Times New Roman"/>
          <w:noProof w:val="0"/>
          <w:sz w:val="28"/>
          <w:szCs w:val="28"/>
          <w:lang w:val="en-US"/>
        </w:rPr>
        <w:t>Displays each frame in two passes: first the odd lines, then the even lines.</w:t>
      </w:r>
    </w:p>
    <w:p w:rsidR="0974E39E" w:rsidP="55A59C11" w:rsidRDefault="0974E39E" w14:paraId="6D321A74" w14:textId="5FCA7D78">
      <w:pPr>
        <w:pStyle w:val="ListParagraph"/>
        <w:numPr>
          <w:ilvl w:val="0"/>
          <w:numId w:val="327"/>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0974E39E">
        <w:rPr>
          <w:rFonts w:ascii="Times New Roman" w:hAnsi="Times New Roman" w:eastAsia="Times New Roman" w:cs="Times New Roman"/>
          <w:b w:val="0"/>
          <w:bCs w:val="0"/>
          <w:noProof w:val="0"/>
          <w:sz w:val="28"/>
          <w:szCs w:val="28"/>
          <w:lang w:val="en-US"/>
        </w:rPr>
        <w:t>Used in older TVs and broadcast systems (e.g., 1080i).</w:t>
      </w:r>
    </w:p>
    <w:p w:rsidR="0974E39E" w:rsidP="55A59C11" w:rsidRDefault="0974E39E" w14:paraId="1E69D140" w14:textId="5EA3B825">
      <w:pPr>
        <w:pStyle w:val="ListParagraph"/>
        <w:numPr>
          <w:ilvl w:val="0"/>
          <w:numId w:val="327"/>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0974E39E">
        <w:rPr>
          <w:rFonts w:ascii="Times New Roman" w:hAnsi="Times New Roman" w:eastAsia="Times New Roman" w:cs="Times New Roman"/>
          <w:b w:val="0"/>
          <w:bCs w:val="0"/>
          <w:noProof w:val="0"/>
          <w:sz w:val="28"/>
          <w:szCs w:val="28"/>
          <w:lang w:val="en-US"/>
        </w:rPr>
        <w:t>Reduces bandwidth but can cause flickering or motion artifacts.</w:t>
      </w:r>
    </w:p>
    <w:p w:rsidR="55A59C11" w:rsidP="55A59C11" w:rsidRDefault="55A59C11" w14:paraId="5DF3F0A6" w14:textId="3273DD66">
      <w:pPr>
        <w:pStyle w:val="ListParagraph"/>
        <w:spacing w:before="240" w:beforeAutospacing="off" w:after="240" w:afterAutospacing="off"/>
        <w:ind w:left="720"/>
        <w:rPr>
          <w:rFonts w:ascii="Times New Roman" w:hAnsi="Times New Roman" w:eastAsia="Times New Roman" w:cs="Times New Roman"/>
          <w:b w:val="0"/>
          <w:bCs w:val="0"/>
          <w:noProof w:val="0"/>
          <w:sz w:val="28"/>
          <w:szCs w:val="28"/>
          <w:lang w:val="en-US"/>
        </w:rPr>
      </w:pPr>
    </w:p>
    <w:p w:rsidR="0974E39E" w:rsidP="55A59C11" w:rsidRDefault="0974E39E" w14:paraId="14EDE9D2" w14:textId="1C1BDD0B">
      <w:pPr>
        <w:pStyle w:val="Normal"/>
        <w:spacing w:before="240" w:beforeAutospacing="off" w:after="240" w:afterAutospacing="off"/>
        <w:ind w:left="0"/>
        <w:rPr>
          <w:rFonts w:ascii="Times New Roman" w:hAnsi="Times New Roman" w:eastAsia="Times New Roman" w:cs="Times New Roman"/>
          <w:noProof w:val="0"/>
          <w:sz w:val="28"/>
          <w:szCs w:val="28"/>
          <w:lang w:val="en-US"/>
        </w:rPr>
      </w:pPr>
      <w:r w:rsidRPr="55A59C11" w:rsidR="0974E39E">
        <w:rPr>
          <w:rFonts w:ascii="Times New Roman" w:hAnsi="Times New Roman" w:eastAsia="Times New Roman" w:cs="Times New Roman"/>
          <w:b w:val="1"/>
          <w:bCs w:val="1"/>
          <w:noProof w:val="0"/>
          <w:sz w:val="28"/>
          <w:szCs w:val="28"/>
          <w:lang w:val="en-US"/>
        </w:rPr>
        <w:t>4.2. Progressive Scanning</w:t>
      </w:r>
    </w:p>
    <w:p w:rsidR="0974E39E" w:rsidP="55A59C11" w:rsidRDefault="0974E39E" w14:paraId="7216F4C5" w14:textId="0A32E1FB">
      <w:pPr>
        <w:pStyle w:val="ListParagraph"/>
        <w:numPr>
          <w:ilvl w:val="0"/>
          <w:numId w:val="328"/>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0974E39E">
        <w:rPr>
          <w:rFonts w:ascii="Times New Roman" w:hAnsi="Times New Roman" w:eastAsia="Times New Roman" w:cs="Times New Roman"/>
          <w:noProof w:val="0"/>
          <w:sz w:val="28"/>
          <w:szCs w:val="28"/>
          <w:lang w:val="en-US"/>
        </w:rPr>
        <w:t>Displays the entire frame in one pass, line by line.</w:t>
      </w:r>
    </w:p>
    <w:p w:rsidR="0974E39E" w:rsidP="55A59C11" w:rsidRDefault="0974E39E" w14:paraId="2500BA08" w14:textId="0D9C0F86">
      <w:pPr>
        <w:pStyle w:val="ListParagraph"/>
        <w:numPr>
          <w:ilvl w:val="0"/>
          <w:numId w:val="328"/>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0974E39E">
        <w:rPr>
          <w:rFonts w:ascii="Times New Roman" w:hAnsi="Times New Roman" w:eastAsia="Times New Roman" w:cs="Times New Roman"/>
          <w:b w:val="0"/>
          <w:bCs w:val="0"/>
          <w:noProof w:val="0"/>
          <w:sz w:val="28"/>
          <w:szCs w:val="28"/>
          <w:lang w:val="en-US"/>
        </w:rPr>
        <w:t>Provides smoother, clearer motion and better image quality (e.g., 1080p).</w:t>
      </w:r>
    </w:p>
    <w:p w:rsidR="0974E39E" w:rsidP="55A59C11" w:rsidRDefault="0974E39E" w14:paraId="1F9189A5" w14:textId="3BDE8879">
      <w:pPr>
        <w:pStyle w:val="ListParagraph"/>
        <w:numPr>
          <w:ilvl w:val="0"/>
          <w:numId w:val="328"/>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0974E39E">
        <w:rPr>
          <w:rFonts w:ascii="Times New Roman" w:hAnsi="Times New Roman" w:eastAsia="Times New Roman" w:cs="Times New Roman"/>
          <w:b w:val="0"/>
          <w:bCs w:val="0"/>
          <w:noProof w:val="0"/>
          <w:sz w:val="28"/>
          <w:szCs w:val="28"/>
          <w:lang w:val="en-US"/>
        </w:rPr>
        <w:t>Preferred in modern displays, streaming, and digital media.</w:t>
      </w:r>
    </w:p>
    <w:p w:rsidR="55A59C11" w:rsidP="55A59C11" w:rsidRDefault="55A59C11" w14:paraId="24C68056" w14:textId="2A03BA39">
      <w:pPr>
        <w:pStyle w:val="Normal"/>
        <w:spacing w:before="240" w:beforeAutospacing="off" w:after="240" w:afterAutospacing="off"/>
        <w:ind w:left="0"/>
        <w:rPr>
          <w:rFonts w:ascii="Times New Roman" w:hAnsi="Times New Roman" w:eastAsia="Times New Roman" w:cs="Times New Roman"/>
          <w:noProof w:val="0"/>
          <w:sz w:val="28"/>
          <w:szCs w:val="28"/>
          <w:lang w:val="en-US"/>
        </w:rPr>
      </w:pPr>
    </w:p>
    <w:p w:rsidR="6BEAFDD5" w:rsidP="55A59C11" w:rsidRDefault="6BEAFDD5" w14:paraId="10C1805F" w14:textId="2FE57D3E">
      <w:pPr>
        <w:pStyle w:val="Heading1"/>
        <w:jc w:val="left"/>
        <w:rPr>
          <w:rFonts w:ascii="Times New Roman" w:hAnsi="Times New Roman" w:eastAsia="Times New Roman" w:cs="Times New Roman"/>
          <w:noProof w:val="0"/>
          <w:lang w:val="en-US"/>
        </w:rPr>
      </w:pPr>
      <w:bookmarkStart w:name="_Toc562637007" w:id="215830224"/>
      <w:r w:rsidRPr="55A59C11" w:rsidR="0974E39E">
        <w:rPr>
          <w:rFonts w:ascii="Times New Roman" w:hAnsi="Times New Roman" w:eastAsia="Times New Roman" w:cs="Times New Roman"/>
          <w:noProof w:val="0"/>
          <w:lang w:val="en-US"/>
        </w:rPr>
        <w:t>5</w:t>
      </w:r>
      <w:r w:rsidRPr="55A59C11" w:rsidR="214E72D7">
        <w:rPr>
          <w:rFonts w:ascii="Times New Roman" w:hAnsi="Times New Roman" w:eastAsia="Times New Roman" w:cs="Times New Roman"/>
          <w:noProof w:val="0"/>
          <w:lang w:val="en-US"/>
        </w:rPr>
        <w:t>. Video Interfaces</w:t>
      </w:r>
      <w:bookmarkEnd w:id="215830224"/>
    </w:p>
    <w:p w:rsidR="7C292E32" w:rsidP="55A59C11" w:rsidRDefault="7C292E32" w14:paraId="25907A16" w14:textId="66F1797A">
      <w:pPr>
        <w:pStyle w:val="Normal"/>
        <w:rPr>
          <w:rFonts w:ascii="Times New Roman" w:hAnsi="Times New Roman" w:eastAsia="Times New Roman" w:cs="Times New Roman"/>
          <w:noProof w:val="0"/>
          <w:lang w:val="en-US"/>
        </w:rPr>
      </w:pPr>
    </w:p>
    <w:p w:rsidR="7C292E32" w:rsidP="55A59C11" w:rsidRDefault="7C292E32" w14:paraId="1F015547" w14:textId="551A40F0">
      <w:pPr>
        <w:pStyle w:val="Normal"/>
        <w:rPr>
          <w:rFonts w:ascii="Times New Roman" w:hAnsi="Times New Roman" w:eastAsia="Times New Roman" w:cs="Times New Roman"/>
          <w:noProof w:val="0"/>
          <w:lang w:val="en-US"/>
        </w:rPr>
      </w:pPr>
    </w:p>
    <w:p w:rsidR="23710FA2" w:rsidP="55A59C11" w:rsidRDefault="23710FA2" w14:paraId="49F57262" w14:textId="4E1B558D">
      <w:pPr>
        <w:jc w:val="center"/>
        <w:rPr>
          <w:rFonts w:ascii="Times New Roman" w:hAnsi="Times New Roman" w:eastAsia="Times New Roman" w:cs="Times New Roman"/>
        </w:rPr>
      </w:pPr>
      <w:r w:rsidR="3738C8FA">
        <w:drawing>
          <wp:inline wp14:editId="0CE393A5" wp14:anchorId="376A2239">
            <wp:extent cx="4034047" cy="2461240"/>
            <wp:effectExtent l="0" t="0" r="0" b="0"/>
            <wp:docPr id="514018238" name="" title=""/>
            <wp:cNvGraphicFramePr>
              <a:graphicFrameLocks noChangeAspect="1"/>
            </wp:cNvGraphicFramePr>
            <a:graphic>
              <a:graphicData uri="http://schemas.openxmlformats.org/drawingml/2006/picture">
                <pic:pic>
                  <pic:nvPicPr>
                    <pic:cNvPr id="0" name=""/>
                    <pic:cNvPicPr/>
                  </pic:nvPicPr>
                  <pic:blipFill>
                    <a:blip r:embed="R3e7cdd4809a64de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034047" cy="2461240"/>
                    </a:xfrm>
                    <a:prstGeom prst="rect">
                      <a:avLst/>
                    </a:prstGeom>
                  </pic:spPr>
                </pic:pic>
              </a:graphicData>
            </a:graphic>
          </wp:inline>
        </w:drawing>
      </w:r>
    </w:p>
    <w:p w:rsidR="16AC4A17" w:rsidP="01D7AF3B" w:rsidRDefault="16AC4A17" w14:paraId="34EB483A" w14:textId="0F7F3871">
      <w:pPr>
        <w:pStyle w:val="Heading2"/>
        <w:rPr>
          <w:rFonts w:ascii="Times New Roman" w:hAnsi="Times New Roman" w:eastAsia="Times New Roman" w:cs="Times New Roman"/>
          <w:b w:val="1"/>
          <w:bCs w:val="1"/>
          <w:noProof w:val="0"/>
          <w:sz w:val="28"/>
          <w:szCs w:val="28"/>
          <w:lang w:val="en-US"/>
        </w:rPr>
      </w:pPr>
      <w:bookmarkStart w:name="_Toc272211067" w:id="1545187970"/>
      <w:r w:rsidRPr="55A59C11" w:rsidR="0B114A83">
        <w:rPr>
          <w:rFonts w:ascii="Times New Roman" w:hAnsi="Times New Roman" w:eastAsia="Times New Roman" w:cs="Times New Roman"/>
          <w:noProof w:val="0"/>
          <w:lang w:val="en-US"/>
        </w:rPr>
        <w:t>5</w:t>
      </w:r>
      <w:r w:rsidRPr="55A59C11" w:rsidR="29321593">
        <w:rPr>
          <w:rFonts w:ascii="Times New Roman" w:hAnsi="Times New Roman" w:eastAsia="Times New Roman" w:cs="Times New Roman"/>
          <w:noProof w:val="0"/>
          <w:lang w:val="en-US"/>
        </w:rPr>
        <w:t xml:space="preserve">.1. </w:t>
      </w:r>
      <w:r w:rsidRPr="55A59C11" w:rsidR="214E72D7">
        <w:rPr>
          <w:rFonts w:ascii="Times New Roman" w:hAnsi="Times New Roman" w:eastAsia="Times New Roman" w:cs="Times New Roman"/>
          <w:noProof w:val="0"/>
          <w:lang w:val="en-US"/>
        </w:rPr>
        <w:t>HDMI (High-Definition Multimedia Interface)</w:t>
      </w:r>
      <w:bookmarkEnd w:id="1545187970"/>
    </w:p>
    <w:p w:rsidR="6BEAFDD5" w:rsidP="01D7AF3B" w:rsidRDefault="6BEAFDD5" w14:paraId="67ED8B4D" w14:textId="6DDB7107">
      <w:pPr>
        <w:pStyle w:val="ListParagraph"/>
        <w:numPr>
          <w:ilvl w:val="0"/>
          <w:numId w:val="303"/>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Transmits uncompressed video + audio</w:t>
      </w:r>
    </w:p>
    <w:p w:rsidR="6BEAFDD5" w:rsidP="01D7AF3B" w:rsidRDefault="6BEAFDD5" w14:paraId="4FA2E348" w14:textId="45B4C76B">
      <w:pPr>
        <w:pStyle w:val="ListParagraph"/>
        <w:numPr>
          <w:ilvl w:val="0"/>
          <w:numId w:val="303"/>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Versions:</w:t>
      </w:r>
    </w:p>
    <w:p w:rsidR="6BEAFDD5" w:rsidP="01D7AF3B" w:rsidRDefault="6BEAFDD5" w14:paraId="3CB78187" w14:textId="7BBF9718">
      <w:pPr>
        <w:pStyle w:val="ListParagraph"/>
        <w:numPr>
          <w:ilvl w:val="1"/>
          <w:numId w:val="303"/>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HDMI 1.4: Supports 1080p</w:t>
      </w:r>
    </w:p>
    <w:p w:rsidR="6BEAFDD5" w:rsidP="01D7AF3B" w:rsidRDefault="6BEAFDD5" w14:paraId="268BB08D" w14:textId="39856FFD">
      <w:pPr>
        <w:pStyle w:val="ListParagraph"/>
        <w:numPr>
          <w:ilvl w:val="1"/>
          <w:numId w:val="303"/>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HDMI 2.0: Supports 4K at 60 fps</w:t>
      </w:r>
    </w:p>
    <w:p w:rsidR="214E72D7" w:rsidP="55A59C11" w:rsidRDefault="214E72D7" w14:paraId="1BE7E7BE" w14:textId="53B776CB">
      <w:pPr>
        <w:pStyle w:val="ListParagraph"/>
        <w:numPr>
          <w:ilvl w:val="1"/>
          <w:numId w:val="303"/>
        </w:numPr>
        <w:spacing w:before="240" w:beforeAutospacing="off" w:after="240" w:afterAutospacing="off"/>
        <w:rPr>
          <w:rFonts w:ascii="Times New Roman" w:hAnsi="Times New Roman" w:eastAsia="Times New Roman" w:cs="Times New Roman"/>
          <w:sz w:val="24"/>
          <w:szCs w:val="24"/>
        </w:rPr>
      </w:pPr>
      <w:r w:rsidRPr="55A59C11" w:rsidR="214E72D7">
        <w:rPr>
          <w:rFonts w:ascii="Times New Roman" w:hAnsi="Times New Roman" w:eastAsia="Times New Roman" w:cs="Times New Roman"/>
          <w:noProof w:val="0"/>
          <w:sz w:val="28"/>
          <w:szCs w:val="28"/>
          <w:lang w:val="en-US"/>
        </w:rPr>
        <w:t>HDMI 2.1: Supports 8K and 4K at 120 fps</w:t>
      </w:r>
    </w:p>
    <w:p w:rsidR="55C09C49" w:rsidP="55A59C11" w:rsidRDefault="55C09C49" w14:paraId="1AC1B8E4" w14:textId="79569999">
      <w:pPr>
        <w:pStyle w:val="Normal"/>
        <w:spacing w:before="240" w:beforeAutospacing="off" w:after="240" w:afterAutospacing="off"/>
        <w:ind w:left="720"/>
        <w:rPr>
          <w:rFonts w:ascii="Times New Roman" w:hAnsi="Times New Roman" w:eastAsia="Times New Roman" w:cs="Times New Roman"/>
          <w:sz w:val="24"/>
          <w:szCs w:val="24"/>
        </w:rPr>
      </w:pPr>
      <w:r w:rsidR="55C09C49">
        <w:drawing>
          <wp:inline wp14:editId="28D02908" wp14:anchorId="7D853CAD">
            <wp:extent cx="5257800" cy="3143250"/>
            <wp:effectExtent l="0" t="0" r="0" b="0"/>
            <wp:docPr id="1888512972" name="" title=""/>
            <wp:cNvGraphicFramePr>
              <a:graphicFrameLocks noChangeAspect="1"/>
            </wp:cNvGraphicFramePr>
            <a:graphic>
              <a:graphicData uri="http://schemas.openxmlformats.org/drawingml/2006/picture">
                <pic:pic>
                  <pic:nvPicPr>
                    <pic:cNvPr id="0" name=""/>
                    <pic:cNvPicPr/>
                  </pic:nvPicPr>
                  <pic:blipFill>
                    <a:blip r:embed="R5750acc68f7943ae">
                      <a:extLst>
                        <a:ext xmlns:a="http://schemas.openxmlformats.org/drawingml/2006/main" uri="{28A0092B-C50C-407E-A947-70E740481C1C}">
                          <a14:useLocalDpi val="0"/>
                        </a:ext>
                      </a:extLst>
                    </a:blip>
                    <a:stretch>
                      <a:fillRect/>
                    </a:stretch>
                  </pic:blipFill>
                  <pic:spPr>
                    <a:xfrm>
                      <a:off x="0" y="0"/>
                      <a:ext cx="5257800" cy="3143250"/>
                    </a:xfrm>
                    <a:prstGeom prst="rect">
                      <a:avLst/>
                    </a:prstGeom>
                  </pic:spPr>
                </pic:pic>
              </a:graphicData>
            </a:graphic>
          </wp:inline>
        </w:drawing>
      </w:r>
    </w:p>
    <w:p w:rsidR="4E3B83DF" w:rsidP="01D7AF3B" w:rsidRDefault="4E3B83DF" w14:paraId="3C28732B" w14:textId="4E31964F">
      <w:pPr>
        <w:pStyle w:val="Normal"/>
        <w:spacing w:before="240" w:beforeAutospacing="off" w:after="240" w:afterAutospacing="off"/>
        <w:ind w:left="0"/>
        <w:rPr>
          <w:rFonts w:ascii="Times New Roman" w:hAnsi="Times New Roman" w:eastAsia="Times New Roman" w:cs="Times New Roman"/>
          <w:b w:val="1"/>
          <w:bCs w:val="1"/>
          <w:noProof w:val="0"/>
          <w:sz w:val="28"/>
          <w:szCs w:val="28"/>
          <w:lang w:val="en-US"/>
        </w:rPr>
      </w:pPr>
      <w:r w:rsidRPr="55A59C11" w:rsidR="7504038A">
        <w:rPr>
          <w:rFonts w:ascii="Times New Roman" w:hAnsi="Times New Roman" w:eastAsia="Times New Roman" w:cs="Times New Roman"/>
          <w:b w:val="1"/>
          <w:bCs w:val="1"/>
          <w:noProof w:val="0"/>
          <w:sz w:val="28"/>
          <w:szCs w:val="28"/>
          <w:lang w:val="en-US"/>
        </w:rPr>
        <w:t>Key points in HDMI transmission:</w:t>
      </w:r>
    </w:p>
    <w:p w:rsidR="4E3B83DF" w:rsidP="01D7AF3B" w:rsidRDefault="4E3B83DF" w14:paraId="6174DC97" w14:textId="04102EB0">
      <w:pPr>
        <w:pStyle w:val="ListParagraph"/>
        <w:numPr>
          <w:ilvl w:val="0"/>
          <w:numId w:val="321"/>
        </w:numPr>
        <w:spacing w:before="240" w:beforeAutospacing="off" w:after="240" w:afterAutospacing="off"/>
        <w:rPr>
          <w:rFonts w:ascii="Times New Roman" w:hAnsi="Times New Roman" w:eastAsia="Times New Roman" w:cs="Times New Roman"/>
          <w:noProof w:val="0"/>
          <w:sz w:val="28"/>
          <w:szCs w:val="28"/>
          <w:lang w:val="en-US"/>
        </w:rPr>
      </w:pPr>
      <w:r w:rsidRPr="55A59C11" w:rsidR="7504038A">
        <w:rPr>
          <w:rFonts w:ascii="Times New Roman" w:hAnsi="Times New Roman" w:eastAsia="Times New Roman" w:cs="Times New Roman"/>
          <w:b w:val="1"/>
          <w:bCs w:val="1"/>
          <w:noProof w:val="0"/>
          <w:sz w:val="28"/>
          <w:szCs w:val="28"/>
          <w:lang w:val="en-US"/>
        </w:rPr>
        <w:t>Signal Generation</w:t>
      </w:r>
      <w:r w:rsidRPr="55A59C11" w:rsidR="7504038A">
        <w:rPr>
          <w:rFonts w:ascii="Times New Roman" w:hAnsi="Times New Roman" w:eastAsia="Times New Roman" w:cs="Times New Roman"/>
          <w:noProof w:val="0"/>
          <w:sz w:val="28"/>
          <w:szCs w:val="28"/>
          <w:lang w:val="en-US"/>
        </w:rPr>
        <w:t>: The source device generates video (RGB/YUV pixel data) and audio signals.</w:t>
      </w:r>
    </w:p>
    <w:p w:rsidR="01D7AF3B" w:rsidP="01D7AF3B" w:rsidRDefault="01D7AF3B" w14:paraId="0E5EF154" w14:textId="235A0B44">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4E3B83DF" w:rsidP="01D7AF3B" w:rsidRDefault="4E3B83DF" w14:paraId="09091760" w14:textId="4F3C543B">
      <w:pPr>
        <w:pStyle w:val="ListParagraph"/>
        <w:numPr>
          <w:ilvl w:val="0"/>
          <w:numId w:val="321"/>
        </w:numPr>
        <w:spacing w:before="240" w:beforeAutospacing="off" w:after="240" w:afterAutospacing="off"/>
        <w:rPr>
          <w:rFonts w:ascii="Times New Roman" w:hAnsi="Times New Roman" w:eastAsia="Times New Roman" w:cs="Times New Roman"/>
          <w:noProof w:val="0"/>
          <w:sz w:val="28"/>
          <w:szCs w:val="28"/>
          <w:lang w:val="en-US"/>
        </w:rPr>
      </w:pPr>
      <w:r w:rsidRPr="55A59C11" w:rsidR="7504038A">
        <w:rPr>
          <w:rFonts w:ascii="Times New Roman" w:hAnsi="Times New Roman" w:eastAsia="Times New Roman" w:cs="Times New Roman"/>
          <w:b w:val="1"/>
          <w:bCs w:val="1"/>
          <w:noProof w:val="0"/>
          <w:sz w:val="28"/>
          <w:szCs w:val="28"/>
          <w:lang w:val="en-US"/>
        </w:rPr>
        <w:t>Encoding via TMDS</w:t>
      </w:r>
      <w:r w:rsidRPr="55A59C11" w:rsidR="7504038A">
        <w:rPr>
          <w:rFonts w:ascii="Times New Roman" w:hAnsi="Times New Roman" w:eastAsia="Times New Roman" w:cs="Times New Roman"/>
          <w:noProof w:val="0"/>
          <w:sz w:val="28"/>
          <w:szCs w:val="28"/>
          <w:lang w:val="en-US"/>
        </w:rPr>
        <w:t>:</w:t>
      </w:r>
    </w:p>
    <w:p w:rsidR="4E3B83DF" w:rsidP="01D7AF3B" w:rsidRDefault="4E3B83DF" w14:paraId="515F6965" w14:textId="62CEF800">
      <w:pPr>
        <w:pStyle w:val="ListParagraph"/>
        <w:spacing w:before="240" w:beforeAutospacing="off" w:after="240" w:afterAutospacing="off"/>
        <w:ind w:left="720" w:firstLine="720"/>
        <w:rPr>
          <w:rFonts w:ascii="Times New Roman" w:hAnsi="Times New Roman" w:eastAsia="Times New Roman" w:cs="Times New Roman"/>
          <w:noProof w:val="0"/>
          <w:sz w:val="28"/>
          <w:szCs w:val="28"/>
          <w:lang w:val="en-US"/>
        </w:rPr>
      </w:pPr>
      <w:r w:rsidRPr="55A59C11" w:rsidR="7504038A">
        <w:rPr>
          <w:rFonts w:ascii="Times New Roman" w:hAnsi="Times New Roman" w:eastAsia="Times New Roman" w:cs="Times New Roman"/>
          <w:noProof w:val="0"/>
          <w:sz w:val="28"/>
          <w:szCs w:val="28"/>
          <w:lang w:val="en-US"/>
        </w:rPr>
        <w:t xml:space="preserve">Each 8-bit data is encoded into a 10-bit format to reduce electromagnetic interference and </w:t>
      </w:r>
      <w:r w:rsidRPr="55A59C11" w:rsidR="7504038A">
        <w:rPr>
          <w:rFonts w:ascii="Times New Roman" w:hAnsi="Times New Roman" w:eastAsia="Times New Roman" w:cs="Times New Roman"/>
          <w:noProof w:val="0"/>
          <w:sz w:val="28"/>
          <w:szCs w:val="28"/>
          <w:lang w:val="en-US"/>
        </w:rPr>
        <w:t>maintain</w:t>
      </w:r>
      <w:r w:rsidRPr="55A59C11" w:rsidR="7504038A">
        <w:rPr>
          <w:rFonts w:ascii="Times New Roman" w:hAnsi="Times New Roman" w:eastAsia="Times New Roman" w:cs="Times New Roman"/>
          <w:noProof w:val="0"/>
          <w:sz w:val="28"/>
          <w:szCs w:val="28"/>
          <w:lang w:val="en-US"/>
        </w:rPr>
        <w:t xml:space="preserve"> signal integrity.</w:t>
      </w:r>
    </w:p>
    <w:p w:rsidR="4E3B83DF" w:rsidP="01D7AF3B" w:rsidRDefault="4E3B83DF" w14:paraId="7F692228" w14:textId="2C1604A6">
      <w:pPr>
        <w:pStyle w:val="ListParagraph"/>
        <w:spacing w:before="240" w:beforeAutospacing="off" w:after="240" w:afterAutospacing="off"/>
        <w:ind w:left="720" w:firstLine="720"/>
        <w:rPr>
          <w:rFonts w:ascii="Times New Roman" w:hAnsi="Times New Roman" w:eastAsia="Times New Roman" w:cs="Times New Roman"/>
          <w:noProof w:val="0"/>
          <w:sz w:val="28"/>
          <w:szCs w:val="28"/>
          <w:lang w:val="en-US"/>
        </w:rPr>
      </w:pPr>
      <w:r w:rsidRPr="55A59C11" w:rsidR="7504038A">
        <w:rPr>
          <w:rFonts w:ascii="Times New Roman" w:hAnsi="Times New Roman" w:eastAsia="Times New Roman" w:cs="Times New Roman"/>
          <w:noProof w:val="0"/>
          <w:sz w:val="28"/>
          <w:szCs w:val="28"/>
          <w:lang w:val="en-US"/>
        </w:rPr>
        <w:t xml:space="preserve">Three TMDS data channels carry </w:t>
      </w:r>
      <w:r w:rsidRPr="55A59C11" w:rsidR="7504038A">
        <w:rPr>
          <w:rFonts w:ascii="Times New Roman" w:hAnsi="Times New Roman" w:eastAsia="Times New Roman" w:cs="Times New Roman"/>
          <w:noProof w:val="0"/>
          <w:sz w:val="28"/>
          <w:szCs w:val="28"/>
          <w:lang w:val="en-US"/>
        </w:rPr>
        <w:t>Red, Green, and Blue</w:t>
      </w:r>
      <w:r w:rsidRPr="55A59C11" w:rsidR="7504038A">
        <w:rPr>
          <w:rFonts w:ascii="Times New Roman" w:hAnsi="Times New Roman" w:eastAsia="Times New Roman" w:cs="Times New Roman"/>
          <w:noProof w:val="0"/>
          <w:sz w:val="28"/>
          <w:szCs w:val="28"/>
          <w:lang w:val="en-US"/>
        </w:rPr>
        <w:t xml:space="preserve"> pixel </w:t>
      </w:r>
      <w:r w:rsidRPr="55A59C11" w:rsidR="7504038A">
        <w:rPr>
          <w:rFonts w:ascii="Times New Roman" w:hAnsi="Times New Roman" w:eastAsia="Times New Roman" w:cs="Times New Roman"/>
          <w:noProof w:val="0"/>
          <w:sz w:val="28"/>
          <w:szCs w:val="28"/>
          <w:lang w:val="en-US"/>
        </w:rPr>
        <w:t>data</w:t>
      </w:r>
      <w:r w:rsidRPr="55A59C11" w:rsidR="7504038A">
        <w:rPr>
          <w:rFonts w:ascii="Times New Roman" w:hAnsi="Times New Roman" w:eastAsia="Times New Roman" w:cs="Times New Roman"/>
          <w:noProof w:val="0"/>
          <w:sz w:val="28"/>
          <w:szCs w:val="28"/>
          <w:lang w:val="en-US"/>
        </w:rPr>
        <w:t xml:space="preserve"> respectively.</w:t>
      </w:r>
    </w:p>
    <w:p w:rsidR="4E3B83DF" w:rsidP="01D7AF3B" w:rsidRDefault="4E3B83DF" w14:paraId="17905915" w14:textId="09DD5547">
      <w:pPr>
        <w:pStyle w:val="ListParagraph"/>
        <w:spacing w:before="240" w:beforeAutospacing="off" w:after="240" w:afterAutospacing="off"/>
        <w:ind w:left="720" w:firstLine="720"/>
        <w:rPr>
          <w:rFonts w:ascii="Times New Roman" w:hAnsi="Times New Roman" w:eastAsia="Times New Roman" w:cs="Times New Roman"/>
          <w:noProof w:val="0"/>
          <w:sz w:val="28"/>
          <w:szCs w:val="28"/>
          <w:lang w:val="en-US"/>
        </w:rPr>
      </w:pPr>
      <w:r w:rsidRPr="55A59C11" w:rsidR="7504038A">
        <w:rPr>
          <w:rFonts w:ascii="Times New Roman" w:hAnsi="Times New Roman" w:eastAsia="Times New Roman" w:cs="Times New Roman"/>
          <w:noProof w:val="0"/>
          <w:sz w:val="28"/>
          <w:szCs w:val="28"/>
          <w:lang w:val="en-US"/>
        </w:rPr>
        <w:t>One TMDS clock channel synchronizes transmission.</w:t>
      </w:r>
    </w:p>
    <w:p w:rsidR="01D7AF3B" w:rsidP="01D7AF3B" w:rsidRDefault="01D7AF3B" w14:paraId="74C2E92C" w14:textId="03D322FB">
      <w:pPr>
        <w:pStyle w:val="ListParagraph"/>
        <w:spacing w:before="240" w:beforeAutospacing="off" w:after="240" w:afterAutospacing="off"/>
        <w:ind w:left="720" w:firstLine="0"/>
        <w:rPr>
          <w:rFonts w:ascii="Times New Roman" w:hAnsi="Times New Roman" w:eastAsia="Times New Roman" w:cs="Times New Roman"/>
          <w:noProof w:val="0"/>
          <w:sz w:val="28"/>
          <w:szCs w:val="28"/>
          <w:lang w:val="en-US"/>
        </w:rPr>
      </w:pPr>
    </w:p>
    <w:p w:rsidR="4E3B83DF" w:rsidP="01D7AF3B" w:rsidRDefault="4E3B83DF" w14:paraId="332CA2C6" w14:textId="7764706D">
      <w:pPr>
        <w:pStyle w:val="ListParagraph"/>
        <w:numPr>
          <w:ilvl w:val="0"/>
          <w:numId w:val="321"/>
        </w:numPr>
        <w:spacing w:before="240" w:beforeAutospacing="off" w:after="240" w:afterAutospacing="off"/>
        <w:rPr>
          <w:rFonts w:ascii="Times New Roman" w:hAnsi="Times New Roman" w:eastAsia="Times New Roman" w:cs="Times New Roman"/>
          <w:noProof w:val="0"/>
          <w:sz w:val="28"/>
          <w:szCs w:val="28"/>
          <w:lang w:val="en-US"/>
        </w:rPr>
      </w:pPr>
      <w:r w:rsidRPr="55A59C11" w:rsidR="7504038A">
        <w:rPr>
          <w:rFonts w:ascii="Times New Roman" w:hAnsi="Times New Roman" w:eastAsia="Times New Roman" w:cs="Times New Roman"/>
          <w:b w:val="1"/>
          <w:bCs w:val="1"/>
          <w:noProof w:val="0"/>
          <w:sz w:val="28"/>
          <w:szCs w:val="28"/>
          <w:lang w:val="en-US"/>
        </w:rPr>
        <w:t>Differential Transmission</w:t>
      </w:r>
      <w:r w:rsidRPr="55A59C11" w:rsidR="7504038A">
        <w:rPr>
          <w:rFonts w:ascii="Times New Roman" w:hAnsi="Times New Roman" w:eastAsia="Times New Roman" w:cs="Times New Roman"/>
          <w:noProof w:val="0"/>
          <w:sz w:val="28"/>
          <w:szCs w:val="28"/>
          <w:lang w:val="en-US"/>
        </w:rPr>
        <w:t>:</w:t>
      </w:r>
    </w:p>
    <w:p w:rsidR="4E3B83DF" w:rsidP="01D7AF3B" w:rsidRDefault="4E3B83DF" w14:paraId="3ACDA2B1" w14:textId="3213E8DC">
      <w:pPr>
        <w:pStyle w:val="ListParagraph"/>
        <w:spacing w:before="240" w:beforeAutospacing="off" w:after="240" w:afterAutospacing="off"/>
        <w:ind w:left="720" w:firstLine="720"/>
        <w:rPr>
          <w:rFonts w:ascii="Times New Roman" w:hAnsi="Times New Roman" w:eastAsia="Times New Roman" w:cs="Times New Roman"/>
          <w:noProof w:val="0"/>
          <w:sz w:val="28"/>
          <w:szCs w:val="28"/>
          <w:lang w:val="en-US"/>
        </w:rPr>
      </w:pPr>
      <w:r w:rsidRPr="55A59C11" w:rsidR="7504038A">
        <w:rPr>
          <w:rFonts w:ascii="Times New Roman" w:hAnsi="Times New Roman" w:eastAsia="Times New Roman" w:cs="Times New Roman"/>
          <w:noProof w:val="0"/>
          <w:sz w:val="28"/>
          <w:szCs w:val="28"/>
          <w:lang w:val="en-US"/>
        </w:rPr>
        <w:t>Signals are transmitted as differential pairs over shielded wires to minimize noise.</w:t>
      </w:r>
    </w:p>
    <w:p w:rsidR="01D7AF3B" w:rsidP="01D7AF3B" w:rsidRDefault="01D7AF3B" w14:paraId="602FBE2D" w14:textId="18551D13">
      <w:pPr>
        <w:pStyle w:val="ListParagraph"/>
        <w:spacing w:before="240" w:beforeAutospacing="off" w:after="240" w:afterAutospacing="off"/>
        <w:ind w:left="720" w:firstLine="0"/>
        <w:rPr>
          <w:rFonts w:ascii="Times New Roman" w:hAnsi="Times New Roman" w:eastAsia="Times New Roman" w:cs="Times New Roman"/>
          <w:noProof w:val="0"/>
          <w:sz w:val="28"/>
          <w:szCs w:val="28"/>
          <w:lang w:val="en-US"/>
        </w:rPr>
      </w:pPr>
    </w:p>
    <w:p w:rsidR="4E3B83DF" w:rsidP="01D7AF3B" w:rsidRDefault="4E3B83DF" w14:paraId="5A218E47" w14:textId="04E688DF">
      <w:pPr>
        <w:pStyle w:val="ListParagraph"/>
        <w:numPr>
          <w:ilvl w:val="0"/>
          <w:numId w:val="321"/>
        </w:numPr>
        <w:spacing w:before="240" w:beforeAutospacing="off" w:after="240" w:afterAutospacing="off"/>
        <w:rPr>
          <w:rFonts w:ascii="Times New Roman" w:hAnsi="Times New Roman" w:eastAsia="Times New Roman" w:cs="Times New Roman"/>
          <w:noProof w:val="0"/>
          <w:sz w:val="28"/>
          <w:szCs w:val="28"/>
          <w:lang w:val="en-US"/>
        </w:rPr>
      </w:pPr>
      <w:r w:rsidRPr="55A59C11" w:rsidR="7504038A">
        <w:rPr>
          <w:rFonts w:ascii="Times New Roman" w:hAnsi="Times New Roman" w:eastAsia="Times New Roman" w:cs="Times New Roman"/>
          <w:b w:val="1"/>
          <w:bCs w:val="1"/>
          <w:noProof w:val="0"/>
          <w:sz w:val="28"/>
          <w:szCs w:val="28"/>
          <w:lang w:val="en-US"/>
        </w:rPr>
        <w:t>Display-Side Decoding</w:t>
      </w:r>
      <w:r w:rsidRPr="55A59C11" w:rsidR="7504038A">
        <w:rPr>
          <w:rFonts w:ascii="Times New Roman" w:hAnsi="Times New Roman" w:eastAsia="Times New Roman" w:cs="Times New Roman"/>
          <w:noProof w:val="0"/>
          <w:sz w:val="28"/>
          <w:szCs w:val="28"/>
          <w:lang w:val="en-US"/>
        </w:rPr>
        <w:t>:</w:t>
      </w:r>
    </w:p>
    <w:p w:rsidR="01D7AF3B" w:rsidP="7C292E32" w:rsidRDefault="01D7AF3B" w14:paraId="40A7A845" w14:textId="55D1B07E">
      <w:pPr>
        <w:pStyle w:val="ListParagraph"/>
        <w:spacing w:before="240" w:beforeAutospacing="off" w:after="240" w:afterAutospacing="off"/>
        <w:ind w:left="720" w:firstLine="720"/>
        <w:rPr>
          <w:rFonts w:ascii="Times New Roman" w:hAnsi="Times New Roman" w:eastAsia="Times New Roman" w:cs="Times New Roman"/>
          <w:noProof w:val="0"/>
          <w:sz w:val="28"/>
          <w:szCs w:val="28"/>
          <w:lang w:val="en-US"/>
        </w:rPr>
      </w:pPr>
      <w:r w:rsidRPr="55A59C11" w:rsidR="7504038A">
        <w:rPr>
          <w:rFonts w:ascii="Times New Roman" w:hAnsi="Times New Roman" w:eastAsia="Times New Roman" w:cs="Times New Roman"/>
          <w:noProof w:val="0"/>
          <w:sz w:val="28"/>
          <w:szCs w:val="28"/>
          <w:lang w:val="en-US"/>
        </w:rPr>
        <w:t>The sink device decodes the TMDS signals and reconstructs the video and audio.</w:t>
      </w:r>
    </w:p>
    <w:p w:rsidR="7C292E32" w:rsidP="7C292E32" w:rsidRDefault="7C292E32" w14:paraId="6E21235E" w14:textId="51D92154">
      <w:pPr>
        <w:pStyle w:val="ListParagraph"/>
        <w:spacing w:before="240" w:beforeAutospacing="off" w:after="240" w:afterAutospacing="off"/>
        <w:ind w:left="720" w:firstLine="720"/>
        <w:rPr>
          <w:rFonts w:ascii="Times New Roman" w:hAnsi="Times New Roman" w:eastAsia="Times New Roman" w:cs="Times New Roman"/>
          <w:noProof w:val="0"/>
          <w:sz w:val="28"/>
          <w:szCs w:val="28"/>
          <w:lang w:val="en-US"/>
        </w:rPr>
      </w:pPr>
    </w:p>
    <w:p w:rsidR="6BEAFDD5" w:rsidP="7C292E32" w:rsidRDefault="6BEAFDD5" w14:paraId="4467FEFE" w14:textId="7FD567C4">
      <w:pPr>
        <w:pStyle w:val="ListParagraph"/>
        <w:numPr>
          <w:ilvl w:val="0"/>
          <w:numId w:val="303"/>
        </w:numPr>
        <w:spacing w:before="240" w:beforeAutospacing="off" w:after="240" w:afterAutospacing="off"/>
        <w:rPr>
          <w:rFonts w:ascii="Times New Roman" w:hAnsi="Times New Roman" w:eastAsia="Times New Roman" w:cs="Times New Roman"/>
          <w:b w:val="1"/>
          <w:bCs w:val="1"/>
          <w:noProof w:val="0"/>
          <w:sz w:val="28"/>
          <w:szCs w:val="28"/>
          <w:lang w:val="en-US"/>
        </w:rPr>
      </w:pPr>
      <w:r w:rsidRPr="55A59C11" w:rsidR="214E72D7">
        <w:rPr>
          <w:rFonts w:ascii="Times New Roman" w:hAnsi="Times New Roman" w:eastAsia="Times New Roman" w:cs="Times New Roman"/>
          <w:b w:val="1"/>
          <w:bCs w:val="1"/>
          <w:noProof w:val="0"/>
          <w:sz w:val="28"/>
          <w:szCs w:val="28"/>
          <w:lang w:val="en-US"/>
        </w:rPr>
        <w:t>Use Cases:</w:t>
      </w:r>
    </w:p>
    <w:p w:rsidR="6BEAFDD5" w:rsidP="01D7AF3B" w:rsidRDefault="6BEAFDD5" w14:paraId="4A9B5F43" w14:textId="58FCCF1D">
      <w:pPr>
        <w:pStyle w:val="ListParagraph"/>
        <w:numPr>
          <w:ilvl w:val="1"/>
          <w:numId w:val="303"/>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Home entertainment (TVs, set-top boxes)</w:t>
      </w:r>
    </w:p>
    <w:p w:rsidR="6BEAFDD5" w:rsidP="01D7AF3B" w:rsidRDefault="6BEAFDD5" w14:paraId="52A79F42" w14:textId="08A78F2D">
      <w:pPr>
        <w:pStyle w:val="ListParagraph"/>
        <w:numPr>
          <w:ilvl w:val="1"/>
          <w:numId w:val="303"/>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Gaming consoles</w:t>
      </w:r>
    </w:p>
    <w:p w:rsidR="6BEAFDD5" w:rsidP="01D7AF3B" w:rsidRDefault="6BEAFDD5" w14:paraId="19A57826" w14:textId="172571C7">
      <w:pPr>
        <w:pStyle w:val="ListParagraph"/>
        <w:numPr>
          <w:ilvl w:val="1"/>
          <w:numId w:val="303"/>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Audio/video receivers</w:t>
      </w:r>
    </w:p>
    <w:p w:rsidR="7F2BF0E3" w:rsidP="01D7AF3B" w:rsidRDefault="7F2BF0E3" w14:paraId="02EAA527" w14:textId="19E0DB6C">
      <w:pPr>
        <w:pStyle w:val="Heading2"/>
        <w:rPr>
          <w:rFonts w:ascii="Times New Roman" w:hAnsi="Times New Roman" w:eastAsia="Times New Roman" w:cs="Times New Roman"/>
          <w:b w:val="1"/>
          <w:bCs w:val="1"/>
          <w:noProof w:val="0"/>
          <w:sz w:val="28"/>
          <w:szCs w:val="28"/>
          <w:lang w:val="en-US"/>
        </w:rPr>
      </w:pPr>
      <w:bookmarkStart w:name="_Toc1448764213" w:id="488750383"/>
      <w:r w:rsidRPr="55A59C11" w:rsidR="19727814">
        <w:rPr>
          <w:rFonts w:ascii="Times New Roman" w:hAnsi="Times New Roman" w:eastAsia="Times New Roman" w:cs="Times New Roman"/>
          <w:noProof w:val="0"/>
          <w:lang w:val="en-US"/>
        </w:rPr>
        <w:t>5</w:t>
      </w:r>
      <w:r w:rsidRPr="55A59C11" w:rsidR="67C2EA15">
        <w:rPr>
          <w:rFonts w:ascii="Times New Roman" w:hAnsi="Times New Roman" w:eastAsia="Times New Roman" w:cs="Times New Roman"/>
          <w:noProof w:val="0"/>
          <w:lang w:val="en-US"/>
        </w:rPr>
        <w:t xml:space="preserve">.2. </w:t>
      </w:r>
      <w:r w:rsidRPr="55A59C11" w:rsidR="214E72D7">
        <w:rPr>
          <w:rFonts w:ascii="Times New Roman" w:hAnsi="Times New Roman" w:eastAsia="Times New Roman" w:cs="Times New Roman"/>
          <w:noProof w:val="0"/>
          <w:lang w:val="en-US"/>
        </w:rPr>
        <w:t>DisplayPort</w:t>
      </w:r>
      <w:bookmarkEnd w:id="488750383"/>
    </w:p>
    <w:p w:rsidR="3652FE76" w:rsidP="01D7AF3B" w:rsidRDefault="3652FE76" w14:paraId="462F6706" w14:textId="652719BF">
      <w:pPr>
        <w:pStyle w:val="Normal"/>
        <w:ind w:left="0" w:firstLine="720"/>
        <w:rPr>
          <w:rFonts w:ascii="Times New Roman" w:hAnsi="Times New Roman" w:eastAsia="Times New Roman" w:cs="Times New Roman"/>
          <w:noProof w:val="0"/>
          <w:sz w:val="28"/>
          <w:szCs w:val="28"/>
          <w:lang w:val="en-US"/>
        </w:rPr>
      </w:pPr>
      <w:r w:rsidRPr="55A59C11" w:rsidR="37C6CD80">
        <w:rPr>
          <w:rFonts w:ascii="Times New Roman" w:hAnsi="Times New Roman" w:eastAsia="Times New Roman" w:cs="Times New Roman"/>
          <w:b w:val="1"/>
          <w:bCs w:val="1"/>
          <w:noProof w:val="0"/>
          <w:sz w:val="28"/>
          <w:szCs w:val="28"/>
          <w:lang w:val="en-US"/>
        </w:rPr>
        <w:t>DisplayPort</w:t>
      </w:r>
      <w:r w:rsidRPr="55A59C11" w:rsidR="37C6CD80">
        <w:rPr>
          <w:rFonts w:ascii="Times New Roman" w:hAnsi="Times New Roman" w:eastAsia="Times New Roman" w:cs="Times New Roman"/>
          <w:noProof w:val="0"/>
          <w:sz w:val="28"/>
          <w:szCs w:val="28"/>
          <w:lang w:val="en-US"/>
        </w:rPr>
        <w:t xml:space="preserve"> is a high-performance digital display interface developed by VESA, designed to </w:t>
      </w:r>
      <w:r w:rsidRPr="55A59C11" w:rsidR="37C6CD80">
        <w:rPr>
          <w:rFonts w:ascii="Times New Roman" w:hAnsi="Times New Roman" w:eastAsia="Times New Roman" w:cs="Times New Roman"/>
          <w:noProof w:val="0"/>
          <w:sz w:val="28"/>
          <w:szCs w:val="28"/>
          <w:lang w:val="en-US"/>
        </w:rPr>
        <w:t>transmit</w:t>
      </w:r>
      <w:r w:rsidRPr="55A59C11" w:rsidR="37C6CD80">
        <w:rPr>
          <w:rFonts w:ascii="Times New Roman" w:hAnsi="Times New Roman" w:eastAsia="Times New Roman" w:cs="Times New Roman"/>
          <w:noProof w:val="0"/>
          <w:sz w:val="28"/>
          <w:szCs w:val="28"/>
          <w:lang w:val="en-US"/>
        </w:rPr>
        <w:t xml:space="preserve"> high-resolution video and multi-channel audio from a source device to a display. </w:t>
      </w:r>
    </w:p>
    <w:p w:rsidR="01D7AF3B" w:rsidP="01D7AF3B" w:rsidRDefault="01D7AF3B" w14:paraId="638B277C" w14:textId="0D3EA211">
      <w:pPr>
        <w:pStyle w:val="Normal"/>
        <w:ind w:left="0" w:firstLine="720"/>
        <w:rPr>
          <w:rFonts w:ascii="Times New Roman" w:hAnsi="Times New Roman" w:eastAsia="Times New Roman" w:cs="Times New Roman"/>
          <w:noProof w:val="0"/>
          <w:sz w:val="28"/>
          <w:szCs w:val="28"/>
          <w:lang w:val="en-US"/>
        </w:rPr>
      </w:pPr>
    </w:p>
    <w:p w:rsidR="3652FE76" w:rsidP="01D7AF3B" w:rsidRDefault="3652FE76" w14:paraId="5A170A17" w14:textId="06D9615D">
      <w:pPr>
        <w:pStyle w:val="ListParagraph"/>
        <w:numPr>
          <w:ilvl w:val="0"/>
          <w:numId w:val="323"/>
        </w:numPr>
        <w:rPr>
          <w:rFonts w:ascii="Times New Roman" w:hAnsi="Times New Roman" w:eastAsia="Times New Roman" w:cs="Times New Roman"/>
          <w:noProof w:val="0"/>
          <w:sz w:val="28"/>
          <w:szCs w:val="28"/>
          <w:lang w:val="en-US"/>
        </w:rPr>
      </w:pPr>
      <w:r w:rsidRPr="55A59C11" w:rsidR="37C6CD80">
        <w:rPr>
          <w:rFonts w:ascii="Times New Roman" w:hAnsi="Times New Roman" w:eastAsia="Times New Roman" w:cs="Times New Roman"/>
          <w:noProof w:val="0"/>
          <w:sz w:val="28"/>
          <w:szCs w:val="28"/>
          <w:lang w:val="en-US"/>
        </w:rPr>
        <w:t>Uses packet-based data transmission.</w:t>
      </w:r>
    </w:p>
    <w:p w:rsidR="3652FE76" w:rsidP="01D7AF3B" w:rsidRDefault="3652FE76" w14:paraId="3C4F06D6" w14:textId="39831945">
      <w:pPr>
        <w:pStyle w:val="ListParagraph"/>
        <w:numPr>
          <w:ilvl w:val="0"/>
          <w:numId w:val="323"/>
        </w:numPr>
        <w:rPr>
          <w:rFonts w:ascii="Times New Roman" w:hAnsi="Times New Roman" w:eastAsia="Times New Roman" w:cs="Times New Roman"/>
          <w:noProof w:val="0"/>
          <w:sz w:val="28"/>
          <w:szCs w:val="28"/>
          <w:lang w:val="en-US"/>
        </w:rPr>
      </w:pPr>
      <w:r w:rsidRPr="55A59C11" w:rsidR="37C6CD80">
        <w:rPr>
          <w:rFonts w:ascii="Times New Roman" w:hAnsi="Times New Roman" w:eastAsia="Times New Roman" w:cs="Times New Roman"/>
          <w:noProof w:val="0"/>
          <w:sz w:val="28"/>
          <w:szCs w:val="28"/>
          <w:lang w:val="en-US"/>
        </w:rPr>
        <w:t xml:space="preserve">It supports resolutions up to </w:t>
      </w:r>
      <w:r w:rsidRPr="55A59C11" w:rsidR="37C6CD80">
        <w:rPr>
          <w:rFonts w:ascii="Times New Roman" w:hAnsi="Times New Roman" w:eastAsia="Times New Roman" w:cs="Times New Roman"/>
          <w:b w:val="1"/>
          <w:bCs w:val="1"/>
          <w:noProof w:val="0"/>
          <w:sz w:val="28"/>
          <w:szCs w:val="28"/>
          <w:lang w:val="en-US"/>
        </w:rPr>
        <w:t>8K and beyond</w:t>
      </w:r>
      <w:r w:rsidRPr="55A59C11" w:rsidR="37C6CD80">
        <w:rPr>
          <w:rFonts w:ascii="Times New Roman" w:hAnsi="Times New Roman" w:eastAsia="Times New Roman" w:cs="Times New Roman"/>
          <w:noProof w:val="0"/>
          <w:sz w:val="28"/>
          <w:szCs w:val="28"/>
          <w:lang w:val="en-US"/>
        </w:rPr>
        <w:t>, making it ideal for professional displays, gaming, and enterprise applications</w:t>
      </w:r>
      <w:r w:rsidRPr="55A59C11" w:rsidR="37C6CD80">
        <w:rPr>
          <w:rFonts w:ascii="Times New Roman" w:hAnsi="Times New Roman" w:eastAsia="Times New Roman" w:cs="Times New Roman"/>
          <w:noProof w:val="0"/>
          <w:sz w:val="28"/>
          <w:szCs w:val="28"/>
          <w:lang w:val="en-US"/>
        </w:rPr>
        <w:t>. .</w:t>
      </w:r>
    </w:p>
    <w:p w:rsidR="6BEAFDD5" w:rsidP="01D7AF3B" w:rsidRDefault="6BEAFDD5" w14:paraId="0F568329" w14:textId="5958D8F4">
      <w:pPr>
        <w:pStyle w:val="ListParagraph"/>
        <w:numPr>
          <w:ilvl w:val="0"/>
          <w:numId w:val="304"/>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Digital display interface by VESA</w:t>
      </w:r>
    </w:p>
    <w:p w:rsidR="6BEAFDD5" w:rsidP="01D7AF3B" w:rsidRDefault="6BEAFDD5" w14:paraId="7C7E0B65" w14:textId="52AC9D88">
      <w:pPr>
        <w:pStyle w:val="ListParagraph"/>
        <w:numPr>
          <w:ilvl w:val="0"/>
          <w:numId w:val="304"/>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Higher bandwidth than HDMI</w:t>
      </w:r>
    </w:p>
    <w:p w:rsidR="6BEAFDD5" w:rsidP="01D7AF3B" w:rsidRDefault="6BEAFDD5" w14:paraId="2656EA64" w14:textId="264F8590">
      <w:pPr>
        <w:pStyle w:val="ListParagraph"/>
        <w:numPr>
          <w:ilvl w:val="0"/>
          <w:numId w:val="304"/>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Supports multi-monitor setups (daisy-chaining)</w:t>
      </w:r>
    </w:p>
    <w:p w:rsidR="6BEAFDD5" w:rsidP="01D7AF3B" w:rsidRDefault="6BEAFDD5" w14:paraId="316BA10A" w14:textId="4C4A750F">
      <w:pPr>
        <w:pStyle w:val="ListParagraph"/>
        <w:numPr>
          <w:ilvl w:val="0"/>
          <w:numId w:val="304"/>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Used in:</w:t>
      </w:r>
    </w:p>
    <w:p w:rsidR="6BEAFDD5" w:rsidP="01D7AF3B" w:rsidRDefault="6BEAFDD5" w14:paraId="748AE6FA" w14:textId="4F2D256F">
      <w:pPr>
        <w:pStyle w:val="ListParagraph"/>
        <w:numPr>
          <w:ilvl w:val="1"/>
          <w:numId w:val="304"/>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PC monitors</w:t>
      </w:r>
    </w:p>
    <w:p w:rsidR="6BEAFDD5" w:rsidP="01D7AF3B" w:rsidRDefault="6BEAFDD5" w14:paraId="6289847E" w14:textId="1129ACE1">
      <w:pPr>
        <w:pStyle w:val="ListParagraph"/>
        <w:numPr>
          <w:ilvl w:val="1"/>
          <w:numId w:val="304"/>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Graphics cards</w:t>
      </w:r>
    </w:p>
    <w:p w:rsidR="56B51994" w:rsidP="01D7AF3B" w:rsidRDefault="56B51994" w14:paraId="46A15BC3" w14:textId="30BA6798">
      <w:pPr>
        <w:pStyle w:val="Heading2"/>
        <w:rPr>
          <w:rFonts w:ascii="Times New Roman" w:hAnsi="Times New Roman" w:eastAsia="Times New Roman" w:cs="Times New Roman"/>
          <w:b w:val="1"/>
          <w:bCs w:val="1"/>
          <w:noProof w:val="0"/>
          <w:sz w:val="28"/>
          <w:szCs w:val="28"/>
          <w:lang w:val="en-US"/>
        </w:rPr>
      </w:pPr>
      <w:bookmarkStart w:name="_Toc1792206403" w:id="553470894"/>
      <w:r w:rsidRPr="55A59C11" w:rsidR="539D35FF">
        <w:rPr>
          <w:rFonts w:ascii="Times New Roman" w:hAnsi="Times New Roman" w:eastAsia="Times New Roman" w:cs="Times New Roman"/>
          <w:noProof w:val="0"/>
          <w:lang w:val="en-US"/>
        </w:rPr>
        <w:t>5</w:t>
      </w:r>
      <w:r w:rsidRPr="55A59C11" w:rsidR="39DE9327">
        <w:rPr>
          <w:rFonts w:ascii="Times New Roman" w:hAnsi="Times New Roman" w:eastAsia="Times New Roman" w:cs="Times New Roman"/>
          <w:noProof w:val="0"/>
          <w:lang w:val="en-US"/>
        </w:rPr>
        <w:t>.</w:t>
      </w:r>
      <w:r w:rsidRPr="55A59C11" w:rsidR="19555C0F">
        <w:rPr>
          <w:rFonts w:ascii="Times New Roman" w:hAnsi="Times New Roman" w:eastAsia="Times New Roman" w:cs="Times New Roman"/>
          <w:noProof w:val="0"/>
          <w:lang w:val="en-US"/>
        </w:rPr>
        <w:t xml:space="preserve">3. </w:t>
      </w:r>
      <w:r w:rsidRPr="55A59C11" w:rsidR="214E72D7">
        <w:rPr>
          <w:rFonts w:ascii="Times New Roman" w:hAnsi="Times New Roman" w:eastAsia="Times New Roman" w:cs="Times New Roman"/>
          <w:noProof w:val="0"/>
          <w:lang w:val="en-US"/>
        </w:rPr>
        <w:t>CSI-2 (C</w:t>
      </w:r>
      <w:r w:rsidRPr="55A59C11" w:rsidR="19555C0F">
        <w:rPr>
          <w:rFonts w:ascii="Times New Roman" w:hAnsi="Times New Roman" w:eastAsia="Times New Roman" w:cs="Times New Roman"/>
          <w:noProof w:val="0"/>
          <w:lang w:val="en-US"/>
        </w:rPr>
        <w:t>AMERA SERIAL INTERFACE</w:t>
      </w:r>
      <w:r w:rsidRPr="55A59C11" w:rsidR="214E72D7">
        <w:rPr>
          <w:rFonts w:ascii="Times New Roman" w:hAnsi="Times New Roman" w:eastAsia="Times New Roman" w:cs="Times New Roman"/>
          <w:noProof w:val="0"/>
          <w:lang w:val="en-US"/>
        </w:rPr>
        <w:t>)</w:t>
      </w:r>
      <w:bookmarkEnd w:id="553470894"/>
    </w:p>
    <w:p w:rsidR="6BEAFDD5" w:rsidP="01D7AF3B" w:rsidRDefault="6BEAFDD5" w14:paraId="6D297B78" w14:textId="7720854F">
      <w:pPr>
        <w:pStyle w:val="ListParagraph"/>
        <w:numPr>
          <w:ilvl w:val="0"/>
          <w:numId w:val="305"/>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MIPI standard for interfacing cameras with processors</w:t>
      </w:r>
    </w:p>
    <w:p w:rsidR="6BEAFDD5" w:rsidP="01D7AF3B" w:rsidRDefault="6BEAFDD5" w14:paraId="7734E9C1" w14:textId="421362AD">
      <w:pPr>
        <w:pStyle w:val="ListParagraph"/>
        <w:numPr>
          <w:ilvl w:val="0"/>
          <w:numId w:val="305"/>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Low power, high-speed</w:t>
      </w:r>
    </w:p>
    <w:p w:rsidR="1D0B5789" w:rsidP="55A59C11" w:rsidRDefault="1D0B5789" w14:paraId="0AA16474" w14:textId="0C1B9E1D">
      <w:p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Example: Camera in a Smartphone</w:t>
      </w:r>
    </w:p>
    <w:p w:rsidR="1D0B5789" w:rsidP="55A59C11" w:rsidRDefault="1D0B5789" w14:paraId="058D82C8" w14:textId="2A5C373D">
      <w:p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While taking a picture: </w:t>
      </w:r>
    </w:p>
    <w:p w:rsidR="1D0B5789" w:rsidP="55A59C11" w:rsidRDefault="1D0B5789" w14:paraId="1EDF509F" w14:textId="6E1126AB">
      <w:pPr>
        <w:spacing w:before="120" w:beforeAutospacing="off" w:after="120" w:afterAutospacing="off"/>
        <w:ind w:left="72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 Image Sensor Captures Light</w:t>
      </w:r>
    </w:p>
    <w:p w:rsidR="1D0B5789" w:rsidP="55A59C11" w:rsidRDefault="1D0B5789" w14:paraId="602E69B4" w14:textId="72DC16EC">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tab/>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1D0B5789" w:rsidP="55A59C11" w:rsidRDefault="1D0B5789" w14:paraId="5A99B247" w14:textId="2712A2B0">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2️⃣ Converts Light to Pixel Data  </w:t>
      </w:r>
    </w:p>
    <w:p w:rsidR="1D0B5789" w:rsidP="55A59C11" w:rsidRDefault="1D0B5789" w14:paraId="16CEE5C1" w14:textId="4F43DACC">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Format: RAW8 / RAW10 / RAW12 / RAW14 / RAW28  </w:t>
      </w:r>
    </w:p>
    <w:p w:rsidR="1D0B5789" w:rsidP="55A59C11" w:rsidRDefault="1D0B5789" w14:paraId="46B00AC9" w14:textId="75C58681">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tab/>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1D0B5789" w:rsidP="55A59C11" w:rsidRDefault="1D0B5789" w14:paraId="35CA1F43" w14:textId="2372694F">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3️⃣ Pixels are Organized into Image Frames  </w:t>
      </w:r>
    </w:p>
    <w:p w:rsidR="1D0B5789" w:rsidP="55A59C11" w:rsidRDefault="1D0B5789" w14:paraId="109A1771" w14:textId="34B1ADE9">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tab/>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1D0B5789" w:rsidP="55A59C11" w:rsidRDefault="1D0B5789" w14:paraId="44FA3933" w14:textId="1E146010">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4️⃣ CSI-2 Layer Prepares the Data  </w:t>
      </w:r>
    </w:p>
    <w:p w:rsidR="1D0B5789" w:rsidP="55A59C11" w:rsidRDefault="1D0B5789" w14:paraId="22B69410" w14:textId="72585F46">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Splits image into data packets  </w:t>
      </w:r>
    </w:p>
    <w:p w:rsidR="1D0B5789" w:rsidP="55A59C11" w:rsidRDefault="1D0B5789" w14:paraId="405971C7" w14:textId="2837F60A">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Adds headers &amp; footers (frame boundary, pixel format, etc.) </w:t>
      </w:r>
    </w:p>
    <w:p w:rsidR="1D0B5789" w:rsidP="55A59C11" w:rsidRDefault="1D0B5789" w14:paraId="73A5FA61" w14:textId="142231F0">
      <w:pPr>
        <w:spacing w:before="120" w:beforeAutospacing="off" w:after="12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Packet Structure Example</w:t>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:(Long Packet for Image Data)</w:t>
      </w:r>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3990"/>
        <w:gridCol w:w="2715"/>
        <w:gridCol w:w="2700"/>
      </w:tblGrid>
      <w:tr w:rsidR="55A59C11" w:rsidTr="55A59C11" w14:paraId="6A49F0EC">
        <w:trPr>
          <w:trHeight w:val="300"/>
        </w:trPr>
        <w:tc>
          <w:tcPr>
            <w:tcW w:w="39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5A59C11" w:rsidP="55A59C11" w:rsidRDefault="55A59C11" w14:paraId="58735FE6" w14:textId="42706D40">
            <w:pPr>
              <w:spacing w:before="0" w:beforeAutospacing="off" w:after="0" w:afterAutospacing="off"/>
              <w:jc w:val="center"/>
              <w:rPr>
                <w:rFonts w:ascii="Times New Roman" w:hAnsi="Times New Roman" w:eastAsia="Times New Roman" w:cs="Times New Roman"/>
                <w:b w:val="0"/>
                <w:bCs w:val="0"/>
                <w:i w:val="0"/>
                <w:iCs w:val="0"/>
                <w:sz w:val="28"/>
                <w:szCs w:val="28"/>
              </w:rPr>
            </w:pPr>
            <w:r w:rsidRPr="55A59C11" w:rsidR="55A59C11">
              <w:rPr>
                <w:rFonts w:ascii="Times New Roman" w:hAnsi="Times New Roman" w:eastAsia="Times New Roman" w:cs="Times New Roman"/>
                <w:b w:val="1"/>
                <w:bCs w:val="1"/>
                <w:i w:val="0"/>
                <w:iCs w:val="0"/>
                <w:sz w:val="28"/>
                <w:szCs w:val="28"/>
                <w:lang w:val="en-US"/>
              </w:rPr>
              <w:t>Header (4 bytes)</w:t>
            </w:r>
          </w:p>
        </w:tc>
        <w:tc>
          <w:tcPr>
            <w:tcW w:w="2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5A59C11" w:rsidP="55A59C11" w:rsidRDefault="55A59C11" w14:paraId="26BDF8CC" w14:textId="4A233519">
            <w:pPr>
              <w:spacing w:before="0" w:beforeAutospacing="off" w:after="0" w:afterAutospacing="off"/>
              <w:jc w:val="center"/>
              <w:rPr>
                <w:rFonts w:ascii="Times New Roman" w:hAnsi="Times New Roman" w:eastAsia="Times New Roman" w:cs="Times New Roman"/>
                <w:b w:val="0"/>
                <w:bCs w:val="0"/>
                <w:i w:val="0"/>
                <w:iCs w:val="0"/>
                <w:sz w:val="28"/>
                <w:szCs w:val="28"/>
              </w:rPr>
            </w:pPr>
            <w:r w:rsidRPr="55A59C11" w:rsidR="55A59C11">
              <w:rPr>
                <w:rFonts w:ascii="Times New Roman" w:hAnsi="Times New Roman" w:eastAsia="Times New Roman" w:cs="Times New Roman"/>
                <w:b w:val="1"/>
                <w:bCs w:val="1"/>
                <w:i w:val="0"/>
                <w:iCs w:val="0"/>
                <w:sz w:val="28"/>
                <w:szCs w:val="28"/>
                <w:lang w:val="en-US"/>
              </w:rPr>
              <w:t>Payload (pixel data)</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5A59C11" w:rsidP="55A59C11" w:rsidRDefault="55A59C11" w14:paraId="1DFD149B" w14:textId="47421EFF">
            <w:pPr>
              <w:spacing w:before="0" w:beforeAutospacing="off" w:after="0" w:afterAutospacing="off"/>
              <w:jc w:val="center"/>
              <w:rPr>
                <w:rFonts w:ascii="Times New Roman" w:hAnsi="Times New Roman" w:eastAsia="Times New Roman" w:cs="Times New Roman"/>
                <w:b w:val="0"/>
                <w:bCs w:val="0"/>
                <w:i w:val="0"/>
                <w:iCs w:val="0"/>
                <w:sz w:val="28"/>
                <w:szCs w:val="28"/>
              </w:rPr>
            </w:pPr>
            <w:r w:rsidRPr="55A59C11" w:rsidR="55A59C11">
              <w:rPr>
                <w:rFonts w:ascii="Times New Roman" w:hAnsi="Times New Roman" w:eastAsia="Times New Roman" w:cs="Times New Roman"/>
                <w:b w:val="1"/>
                <w:bCs w:val="1"/>
                <w:i w:val="0"/>
                <w:iCs w:val="0"/>
                <w:sz w:val="28"/>
                <w:szCs w:val="28"/>
                <w:lang w:val="en-US"/>
              </w:rPr>
              <w:t>Footer (2 bytes)</w:t>
            </w:r>
          </w:p>
        </w:tc>
      </w:tr>
      <w:tr w:rsidR="55A59C11" w:rsidTr="55A59C11" w14:paraId="317EB29E">
        <w:trPr>
          <w:trHeight w:val="300"/>
        </w:trPr>
        <w:tc>
          <w:tcPr>
            <w:tcW w:w="39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5A59C11" w:rsidP="55A59C11" w:rsidRDefault="55A59C11" w14:paraId="4762D6BA" w14:textId="1B021986">
            <w:pPr>
              <w:spacing w:before="0" w:beforeAutospacing="off" w:after="0" w:afterAutospacing="off"/>
              <w:jc w:val="center"/>
              <w:rPr>
                <w:rFonts w:ascii="Times New Roman" w:hAnsi="Times New Roman" w:eastAsia="Times New Roman" w:cs="Times New Roman"/>
                <w:b w:val="0"/>
                <w:bCs w:val="0"/>
                <w:i w:val="0"/>
                <w:iCs w:val="0"/>
                <w:sz w:val="28"/>
                <w:szCs w:val="28"/>
              </w:rPr>
            </w:pPr>
            <w:r w:rsidRPr="55A59C11" w:rsidR="55A59C11">
              <w:rPr>
                <w:rFonts w:ascii="Times New Roman" w:hAnsi="Times New Roman" w:eastAsia="Times New Roman" w:cs="Times New Roman"/>
                <w:b w:val="0"/>
                <w:bCs w:val="0"/>
                <w:i w:val="0"/>
                <w:iCs w:val="0"/>
                <w:sz w:val="28"/>
                <w:szCs w:val="28"/>
                <w:lang w:val="en-US"/>
              </w:rPr>
              <w:t>Data Type, VC ID, Word Count, ECC</w:t>
            </w:r>
          </w:p>
        </w:tc>
        <w:tc>
          <w:tcPr>
            <w:tcW w:w="2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5A59C11" w:rsidP="55A59C11" w:rsidRDefault="55A59C11" w14:paraId="70B0E7D7" w14:textId="032EE252">
            <w:pPr>
              <w:spacing w:before="0" w:beforeAutospacing="off" w:after="0" w:afterAutospacing="off"/>
              <w:jc w:val="center"/>
              <w:rPr>
                <w:rFonts w:ascii="Times New Roman" w:hAnsi="Times New Roman" w:eastAsia="Times New Roman" w:cs="Times New Roman"/>
                <w:b w:val="0"/>
                <w:bCs w:val="0"/>
                <w:i w:val="0"/>
                <w:iCs w:val="0"/>
                <w:sz w:val="28"/>
                <w:szCs w:val="28"/>
              </w:rPr>
            </w:pPr>
            <w:r w:rsidRPr="55A59C11" w:rsidR="55A59C11">
              <w:rPr>
                <w:rFonts w:ascii="Times New Roman" w:hAnsi="Times New Roman" w:eastAsia="Times New Roman" w:cs="Times New Roman"/>
                <w:b w:val="0"/>
                <w:bCs w:val="0"/>
                <w:i w:val="0"/>
                <w:iCs w:val="0"/>
                <w:sz w:val="28"/>
                <w:szCs w:val="28"/>
                <w:lang w:val="en-US"/>
              </w:rPr>
              <w:t>RAW pixel data</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5A59C11" w:rsidP="55A59C11" w:rsidRDefault="55A59C11" w14:paraId="2BE3FC92" w14:textId="22646863">
            <w:pPr>
              <w:spacing w:before="0" w:beforeAutospacing="off" w:after="0" w:afterAutospacing="off"/>
              <w:jc w:val="center"/>
              <w:rPr>
                <w:rFonts w:ascii="Times New Roman" w:hAnsi="Times New Roman" w:eastAsia="Times New Roman" w:cs="Times New Roman"/>
                <w:b w:val="0"/>
                <w:bCs w:val="0"/>
                <w:i w:val="0"/>
                <w:iCs w:val="0"/>
                <w:sz w:val="28"/>
                <w:szCs w:val="28"/>
              </w:rPr>
            </w:pPr>
            <w:r w:rsidRPr="55A59C11" w:rsidR="55A59C11">
              <w:rPr>
                <w:rFonts w:ascii="Times New Roman" w:hAnsi="Times New Roman" w:eastAsia="Times New Roman" w:cs="Times New Roman"/>
                <w:b w:val="0"/>
                <w:bCs w:val="0"/>
                <w:i w:val="0"/>
                <w:iCs w:val="0"/>
                <w:sz w:val="28"/>
                <w:szCs w:val="28"/>
                <w:lang w:val="en-US"/>
              </w:rPr>
              <w:t>CRC-16</w:t>
            </w:r>
          </w:p>
        </w:tc>
      </w:tr>
    </w:tbl>
    <w:p w:rsidR="1D0B5789" w:rsidP="55A59C11" w:rsidRDefault="1D0B5789" w14:paraId="624A4922" w14:textId="5C9B4AC2">
      <w:pPr>
        <w:spacing w:before="120" w:beforeAutospacing="off" w:after="120" w:afterAutospacing="off"/>
        <w:ind w:left="144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1D0B5789" w:rsidP="55A59C11" w:rsidRDefault="1D0B5789" w14:paraId="58F1D9D9" w14:textId="5EC3C144">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5️⃣ Data Transmission Begins  </w:t>
      </w:r>
    </w:p>
    <w:p w:rsidR="1D0B5789" w:rsidP="55A59C11" w:rsidRDefault="1D0B5789" w14:paraId="27FB474C" w14:textId="75AC95F6">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Transmits serially over 1–4 (or up to 8) data lanes + 1 clock lane  </w:t>
      </w:r>
    </w:p>
    <w:p w:rsidR="1D0B5789" w:rsidP="55A59C11" w:rsidRDefault="1D0B5789" w14:paraId="1EDAAA12" w14:textId="35BF01B9">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Uses D-PHY / C-PHY / A-PHY as physical layer  </w:t>
      </w:r>
    </w:p>
    <w:p w:rsidR="1D0B5789" w:rsidP="55A59C11" w:rsidRDefault="1D0B5789" w14:paraId="47F78045" w14:textId="307533FF">
      <w:pPr>
        <w:spacing w:before="0" w:beforeAutospacing="off" w:after="0" w:afterAutospacing="off"/>
        <w:ind w:left="72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Supports up to 32 Virtual Channels (multi-camera/multi-stream support) </w:t>
      </w:r>
    </w:p>
    <w:p w:rsidR="1D0B5789" w:rsidP="55A59C11" w:rsidRDefault="1D0B5789" w14:paraId="75E6C959" w14:textId="40F49672">
      <w:pPr>
        <w:spacing w:before="120" w:beforeAutospacing="off" w:after="12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1D0B5789" w:rsidP="55A59C11" w:rsidRDefault="1D0B5789" w14:paraId="7388522C" w14:textId="369198BC">
      <w:pPr>
        <w:spacing w:before="120" w:beforeAutospacing="off" w:after="12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6️⃣ Processor (AP/ISP) Receives Packets  </w:t>
      </w:r>
    </w:p>
    <w:p w:rsidR="1D0B5789" w:rsidP="55A59C11" w:rsidRDefault="1D0B5789" w14:paraId="0FE9A65B" w14:textId="16A3D86C">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Decodes and reassembles image  </w:t>
      </w:r>
    </w:p>
    <w:p w:rsidR="1D0B5789" w:rsidP="55A59C11" w:rsidRDefault="1D0B5789" w14:paraId="214C0634" w14:textId="549A3E26">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Performs enhancements (e.g., noise reduction, white balance)  </w:t>
      </w:r>
    </w:p>
    <w:p w:rsidR="1D0B5789" w:rsidP="55A59C11" w:rsidRDefault="1D0B5789" w14:paraId="04CD1CF5" w14:textId="29C9FCCB">
      <w:pPr>
        <w:spacing w:before="0" w:beforeAutospacing="off" w:after="0" w:afterAutospacing="off"/>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Stores or processes the final image  </w:t>
      </w:r>
    </w:p>
    <w:p w:rsidR="1D0B5789" w:rsidP="55A59C11" w:rsidRDefault="1D0B5789" w14:paraId="39D18CB0" w14:textId="41591C89">
      <w:pPr>
        <w:spacing w:before="120" w:beforeAutospacing="off" w:after="12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CSI-2 data usually travels over:</w:t>
      </w:r>
    </w:p>
    <w:p w:rsidR="1D0B5789" w:rsidP="55A59C11" w:rsidRDefault="1D0B5789" w14:paraId="6C5FFBED" w14:textId="7892A76A">
      <w:pPr>
        <w:pStyle w:val="ListParagraph"/>
        <w:numPr>
          <w:ilvl w:val="0"/>
          <w:numId w:val="34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D-PHY</w:t>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common for short distances (e.g., inside phones)</w:t>
      </w:r>
    </w:p>
    <w:p w:rsidR="1D0B5789" w:rsidP="55A59C11" w:rsidRDefault="1D0B5789" w14:paraId="0F661B0D" w14:textId="6575BA6E">
      <w:pPr>
        <w:pStyle w:val="ListParagraph"/>
        <w:numPr>
          <w:ilvl w:val="0"/>
          <w:numId w:val="34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C-PHY</w:t>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alternative PHY that transmits more bits per clock</w:t>
      </w:r>
    </w:p>
    <w:p w:rsidR="1D0B5789" w:rsidP="55A59C11" w:rsidRDefault="1D0B5789" w14:paraId="0F24C90A" w14:textId="68FE3161">
      <w:pPr>
        <w:pStyle w:val="ListParagraph"/>
        <w:numPr>
          <w:ilvl w:val="0"/>
          <w:numId w:val="34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A-PHY</w:t>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for long distances (up to 15 meters!), like in </w:t>
      </w: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cars</w:t>
      </w:r>
    </w:p>
    <w:p w:rsidR="1D0B5789" w:rsidP="55A59C11" w:rsidRDefault="1D0B5789" w14:paraId="570FB631" w14:textId="63EBF7E3">
      <w:pPr>
        <w:spacing w:before="120" w:beforeAutospacing="off" w:after="12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Feature of CSI-2:</w:t>
      </w:r>
    </w:p>
    <w:p w:rsidR="1D0B5789" w:rsidP="55A59C11" w:rsidRDefault="1D0B5789" w14:paraId="5E46F4A6" w14:textId="40B87766">
      <w:pPr>
        <w:pStyle w:val="ListParagraph"/>
        <w:numPr>
          <w:ilvl w:val="0"/>
          <w:numId w:val="347"/>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Fast</w:t>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supports high resolutions like </w:t>
      </w: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4K</w:t>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8K</w:t>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or even higher.</w:t>
      </w:r>
    </w:p>
    <w:p w:rsidR="1D0B5789" w:rsidP="55A59C11" w:rsidRDefault="1D0B5789" w14:paraId="3B7A23AE" w14:textId="31DC7944">
      <w:pPr>
        <w:pStyle w:val="ListParagraph"/>
        <w:numPr>
          <w:ilvl w:val="0"/>
          <w:numId w:val="347"/>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Low power</w:t>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great for portable devices.</w:t>
      </w:r>
    </w:p>
    <w:p w:rsidR="1D0B5789" w:rsidP="55A59C11" w:rsidRDefault="1D0B5789" w14:paraId="7051C0FE" w14:textId="3580FFF1">
      <w:pPr>
        <w:pStyle w:val="ListParagraph"/>
        <w:numPr>
          <w:ilvl w:val="0"/>
          <w:numId w:val="347"/>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Low interference (EMI)</w:t>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important for clean signal transmission.</w:t>
      </w:r>
    </w:p>
    <w:p w:rsidR="1D0B5789" w:rsidP="55A59C11" w:rsidRDefault="1D0B5789" w14:paraId="36769D5C" w14:textId="57033AE9">
      <w:pPr>
        <w:pStyle w:val="ListParagraph"/>
        <w:numPr>
          <w:ilvl w:val="0"/>
          <w:numId w:val="347"/>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Scalable</w:t>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works for single or multiple cameras.</w:t>
      </w:r>
    </w:p>
    <w:p w:rsidR="1D0B5789" w:rsidP="55A59C11" w:rsidRDefault="1D0B5789" w14:paraId="3FB04A59" w14:textId="2EFB04FD">
      <w:pPr>
        <w:pStyle w:val="ListParagraph"/>
        <w:numPr>
          <w:ilvl w:val="0"/>
          <w:numId w:val="347"/>
        </w:numPr>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1D0B578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Reliable</w:t>
      </w:r>
      <w:r w:rsidRPr="55A59C11" w:rsidR="1D0B57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used in mission-critical systems like automotive.</w:t>
      </w:r>
    </w:p>
    <w:p w:rsidR="55A59C11" w:rsidP="55A59C11" w:rsidRDefault="55A59C11" w14:paraId="3DFA6654" w14:textId="538D7B9C">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w:rsidR="6BEAFDD5" w:rsidP="01D7AF3B" w:rsidRDefault="6BEAFDD5" w14:paraId="4220FC46" w14:textId="736A2D25">
      <w:pPr>
        <w:pStyle w:val="ListParagraph"/>
        <w:numPr>
          <w:ilvl w:val="0"/>
          <w:numId w:val="305"/>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Used in:</w:t>
      </w:r>
    </w:p>
    <w:p w:rsidR="6BEAFDD5" w:rsidP="01D7AF3B" w:rsidRDefault="6BEAFDD5" w14:paraId="4F39A3A8" w14:textId="2C665421">
      <w:pPr>
        <w:pStyle w:val="ListParagraph"/>
        <w:numPr>
          <w:ilvl w:val="1"/>
          <w:numId w:val="305"/>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Smartphones</w:t>
      </w:r>
    </w:p>
    <w:p w:rsidR="6BEAFDD5" w:rsidP="01D7AF3B" w:rsidRDefault="6BEAFDD5" w14:paraId="726F7C6B" w14:textId="5E53FAF4">
      <w:pPr>
        <w:pStyle w:val="ListParagraph"/>
        <w:numPr>
          <w:ilvl w:val="1"/>
          <w:numId w:val="305"/>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Embedded vision systems</w:t>
      </w:r>
      <w:r w:rsidRPr="55A59C11" w:rsidR="4058539B">
        <w:rPr>
          <w:rFonts w:ascii="Times New Roman" w:hAnsi="Times New Roman" w:eastAsia="Times New Roman" w:cs="Times New Roman"/>
          <w:noProof w:val="0"/>
          <w:sz w:val="28"/>
          <w:szCs w:val="28"/>
          <w:lang w:val="en-US"/>
        </w:rPr>
        <w:t xml:space="preserve">   </w:t>
      </w:r>
      <w:r w:rsidRPr="55A59C11" w:rsidR="4058539B">
        <w:rPr>
          <w:rFonts w:ascii="Times New Roman" w:hAnsi="Times New Roman" w:eastAsia="Times New Roman" w:cs="Times New Roman"/>
          <w:noProof w:val="0"/>
          <w:sz w:val="28"/>
          <w:szCs w:val="28"/>
          <w:lang w:val="en-US"/>
        </w:rPr>
        <w:t xml:space="preserve"> </w:t>
      </w:r>
    </w:p>
    <w:p w:rsidR="6D1653E9" w:rsidP="01D7AF3B" w:rsidRDefault="6D1653E9" w14:paraId="442E399B" w14:textId="7449CCC6">
      <w:pPr>
        <w:pStyle w:val="Heading2"/>
        <w:rPr>
          <w:rFonts w:ascii="Times New Roman" w:hAnsi="Times New Roman" w:eastAsia="Times New Roman" w:cs="Times New Roman"/>
          <w:b w:val="1"/>
          <w:bCs w:val="1"/>
          <w:noProof w:val="0"/>
          <w:sz w:val="28"/>
          <w:szCs w:val="28"/>
          <w:lang w:val="en-US"/>
        </w:rPr>
      </w:pPr>
      <w:bookmarkStart w:name="_Toc1049676778" w:id="1114874296"/>
      <w:r w:rsidRPr="55A59C11" w:rsidR="06A015FA">
        <w:rPr>
          <w:rFonts w:ascii="Times New Roman" w:hAnsi="Times New Roman" w:eastAsia="Times New Roman" w:cs="Times New Roman"/>
          <w:noProof w:val="0"/>
          <w:lang w:val="en-US"/>
        </w:rPr>
        <w:t>5</w:t>
      </w:r>
      <w:r w:rsidRPr="55A59C11" w:rsidR="4DF0274A">
        <w:rPr>
          <w:rFonts w:ascii="Times New Roman" w:hAnsi="Times New Roman" w:eastAsia="Times New Roman" w:cs="Times New Roman"/>
          <w:noProof w:val="0"/>
          <w:lang w:val="en-US"/>
        </w:rPr>
        <w:t xml:space="preserve">.4. </w:t>
      </w:r>
      <w:r w:rsidRPr="55A59C11" w:rsidR="214E72D7">
        <w:rPr>
          <w:rFonts w:ascii="Times New Roman" w:hAnsi="Times New Roman" w:eastAsia="Times New Roman" w:cs="Times New Roman"/>
          <w:noProof w:val="0"/>
          <w:lang w:val="en-US"/>
        </w:rPr>
        <w:t>DSI (Display Serial Interface)</w:t>
      </w:r>
      <w:bookmarkEnd w:id="1114874296"/>
    </w:p>
    <w:p w:rsidR="6BEAFDD5" w:rsidP="01D7AF3B" w:rsidRDefault="6BEAFDD5" w14:paraId="313659E8" w14:textId="76E0326A">
      <w:pPr>
        <w:pStyle w:val="ListParagraph"/>
        <w:numPr>
          <w:ilvl w:val="0"/>
          <w:numId w:val="306"/>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MIPI standard for driving small displays</w:t>
      </w:r>
    </w:p>
    <w:p w:rsidR="6BEAFDD5" w:rsidP="01D7AF3B" w:rsidRDefault="6BEAFDD5" w14:paraId="553F064F" w14:textId="40DBD744">
      <w:pPr>
        <w:pStyle w:val="ListParagraph"/>
        <w:numPr>
          <w:ilvl w:val="0"/>
          <w:numId w:val="306"/>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 xml:space="preserve">Low power, </w:t>
      </w:r>
      <w:r w:rsidRPr="55A59C11" w:rsidR="214E72D7">
        <w:rPr>
          <w:rFonts w:ascii="Times New Roman" w:hAnsi="Times New Roman" w:eastAsia="Times New Roman" w:cs="Times New Roman"/>
          <w:noProof w:val="0"/>
          <w:sz w:val="28"/>
          <w:szCs w:val="28"/>
          <w:lang w:val="en-US"/>
        </w:rPr>
        <w:t>optimized</w:t>
      </w:r>
      <w:r w:rsidRPr="55A59C11" w:rsidR="214E72D7">
        <w:rPr>
          <w:rFonts w:ascii="Times New Roman" w:hAnsi="Times New Roman" w:eastAsia="Times New Roman" w:cs="Times New Roman"/>
          <w:noProof w:val="0"/>
          <w:sz w:val="28"/>
          <w:szCs w:val="28"/>
          <w:lang w:val="en-US"/>
        </w:rPr>
        <w:t xml:space="preserve"> for mobile use</w:t>
      </w:r>
    </w:p>
    <w:p w:rsidR="6BEAFDD5" w:rsidP="01D7AF3B" w:rsidRDefault="6BEAFDD5" w14:paraId="7067AAF9" w14:textId="5FA2A874">
      <w:pPr>
        <w:pStyle w:val="ListParagraph"/>
        <w:numPr>
          <w:ilvl w:val="0"/>
          <w:numId w:val="306"/>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Used in:</w:t>
      </w:r>
    </w:p>
    <w:p w:rsidR="6BEAFDD5" w:rsidP="01D7AF3B" w:rsidRDefault="6BEAFDD5" w14:paraId="6B640C51" w14:textId="7D0B3A23">
      <w:pPr>
        <w:pStyle w:val="ListParagraph"/>
        <w:numPr>
          <w:ilvl w:val="1"/>
          <w:numId w:val="306"/>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Mobile phones</w:t>
      </w:r>
    </w:p>
    <w:p w:rsidR="6BEAFDD5" w:rsidP="01D7AF3B" w:rsidRDefault="6BEAFDD5" w14:paraId="558CA3E7" w14:textId="5D989C0D">
      <w:pPr>
        <w:pStyle w:val="ListParagraph"/>
        <w:numPr>
          <w:ilvl w:val="1"/>
          <w:numId w:val="306"/>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Tablets</w:t>
      </w:r>
    </w:p>
    <w:p w:rsidR="6BEAFDD5" w:rsidP="01D7AF3B" w:rsidRDefault="6BEAFDD5" w14:paraId="483DB621" w14:textId="2CBA8A23">
      <w:pPr>
        <w:pStyle w:val="ListParagraph"/>
        <w:numPr>
          <w:ilvl w:val="1"/>
          <w:numId w:val="306"/>
        </w:numPr>
        <w:spacing w:before="240" w:beforeAutospacing="off" w:after="240" w:afterAutospacing="off"/>
        <w:rPr>
          <w:rFonts w:ascii="Times New Roman" w:hAnsi="Times New Roman" w:eastAsia="Times New Roman" w:cs="Times New Roman"/>
          <w:noProof w:val="0"/>
          <w:sz w:val="28"/>
          <w:szCs w:val="28"/>
          <w:lang w:val="en-US"/>
        </w:rPr>
      </w:pPr>
      <w:r w:rsidRPr="55A59C11" w:rsidR="214E72D7">
        <w:rPr>
          <w:rFonts w:ascii="Times New Roman" w:hAnsi="Times New Roman" w:eastAsia="Times New Roman" w:cs="Times New Roman"/>
          <w:noProof w:val="0"/>
          <w:sz w:val="28"/>
          <w:szCs w:val="28"/>
          <w:lang w:val="en-US"/>
        </w:rPr>
        <w:t>Wearables</w:t>
      </w:r>
    </w:p>
    <w:tbl>
      <w:tblPr>
        <w:tblStyle w:val="TableGrid"/>
        <w:tblW w:w="9481" w:type="dxa"/>
        <w:jc w:val="center"/>
        <w:tblLayout w:type="fixed"/>
        <w:tblLook w:val="06A0" w:firstRow="1" w:lastRow="0" w:firstColumn="1" w:lastColumn="0" w:noHBand="1" w:noVBand="1"/>
      </w:tblPr>
      <w:tblGrid>
        <w:gridCol w:w="1470"/>
        <w:gridCol w:w="1650"/>
        <w:gridCol w:w="2138"/>
        <w:gridCol w:w="1238"/>
        <w:gridCol w:w="2985"/>
      </w:tblGrid>
      <w:tr w:rsidR="7C292E32" w:rsidTr="55A59C11" w14:paraId="7AF29BA3">
        <w:trPr>
          <w:trHeight w:val="300"/>
        </w:trPr>
        <w:tc>
          <w:tcPr>
            <w:tcW w:w="1470" w:type="dxa"/>
            <w:tcMar/>
          </w:tcPr>
          <w:p w:rsidR="7C292E32" w:rsidP="7C292E32" w:rsidRDefault="7C292E32" w14:paraId="36432C7A" w14:textId="2BF24A0D">
            <w:pPr>
              <w:pStyle w:val="Normal"/>
              <w:rPr>
                <w:rFonts w:ascii="Times New Roman" w:hAnsi="Times New Roman" w:eastAsia="Times New Roman" w:cs="Times New Roman"/>
                <w:b w:val="1"/>
                <w:bCs w:val="1"/>
                <w:noProof w:val="0"/>
                <w:sz w:val="28"/>
                <w:szCs w:val="28"/>
                <w:lang w:val="en-US"/>
              </w:rPr>
            </w:pPr>
          </w:p>
        </w:tc>
        <w:tc>
          <w:tcPr>
            <w:tcW w:w="1650" w:type="dxa"/>
            <w:tcMar/>
          </w:tcPr>
          <w:p w:rsidR="31F0F807" w:rsidP="7C292E32" w:rsidRDefault="31F0F807" w14:paraId="7E39C5D8" w14:textId="0E5CC448">
            <w:pPr>
              <w:rPr>
                <w:rFonts w:ascii="Times New Roman" w:hAnsi="Times New Roman" w:eastAsia="Times New Roman" w:cs="Times New Roman"/>
                <w:b w:val="1"/>
                <w:bCs w:val="1"/>
                <w:noProof w:val="0"/>
                <w:sz w:val="28"/>
                <w:szCs w:val="28"/>
                <w:lang w:val="en-US"/>
              </w:rPr>
            </w:pPr>
            <w:r w:rsidRPr="55A59C11" w:rsidR="02E5DE5E">
              <w:rPr>
                <w:rFonts w:ascii="Times New Roman" w:hAnsi="Times New Roman" w:eastAsia="Times New Roman" w:cs="Times New Roman"/>
                <w:b w:val="1"/>
                <w:bCs w:val="1"/>
                <w:noProof w:val="0"/>
                <w:sz w:val="28"/>
                <w:szCs w:val="28"/>
                <w:lang w:val="en-US"/>
              </w:rPr>
              <w:t>Primary Use</w:t>
            </w:r>
          </w:p>
        </w:tc>
        <w:tc>
          <w:tcPr>
            <w:tcW w:w="2138" w:type="dxa"/>
            <w:tcMar/>
          </w:tcPr>
          <w:p w:rsidR="542A1DD9" w:rsidP="7C292E32" w:rsidRDefault="542A1DD9" w14:paraId="3DCB6D97" w14:textId="291E90A4">
            <w:pPr>
              <w:pStyle w:val="Normal"/>
              <w:rPr>
                <w:rFonts w:ascii="Times New Roman" w:hAnsi="Times New Roman" w:eastAsia="Times New Roman" w:cs="Times New Roman"/>
                <w:b w:val="1"/>
                <w:bCs w:val="1"/>
                <w:noProof w:val="0"/>
                <w:sz w:val="28"/>
                <w:szCs w:val="28"/>
                <w:lang w:val="en-US"/>
              </w:rPr>
            </w:pPr>
            <w:r w:rsidRPr="55A59C11" w:rsidR="67A5CBA1">
              <w:rPr>
                <w:rFonts w:ascii="Times New Roman" w:hAnsi="Times New Roman" w:eastAsia="Times New Roman" w:cs="Times New Roman"/>
                <w:b w:val="1"/>
                <w:bCs w:val="1"/>
                <w:noProof w:val="0"/>
                <w:sz w:val="28"/>
                <w:szCs w:val="28"/>
                <w:lang w:val="en-US"/>
              </w:rPr>
              <w:t>Max Resolution</w:t>
            </w:r>
          </w:p>
        </w:tc>
        <w:tc>
          <w:tcPr>
            <w:tcW w:w="1238" w:type="dxa"/>
            <w:tcMar/>
          </w:tcPr>
          <w:p w:rsidR="31F0F807" w:rsidP="7C292E32" w:rsidRDefault="31F0F807" w14:paraId="2090309E" w14:textId="22B9C8D0">
            <w:pPr>
              <w:rPr>
                <w:rFonts w:ascii="Times New Roman" w:hAnsi="Times New Roman" w:eastAsia="Times New Roman" w:cs="Times New Roman"/>
                <w:b w:val="1"/>
                <w:bCs w:val="1"/>
                <w:noProof w:val="0"/>
                <w:sz w:val="28"/>
                <w:szCs w:val="28"/>
                <w:lang w:val="en-US"/>
              </w:rPr>
            </w:pPr>
            <w:r w:rsidRPr="55A59C11" w:rsidR="02E5DE5E">
              <w:rPr>
                <w:rFonts w:ascii="Times New Roman" w:hAnsi="Times New Roman" w:eastAsia="Times New Roman" w:cs="Times New Roman"/>
                <w:b w:val="1"/>
                <w:bCs w:val="1"/>
                <w:noProof w:val="0"/>
                <w:sz w:val="28"/>
                <w:szCs w:val="28"/>
                <w:lang w:val="en-US"/>
              </w:rPr>
              <w:t>Audio Support</w:t>
            </w:r>
          </w:p>
        </w:tc>
        <w:tc>
          <w:tcPr>
            <w:tcW w:w="2985" w:type="dxa"/>
            <w:tcMar/>
          </w:tcPr>
          <w:p w:rsidR="31F0F807" w:rsidP="7C292E32" w:rsidRDefault="31F0F807" w14:paraId="05177631" w14:textId="7002982B">
            <w:pPr>
              <w:rPr>
                <w:rFonts w:ascii="Times New Roman" w:hAnsi="Times New Roman" w:eastAsia="Times New Roman" w:cs="Times New Roman"/>
                <w:b w:val="1"/>
                <w:bCs w:val="1"/>
                <w:noProof w:val="0"/>
                <w:sz w:val="28"/>
                <w:szCs w:val="28"/>
                <w:lang w:val="en-US"/>
              </w:rPr>
            </w:pPr>
            <w:r w:rsidRPr="55A59C11" w:rsidR="02E5DE5E">
              <w:rPr>
                <w:rFonts w:ascii="Times New Roman" w:hAnsi="Times New Roman" w:eastAsia="Times New Roman" w:cs="Times New Roman"/>
                <w:b w:val="1"/>
                <w:bCs w:val="1"/>
                <w:noProof w:val="0"/>
                <w:sz w:val="28"/>
                <w:szCs w:val="28"/>
                <w:lang w:val="en-US"/>
              </w:rPr>
              <w:t>Cable Length</w:t>
            </w:r>
          </w:p>
        </w:tc>
      </w:tr>
      <w:tr w:rsidR="7C292E32" w:rsidTr="55A59C11" w14:paraId="2D1DAA0C">
        <w:trPr>
          <w:trHeight w:val="300"/>
        </w:trPr>
        <w:tc>
          <w:tcPr>
            <w:tcW w:w="1470" w:type="dxa"/>
            <w:tcMar/>
          </w:tcPr>
          <w:p w:rsidR="31F0F807" w:rsidP="7C292E32" w:rsidRDefault="31F0F807" w14:paraId="1B1F4282" w14:textId="0366128B">
            <w:pPr>
              <w:pStyle w:val="Normal"/>
              <w:rPr>
                <w:rFonts w:ascii="Times New Roman" w:hAnsi="Times New Roman" w:eastAsia="Times New Roman" w:cs="Times New Roman"/>
                <w:b w:val="1"/>
                <w:bCs w:val="1"/>
                <w:noProof w:val="0"/>
                <w:sz w:val="28"/>
                <w:szCs w:val="28"/>
                <w:lang w:val="en-US"/>
              </w:rPr>
            </w:pPr>
            <w:r w:rsidRPr="55A59C11" w:rsidR="02E5DE5E">
              <w:rPr>
                <w:rFonts w:ascii="Times New Roman" w:hAnsi="Times New Roman" w:eastAsia="Times New Roman" w:cs="Times New Roman"/>
                <w:b w:val="1"/>
                <w:bCs w:val="1"/>
                <w:noProof w:val="0"/>
                <w:sz w:val="28"/>
                <w:szCs w:val="28"/>
                <w:lang w:val="en-US"/>
              </w:rPr>
              <w:t>HDMI</w:t>
            </w:r>
          </w:p>
        </w:tc>
        <w:tc>
          <w:tcPr>
            <w:tcW w:w="1650" w:type="dxa"/>
            <w:tcMar/>
          </w:tcPr>
          <w:p w:rsidR="00F52504" w:rsidP="55A59C11" w:rsidRDefault="00F52504" w14:paraId="2F7B7BD5" w14:textId="12D2B107">
            <w:pPr>
              <w:rPr>
                <w:rFonts w:ascii="Times New Roman" w:hAnsi="Times New Roman" w:eastAsia="Times New Roman" w:cs="Times New Roman"/>
                <w:noProof w:val="0"/>
                <w:sz w:val="28"/>
                <w:szCs w:val="28"/>
                <w:lang w:val="en-US"/>
              </w:rPr>
            </w:pPr>
            <w:r w:rsidRPr="55A59C11" w:rsidR="71A3AD47">
              <w:rPr>
                <w:rFonts w:ascii="Times New Roman" w:hAnsi="Times New Roman" w:eastAsia="Times New Roman" w:cs="Times New Roman"/>
                <w:noProof w:val="0"/>
                <w:sz w:val="28"/>
                <w:szCs w:val="28"/>
                <w:lang w:val="en-US"/>
              </w:rPr>
              <w:t>Consumer electronics (TVs, consoles)</w:t>
            </w:r>
          </w:p>
        </w:tc>
        <w:tc>
          <w:tcPr>
            <w:tcW w:w="2138" w:type="dxa"/>
            <w:tcMar/>
          </w:tcPr>
          <w:p w:rsidR="21855AFD" w:rsidP="55A59C11" w:rsidRDefault="21855AFD" w14:paraId="652695A2" w14:textId="679F8201">
            <w:pPr>
              <w:rPr>
                <w:rFonts w:ascii="Times New Roman" w:hAnsi="Times New Roman" w:eastAsia="Times New Roman" w:cs="Times New Roman"/>
                <w:noProof w:val="0"/>
                <w:sz w:val="28"/>
                <w:szCs w:val="28"/>
                <w:lang w:val="en-US"/>
              </w:rPr>
            </w:pPr>
            <w:r w:rsidRPr="55A59C11" w:rsidR="4CDE7E9A">
              <w:rPr>
                <w:rFonts w:ascii="Times New Roman" w:hAnsi="Times New Roman" w:eastAsia="Times New Roman" w:cs="Times New Roman"/>
                <w:noProof w:val="0"/>
                <w:sz w:val="28"/>
                <w:szCs w:val="28"/>
                <w:lang w:val="en-US"/>
              </w:rPr>
              <w:t>4K to 8K (TVs, consoles)</w:t>
            </w:r>
          </w:p>
        </w:tc>
        <w:tc>
          <w:tcPr>
            <w:tcW w:w="1238" w:type="dxa"/>
            <w:tcMar/>
          </w:tcPr>
          <w:p w:rsidR="23604C7A" w:rsidP="7C292E32" w:rsidRDefault="23604C7A" w14:paraId="7E377868" w14:textId="5CBF2D14">
            <w:pPr>
              <w:pStyle w:val="Normal"/>
              <w:rPr>
                <w:rFonts w:ascii="Times New Roman" w:hAnsi="Times New Roman" w:eastAsia="Times New Roman" w:cs="Times New Roman"/>
                <w:noProof w:val="0"/>
                <w:sz w:val="28"/>
                <w:szCs w:val="28"/>
                <w:lang w:val="en-US"/>
              </w:rPr>
            </w:pPr>
            <w:r w:rsidRPr="55A59C11" w:rsidR="03FE813D">
              <w:rPr>
                <w:rFonts w:ascii="Times New Roman" w:hAnsi="Times New Roman" w:eastAsia="Times New Roman" w:cs="Times New Roman"/>
                <w:noProof w:val="0"/>
                <w:sz w:val="28"/>
                <w:szCs w:val="28"/>
                <w:lang w:val="en-US"/>
              </w:rPr>
              <w:t>Yes</w:t>
            </w:r>
          </w:p>
        </w:tc>
        <w:tc>
          <w:tcPr>
            <w:tcW w:w="2985" w:type="dxa"/>
            <w:tcMar/>
          </w:tcPr>
          <w:p w:rsidR="7C292E32" w:rsidP="55A59C11" w:rsidRDefault="7C292E32" w14:paraId="77DF4480" w14:textId="742DC225">
            <w:pPr>
              <w:rPr>
                <w:rFonts w:ascii="Times New Roman" w:hAnsi="Times New Roman" w:eastAsia="Times New Roman" w:cs="Times New Roman"/>
                <w:noProof w:val="0"/>
                <w:sz w:val="28"/>
                <w:szCs w:val="28"/>
                <w:lang w:val="en-US"/>
              </w:rPr>
            </w:pPr>
            <w:r w:rsidRPr="55A59C11" w:rsidR="16D968D1">
              <w:rPr>
                <w:rFonts w:ascii="Times New Roman" w:hAnsi="Times New Roman" w:eastAsia="Times New Roman" w:cs="Times New Roman"/>
                <w:noProof w:val="0"/>
                <w:sz w:val="28"/>
                <w:szCs w:val="28"/>
                <w:lang w:val="en-US"/>
              </w:rPr>
              <w:t>15 m (1080p), ~2 m (4K+)</w:t>
            </w:r>
          </w:p>
        </w:tc>
      </w:tr>
      <w:tr w:rsidR="7C292E32" w:rsidTr="55A59C11" w14:paraId="4D89B335">
        <w:trPr>
          <w:trHeight w:val="818"/>
        </w:trPr>
        <w:tc>
          <w:tcPr>
            <w:tcW w:w="1470" w:type="dxa"/>
            <w:tcMar/>
          </w:tcPr>
          <w:p w:rsidR="31F0F807" w:rsidP="7C292E32" w:rsidRDefault="31F0F807" w14:paraId="226D2135" w14:textId="67B70F28">
            <w:pPr>
              <w:pStyle w:val="Normal"/>
              <w:rPr>
                <w:rFonts w:ascii="Times New Roman" w:hAnsi="Times New Roman" w:eastAsia="Times New Roman" w:cs="Times New Roman"/>
                <w:b w:val="1"/>
                <w:bCs w:val="1"/>
                <w:noProof w:val="0"/>
                <w:sz w:val="28"/>
                <w:szCs w:val="28"/>
                <w:lang w:val="en-US"/>
              </w:rPr>
            </w:pPr>
            <w:r w:rsidRPr="55A59C11" w:rsidR="02E5DE5E">
              <w:rPr>
                <w:rFonts w:ascii="Times New Roman" w:hAnsi="Times New Roman" w:eastAsia="Times New Roman" w:cs="Times New Roman"/>
                <w:b w:val="1"/>
                <w:bCs w:val="1"/>
                <w:noProof w:val="0"/>
                <w:sz w:val="28"/>
                <w:szCs w:val="28"/>
                <w:lang w:val="en-US"/>
              </w:rPr>
              <w:t>DISPLAY PORT</w:t>
            </w:r>
          </w:p>
          <w:p w:rsidR="7C292E32" w:rsidP="7C292E32" w:rsidRDefault="7C292E32" w14:paraId="63D68570" w14:textId="518510B8">
            <w:pPr>
              <w:pStyle w:val="Normal"/>
              <w:rPr>
                <w:rFonts w:ascii="Times New Roman" w:hAnsi="Times New Roman" w:eastAsia="Times New Roman" w:cs="Times New Roman"/>
                <w:b w:val="1"/>
                <w:bCs w:val="1"/>
                <w:noProof w:val="0"/>
                <w:sz w:val="28"/>
                <w:szCs w:val="28"/>
                <w:lang w:val="en-US"/>
              </w:rPr>
            </w:pPr>
          </w:p>
        </w:tc>
        <w:tc>
          <w:tcPr>
            <w:tcW w:w="1650" w:type="dxa"/>
            <w:tcMar/>
          </w:tcPr>
          <w:p w:rsidR="2C2AEE25" w:rsidP="55A59C11" w:rsidRDefault="2C2AEE25" w14:paraId="0302D964" w14:textId="6BB7B8B6">
            <w:pPr>
              <w:rPr>
                <w:rFonts w:ascii="Times New Roman" w:hAnsi="Times New Roman" w:eastAsia="Times New Roman" w:cs="Times New Roman"/>
                <w:noProof w:val="0"/>
                <w:sz w:val="28"/>
                <w:szCs w:val="28"/>
                <w:lang w:val="en-US"/>
              </w:rPr>
            </w:pPr>
            <w:r w:rsidRPr="55A59C11" w:rsidR="70E034D6">
              <w:rPr>
                <w:rFonts w:ascii="Times New Roman" w:hAnsi="Times New Roman" w:eastAsia="Times New Roman" w:cs="Times New Roman"/>
                <w:noProof w:val="0"/>
                <w:sz w:val="28"/>
                <w:szCs w:val="28"/>
                <w:lang w:val="en-US"/>
              </w:rPr>
              <w:t>PC monitors, docks</w:t>
            </w:r>
          </w:p>
        </w:tc>
        <w:tc>
          <w:tcPr>
            <w:tcW w:w="2138" w:type="dxa"/>
            <w:tcMar/>
          </w:tcPr>
          <w:p w:rsidR="4032ED42" w:rsidP="55A59C11" w:rsidRDefault="4032ED42" w14:paraId="3DB11BBB" w14:textId="3F3306F4">
            <w:pPr>
              <w:rPr>
                <w:rFonts w:ascii="Times New Roman" w:hAnsi="Times New Roman" w:eastAsia="Times New Roman" w:cs="Times New Roman"/>
                <w:noProof w:val="0"/>
                <w:sz w:val="28"/>
                <w:szCs w:val="28"/>
                <w:lang w:val="en-US"/>
              </w:rPr>
            </w:pPr>
            <w:r w:rsidRPr="55A59C11" w:rsidR="4EBD0224">
              <w:rPr>
                <w:rFonts w:ascii="Times New Roman" w:hAnsi="Times New Roman" w:eastAsia="Times New Roman" w:cs="Times New Roman"/>
                <w:noProof w:val="0"/>
                <w:sz w:val="28"/>
                <w:szCs w:val="28"/>
                <w:lang w:val="en-US"/>
              </w:rPr>
              <w:t>4K to 8K (monitors, high-end GPUs)</w:t>
            </w:r>
          </w:p>
        </w:tc>
        <w:tc>
          <w:tcPr>
            <w:tcW w:w="1238" w:type="dxa"/>
            <w:tcMar/>
          </w:tcPr>
          <w:p w:rsidR="734AAEB7" w:rsidP="7C292E32" w:rsidRDefault="734AAEB7" w14:paraId="7F39F883" w14:textId="38C4F4C8">
            <w:pPr>
              <w:pStyle w:val="Normal"/>
              <w:rPr>
                <w:rFonts w:ascii="Times New Roman" w:hAnsi="Times New Roman" w:eastAsia="Times New Roman" w:cs="Times New Roman"/>
                <w:noProof w:val="0"/>
                <w:sz w:val="28"/>
                <w:szCs w:val="28"/>
                <w:lang w:val="en-US"/>
              </w:rPr>
            </w:pPr>
            <w:r w:rsidRPr="55A59C11" w:rsidR="731DAD23">
              <w:rPr>
                <w:rFonts w:ascii="Times New Roman" w:hAnsi="Times New Roman" w:eastAsia="Times New Roman" w:cs="Times New Roman"/>
                <w:noProof w:val="0"/>
                <w:sz w:val="28"/>
                <w:szCs w:val="28"/>
                <w:lang w:val="en-US"/>
              </w:rPr>
              <w:t>Yes</w:t>
            </w:r>
          </w:p>
        </w:tc>
        <w:tc>
          <w:tcPr>
            <w:tcW w:w="2985" w:type="dxa"/>
            <w:tcMar/>
          </w:tcPr>
          <w:p w:rsidR="7C292E32" w:rsidP="55A59C11" w:rsidRDefault="7C292E32" w14:paraId="1825DE84" w14:textId="28E76C59">
            <w:pPr>
              <w:rPr>
                <w:rFonts w:ascii="Times New Roman" w:hAnsi="Times New Roman" w:eastAsia="Times New Roman" w:cs="Times New Roman"/>
                <w:noProof w:val="0"/>
                <w:sz w:val="28"/>
                <w:szCs w:val="28"/>
                <w:lang w:val="en-US"/>
              </w:rPr>
            </w:pPr>
            <w:r w:rsidRPr="55A59C11" w:rsidR="16D968D1">
              <w:rPr>
                <w:rFonts w:ascii="Times New Roman" w:hAnsi="Times New Roman" w:eastAsia="Times New Roman" w:cs="Times New Roman"/>
                <w:noProof w:val="0"/>
                <w:sz w:val="28"/>
                <w:szCs w:val="28"/>
                <w:lang w:val="en-US"/>
              </w:rPr>
              <w:t>2 m for 4K+</w:t>
            </w:r>
          </w:p>
        </w:tc>
      </w:tr>
      <w:tr w:rsidR="7C292E32" w:rsidTr="55A59C11" w14:paraId="1160E1E4">
        <w:trPr>
          <w:trHeight w:val="300"/>
        </w:trPr>
        <w:tc>
          <w:tcPr>
            <w:tcW w:w="1470" w:type="dxa"/>
            <w:tcMar/>
          </w:tcPr>
          <w:p w:rsidR="31F0F807" w:rsidP="7C292E32" w:rsidRDefault="31F0F807" w14:paraId="0DE73003" w14:textId="3120D43D">
            <w:pPr>
              <w:pStyle w:val="Normal"/>
              <w:rPr>
                <w:rFonts w:ascii="Times New Roman" w:hAnsi="Times New Roman" w:eastAsia="Times New Roman" w:cs="Times New Roman"/>
                <w:b w:val="1"/>
                <w:bCs w:val="1"/>
                <w:noProof w:val="0"/>
                <w:sz w:val="28"/>
                <w:szCs w:val="28"/>
                <w:lang w:val="en-US"/>
              </w:rPr>
            </w:pPr>
            <w:r w:rsidRPr="55A59C11" w:rsidR="02E5DE5E">
              <w:rPr>
                <w:rFonts w:ascii="Times New Roman" w:hAnsi="Times New Roman" w:eastAsia="Times New Roman" w:cs="Times New Roman"/>
                <w:b w:val="1"/>
                <w:bCs w:val="1"/>
                <w:noProof w:val="0"/>
                <w:sz w:val="28"/>
                <w:szCs w:val="28"/>
                <w:lang w:val="en-US"/>
              </w:rPr>
              <w:t>CSI 2</w:t>
            </w:r>
          </w:p>
        </w:tc>
        <w:tc>
          <w:tcPr>
            <w:tcW w:w="1650" w:type="dxa"/>
            <w:tcMar/>
          </w:tcPr>
          <w:p w:rsidR="34AB6499" w:rsidP="55A59C11" w:rsidRDefault="34AB6499" w14:paraId="7AFF0C53" w14:textId="4EC3E9FC">
            <w:pPr>
              <w:rPr>
                <w:rFonts w:ascii="Times New Roman" w:hAnsi="Times New Roman" w:eastAsia="Times New Roman" w:cs="Times New Roman"/>
                <w:noProof w:val="0"/>
                <w:sz w:val="28"/>
                <w:szCs w:val="28"/>
                <w:lang w:val="en-US"/>
              </w:rPr>
            </w:pPr>
            <w:r w:rsidRPr="55A59C11" w:rsidR="58FDFFD5">
              <w:rPr>
                <w:rFonts w:ascii="Times New Roman" w:hAnsi="Times New Roman" w:eastAsia="Times New Roman" w:cs="Times New Roman"/>
                <w:noProof w:val="0"/>
                <w:sz w:val="28"/>
                <w:szCs w:val="28"/>
                <w:lang w:val="en-US"/>
              </w:rPr>
              <w:t>Camera modules (mobile, embedded)</w:t>
            </w:r>
          </w:p>
        </w:tc>
        <w:tc>
          <w:tcPr>
            <w:tcW w:w="2138" w:type="dxa"/>
            <w:tcMar/>
          </w:tcPr>
          <w:p w:rsidR="78822C6E" w:rsidP="55A59C11" w:rsidRDefault="78822C6E" w14:paraId="712D020C" w14:textId="58868F57">
            <w:pPr>
              <w:rPr>
                <w:rFonts w:ascii="Times New Roman" w:hAnsi="Times New Roman" w:eastAsia="Times New Roman" w:cs="Times New Roman"/>
                <w:noProof w:val="0"/>
                <w:sz w:val="28"/>
                <w:szCs w:val="28"/>
                <w:lang w:val="en-US"/>
              </w:rPr>
            </w:pPr>
            <w:r w:rsidRPr="55A59C11" w:rsidR="2CC50C06">
              <w:rPr>
                <w:rFonts w:ascii="Times New Roman" w:hAnsi="Times New Roman" w:eastAsia="Times New Roman" w:cs="Times New Roman"/>
                <w:noProof w:val="0"/>
                <w:sz w:val="28"/>
                <w:szCs w:val="28"/>
                <w:lang w:val="en-US"/>
              </w:rPr>
              <w:t>1080p to 4K (camera sensors)</w:t>
            </w:r>
          </w:p>
        </w:tc>
        <w:tc>
          <w:tcPr>
            <w:tcW w:w="1238" w:type="dxa"/>
            <w:tcMar/>
          </w:tcPr>
          <w:p w:rsidR="4E0DC37A" w:rsidP="7C292E32" w:rsidRDefault="4E0DC37A" w14:paraId="586FC5A7" w14:textId="44452C81">
            <w:pPr>
              <w:pStyle w:val="Normal"/>
              <w:rPr>
                <w:rFonts w:ascii="Times New Roman" w:hAnsi="Times New Roman" w:eastAsia="Times New Roman" w:cs="Times New Roman"/>
                <w:noProof w:val="0"/>
                <w:sz w:val="28"/>
                <w:szCs w:val="28"/>
                <w:lang w:val="en-US"/>
              </w:rPr>
            </w:pPr>
            <w:r w:rsidRPr="55A59C11" w:rsidR="122D9FEF">
              <w:rPr>
                <w:rFonts w:ascii="Times New Roman" w:hAnsi="Times New Roman" w:eastAsia="Times New Roman" w:cs="Times New Roman"/>
                <w:noProof w:val="0"/>
                <w:sz w:val="28"/>
                <w:szCs w:val="28"/>
                <w:lang w:val="en-US"/>
              </w:rPr>
              <w:t>No</w:t>
            </w:r>
          </w:p>
        </w:tc>
        <w:tc>
          <w:tcPr>
            <w:tcW w:w="2985" w:type="dxa"/>
            <w:tcMar/>
          </w:tcPr>
          <w:p w:rsidR="7C292E32" w:rsidP="55A59C11" w:rsidRDefault="7C292E32" w14:paraId="1BF8325A" w14:textId="7D7AC44B">
            <w:pPr>
              <w:rPr>
                <w:rFonts w:ascii="Times New Roman" w:hAnsi="Times New Roman" w:eastAsia="Times New Roman" w:cs="Times New Roman"/>
                <w:noProof w:val="0"/>
                <w:sz w:val="28"/>
                <w:szCs w:val="28"/>
                <w:lang w:val="en-US"/>
              </w:rPr>
            </w:pPr>
            <w:r w:rsidRPr="55A59C11" w:rsidR="16D968D1">
              <w:rPr>
                <w:rFonts w:ascii="Times New Roman" w:hAnsi="Times New Roman" w:eastAsia="Times New Roman" w:cs="Times New Roman"/>
                <w:noProof w:val="0"/>
                <w:sz w:val="28"/>
                <w:szCs w:val="28"/>
                <w:lang w:val="en-US"/>
              </w:rPr>
              <w:t>Short (≤30 cm)</w:t>
            </w:r>
          </w:p>
        </w:tc>
      </w:tr>
      <w:tr w:rsidR="7C292E32" w:rsidTr="55A59C11" w14:paraId="1BF9A88E">
        <w:trPr>
          <w:trHeight w:val="300"/>
        </w:trPr>
        <w:tc>
          <w:tcPr>
            <w:tcW w:w="1470" w:type="dxa"/>
            <w:tcMar/>
          </w:tcPr>
          <w:p w:rsidR="31F0F807" w:rsidP="7C292E32" w:rsidRDefault="31F0F807" w14:paraId="1BCABADB" w14:textId="3B890C05">
            <w:pPr>
              <w:pStyle w:val="Normal"/>
              <w:rPr>
                <w:rFonts w:ascii="Times New Roman" w:hAnsi="Times New Roman" w:eastAsia="Times New Roman" w:cs="Times New Roman"/>
                <w:b w:val="1"/>
                <w:bCs w:val="1"/>
                <w:noProof w:val="0"/>
                <w:sz w:val="28"/>
                <w:szCs w:val="28"/>
                <w:lang w:val="en-US"/>
              </w:rPr>
            </w:pPr>
            <w:r w:rsidRPr="55A59C11" w:rsidR="02E5DE5E">
              <w:rPr>
                <w:rFonts w:ascii="Times New Roman" w:hAnsi="Times New Roman" w:eastAsia="Times New Roman" w:cs="Times New Roman"/>
                <w:b w:val="1"/>
                <w:bCs w:val="1"/>
                <w:noProof w:val="0"/>
                <w:sz w:val="28"/>
                <w:szCs w:val="28"/>
                <w:lang w:val="en-US"/>
              </w:rPr>
              <w:t>DSI</w:t>
            </w:r>
          </w:p>
        </w:tc>
        <w:tc>
          <w:tcPr>
            <w:tcW w:w="1650" w:type="dxa"/>
            <w:tcMar/>
          </w:tcPr>
          <w:p w:rsidR="602BC300" w:rsidP="55A59C11" w:rsidRDefault="602BC300" w14:paraId="3F91B585" w14:textId="415BFA1E">
            <w:pPr>
              <w:rPr>
                <w:rFonts w:ascii="Times New Roman" w:hAnsi="Times New Roman" w:eastAsia="Times New Roman" w:cs="Times New Roman"/>
                <w:noProof w:val="0"/>
                <w:sz w:val="28"/>
                <w:szCs w:val="28"/>
                <w:lang w:val="en-US"/>
              </w:rPr>
            </w:pPr>
            <w:r w:rsidRPr="55A59C11" w:rsidR="738FDC98">
              <w:rPr>
                <w:rFonts w:ascii="Times New Roman" w:hAnsi="Times New Roman" w:eastAsia="Times New Roman" w:cs="Times New Roman"/>
                <w:noProof w:val="0"/>
                <w:sz w:val="28"/>
                <w:szCs w:val="28"/>
                <w:lang w:val="en-US"/>
              </w:rPr>
              <w:t>Mobile displays (phones, tablets)</w:t>
            </w:r>
          </w:p>
        </w:tc>
        <w:tc>
          <w:tcPr>
            <w:tcW w:w="2138" w:type="dxa"/>
            <w:tcMar/>
          </w:tcPr>
          <w:p w:rsidR="12E65F0B" w:rsidP="55A59C11" w:rsidRDefault="12E65F0B" w14:paraId="6D9B2393" w14:textId="760B32DE">
            <w:pPr>
              <w:rPr>
                <w:rFonts w:ascii="Times New Roman" w:hAnsi="Times New Roman" w:eastAsia="Times New Roman" w:cs="Times New Roman"/>
                <w:noProof w:val="0"/>
                <w:sz w:val="28"/>
                <w:szCs w:val="28"/>
                <w:lang w:val="en-US"/>
              </w:rPr>
            </w:pPr>
            <w:r w:rsidRPr="55A59C11" w:rsidR="31098839">
              <w:rPr>
                <w:rFonts w:ascii="Times New Roman" w:hAnsi="Times New Roman" w:eastAsia="Times New Roman" w:cs="Times New Roman"/>
                <w:noProof w:val="0"/>
                <w:sz w:val="28"/>
                <w:szCs w:val="28"/>
                <w:lang w:val="en-US"/>
              </w:rPr>
              <w:t>1080p to 2K (mobile displays)</w:t>
            </w:r>
          </w:p>
        </w:tc>
        <w:tc>
          <w:tcPr>
            <w:tcW w:w="1238" w:type="dxa"/>
            <w:tcMar/>
          </w:tcPr>
          <w:p w:rsidR="44A173A5" w:rsidP="7C292E32" w:rsidRDefault="44A173A5" w14:paraId="49582B37" w14:textId="6BF926BC">
            <w:pPr>
              <w:pStyle w:val="Normal"/>
              <w:rPr>
                <w:rFonts w:ascii="Times New Roman" w:hAnsi="Times New Roman" w:eastAsia="Times New Roman" w:cs="Times New Roman"/>
                <w:noProof w:val="0"/>
                <w:sz w:val="28"/>
                <w:szCs w:val="28"/>
                <w:lang w:val="en-US"/>
              </w:rPr>
            </w:pPr>
            <w:r w:rsidRPr="55A59C11" w:rsidR="1CA6DDDE">
              <w:rPr>
                <w:rFonts w:ascii="Times New Roman" w:hAnsi="Times New Roman" w:eastAsia="Times New Roman" w:cs="Times New Roman"/>
                <w:noProof w:val="0"/>
                <w:sz w:val="28"/>
                <w:szCs w:val="28"/>
                <w:lang w:val="en-US"/>
              </w:rPr>
              <w:t>No</w:t>
            </w:r>
          </w:p>
        </w:tc>
        <w:tc>
          <w:tcPr>
            <w:tcW w:w="2985" w:type="dxa"/>
            <w:tcMar/>
          </w:tcPr>
          <w:p w:rsidR="7C292E32" w:rsidP="55A59C11" w:rsidRDefault="7C292E32" w14:paraId="7F45CEAA" w14:textId="599C8E13">
            <w:pPr>
              <w:rPr>
                <w:rFonts w:ascii="Times New Roman" w:hAnsi="Times New Roman" w:eastAsia="Times New Roman" w:cs="Times New Roman"/>
                <w:noProof w:val="0"/>
                <w:sz w:val="28"/>
                <w:szCs w:val="28"/>
                <w:lang w:val="en-US"/>
              </w:rPr>
            </w:pPr>
            <w:r w:rsidRPr="55A59C11" w:rsidR="16D968D1">
              <w:rPr>
                <w:rFonts w:ascii="Times New Roman" w:hAnsi="Times New Roman" w:eastAsia="Times New Roman" w:cs="Times New Roman"/>
                <w:noProof w:val="0"/>
                <w:sz w:val="28"/>
                <w:szCs w:val="28"/>
                <w:lang w:val="en-US"/>
              </w:rPr>
              <w:t>Short (≤30 cm)</w:t>
            </w:r>
          </w:p>
        </w:tc>
      </w:tr>
    </w:tbl>
    <w:p w:rsidR="55A59C11" w:rsidP="55A59C11" w:rsidRDefault="55A59C11" w14:paraId="7955E6BC" w14:textId="31686C55">
      <w:pPr>
        <w:pStyle w:val="Heading1"/>
        <w:rPr>
          <w:rFonts w:ascii="Times New Roman" w:hAnsi="Times New Roman" w:eastAsia="Times New Roman" w:cs="Times New Roman"/>
          <w:noProof w:val="0"/>
          <w:sz w:val="32"/>
          <w:szCs w:val="32"/>
          <w:lang w:val="en-US"/>
        </w:rPr>
      </w:pPr>
    </w:p>
    <w:p w:rsidR="3089020C" w:rsidP="55A59C11" w:rsidRDefault="3089020C" w14:paraId="244EC4C6" w14:textId="7D2BAC6A">
      <w:pPr>
        <w:pStyle w:val="Heading1"/>
        <w:jc w:val="left"/>
        <w:rPr>
          <w:rFonts w:ascii="Times New Roman" w:hAnsi="Times New Roman" w:eastAsia="Times New Roman" w:cs="Times New Roman"/>
          <w:b w:val="1"/>
          <w:bCs w:val="1"/>
          <w:noProof w:val="0"/>
          <w:sz w:val="32"/>
          <w:szCs w:val="32"/>
          <w:lang w:val="en-US"/>
        </w:rPr>
      </w:pPr>
      <w:bookmarkStart w:name="_Toc522486216" w:id="1334153510"/>
      <w:r w:rsidRPr="55A59C11" w:rsidR="3089020C">
        <w:rPr>
          <w:rFonts w:ascii="Times New Roman" w:hAnsi="Times New Roman" w:eastAsia="Times New Roman" w:cs="Times New Roman"/>
          <w:noProof w:val="0"/>
          <w:sz w:val="32"/>
          <w:szCs w:val="32"/>
          <w:lang w:val="en-US"/>
        </w:rPr>
        <w:t>6. HIGH-SPEED TRANSMISSION CABLES</w:t>
      </w:r>
      <w:bookmarkEnd w:id="1334153510"/>
    </w:p>
    <w:tbl>
      <w:tblPr>
        <w:tblStyle w:val="TableNormal"/>
        <w:tblW w:w="0" w:type="auto"/>
        <w:tblBorders>
          <w:top w:val="single" w:sz="6"/>
          <w:left w:val="single" w:sz="6"/>
          <w:bottom w:val="single" w:sz="6"/>
          <w:right w:val="single" w:sz="6"/>
        </w:tblBorders>
        <w:tblLayout w:type="fixed"/>
        <w:tblLook w:val="06A0" w:firstRow="1" w:lastRow="0" w:firstColumn="1" w:lastColumn="0" w:noHBand="1" w:noVBand="1"/>
      </w:tblPr>
      <w:tblGrid>
        <w:gridCol w:w="2220"/>
        <w:gridCol w:w="1155"/>
        <w:gridCol w:w="1170"/>
        <w:gridCol w:w="1597"/>
        <w:gridCol w:w="3300"/>
      </w:tblGrid>
      <w:tr w:rsidR="55A59C11" w:rsidTr="55A59C11" w14:paraId="71C6FA90">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26717689" w14:textId="7C1E6467">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Cable Type</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04CE15D1" w14:textId="5EBA7C92">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Speed Support</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70147C13" w14:textId="65FCD48F">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Distance</w:t>
            </w:r>
          </w:p>
        </w:tc>
        <w:tc>
          <w:tcPr>
            <w:tcW w:w="159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5CF90DB5" w14:textId="63803328">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EMI Resistance</w:t>
            </w:r>
          </w:p>
        </w:tc>
        <w:tc>
          <w:tcPr>
            <w:tcW w:w="33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444ABCEA" w14:textId="3A387936">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Typical Usage</w:t>
            </w:r>
          </w:p>
        </w:tc>
      </w:tr>
      <w:tr w:rsidR="55A59C11" w:rsidTr="55A59C11" w14:paraId="25DE437E">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2B29E048" w14:textId="4437DB5A">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Coaxial</w:t>
            </w:r>
            <w:r>
              <w:br/>
            </w:r>
            <w:r w:rsidR="55A59C11">
              <w:drawing>
                <wp:inline wp14:editId="70236A93" wp14:anchorId="3EAEDCCA">
                  <wp:extent cx="1085850" cy="704850"/>
                  <wp:effectExtent l="0" t="0" r="0" b="0"/>
                  <wp:docPr id="1379171551" name="" title=""/>
                  <wp:cNvGraphicFramePr>
                    <a:graphicFrameLocks noChangeAspect="1"/>
                  </wp:cNvGraphicFramePr>
                  <a:graphic>
                    <a:graphicData uri="http://schemas.openxmlformats.org/drawingml/2006/picture">
                      <pic:pic>
                        <pic:nvPicPr>
                          <pic:cNvPr id="0" name=""/>
                          <pic:cNvPicPr/>
                        </pic:nvPicPr>
                        <pic:blipFill>
                          <a:blip r:embed="Rac3945c1967a4be0">
                            <a:extLst>
                              <a:ext xmlns:a="http://schemas.openxmlformats.org/drawingml/2006/main" uri="{28A0092B-C50C-407E-A947-70E740481C1C}">
                                <a14:useLocalDpi val="0"/>
                              </a:ext>
                            </a:extLst>
                          </a:blip>
                          <a:stretch>
                            <a:fillRect/>
                          </a:stretch>
                        </pic:blipFill>
                        <pic:spPr>
                          <a:xfrm>
                            <a:off x="0" y="0"/>
                            <a:ext cx="1085850" cy="704850"/>
                          </a:xfrm>
                          <a:prstGeom prst="rect">
                            <a:avLst/>
                          </a:prstGeom>
                        </pic:spPr>
                      </pic:pic>
                    </a:graphicData>
                  </a:graphic>
                </wp:inline>
              </w:drawing>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34FBBB4F" w14:textId="73FD8A59">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 to ~10 Gbps</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097F6702" w14:textId="22D656C6">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Medium (~100m)</w:t>
            </w:r>
          </w:p>
        </w:tc>
        <w:tc>
          <w:tcPr>
            <w:tcW w:w="159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5608A2FD" w14:textId="5BFFEAE7">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High</w:t>
            </w:r>
          </w:p>
        </w:tc>
        <w:tc>
          <w:tcPr>
            <w:tcW w:w="33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12ADEE1B" w14:textId="310A78F7">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TV, Internet, RF, digital audio</w:t>
            </w:r>
          </w:p>
        </w:tc>
      </w:tr>
      <w:tr w:rsidR="55A59C11" w:rsidTr="55A59C11" w14:paraId="31730ACB">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5DE582A8" w14:textId="711D6EFE">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STP</w:t>
            </w:r>
            <w:r>
              <w:br/>
            </w:r>
            <w:r w:rsidR="55A59C11">
              <w:drawing>
                <wp:inline wp14:editId="29701CEC" wp14:anchorId="46999D72">
                  <wp:extent cx="1133475" cy="723900"/>
                  <wp:effectExtent l="0" t="0" r="0" b="0"/>
                  <wp:docPr id="1207322962" name="" title=""/>
                  <wp:cNvGraphicFramePr>
                    <a:graphicFrameLocks noChangeAspect="1"/>
                  </wp:cNvGraphicFramePr>
                  <a:graphic>
                    <a:graphicData uri="http://schemas.openxmlformats.org/drawingml/2006/picture">
                      <pic:pic>
                        <pic:nvPicPr>
                          <pic:cNvPr id="0" name=""/>
                          <pic:cNvPicPr/>
                        </pic:nvPicPr>
                        <pic:blipFill>
                          <a:blip r:embed="Rfd6e192860a74491">
                            <a:extLst>
                              <a:ext xmlns:a="http://schemas.openxmlformats.org/drawingml/2006/main" uri="{28A0092B-C50C-407E-A947-70E740481C1C}">
                                <a14:useLocalDpi val="0"/>
                              </a:ext>
                            </a:extLst>
                          </a:blip>
                          <a:stretch>
                            <a:fillRect/>
                          </a:stretch>
                        </pic:blipFill>
                        <pic:spPr>
                          <a:xfrm>
                            <a:off x="0" y="0"/>
                            <a:ext cx="1133475" cy="723900"/>
                          </a:xfrm>
                          <a:prstGeom prst="rect">
                            <a:avLst/>
                          </a:prstGeom>
                        </pic:spPr>
                      </pic:pic>
                    </a:graphicData>
                  </a:graphic>
                </wp:inline>
              </w:drawing>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29283E21" w14:textId="1A9D81E0">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 to 10 Gbps+</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03B4AECF" w14:textId="57731DA4">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Medium (~100m)</w:t>
            </w:r>
          </w:p>
        </w:tc>
        <w:tc>
          <w:tcPr>
            <w:tcW w:w="159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60893F23" w14:textId="7DC7E212">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High</w:t>
            </w:r>
          </w:p>
        </w:tc>
        <w:tc>
          <w:tcPr>
            <w:tcW w:w="33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3AEA5716" w14:textId="116EB001">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Ethernet, AV in EMI-prone environments</w:t>
            </w:r>
          </w:p>
        </w:tc>
      </w:tr>
      <w:tr w:rsidR="55A59C11" w:rsidTr="55A59C11" w14:paraId="1140540C">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119DAF9E" w14:textId="35836EE1">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UTP</w:t>
            </w:r>
            <w:r>
              <w:br/>
            </w:r>
            <w:r w:rsidR="55A59C11">
              <w:drawing>
                <wp:inline wp14:editId="13C1595C" wp14:anchorId="1C47587F">
                  <wp:extent cx="1133475" cy="638175"/>
                  <wp:effectExtent l="0" t="0" r="0" b="0"/>
                  <wp:docPr id="35837230" name="" title=""/>
                  <wp:cNvGraphicFramePr>
                    <a:graphicFrameLocks noChangeAspect="1"/>
                  </wp:cNvGraphicFramePr>
                  <a:graphic>
                    <a:graphicData uri="http://schemas.openxmlformats.org/drawingml/2006/picture">
                      <pic:pic>
                        <pic:nvPicPr>
                          <pic:cNvPr id="0" name=""/>
                          <pic:cNvPicPr/>
                        </pic:nvPicPr>
                        <pic:blipFill>
                          <a:blip r:embed="R2903ffc9b0614f52">
                            <a:extLst>
                              <a:ext xmlns:a="http://schemas.openxmlformats.org/drawingml/2006/main" uri="{28A0092B-C50C-407E-A947-70E740481C1C}">
                                <a14:useLocalDpi val="0"/>
                              </a:ext>
                            </a:extLst>
                          </a:blip>
                          <a:stretch>
                            <a:fillRect/>
                          </a:stretch>
                        </pic:blipFill>
                        <pic:spPr>
                          <a:xfrm>
                            <a:off x="0" y="0"/>
                            <a:ext cx="1133475" cy="638175"/>
                          </a:xfrm>
                          <a:prstGeom prst="rect">
                            <a:avLst/>
                          </a:prstGeom>
                        </pic:spPr>
                      </pic:pic>
                    </a:graphicData>
                  </a:graphic>
                </wp:inline>
              </w:drawing>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5C6FC988" w14:textId="1DE1B17B">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 to 10 Gbps</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0A6BF116" w14:textId="28CC64F2">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Medium (~100m)</w:t>
            </w:r>
          </w:p>
        </w:tc>
        <w:tc>
          <w:tcPr>
            <w:tcW w:w="159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755BEABE" w14:textId="6C300FAD">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Low-Medium</w:t>
            </w:r>
          </w:p>
        </w:tc>
        <w:tc>
          <w:tcPr>
            <w:tcW w:w="33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639E8D57" w14:textId="04F63EFE">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Ethernet, phones</w:t>
            </w:r>
          </w:p>
        </w:tc>
      </w:tr>
      <w:tr w:rsidR="55A59C11" w:rsidTr="55A59C11" w14:paraId="738EDDA7">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2C3C27DB" w14:textId="009F5104">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Fiber Optic</w:t>
            </w:r>
            <w:r>
              <w:br/>
            </w:r>
            <w:r w:rsidR="55A59C11">
              <w:drawing>
                <wp:inline wp14:editId="786CBA08" wp14:anchorId="572FF500">
                  <wp:extent cx="1133475" cy="1000125"/>
                  <wp:effectExtent l="0" t="0" r="0" b="0"/>
                  <wp:docPr id="2041459219" name="" title=""/>
                  <wp:cNvGraphicFramePr>
                    <a:graphicFrameLocks noChangeAspect="1"/>
                  </wp:cNvGraphicFramePr>
                  <a:graphic>
                    <a:graphicData uri="http://schemas.openxmlformats.org/drawingml/2006/picture">
                      <pic:pic>
                        <pic:nvPicPr>
                          <pic:cNvPr id="0" name=""/>
                          <pic:cNvPicPr/>
                        </pic:nvPicPr>
                        <pic:blipFill>
                          <a:blip r:embed="R7fe60aa8fa7443eb">
                            <a:extLst>
                              <a:ext xmlns:a="http://schemas.openxmlformats.org/drawingml/2006/main" uri="{28A0092B-C50C-407E-A947-70E740481C1C}">
                                <a14:useLocalDpi val="0"/>
                              </a:ext>
                            </a:extLst>
                          </a:blip>
                          <a:stretch>
                            <a:fillRect/>
                          </a:stretch>
                        </pic:blipFill>
                        <pic:spPr>
                          <a:xfrm>
                            <a:off x="0" y="0"/>
                            <a:ext cx="1133475" cy="1000125"/>
                          </a:xfrm>
                          <a:prstGeom prst="rect">
                            <a:avLst/>
                          </a:prstGeom>
                        </pic:spPr>
                      </pic:pic>
                    </a:graphicData>
                  </a:graphic>
                </wp:inline>
              </w:drawing>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6EB8E570" w14:textId="56D40CBC">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Up to </w:t>
            </w: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Tbps</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1BE95E70" w14:textId="320BE8B0">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Long (&gt;km)</w:t>
            </w:r>
          </w:p>
        </w:tc>
        <w:tc>
          <w:tcPr>
            <w:tcW w:w="159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0F0AEB54" w14:textId="1F24C02E">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Very High</w:t>
            </w:r>
          </w:p>
        </w:tc>
        <w:tc>
          <w:tcPr>
            <w:tcW w:w="33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058A8C4B" w14:textId="170EC65A">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Backbone of global telecommunications networks, long-distance communication, data centers</w:t>
            </w:r>
          </w:p>
        </w:tc>
      </w:tr>
      <w:tr w:rsidR="55A59C11" w:rsidTr="55A59C11" w14:paraId="7E083239">
        <w:trPr>
          <w:trHeight w:val="300"/>
        </w:trPr>
        <w:tc>
          <w:tcPr>
            <w:tcW w:w="222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0D97C4FE" w14:textId="2BC16BA3">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Twinax</w:t>
            </w:r>
            <w:r>
              <w:br/>
            </w:r>
            <w:r w:rsidR="55A59C11">
              <w:drawing>
                <wp:inline wp14:editId="3D0EFC48" wp14:anchorId="4C47C0A5">
                  <wp:extent cx="1133475" cy="1019175"/>
                  <wp:effectExtent l="0" t="0" r="0" b="0"/>
                  <wp:docPr id="568196986" name="" title=""/>
                  <wp:cNvGraphicFramePr>
                    <a:graphicFrameLocks noChangeAspect="1"/>
                  </wp:cNvGraphicFramePr>
                  <a:graphic>
                    <a:graphicData uri="http://schemas.openxmlformats.org/drawingml/2006/picture">
                      <pic:pic>
                        <pic:nvPicPr>
                          <pic:cNvPr id="0" name=""/>
                          <pic:cNvPicPr/>
                        </pic:nvPicPr>
                        <pic:blipFill>
                          <a:blip r:embed="R3bdbecf1aec244bd">
                            <a:extLst>
                              <a:ext xmlns:a="http://schemas.openxmlformats.org/drawingml/2006/main" uri="{28A0092B-C50C-407E-A947-70E740481C1C}">
                                <a14:useLocalDpi val="0"/>
                              </a:ext>
                            </a:extLst>
                          </a:blip>
                          <a:stretch>
                            <a:fillRect/>
                          </a:stretch>
                        </pic:blipFill>
                        <pic:spPr>
                          <a:xfrm>
                            <a:off x="0" y="0"/>
                            <a:ext cx="1133475" cy="1019175"/>
                          </a:xfrm>
                          <a:prstGeom prst="rect">
                            <a:avLst/>
                          </a:prstGeom>
                        </pic:spPr>
                      </pic:pic>
                    </a:graphicData>
                  </a:graphic>
                </wp:inline>
              </w:drawing>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79FD2A9D" w14:textId="445FE809">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10-100 Gbps</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37384912" w14:textId="135DCABC">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Short (&lt;10m)</w:t>
            </w:r>
          </w:p>
        </w:tc>
        <w:tc>
          <w:tcPr>
            <w:tcW w:w="159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0862BF50" w14:textId="32318348">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High</w:t>
            </w:r>
          </w:p>
        </w:tc>
        <w:tc>
          <w:tcPr>
            <w:tcW w:w="33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center"/>
          </w:tcPr>
          <w:p w:rsidR="55A59C11" w:rsidP="55A59C11" w:rsidRDefault="55A59C11" w14:paraId="5F6E51C7" w14:textId="064671FD">
            <w:pPr>
              <w:spacing w:before="0" w:beforeAutospacing="off" w:after="0" w:afterAutospacing="off"/>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55A59C11" w:rsidR="55A59C11">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Servers, switches, storage networks</w:t>
            </w:r>
          </w:p>
        </w:tc>
      </w:tr>
    </w:tbl>
    <w:p w:rsidR="55A59C11" w:rsidP="55A59C11" w:rsidRDefault="55A59C11" w14:paraId="1D1D60CF" w14:textId="5FC5081B">
      <w:pPr>
        <w:pStyle w:val="ListParagraph"/>
        <w:spacing w:before="240" w:beforeAutospacing="off" w:after="240" w:afterAutospacing="off"/>
        <w:ind w:left="1440"/>
        <w:jc w:val="both"/>
        <w:rPr>
          <w:rFonts w:ascii="Times New Roman" w:hAnsi="Times New Roman" w:eastAsia="Times New Roman" w:cs="Times New Roman"/>
          <w:noProof w:val="0"/>
          <w:sz w:val="28"/>
          <w:szCs w:val="28"/>
          <w:lang w:val="en-US"/>
        </w:rPr>
      </w:pPr>
    </w:p>
    <w:p w:rsidR="01D7AF3B" w:rsidP="55A59C11" w:rsidRDefault="01D7AF3B" w14:paraId="59FAEF41" w14:textId="61C9A9CB">
      <w:pPr>
        <w:pStyle w:val="Heading1"/>
        <w:rPr>
          <w:rFonts w:ascii="Times New Roman" w:hAnsi="Times New Roman" w:eastAsia="Times New Roman" w:cs="Times New Roman"/>
          <w:noProof w:val="0"/>
          <w:lang w:val="en-US"/>
        </w:rPr>
      </w:pPr>
    </w:p>
    <w:p w:rsidR="67E6309D" w:rsidP="55A59C11" w:rsidRDefault="67E6309D" w14:paraId="497BD4D8" w14:textId="5B70870B">
      <w:pPr>
        <w:pStyle w:val="Heading1"/>
        <w:jc w:val="left"/>
        <w:rPr>
          <w:rFonts w:ascii="Times New Roman" w:hAnsi="Times New Roman" w:eastAsia="Times New Roman" w:cs="Times New Roman"/>
          <w:b w:val="1"/>
          <w:bCs w:val="1"/>
          <w:noProof w:val="0"/>
          <w:sz w:val="28"/>
          <w:szCs w:val="28"/>
          <w:lang w:val="en-US"/>
        </w:rPr>
      </w:pPr>
      <w:bookmarkStart w:name="_Toc947202258" w:id="1924900874"/>
      <w:r w:rsidRPr="55A59C11" w:rsidR="3323092A">
        <w:rPr>
          <w:rFonts w:ascii="Times New Roman" w:hAnsi="Times New Roman" w:eastAsia="Times New Roman" w:cs="Times New Roman"/>
          <w:noProof w:val="0"/>
          <w:lang w:val="en-US"/>
        </w:rPr>
        <w:t>7</w:t>
      </w:r>
      <w:r w:rsidRPr="55A59C11" w:rsidR="508DD74B">
        <w:rPr>
          <w:rFonts w:ascii="Times New Roman" w:hAnsi="Times New Roman" w:eastAsia="Times New Roman" w:cs="Times New Roman"/>
          <w:noProof w:val="0"/>
          <w:lang w:val="en-US"/>
        </w:rPr>
        <w:t xml:space="preserve">. Serializer / </w:t>
      </w:r>
      <w:r w:rsidRPr="55A59C11" w:rsidR="508DD74B">
        <w:rPr>
          <w:rFonts w:ascii="Times New Roman" w:hAnsi="Times New Roman" w:eastAsia="Times New Roman" w:cs="Times New Roman"/>
          <w:noProof w:val="0"/>
          <w:lang w:val="en-US"/>
        </w:rPr>
        <w:t>Deserializer</w:t>
      </w:r>
      <w:r w:rsidRPr="55A59C11" w:rsidR="508DD74B">
        <w:rPr>
          <w:rFonts w:ascii="Times New Roman" w:hAnsi="Times New Roman" w:eastAsia="Times New Roman" w:cs="Times New Roman"/>
          <w:noProof w:val="0"/>
          <w:lang w:val="en-US"/>
        </w:rPr>
        <w:t xml:space="preserve"> (SerDes)</w:t>
      </w:r>
      <w:bookmarkEnd w:id="1924900874"/>
      <w:r w:rsidRPr="55A59C11" w:rsidR="27412E6B">
        <w:rPr>
          <w:rFonts w:ascii="Times New Roman" w:hAnsi="Times New Roman" w:eastAsia="Times New Roman" w:cs="Times New Roman"/>
          <w:noProof w:val="0"/>
          <w:lang w:val="en-US"/>
        </w:rPr>
        <w:t xml:space="preserve"> </w:t>
      </w:r>
    </w:p>
    <w:p w:rsidR="10AB55BD" w:rsidP="01D7AF3B" w:rsidRDefault="10AB55BD" w14:paraId="6A370284" w14:textId="341511B3">
      <w:pPr>
        <w:pStyle w:val="ListParagraph"/>
        <w:numPr>
          <w:ilvl w:val="0"/>
          <w:numId w:val="311"/>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55A59C11" w:rsidR="27412E6B">
        <w:rPr>
          <w:rFonts w:ascii="Times New Roman" w:hAnsi="Times New Roman" w:eastAsia="Times New Roman" w:cs="Times New Roman"/>
          <w:b w:val="0"/>
          <w:bCs w:val="0"/>
          <w:noProof w:val="0"/>
          <w:sz w:val="28"/>
          <w:szCs w:val="28"/>
          <w:lang w:val="en-US"/>
        </w:rPr>
        <w:t xml:space="preserve">A </w:t>
      </w:r>
      <w:r w:rsidRPr="55A59C11" w:rsidR="27412E6B">
        <w:rPr>
          <w:rFonts w:ascii="Times New Roman" w:hAnsi="Times New Roman" w:eastAsia="Times New Roman" w:cs="Times New Roman"/>
          <w:b w:val="0"/>
          <w:bCs w:val="0"/>
          <w:noProof w:val="0"/>
          <w:sz w:val="28"/>
          <w:szCs w:val="28"/>
          <w:lang w:val="en-US"/>
        </w:rPr>
        <w:t>serializer</w:t>
      </w:r>
      <w:r w:rsidRPr="55A59C11" w:rsidR="27412E6B">
        <w:rPr>
          <w:rFonts w:ascii="Times New Roman" w:hAnsi="Times New Roman" w:eastAsia="Times New Roman" w:cs="Times New Roman"/>
          <w:b w:val="0"/>
          <w:bCs w:val="0"/>
          <w:noProof w:val="0"/>
          <w:sz w:val="28"/>
          <w:szCs w:val="28"/>
          <w:lang w:val="en-US"/>
        </w:rPr>
        <w:t xml:space="preserve"> converts </w:t>
      </w:r>
      <w:r w:rsidRPr="55A59C11" w:rsidR="27412E6B">
        <w:rPr>
          <w:rFonts w:ascii="Times New Roman" w:hAnsi="Times New Roman" w:eastAsia="Times New Roman" w:cs="Times New Roman"/>
          <w:b w:val="0"/>
          <w:bCs w:val="0"/>
          <w:noProof w:val="0"/>
          <w:sz w:val="28"/>
          <w:szCs w:val="28"/>
          <w:lang w:val="en-US"/>
        </w:rPr>
        <w:t>parallel data</w:t>
      </w:r>
      <w:r w:rsidRPr="55A59C11" w:rsidR="27412E6B">
        <w:rPr>
          <w:rFonts w:ascii="Times New Roman" w:hAnsi="Times New Roman" w:eastAsia="Times New Roman" w:cs="Times New Roman"/>
          <w:b w:val="0"/>
          <w:bCs w:val="0"/>
          <w:noProof w:val="0"/>
          <w:sz w:val="28"/>
          <w:szCs w:val="28"/>
          <w:lang w:val="en-US"/>
        </w:rPr>
        <w:t xml:space="preserve"> into a </w:t>
      </w:r>
      <w:r w:rsidRPr="55A59C11" w:rsidR="27412E6B">
        <w:rPr>
          <w:rFonts w:ascii="Times New Roman" w:hAnsi="Times New Roman" w:eastAsia="Times New Roman" w:cs="Times New Roman"/>
          <w:b w:val="0"/>
          <w:bCs w:val="0"/>
          <w:noProof w:val="0"/>
          <w:sz w:val="28"/>
          <w:szCs w:val="28"/>
          <w:lang w:val="en-US"/>
        </w:rPr>
        <w:t>serial stream</w:t>
      </w:r>
      <w:r w:rsidRPr="55A59C11" w:rsidR="27412E6B">
        <w:rPr>
          <w:rFonts w:ascii="Times New Roman" w:hAnsi="Times New Roman" w:eastAsia="Times New Roman" w:cs="Times New Roman"/>
          <w:b w:val="0"/>
          <w:bCs w:val="0"/>
          <w:noProof w:val="0"/>
          <w:sz w:val="28"/>
          <w:szCs w:val="28"/>
          <w:lang w:val="en-US"/>
        </w:rPr>
        <w:t>.</w:t>
      </w:r>
    </w:p>
    <w:p w:rsidR="10AB55BD" w:rsidP="01D7AF3B" w:rsidRDefault="10AB55BD" w14:paraId="2D7FC0B1" w14:textId="56AA115F">
      <w:pPr>
        <w:pStyle w:val="ListParagraph"/>
        <w:numPr>
          <w:ilvl w:val="0"/>
          <w:numId w:val="311"/>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55A59C11" w:rsidR="27412E6B">
        <w:rPr>
          <w:rFonts w:ascii="Times New Roman" w:hAnsi="Times New Roman" w:eastAsia="Times New Roman" w:cs="Times New Roman"/>
          <w:b w:val="0"/>
          <w:bCs w:val="0"/>
          <w:noProof w:val="0"/>
          <w:sz w:val="28"/>
          <w:szCs w:val="28"/>
          <w:lang w:val="en-US"/>
        </w:rPr>
        <w:t xml:space="preserve">A </w:t>
      </w:r>
      <w:r w:rsidRPr="55A59C11" w:rsidR="27412E6B">
        <w:rPr>
          <w:rFonts w:ascii="Times New Roman" w:hAnsi="Times New Roman" w:eastAsia="Times New Roman" w:cs="Times New Roman"/>
          <w:b w:val="0"/>
          <w:bCs w:val="0"/>
          <w:noProof w:val="0"/>
          <w:sz w:val="28"/>
          <w:szCs w:val="28"/>
          <w:lang w:val="en-US"/>
        </w:rPr>
        <w:t>deserializer</w:t>
      </w:r>
      <w:r w:rsidRPr="55A59C11" w:rsidR="27412E6B">
        <w:rPr>
          <w:rFonts w:ascii="Times New Roman" w:hAnsi="Times New Roman" w:eastAsia="Times New Roman" w:cs="Times New Roman"/>
          <w:b w:val="0"/>
          <w:bCs w:val="0"/>
          <w:noProof w:val="0"/>
          <w:sz w:val="28"/>
          <w:szCs w:val="28"/>
          <w:lang w:val="en-US"/>
        </w:rPr>
        <w:t xml:space="preserve"> converts the </w:t>
      </w:r>
      <w:r w:rsidRPr="55A59C11" w:rsidR="27412E6B">
        <w:rPr>
          <w:rFonts w:ascii="Times New Roman" w:hAnsi="Times New Roman" w:eastAsia="Times New Roman" w:cs="Times New Roman"/>
          <w:b w:val="0"/>
          <w:bCs w:val="0"/>
          <w:noProof w:val="0"/>
          <w:sz w:val="28"/>
          <w:szCs w:val="28"/>
          <w:lang w:val="en-US"/>
        </w:rPr>
        <w:t>serial stream back into parallel data</w:t>
      </w:r>
      <w:r w:rsidRPr="55A59C11" w:rsidR="27412E6B">
        <w:rPr>
          <w:rFonts w:ascii="Times New Roman" w:hAnsi="Times New Roman" w:eastAsia="Times New Roman" w:cs="Times New Roman"/>
          <w:b w:val="0"/>
          <w:bCs w:val="0"/>
          <w:noProof w:val="0"/>
          <w:sz w:val="28"/>
          <w:szCs w:val="28"/>
          <w:lang w:val="en-US"/>
        </w:rPr>
        <w:t>.</w:t>
      </w:r>
    </w:p>
    <w:p w:rsidR="10AB55BD" w:rsidP="01D7AF3B" w:rsidRDefault="10AB55BD" w14:paraId="678DDDF1" w14:textId="2E2A2E8D">
      <w:pPr>
        <w:spacing w:before="240" w:beforeAutospacing="off" w:after="240" w:afterAutospacing="off"/>
        <w:ind w:firstLine="720"/>
        <w:jc w:val="both"/>
        <w:rPr>
          <w:rFonts w:ascii="Times New Roman" w:hAnsi="Times New Roman" w:eastAsia="Times New Roman" w:cs="Times New Roman"/>
          <w:noProof w:val="0"/>
          <w:sz w:val="28"/>
          <w:szCs w:val="28"/>
          <w:lang w:val="en-US"/>
        </w:rPr>
      </w:pPr>
      <w:r w:rsidRPr="55A59C11" w:rsidR="27412E6B">
        <w:rPr>
          <w:rFonts w:ascii="Times New Roman" w:hAnsi="Times New Roman" w:eastAsia="Times New Roman" w:cs="Times New Roman"/>
          <w:noProof w:val="0"/>
          <w:sz w:val="28"/>
          <w:szCs w:val="28"/>
          <w:lang w:val="en-US"/>
        </w:rPr>
        <w:t xml:space="preserve">SerDes enables high-speed transmission over fewer wires, reducing pin count and EMI (electromagnetic interference) while </w:t>
      </w:r>
      <w:r w:rsidRPr="55A59C11" w:rsidR="27412E6B">
        <w:rPr>
          <w:rFonts w:ascii="Times New Roman" w:hAnsi="Times New Roman" w:eastAsia="Times New Roman" w:cs="Times New Roman"/>
          <w:noProof w:val="0"/>
          <w:sz w:val="28"/>
          <w:szCs w:val="28"/>
          <w:lang w:val="en-US"/>
        </w:rPr>
        <w:t>maintaining</w:t>
      </w:r>
      <w:r w:rsidRPr="55A59C11" w:rsidR="27412E6B">
        <w:rPr>
          <w:rFonts w:ascii="Times New Roman" w:hAnsi="Times New Roman" w:eastAsia="Times New Roman" w:cs="Times New Roman"/>
          <w:noProof w:val="0"/>
          <w:sz w:val="28"/>
          <w:szCs w:val="28"/>
          <w:lang w:val="en-US"/>
        </w:rPr>
        <w:t xml:space="preserve"> high data integrity.</w:t>
      </w:r>
    </w:p>
    <w:p w:rsidR="09CE027C" w:rsidP="55A59C11" w:rsidRDefault="09CE027C" w14:paraId="16428C58" w14:textId="4A36903B">
      <w:pPr>
        <w:spacing w:before="240" w:beforeAutospacing="off" w:after="240" w:afterAutospacing="off"/>
        <w:ind w:firstLine="720"/>
        <w:jc w:val="both"/>
        <w:rPr>
          <w:rFonts w:ascii="Times New Roman" w:hAnsi="Times New Roman" w:eastAsia="Times New Roman" w:cs="Times New Roman"/>
        </w:rPr>
      </w:pPr>
      <w:r w:rsidR="09CE027C">
        <w:drawing>
          <wp:inline wp14:editId="26F9305F" wp14:anchorId="72E99686">
            <wp:extent cx="3600450" cy="1409700"/>
            <wp:effectExtent l="0" t="0" r="0" b="0"/>
            <wp:docPr id="1758964927" name="" title=""/>
            <wp:cNvGraphicFramePr>
              <a:graphicFrameLocks noChangeAspect="1"/>
            </wp:cNvGraphicFramePr>
            <a:graphic>
              <a:graphicData uri="http://schemas.openxmlformats.org/drawingml/2006/picture">
                <pic:pic>
                  <pic:nvPicPr>
                    <pic:cNvPr id="0" name=""/>
                    <pic:cNvPicPr/>
                  </pic:nvPicPr>
                  <pic:blipFill>
                    <a:blip r:embed="R04ddd2e655844a8f">
                      <a:extLst>
                        <a:ext xmlns:a="http://schemas.openxmlformats.org/drawingml/2006/main" uri="{28A0092B-C50C-407E-A947-70E740481C1C}">
                          <a14:useLocalDpi val="0"/>
                        </a:ext>
                      </a:extLst>
                    </a:blip>
                    <a:stretch>
                      <a:fillRect/>
                    </a:stretch>
                  </pic:blipFill>
                  <pic:spPr>
                    <a:xfrm>
                      <a:off x="0" y="0"/>
                      <a:ext cx="3600450" cy="1409700"/>
                    </a:xfrm>
                    <a:prstGeom prst="rect">
                      <a:avLst/>
                    </a:prstGeom>
                  </pic:spPr>
                </pic:pic>
              </a:graphicData>
            </a:graphic>
          </wp:inline>
        </w:drawing>
      </w:r>
      <w:r>
        <w:br/>
      </w:r>
    </w:p>
    <w:p w:rsidR="67E6309D" w:rsidP="55A59C11" w:rsidRDefault="67E6309D" w14:paraId="3FBAFF42" w14:textId="3BDECC40">
      <w:pPr>
        <w:spacing w:before="240" w:beforeAutospacing="off" w:after="240" w:afterAutospacing="off"/>
        <w:ind w:left="0"/>
        <w:jc w:val="center"/>
        <w:rPr>
          <w:rFonts w:ascii="Times New Roman" w:hAnsi="Times New Roman" w:eastAsia="Times New Roman" w:cs="Times New Roman"/>
        </w:rPr>
      </w:pPr>
    </w:p>
    <w:p w:rsidR="6CA58210" w:rsidP="01D7AF3B" w:rsidRDefault="6CA58210" w14:paraId="17B3D873" w14:textId="4AD93A00">
      <w:pPr>
        <w:pStyle w:val="Heading2"/>
        <w:rPr>
          <w:rFonts w:ascii="Times New Roman" w:hAnsi="Times New Roman" w:eastAsia="Times New Roman" w:cs="Times New Roman"/>
          <w:b w:val="1"/>
          <w:bCs w:val="1"/>
          <w:noProof w:val="0"/>
          <w:sz w:val="28"/>
          <w:szCs w:val="28"/>
          <w:lang w:val="en-US"/>
        </w:rPr>
      </w:pPr>
      <w:bookmarkStart w:name="_Toc1045652201" w:id="120212376"/>
      <w:r w:rsidRPr="55A59C11" w:rsidR="146FE12F">
        <w:rPr>
          <w:rFonts w:ascii="Times New Roman" w:hAnsi="Times New Roman" w:eastAsia="Times New Roman" w:cs="Times New Roman"/>
          <w:noProof w:val="0"/>
          <w:lang w:val="en-US"/>
        </w:rPr>
        <w:t>7</w:t>
      </w:r>
      <w:r w:rsidRPr="55A59C11" w:rsidR="2F60BF52">
        <w:rPr>
          <w:rFonts w:ascii="Times New Roman" w:hAnsi="Times New Roman" w:eastAsia="Times New Roman" w:cs="Times New Roman"/>
          <w:noProof w:val="0"/>
          <w:lang w:val="en-US"/>
        </w:rPr>
        <w:t xml:space="preserve">.1. </w:t>
      </w:r>
      <w:r w:rsidRPr="55A59C11" w:rsidR="255A5D14">
        <w:rPr>
          <w:rFonts w:ascii="Times New Roman" w:hAnsi="Times New Roman" w:eastAsia="Times New Roman" w:cs="Times New Roman"/>
          <w:noProof w:val="0"/>
          <w:lang w:val="en-US"/>
        </w:rPr>
        <w:t xml:space="preserve">Need for SerDes in video </w:t>
      </w:r>
      <w:r w:rsidRPr="55A59C11" w:rsidR="4FC9B80B">
        <w:rPr>
          <w:rFonts w:ascii="Times New Roman" w:hAnsi="Times New Roman" w:eastAsia="Times New Roman" w:cs="Times New Roman"/>
          <w:noProof w:val="0"/>
          <w:lang w:val="en-US"/>
        </w:rPr>
        <w:t>PROCESSING</w:t>
      </w:r>
      <w:bookmarkEnd w:id="120212376"/>
    </w:p>
    <w:p w:rsidR="69E01CBF" w:rsidP="01D7AF3B" w:rsidRDefault="69E01CBF" w14:paraId="5751600A" w14:textId="5BD06B4A">
      <w:pPr>
        <w:spacing w:before="240" w:beforeAutospacing="off" w:after="240" w:afterAutospacing="off"/>
        <w:ind w:firstLine="720"/>
        <w:jc w:val="both"/>
        <w:rPr>
          <w:rFonts w:ascii="Times New Roman" w:hAnsi="Times New Roman" w:eastAsia="Times New Roman" w:cs="Times New Roman"/>
          <w:noProof w:val="0"/>
          <w:sz w:val="28"/>
          <w:szCs w:val="28"/>
          <w:lang w:val="en-US"/>
        </w:rPr>
      </w:pPr>
      <w:r w:rsidRPr="55A59C11" w:rsidR="255A5D14">
        <w:rPr>
          <w:rFonts w:ascii="Times New Roman" w:hAnsi="Times New Roman" w:eastAsia="Times New Roman" w:cs="Times New Roman"/>
          <w:noProof w:val="0"/>
          <w:sz w:val="28"/>
          <w:szCs w:val="28"/>
          <w:lang w:val="en-US"/>
        </w:rPr>
        <w:t>Modern video applications require high resolution data and high frame rates.</w:t>
      </w:r>
    </w:p>
    <w:p w:rsidR="69E01CBF" w:rsidP="01D7AF3B" w:rsidRDefault="69E01CBF" w14:paraId="50E19A70" w14:textId="1159FD19">
      <w:pPr>
        <w:spacing w:before="240" w:beforeAutospacing="off" w:after="240" w:afterAutospacing="off"/>
        <w:jc w:val="both"/>
        <w:rPr>
          <w:rFonts w:ascii="Times New Roman" w:hAnsi="Times New Roman" w:eastAsia="Times New Roman" w:cs="Times New Roman"/>
          <w:noProof w:val="0"/>
          <w:sz w:val="28"/>
          <w:szCs w:val="28"/>
          <w:lang w:val="en-US"/>
        </w:rPr>
      </w:pPr>
      <w:r w:rsidRPr="55A59C11" w:rsidR="255A5D14">
        <w:rPr>
          <w:rFonts w:ascii="Times New Roman" w:hAnsi="Times New Roman" w:eastAsia="Times New Roman" w:cs="Times New Roman"/>
          <w:noProof w:val="0"/>
          <w:sz w:val="28"/>
          <w:szCs w:val="28"/>
          <w:lang w:val="en-US"/>
        </w:rPr>
        <w:t xml:space="preserve">Transmitting this data in parallel would require many wires and high power. SerDes helps </w:t>
      </w:r>
      <w:r w:rsidRPr="55A59C11" w:rsidR="2E6344FA">
        <w:rPr>
          <w:rFonts w:ascii="Times New Roman" w:hAnsi="Times New Roman" w:eastAsia="Times New Roman" w:cs="Times New Roman"/>
          <w:noProof w:val="0"/>
          <w:sz w:val="28"/>
          <w:szCs w:val="28"/>
          <w:lang w:val="en-US"/>
        </w:rPr>
        <w:t>in speed transmission</w:t>
      </w:r>
      <w:r w:rsidRPr="55A59C11" w:rsidR="255A5D14">
        <w:rPr>
          <w:rFonts w:ascii="Times New Roman" w:hAnsi="Times New Roman" w:eastAsia="Times New Roman" w:cs="Times New Roman"/>
          <w:noProof w:val="0"/>
          <w:sz w:val="28"/>
          <w:szCs w:val="28"/>
          <w:lang w:val="en-US"/>
        </w:rPr>
        <w:t xml:space="preserve"> by:</w:t>
      </w:r>
    </w:p>
    <w:p w:rsidR="69E01CBF" w:rsidP="01D7AF3B" w:rsidRDefault="69E01CBF" w14:paraId="38C0DDAE" w14:textId="5159706F">
      <w:pPr>
        <w:pStyle w:val="ListParagraph"/>
        <w:numPr>
          <w:ilvl w:val="0"/>
          <w:numId w:val="313"/>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55A59C11" w:rsidR="255A5D14">
        <w:rPr>
          <w:rFonts w:ascii="Times New Roman" w:hAnsi="Times New Roman" w:eastAsia="Times New Roman" w:cs="Times New Roman"/>
          <w:b w:val="0"/>
          <w:bCs w:val="0"/>
          <w:noProof w:val="0"/>
          <w:sz w:val="28"/>
          <w:szCs w:val="28"/>
          <w:lang w:val="en-US"/>
        </w:rPr>
        <w:t>Reducing the number of physical lines</w:t>
      </w:r>
      <w:r w:rsidRPr="55A59C11" w:rsidR="255A5D14">
        <w:rPr>
          <w:rFonts w:ascii="Times New Roman" w:hAnsi="Times New Roman" w:eastAsia="Times New Roman" w:cs="Times New Roman"/>
          <w:b w:val="0"/>
          <w:bCs w:val="0"/>
          <w:noProof w:val="0"/>
          <w:sz w:val="28"/>
          <w:szCs w:val="28"/>
          <w:lang w:val="en-US"/>
        </w:rPr>
        <w:t xml:space="preserve"> by serializing data</w:t>
      </w:r>
    </w:p>
    <w:p w:rsidR="69E01CBF" w:rsidP="01D7AF3B" w:rsidRDefault="69E01CBF" w14:paraId="5F5380D4" w14:textId="3B63E61B">
      <w:pPr>
        <w:pStyle w:val="ListParagraph"/>
        <w:numPr>
          <w:ilvl w:val="0"/>
          <w:numId w:val="313"/>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55A59C11" w:rsidR="255A5D14">
        <w:rPr>
          <w:rFonts w:ascii="Times New Roman" w:hAnsi="Times New Roman" w:eastAsia="Times New Roman" w:cs="Times New Roman"/>
          <w:b w:val="0"/>
          <w:bCs w:val="0"/>
          <w:noProof w:val="0"/>
          <w:sz w:val="28"/>
          <w:szCs w:val="28"/>
          <w:lang w:val="en-US"/>
        </w:rPr>
        <w:t>Increasing bandwidth</w:t>
      </w:r>
      <w:r w:rsidRPr="55A59C11" w:rsidR="255A5D14">
        <w:rPr>
          <w:rFonts w:ascii="Times New Roman" w:hAnsi="Times New Roman" w:eastAsia="Times New Roman" w:cs="Times New Roman"/>
          <w:b w:val="0"/>
          <w:bCs w:val="0"/>
          <w:noProof w:val="0"/>
          <w:sz w:val="28"/>
          <w:szCs w:val="28"/>
          <w:lang w:val="en-US"/>
        </w:rPr>
        <w:t xml:space="preserve"> over a single or few lines</w:t>
      </w:r>
    </w:p>
    <w:p w:rsidR="69E01CBF" w:rsidP="01D7AF3B" w:rsidRDefault="69E01CBF" w14:paraId="1839696C" w14:textId="24DC9A41">
      <w:pPr>
        <w:pStyle w:val="ListParagraph"/>
        <w:numPr>
          <w:ilvl w:val="0"/>
          <w:numId w:val="313"/>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55A59C11" w:rsidR="255A5D14">
        <w:rPr>
          <w:rFonts w:ascii="Times New Roman" w:hAnsi="Times New Roman" w:eastAsia="Times New Roman" w:cs="Times New Roman"/>
          <w:b w:val="0"/>
          <w:bCs w:val="0"/>
          <w:noProof w:val="0"/>
          <w:sz w:val="28"/>
          <w:szCs w:val="28"/>
          <w:lang w:val="en-US"/>
        </w:rPr>
        <w:t>Improving EMI/EMC characteristics</w:t>
      </w:r>
    </w:p>
    <w:p w:rsidR="69E01CBF" w:rsidP="01D7AF3B" w:rsidRDefault="69E01CBF" w14:paraId="2BA5B47E" w14:textId="00680763">
      <w:pPr>
        <w:pStyle w:val="ListParagraph"/>
        <w:numPr>
          <w:ilvl w:val="0"/>
          <w:numId w:val="313"/>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55A59C11" w:rsidR="255A5D14">
        <w:rPr>
          <w:rFonts w:ascii="Times New Roman" w:hAnsi="Times New Roman" w:eastAsia="Times New Roman" w:cs="Times New Roman"/>
          <w:b w:val="0"/>
          <w:bCs w:val="0"/>
          <w:noProof w:val="0"/>
          <w:sz w:val="28"/>
          <w:szCs w:val="28"/>
          <w:lang w:val="en-US"/>
        </w:rPr>
        <w:t>Enabling long-distance transmission</w:t>
      </w:r>
    </w:p>
    <w:p w:rsidR="1962DEE8" w:rsidP="01D7AF3B" w:rsidRDefault="1962DEE8" w14:paraId="68E35344" w14:textId="35685EED">
      <w:pPr>
        <w:pStyle w:val="Heading2"/>
        <w:rPr>
          <w:rFonts w:ascii="Times New Roman" w:hAnsi="Times New Roman" w:eastAsia="Times New Roman" w:cs="Times New Roman"/>
          <w:b w:val="1"/>
          <w:bCs w:val="1"/>
          <w:noProof w:val="0"/>
          <w:sz w:val="28"/>
          <w:szCs w:val="28"/>
          <w:lang w:val="en-US"/>
        </w:rPr>
      </w:pPr>
      <w:bookmarkStart w:name="_Toc1060744205" w:id="1894373266"/>
      <w:r w:rsidRPr="55A59C11" w:rsidR="1C959E9E">
        <w:rPr>
          <w:rFonts w:ascii="Times New Roman" w:hAnsi="Times New Roman" w:eastAsia="Times New Roman" w:cs="Times New Roman"/>
          <w:noProof w:val="0"/>
          <w:lang w:val="en-US"/>
        </w:rPr>
        <w:t>7</w:t>
      </w:r>
      <w:r w:rsidRPr="55A59C11" w:rsidR="6814B121">
        <w:rPr>
          <w:rFonts w:ascii="Times New Roman" w:hAnsi="Times New Roman" w:eastAsia="Times New Roman" w:cs="Times New Roman"/>
          <w:noProof w:val="0"/>
          <w:lang w:val="en-US"/>
        </w:rPr>
        <w:t xml:space="preserve">.2. </w:t>
      </w:r>
      <w:r w:rsidRPr="55A59C11" w:rsidR="4DCD7DA6">
        <w:rPr>
          <w:rFonts w:ascii="Times New Roman" w:hAnsi="Times New Roman" w:eastAsia="Times New Roman" w:cs="Times New Roman"/>
          <w:noProof w:val="0"/>
          <w:lang w:val="en-US"/>
        </w:rPr>
        <w:t>W</w:t>
      </w:r>
      <w:r w:rsidRPr="55A59C11" w:rsidR="7B8F9D5F">
        <w:rPr>
          <w:rFonts w:ascii="Times New Roman" w:hAnsi="Times New Roman" w:eastAsia="Times New Roman" w:cs="Times New Roman"/>
          <w:noProof w:val="0"/>
          <w:lang w:val="en-US"/>
        </w:rPr>
        <w:t>ORKING OF SERDES</w:t>
      </w:r>
      <w:bookmarkEnd w:id="1894373266"/>
    </w:p>
    <w:p w:rsidR="01D7AF3B" w:rsidP="55A59C11" w:rsidRDefault="01D7AF3B" w14:paraId="4C4D8EF2" w14:textId="591355C0">
      <w:pPr>
        <w:pStyle w:val="ListParagraph"/>
        <w:numPr>
          <w:ilvl w:val="0"/>
          <w:numId w:val="314"/>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55A59C11" w:rsidR="4DCD7DA6">
        <w:rPr>
          <w:rFonts w:ascii="Times New Roman" w:hAnsi="Times New Roman" w:eastAsia="Times New Roman" w:cs="Times New Roman"/>
          <w:b w:val="0"/>
          <w:bCs w:val="0"/>
          <w:noProof w:val="0"/>
          <w:sz w:val="28"/>
          <w:szCs w:val="28"/>
          <w:lang w:val="en-US"/>
        </w:rPr>
        <w:t xml:space="preserve">High-speed digital video data is generated in </w:t>
      </w:r>
      <w:r w:rsidRPr="55A59C11" w:rsidR="4DCD7DA6">
        <w:rPr>
          <w:rFonts w:ascii="Times New Roman" w:hAnsi="Times New Roman" w:eastAsia="Times New Roman" w:cs="Times New Roman"/>
          <w:b w:val="0"/>
          <w:bCs w:val="0"/>
          <w:noProof w:val="0"/>
          <w:sz w:val="28"/>
          <w:szCs w:val="28"/>
          <w:lang w:val="en-US"/>
        </w:rPr>
        <w:t>parallel format</w:t>
      </w:r>
      <w:r w:rsidRPr="55A59C11" w:rsidR="4DCD7DA6">
        <w:rPr>
          <w:rFonts w:ascii="Times New Roman" w:hAnsi="Times New Roman" w:eastAsia="Times New Roman" w:cs="Times New Roman"/>
          <w:b w:val="0"/>
          <w:bCs w:val="0"/>
          <w:noProof w:val="0"/>
          <w:sz w:val="28"/>
          <w:szCs w:val="28"/>
          <w:lang w:val="en-US"/>
        </w:rPr>
        <w:t xml:space="preserve"> by a video source </w:t>
      </w:r>
    </w:p>
    <w:p w:rsidR="01D7AF3B" w:rsidP="55A59C11" w:rsidRDefault="01D7AF3B" w14:paraId="31C5321F" w14:textId="45D0D07A">
      <w:pPr>
        <w:pStyle w:val="ListParagraph"/>
        <w:numPr>
          <w:ilvl w:val="0"/>
          <w:numId w:val="315"/>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55A59C11" w:rsidR="4DCD7DA6">
        <w:rPr>
          <w:rFonts w:ascii="Times New Roman" w:hAnsi="Times New Roman" w:eastAsia="Times New Roman" w:cs="Times New Roman"/>
          <w:b w:val="0"/>
          <w:bCs w:val="0"/>
          <w:noProof w:val="0"/>
          <w:sz w:val="28"/>
          <w:szCs w:val="28"/>
          <w:lang w:val="en-US"/>
        </w:rPr>
        <w:t xml:space="preserve">The </w:t>
      </w:r>
      <w:r w:rsidRPr="55A59C11" w:rsidR="4DCD7DA6">
        <w:rPr>
          <w:rFonts w:ascii="Times New Roman" w:hAnsi="Times New Roman" w:eastAsia="Times New Roman" w:cs="Times New Roman"/>
          <w:b w:val="0"/>
          <w:bCs w:val="0"/>
          <w:noProof w:val="0"/>
          <w:sz w:val="28"/>
          <w:szCs w:val="28"/>
          <w:lang w:val="en-US"/>
        </w:rPr>
        <w:t>Serializer</w:t>
      </w:r>
      <w:r w:rsidRPr="55A59C11" w:rsidR="4DCD7DA6">
        <w:rPr>
          <w:rFonts w:ascii="Times New Roman" w:hAnsi="Times New Roman" w:eastAsia="Times New Roman" w:cs="Times New Roman"/>
          <w:b w:val="0"/>
          <w:bCs w:val="0"/>
          <w:noProof w:val="0"/>
          <w:sz w:val="28"/>
          <w:szCs w:val="28"/>
          <w:lang w:val="en-US"/>
        </w:rPr>
        <w:t xml:space="preserve"> takes the </w:t>
      </w:r>
      <w:r w:rsidRPr="55A59C11" w:rsidR="4DCD7DA6">
        <w:rPr>
          <w:rFonts w:ascii="Times New Roman" w:hAnsi="Times New Roman" w:eastAsia="Times New Roman" w:cs="Times New Roman"/>
          <w:b w:val="0"/>
          <w:bCs w:val="0"/>
          <w:noProof w:val="0"/>
          <w:sz w:val="28"/>
          <w:szCs w:val="28"/>
          <w:lang w:val="en-US"/>
        </w:rPr>
        <w:t>parallel data lines</w:t>
      </w:r>
      <w:r w:rsidRPr="55A59C11" w:rsidR="4DCD7DA6">
        <w:rPr>
          <w:rFonts w:ascii="Times New Roman" w:hAnsi="Times New Roman" w:eastAsia="Times New Roman" w:cs="Times New Roman"/>
          <w:b w:val="0"/>
          <w:bCs w:val="0"/>
          <w:noProof w:val="0"/>
          <w:sz w:val="28"/>
          <w:szCs w:val="28"/>
          <w:lang w:val="en-US"/>
        </w:rPr>
        <w:t xml:space="preserve"> and </w:t>
      </w:r>
      <w:r w:rsidRPr="55A59C11" w:rsidR="4DCD7DA6">
        <w:rPr>
          <w:rFonts w:ascii="Times New Roman" w:hAnsi="Times New Roman" w:eastAsia="Times New Roman" w:cs="Times New Roman"/>
          <w:b w:val="0"/>
          <w:bCs w:val="0"/>
          <w:noProof w:val="0"/>
          <w:sz w:val="28"/>
          <w:szCs w:val="28"/>
          <w:lang w:val="en-US"/>
        </w:rPr>
        <w:t>converts them into a single high-speed serial stream</w:t>
      </w:r>
      <w:r w:rsidRPr="55A59C11" w:rsidR="4DCD7DA6">
        <w:rPr>
          <w:rFonts w:ascii="Times New Roman" w:hAnsi="Times New Roman" w:eastAsia="Times New Roman" w:cs="Times New Roman"/>
          <w:b w:val="0"/>
          <w:bCs w:val="0"/>
          <w:noProof w:val="0"/>
          <w:sz w:val="28"/>
          <w:szCs w:val="28"/>
          <w:lang w:val="en-US"/>
        </w:rPr>
        <w:t>.</w:t>
      </w:r>
    </w:p>
    <w:p w:rsidR="01D7AF3B" w:rsidP="55A59C11" w:rsidRDefault="01D7AF3B" w14:paraId="00697429" w14:textId="24CD5474">
      <w:pPr>
        <w:pStyle w:val="ListParagraph"/>
        <w:numPr>
          <w:ilvl w:val="0"/>
          <w:numId w:val="315"/>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55A59C11" w:rsidR="4DCD7DA6">
        <w:rPr>
          <w:rFonts w:ascii="Times New Roman" w:hAnsi="Times New Roman" w:eastAsia="Times New Roman" w:cs="Times New Roman"/>
          <w:b w:val="0"/>
          <w:bCs w:val="0"/>
          <w:noProof w:val="0"/>
          <w:sz w:val="28"/>
          <w:szCs w:val="28"/>
          <w:lang w:val="en-US"/>
        </w:rPr>
        <w:t>This reduces the number of wires or PCB traces needed, enabling compact and low-noise transmission.</w:t>
      </w:r>
    </w:p>
    <w:p w:rsidR="01D7AF3B" w:rsidP="55A59C11" w:rsidRDefault="01D7AF3B" w14:paraId="61EAE382" w14:textId="45526B48">
      <w:pPr>
        <w:pStyle w:val="ListParagraph"/>
        <w:numPr>
          <w:ilvl w:val="0"/>
          <w:numId w:val="315"/>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55A59C11" w:rsidR="4DCD7DA6">
        <w:rPr>
          <w:rFonts w:ascii="Times New Roman" w:hAnsi="Times New Roman" w:eastAsia="Times New Roman" w:cs="Times New Roman"/>
          <w:b w:val="0"/>
          <w:bCs w:val="0"/>
          <w:noProof w:val="0"/>
          <w:sz w:val="28"/>
          <w:szCs w:val="28"/>
          <w:lang w:val="en-US"/>
        </w:rPr>
        <w:t>The serial data is transmitted over a physical medium</w:t>
      </w:r>
      <w:r w:rsidRPr="55A59C11" w:rsidR="4DCD7DA6">
        <w:rPr>
          <w:rFonts w:ascii="Times New Roman" w:hAnsi="Times New Roman" w:eastAsia="Times New Roman" w:cs="Times New Roman"/>
          <w:b w:val="0"/>
          <w:bCs w:val="0"/>
          <w:noProof w:val="0"/>
          <w:sz w:val="28"/>
          <w:szCs w:val="28"/>
          <w:lang w:val="en-US"/>
        </w:rPr>
        <w:t xml:space="preserve"> </w:t>
      </w:r>
      <w:r w:rsidRPr="55A59C11" w:rsidR="4DCD7DA6">
        <w:rPr>
          <w:rFonts w:ascii="Times New Roman" w:hAnsi="Times New Roman" w:eastAsia="Times New Roman" w:cs="Times New Roman"/>
          <w:b w:val="0"/>
          <w:bCs w:val="0"/>
          <w:noProof w:val="0"/>
          <w:sz w:val="28"/>
          <w:szCs w:val="28"/>
          <w:lang w:val="en-US"/>
        </w:rPr>
        <w:t>Since</w:t>
      </w:r>
      <w:r w:rsidRPr="55A59C11" w:rsidR="4DCD7DA6">
        <w:rPr>
          <w:rFonts w:ascii="Times New Roman" w:hAnsi="Times New Roman" w:eastAsia="Times New Roman" w:cs="Times New Roman"/>
          <w:b w:val="0"/>
          <w:bCs w:val="0"/>
          <w:noProof w:val="0"/>
          <w:sz w:val="28"/>
          <w:szCs w:val="28"/>
          <w:lang w:val="en-US"/>
        </w:rPr>
        <w:t xml:space="preserve"> the signal is serialized, it travels faster and is less prone to interference or skew.</w:t>
      </w:r>
    </w:p>
    <w:p w:rsidR="4DCD7DA6" w:rsidP="55A59C11" w:rsidRDefault="4DCD7DA6" w14:paraId="6E623DD8" w14:textId="31420096">
      <w:pPr>
        <w:pStyle w:val="ListParagraph"/>
        <w:numPr>
          <w:ilvl w:val="0"/>
          <w:numId w:val="317"/>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55A59C11" w:rsidR="4DCD7DA6">
        <w:rPr>
          <w:rFonts w:ascii="Times New Roman" w:hAnsi="Times New Roman" w:eastAsia="Times New Roman" w:cs="Times New Roman"/>
          <w:b w:val="0"/>
          <w:bCs w:val="0"/>
          <w:noProof w:val="0"/>
          <w:sz w:val="28"/>
          <w:szCs w:val="28"/>
          <w:lang w:val="en-US"/>
        </w:rPr>
        <w:t xml:space="preserve">The </w:t>
      </w:r>
      <w:r w:rsidRPr="55A59C11" w:rsidR="4DCD7DA6">
        <w:rPr>
          <w:rFonts w:ascii="Times New Roman" w:hAnsi="Times New Roman" w:eastAsia="Times New Roman" w:cs="Times New Roman"/>
          <w:b w:val="0"/>
          <w:bCs w:val="0"/>
          <w:noProof w:val="0"/>
          <w:sz w:val="28"/>
          <w:szCs w:val="28"/>
          <w:lang w:val="en-US"/>
        </w:rPr>
        <w:t>Deserializer</w:t>
      </w:r>
      <w:r w:rsidRPr="55A59C11" w:rsidR="4DCD7DA6">
        <w:rPr>
          <w:rFonts w:ascii="Times New Roman" w:hAnsi="Times New Roman" w:eastAsia="Times New Roman" w:cs="Times New Roman"/>
          <w:b w:val="0"/>
          <w:bCs w:val="0"/>
          <w:noProof w:val="0"/>
          <w:sz w:val="28"/>
          <w:szCs w:val="28"/>
          <w:lang w:val="en-US"/>
        </w:rPr>
        <w:t xml:space="preserve"> receives the serial stream and </w:t>
      </w:r>
      <w:r w:rsidRPr="55A59C11" w:rsidR="4DCD7DA6">
        <w:rPr>
          <w:rFonts w:ascii="Times New Roman" w:hAnsi="Times New Roman" w:eastAsia="Times New Roman" w:cs="Times New Roman"/>
          <w:b w:val="0"/>
          <w:bCs w:val="0"/>
          <w:noProof w:val="0"/>
          <w:sz w:val="28"/>
          <w:szCs w:val="28"/>
          <w:lang w:val="en-US"/>
        </w:rPr>
        <w:t>converts it back into parallel data</w:t>
      </w:r>
      <w:r w:rsidRPr="55A59C11" w:rsidR="4DCD7DA6">
        <w:rPr>
          <w:rFonts w:ascii="Times New Roman" w:hAnsi="Times New Roman" w:eastAsia="Times New Roman" w:cs="Times New Roman"/>
          <w:b w:val="0"/>
          <w:bCs w:val="0"/>
          <w:noProof w:val="0"/>
          <w:sz w:val="28"/>
          <w:szCs w:val="28"/>
          <w:lang w:val="en-US"/>
        </w:rPr>
        <w:t>.</w:t>
      </w:r>
    </w:p>
    <w:p w:rsidR="7E4059F7" w:rsidP="55A59C11" w:rsidRDefault="7E4059F7" w14:paraId="1A551949" w14:textId="24446D53">
      <w:pPr>
        <w:spacing w:before="240" w:beforeAutospacing="off" w:after="240" w:afterAutospacing="off"/>
        <w:jc w:val="center"/>
        <w:rPr>
          <w:rFonts w:ascii="Times New Roman" w:hAnsi="Times New Roman" w:eastAsia="Times New Roman" w:cs="Times New Roman"/>
          <w:sz w:val="28"/>
          <w:szCs w:val="28"/>
        </w:rPr>
      </w:pPr>
      <w:r w:rsidR="7E4059F7">
        <w:drawing>
          <wp:inline wp14:editId="6D16C3C7" wp14:anchorId="481D099E">
            <wp:extent cx="4410188" cy="2113215"/>
            <wp:effectExtent l="0" t="0" r="0" b="0"/>
            <wp:docPr id="1701101927" name="" title=""/>
            <wp:cNvGraphicFramePr>
              <a:graphicFrameLocks noChangeAspect="1"/>
            </wp:cNvGraphicFramePr>
            <a:graphic>
              <a:graphicData uri="http://schemas.openxmlformats.org/drawingml/2006/picture">
                <pic:pic>
                  <pic:nvPicPr>
                    <pic:cNvPr id="0" name=""/>
                    <pic:cNvPicPr/>
                  </pic:nvPicPr>
                  <pic:blipFill>
                    <a:blip r:embed="R09487591fe47493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410188" cy="2113215"/>
                    </a:xfrm>
                    <a:prstGeom xmlns:a="http://schemas.openxmlformats.org/drawingml/2006/main" prst="rect">
                      <a:avLst/>
                    </a:prstGeom>
                  </pic:spPr>
                </pic:pic>
              </a:graphicData>
            </a:graphic>
          </wp:inline>
        </w:drawing>
      </w:r>
    </w:p>
    <w:p w:rsidR="01D7AF3B" w:rsidP="55A59C11" w:rsidRDefault="01D7AF3B" w14:paraId="21CE365C" w14:textId="6D4958DF">
      <w:pPr>
        <w:pStyle w:val="ListParagraph"/>
        <w:numPr>
          <w:ilvl w:val="0"/>
          <w:numId w:val="317"/>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55A59C11" w:rsidR="4DCD7DA6">
        <w:rPr>
          <w:rFonts w:ascii="Times New Roman" w:hAnsi="Times New Roman" w:eastAsia="Times New Roman" w:cs="Times New Roman"/>
          <w:b w:val="0"/>
          <w:bCs w:val="0"/>
          <w:noProof w:val="0"/>
          <w:sz w:val="28"/>
          <w:szCs w:val="28"/>
          <w:lang w:val="en-US"/>
        </w:rPr>
        <w:t>It realigns and reconstructs the original multi-bit video data for further processing or display.</w:t>
      </w:r>
    </w:p>
    <w:p w:rsidR="01D7AF3B" w:rsidP="55A59C11" w:rsidRDefault="01D7AF3B" w14:paraId="285D5442" w14:textId="288A8245">
      <w:pPr>
        <w:pStyle w:val="ListParagraph"/>
        <w:numPr>
          <w:ilvl w:val="0"/>
          <w:numId w:val="318"/>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55A59C11" w:rsidR="4DCD7DA6">
        <w:rPr>
          <w:rFonts w:ascii="Times New Roman" w:hAnsi="Times New Roman" w:eastAsia="Times New Roman" w:cs="Times New Roman"/>
          <w:b w:val="0"/>
          <w:bCs w:val="0"/>
          <w:noProof w:val="0"/>
          <w:sz w:val="28"/>
          <w:szCs w:val="28"/>
          <w:lang w:val="en-US"/>
        </w:rPr>
        <w:t xml:space="preserve">The </w:t>
      </w:r>
      <w:r w:rsidRPr="55A59C11" w:rsidR="4DCD7DA6">
        <w:rPr>
          <w:rFonts w:ascii="Times New Roman" w:hAnsi="Times New Roman" w:eastAsia="Times New Roman" w:cs="Times New Roman"/>
          <w:b w:val="0"/>
          <w:bCs w:val="0"/>
          <w:noProof w:val="0"/>
          <w:sz w:val="28"/>
          <w:szCs w:val="28"/>
          <w:lang w:val="en-US"/>
        </w:rPr>
        <w:t>Deserializer</w:t>
      </w:r>
      <w:r w:rsidRPr="55A59C11" w:rsidR="4DCD7DA6">
        <w:rPr>
          <w:rFonts w:ascii="Times New Roman" w:hAnsi="Times New Roman" w:eastAsia="Times New Roman" w:cs="Times New Roman"/>
          <w:b w:val="0"/>
          <w:bCs w:val="0"/>
          <w:noProof w:val="0"/>
          <w:sz w:val="28"/>
          <w:szCs w:val="28"/>
          <w:lang w:val="en-US"/>
        </w:rPr>
        <w:t xml:space="preserve"> also performs </w:t>
      </w:r>
      <w:r w:rsidRPr="55A59C11" w:rsidR="4DCD7DA6">
        <w:rPr>
          <w:rFonts w:ascii="Times New Roman" w:hAnsi="Times New Roman" w:eastAsia="Times New Roman" w:cs="Times New Roman"/>
          <w:b w:val="0"/>
          <w:bCs w:val="0"/>
          <w:noProof w:val="0"/>
          <w:sz w:val="28"/>
          <w:szCs w:val="28"/>
          <w:lang w:val="en-US"/>
        </w:rPr>
        <w:t>clock data recovery (CDR)</w:t>
      </w:r>
      <w:r w:rsidRPr="55A59C11" w:rsidR="4DCD7DA6">
        <w:rPr>
          <w:rFonts w:ascii="Times New Roman" w:hAnsi="Times New Roman" w:eastAsia="Times New Roman" w:cs="Times New Roman"/>
          <w:b w:val="0"/>
          <w:bCs w:val="0"/>
          <w:noProof w:val="0"/>
          <w:sz w:val="28"/>
          <w:szCs w:val="28"/>
          <w:lang w:val="en-US"/>
        </w:rPr>
        <w:t>.</w:t>
      </w:r>
    </w:p>
    <w:p w:rsidR="01D7AF3B" w:rsidP="55A59C11" w:rsidRDefault="01D7AF3B" w14:paraId="4FFFC185" w14:textId="587442B1">
      <w:pPr>
        <w:pStyle w:val="ListParagraph"/>
        <w:numPr>
          <w:ilvl w:val="0"/>
          <w:numId w:val="318"/>
        </w:numPr>
        <w:spacing w:before="240" w:beforeAutospacing="off" w:after="240" w:afterAutospacing="off"/>
        <w:ind/>
        <w:jc w:val="both"/>
        <w:rPr>
          <w:rFonts w:ascii="Times New Roman" w:hAnsi="Times New Roman" w:eastAsia="Times New Roman" w:cs="Times New Roman"/>
          <w:b w:val="0"/>
          <w:bCs w:val="0"/>
          <w:noProof w:val="0"/>
          <w:sz w:val="28"/>
          <w:szCs w:val="28"/>
          <w:lang w:val="en-US"/>
        </w:rPr>
      </w:pPr>
      <w:r w:rsidRPr="55A59C11" w:rsidR="4DCD7DA6">
        <w:rPr>
          <w:rFonts w:ascii="Times New Roman" w:hAnsi="Times New Roman" w:eastAsia="Times New Roman" w:cs="Times New Roman"/>
          <w:b w:val="0"/>
          <w:bCs w:val="0"/>
          <w:noProof w:val="0"/>
          <w:sz w:val="28"/>
          <w:szCs w:val="28"/>
          <w:lang w:val="en-US"/>
        </w:rPr>
        <w:t>It extracts the timing information from the serial stream to accurately reconstruct the original parallel video data.</w:t>
      </w:r>
    </w:p>
    <w:p w:rsidR="564F3DFA" w:rsidP="01D7AF3B" w:rsidRDefault="564F3DFA" w14:paraId="65CF83DC" w14:textId="04EFA1F3">
      <w:pPr>
        <w:pStyle w:val="ListParagraph"/>
        <w:numPr>
          <w:ilvl w:val="0"/>
          <w:numId w:val="319"/>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55A59C11" w:rsidR="4DCD7DA6">
        <w:rPr>
          <w:rFonts w:ascii="Times New Roman" w:hAnsi="Times New Roman" w:eastAsia="Times New Roman" w:cs="Times New Roman"/>
          <w:b w:val="0"/>
          <w:bCs w:val="0"/>
          <w:noProof w:val="0"/>
          <w:sz w:val="28"/>
          <w:szCs w:val="28"/>
          <w:lang w:val="en-US"/>
        </w:rPr>
        <w:t xml:space="preserve">The system ensures the </w:t>
      </w:r>
      <w:r w:rsidRPr="55A59C11" w:rsidR="4DCD7DA6">
        <w:rPr>
          <w:rFonts w:ascii="Times New Roman" w:hAnsi="Times New Roman" w:eastAsia="Times New Roman" w:cs="Times New Roman"/>
          <w:b w:val="0"/>
          <w:bCs w:val="0"/>
          <w:noProof w:val="0"/>
          <w:sz w:val="28"/>
          <w:szCs w:val="28"/>
          <w:lang w:val="en-US"/>
        </w:rPr>
        <w:t>video data is synchronized</w:t>
      </w:r>
      <w:r w:rsidRPr="55A59C11" w:rsidR="4DCD7DA6">
        <w:rPr>
          <w:rFonts w:ascii="Times New Roman" w:hAnsi="Times New Roman" w:eastAsia="Times New Roman" w:cs="Times New Roman"/>
          <w:b w:val="0"/>
          <w:bCs w:val="0"/>
          <w:noProof w:val="0"/>
          <w:sz w:val="28"/>
          <w:szCs w:val="28"/>
          <w:lang w:val="en-US"/>
        </w:rPr>
        <w:t>, detecting frame boundaries so that the video frame can be properly displayed.</w:t>
      </w:r>
    </w:p>
    <w:p w:rsidR="01D7AF3B" w:rsidP="01D7AF3B" w:rsidRDefault="01D7AF3B" w14:paraId="0ECA5EDA" w14:textId="7D1D775C">
      <w:pPr>
        <w:pStyle w:val="ListParagraph"/>
        <w:spacing w:before="240" w:beforeAutospacing="off" w:after="240" w:afterAutospacing="off"/>
        <w:ind w:left="720"/>
        <w:jc w:val="both"/>
        <w:rPr>
          <w:rFonts w:ascii="Times New Roman" w:hAnsi="Times New Roman" w:eastAsia="Times New Roman" w:cs="Times New Roman"/>
          <w:b w:val="0"/>
          <w:bCs w:val="0"/>
          <w:noProof w:val="0"/>
          <w:sz w:val="28"/>
          <w:szCs w:val="28"/>
          <w:lang w:val="en-US"/>
        </w:rPr>
      </w:pPr>
    </w:p>
    <w:p w:rsidR="564F3DFA" w:rsidP="01D7AF3B" w:rsidRDefault="564F3DFA" w14:paraId="74212914" w14:textId="73160FCD">
      <w:pPr>
        <w:pStyle w:val="ListParagraph"/>
        <w:numPr>
          <w:ilvl w:val="0"/>
          <w:numId w:val="320"/>
        </w:num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55A59C11" w:rsidR="4DCD7DA6">
        <w:rPr>
          <w:rFonts w:ascii="Times New Roman" w:hAnsi="Times New Roman" w:eastAsia="Times New Roman" w:cs="Times New Roman"/>
          <w:b w:val="0"/>
          <w:bCs w:val="0"/>
          <w:noProof w:val="0"/>
          <w:sz w:val="28"/>
          <w:szCs w:val="28"/>
          <w:lang w:val="en-US"/>
        </w:rPr>
        <w:t xml:space="preserve">The deserialized video is then sent to a </w:t>
      </w:r>
      <w:r w:rsidRPr="55A59C11" w:rsidR="4DCD7DA6">
        <w:rPr>
          <w:rFonts w:ascii="Times New Roman" w:hAnsi="Times New Roman" w:eastAsia="Times New Roman" w:cs="Times New Roman"/>
          <w:b w:val="0"/>
          <w:bCs w:val="0"/>
          <w:noProof w:val="0"/>
          <w:sz w:val="28"/>
          <w:szCs w:val="28"/>
          <w:lang w:val="en-US"/>
        </w:rPr>
        <w:t>display</w:t>
      </w:r>
      <w:r w:rsidRPr="55A59C11" w:rsidR="4DCD7DA6">
        <w:rPr>
          <w:rFonts w:ascii="Times New Roman" w:hAnsi="Times New Roman" w:eastAsia="Times New Roman" w:cs="Times New Roman"/>
          <w:b w:val="0"/>
          <w:bCs w:val="0"/>
          <w:noProof w:val="0"/>
          <w:sz w:val="28"/>
          <w:szCs w:val="28"/>
          <w:lang w:val="en-US"/>
        </w:rPr>
        <w:t xml:space="preserve">, </w:t>
      </w:r>
      <w:r w:rsidRPr="55A59C11" w:rsidR="4DCD7DA6">
        <w:rPr>
          <w:rFonts w:ascii="Times New Roman" w:hAnsi="Times New Roman" w:eastAsia="Times New Roman" w:cs="Times New Roman"/>
          <w:b w:val="0"/>
          <w:bCs w:val="0"/>
          <w:noProof w:val="0"/>
          <w:sz w:val="28"/>
          <w:szCs w:val="28"/>
          <w:lang w:val="en-US"/>
        </w:rPr>
        <w:t>video decoder</w:t>
      </w:r>
      <w:r w:rsidRPr="55A59C11" w:rsidR="4DCD7DA6">
        <w:rPr>
          <w:rFonts w:ascii="Times New Roman" w:hAnsi="Times New Roman" w:eastAsia="Times New Roman" w:cs="Times New Roman"/>
          <w:b w:val="0"/>
          <w:bCs w:val="0"/>
          <w:noProof w:val="0"/>
          <w:sz w:val="28"/>
          <w:szCs w:val="28"/>
          <w:lang w:val="en-US"/>
        </w:rPr>
        <w:t xml:space="preserve">, or </w:t>
      </w:r>
      <w:r w:rsidRPr="55A59C11" w:rsidR="4DCD7DA6">
        <w:rPr>
          <w:rFonts w:ascii="Times New Roman" w:hAnsi="Times New Roman" w:eastAsia="Times New Roman" w:cs="Times New Roman"/>
          <w:b w:val="0"/>
          <w:bCs w:val="0"/>
          <w:noProof w:val="0"/>
          <w:sz w:val="28"/>
          <w:szCs w:val="28"/>
          <w:lang w:val="en-US"/>
        </w:rPr>
        <w:t>processor</w:t>
      </w:r>
      <w:r w:rsidRPr="55A59C11" w:rsidR="4DCD7DA6">
        <w:rPr>
          <w:rFonts w:ascii="Times New Roman" w:hAnsi="Times New Roman" w:eastAsia="Times New Roman" w:cs="Times New Roman"/>
          <w:b w:val="0"/>
          <w:bCs w:val="0"/>
          <w:noProof w:val="0"/>
          <w:sz w:val="28"/>
          <w:szCs w:val="28"/>
          <w:lang w:val="en-US"/>
        </w:rPr>
        <w:t xml:space="preserve"> for further rendering, decoding, or storage.</w:t>
      </w:r>
    </w:p>
    <w:p w:rsidR="7C292E32" w:rsidP="7C292E32" w:rsidRDefault="7C292E32" w14:paraId="6D3F5B66" w14:textId="43CEB1D0">
      <w:pPr>
        <w:pStyle w:val="ListParagraph"/>
        <w:spacing w:before="240" w:beforeAutospacing="off" w:after="240" w:afterAutospacing="off"/>
        <w:ind w:left="720"/>
        <w:jc w:val="both"/>
        <w:rPr>
          <w:rFonts w:ascii="Times New Roman" w:hAnsi="Times New Roman" w:eastAsia="Times New Roman" w:cs="Times New Roman"/>
          <w:b w:val="0"/>
          <w:bCs w:val="0"/>
          <w:noProof w:val="0"/>
          <w:sz w:val="28"/>
          <w:szCs w:val="28"/>
          <w:lang w:val="en-US"/>
        </w:rPr>
      </w:pPr>
    </w:p>
    <w:p w:rsidR="01D7AF3B" w:rsidP="55A59C11" w:rsidRDefault="01D7AF3B" w14:paraId="5CA76A71" w14:textId="23683916">
      <w:pPr>
        <w:pStyle w:val="Heading1"/>
        <w:jc w:val="left"/>
        <w:rPr>
          <w:rFonts w:ascii="Times New Roman" w:hAnsi="Times New Roman" w:eastAsia="Times New Roman" w:cs="Times New Roman"/>
          <w:noProof w:val="0"/>
          <w:sz w:val="28"/>
          <w:szCs w:val="28"/>
          <w:lang w:val="en-US"/>
        </w:rPr>
      </w:pPr>
      <w:bookmarkStart w:name="_Toc1334626561" w:id="3091839"/>
      <w:r w:rsidRPr="55A59C11" w:rsidR="0F84DB33">
        <w:rPr>
          <w:rFonts w:ascii="Times New Roman" w:hAnsi="Times New Roman" w:eastAsia="Times New Roman" w:cs="Times New Roman"/>
          <w:noProof w:val="0"/>
          <w:sz w:val="28"/>
          <w:szCs w:val="28"/>
          <w:lang w:val="en-US"/>
        </w:rPr>
        <w:t>8</w:t>
      </w:r>
      <w:r w:rsidRPr="55A59C11" w:rsidR="5752BE30">
        <w:rPr>
          <w:rFonts w:ascii="Times New Roman" w:hAnsi="Times New Roman" w:eastAsia="Times New Roman" w:cs="Times New Roman"/>
          <w:noProof w:val="0"/>
          <w:sz w:val="28"/>
          <w:szCs w:val="28"/>
          <w:lang w:val="en-US"/>
        </w:rPr>
        <w:t>. Electromagnetic Compatibility</w:t>
      </w:r>
      <w:bookmarkEnd w:id="3091839"/>
      <w:r w:rsidRPr="55A59C11" w:rsidR="5752BE30">
        <w:rPr>
          <w:rFonts w:ascii="Times New Roman" w:hAnsi="Times New Roman" w:eastAsia="Times New Roman" w:cs="Times New Roman"/>
          <w:noProof w:val="0"/>
          <w:sz w:val="28"/>
          <w:szCs w:val="28"/>
          <w:lang w:val="en-US"/>
        </w:rPr>
        <w:t xml:space="preserve"> </w:t>
      </w:r>
    </w:p>
    <w:p w:rsidR="7C292E32" w:rsidP="7C292E32" w:rsidRDefault="7C292E32" w14:paraId="77ACDFE5" w14:textId="26EC59D3">
      <w:pPr>
        <w:pStyle w:val="Normal"/>
        <w:rPr>
          <w:rFonts w:ascii="Times New Roman" w:hAnsi="Times New Roman" w:eastAsia="Times New Roman" w:cs="Times New Roman"/>
          <w:noProof w:val="0"/>
          <w:sz w:val="28"/>
          <w:szCs w:val="28"/>
          <w:lang w:val="en-US"/>
        </w:rPr>
      </w:pPr>
    </w:p>
    <w:p w:rsidR="5C161661" w:rsidP="7C292E32" w:rsidRDefault="5C161661" w14:paraId="25495A91" w14:textId="6A882F95">
      <w:pPr>
        <w:spacing w:before="240" w:beforeAutospacing="off" w:after="240" w:afterAutospacing="off"/>
        <w:ind w:firstLine="720"/>
        <w:rPr>
          <w:rFonts w:ascii="Times New Roman" w:hAnsi="Times New Roman" w:eastAsia="Times New Roman" w:cs="Times New Roman"/>
          <w:b w:val="0"/>
          <w:bCs w:val="0"/>
          <w:noProof w:val="0"/>
          <w:sz w:val="28"/>
          <w:szCs w:val="28"/>
          <w:lang w:val="en-US"/>
        </w:rPr>
      </w:pPr>
      <w:r w:rsidRPr="55A59C11" w:rsidR="07EB5A65">
        <w:rPr>
          <w:rFonts w:ascii="Times New Roman" w:hAnsi="Times New Roman" w:eastAsia="Times New Roman" w:cs="Times New Roman"/>
          <w:b w:val="0"/>
          <w:bCs w:val="0"/>
          <w:noProof w:val="0"/>
          <w:sz w:val="28"/>
          <w:szCs w:val="28"/>
          <w:lang w:val="en-US"/>
        </w:rPr>
        <w:t>Ability of an electronic system or device to function properly</w:t>
      </w:r>
      <w:r w:rsidRPr="55A59C11" w:rsidR="07EB5A65">
        <w:rPr>
          <w:rFonts w:ascii="Times New Roman" w:hAnsi="Times New Roman" w:eastAsia="Times New Roman" w:cs="Times New Roman"/>
          <w:b w:val="0"/>
          <w:bCs w:val="0"/>
          <w:noProof w:val="0"/>
          <w:sz w:val="28"/>
          <w:szCs w:val="28"/>
          <w:lang w:val="en-US"/>
        </w:rPr>
        <w:t xml:space="preserve"> in its </w:t>
      </w:r>
      <w:r w:rsidRPr="55A59C11" w:rsidR="07EB5A65">
        <w:rPr>
          <w:rFonts w:ascii="Times New Roman" w:hAnsi="Times New Roman" w:eastAsia="Times New Roman" w:cs="Times New Roman"/>
          <w:b w:val="0"/>
          <w:bCs w:val="0"/>
          <w:noProof w:val="0"/>
          <w:sz w:val="28"/>
          <w:szCs w:val="28"/>
          <w:lang w:val="en-US"/>
        </w:rPr>
        <w:t>electromagnetic environment</w:t>
      </w:r>
      <w:r w:rsidRPr="55A59C11" w:rsidR="07EB5A65">
        <w:rPr>
          <w:rFonts w:ascii="Times New Roman" w:hAnsi="Times New Roman" w:eastAsia="Times New Roman" w:cs="Times New Roman"/>
          <w:b w:val="0"/>
          <w:bCs w:val="0"/>
          <w:noProof w:val="0"/>
          <w:sz w:val="28"/>
          <w:szCs w:val="28"/>
          <w:lang w:val="en-US"/>
        </w:rPr>
        <w:t xml:space="preserve"> without:</w:t>
      </w:r>
    </w:p>
    <w:p w:rsidR="5C161661" w:rsidP="7C292E32" w:rsidRDefault="5C161661" w14:paraId="1B28BC27" w14:textId="7CDF5144">
      <w:pPr>
        <w:pStyle w:val="ListParagraph"/>
        <w:numPr>
          <w:ilvl w:val="0"/>
          <w:numId w:val="344"/>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07EB5A65">
        <w:rPr>
          <w:rFonts w:ascii="Times New Roman" w:hAnsi="Times New Roman" w:eastAsia="Times New Roman" w:cs="Times New Roman"/>
          <w:b w:val="0"/>
          <w:bCs w:val="0"/>
          <w:noProof w:val="0"/>
          <w:sz w:val="28"/>
          <w:szCs w:val="28"/>
          <w:lang w:val="en-US"/>
        </w:rPr>
        <w:t>Emitting electromagnetic interference (EMI)</w:t>
      </w:r>
      <w:r w:rsidRPr="55A59C11" w:rsidR="07EB5A65">
        <w:rPr>
          <w:rFonts w:ascii="Times New Roman" w:hAnsi="Times New Roman" w:eastAsia="Times New Roman" w:cs="Times New Roman"/>
          <w:b w:val="0"/>
          <w:bCs w:val="0"/>
          <w:noProof w:val="0"/>
          <w:sz w:val="28"/>
          <w:szCs w:val="28"/>
          <w:lang w:val="en-US"/>
        </w:rPr>
        <w:t xml:space="preserve"> that could disrupt other systems, and</w:t>
      </w:r>
    </w:p>
    <w:p w:rsidR="5C161661" w:rsidP="7C292E32" w:rsidRDefault="5C161661" w14:paraId="5BC99B86" w14:textId="2E129B70">
      <w:pPr>
        <w:pStyle w:val="ListParagraph"/>
        <w:numPr>
          <w:ilvl w:val="0"/>
          <w:numId w:val="344"/>
        </w:numPr>
        <w:spacing w:before="240" w:beforeAutospacing="off" w:after="240" w:afterAutospacing="off"/>
        <w:rPr>
          <w:rFonts w:ascii="Times New Roman" w:hAnsi="Times New Roman" w:eastAsia="Times New Roman" w:cs="Times New Roman"/>
          <w:b w:val="0"/>
          <w:bCs w:val="0"/>
          <w:noProof w:val="0"/>
          <w:sz w:val="28"/>
          <w:szCs w:val="28"/>
          <w:lang w:val="en-US"/>
        </w:rPr>
      </w:pPr>
      <w:r w:rsidRPr="55A59C11" w:rsidR="07EB5A65">
        <w:rPr>
          <w:rFonts w:ascii="Times New Roman" w:hAnsi="Times New Roman" w:eastAsia="Times New Roman" w:cs="Times New Roman"/>
          <w:b w:val="0"/>
          <w:bCs w:val="0"/>
          <w:noProof w:val="0"/>
          <w:sz w:val="28"/>
          <w:szCs w:val="28"/>
          <w:lang w:val="en-US"/>
        </w:rPr>
        <w:t>Being affected by EMI</w:t>
      </w:r>
      <w:r w:rsidRPr="55A59C11" w:rsidR="07EB5A65">
        <w:rPr>
          <w:rFonts w:ascii="Times New Roman" w:hAnsi="Times New Roman" w:eastAsia="Times New Roman" w:cs="Times New Roman"/>
          <w:b w:val="0"/>
          <w:bCs w:val="0"/>
          <w:noProof w:val="0"/>
          <w:sz w:val="28"/>
          <w:szCs w:val="28"/>
          <w:lang w:val="en-US"/>
        </w:rPr>
        <w:t xml:space="preserve"> from other sources.</w:t>
      </w:r>
    </w:p>
    <w:p w:rsidR="54E5A811" w:rsidP="55A59C11" w:rsidRDefault="54E5A811" w14:paraId="25F92128" w14:textId="69F548F8">
      <w:pPr>
        <w:spacing w:before="120" w:beforeAutospacing="off" w:after="120" w:afterAutospacing="off"/>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EMC:</w:t>
      </w:r>
    </w:p>
    <w:p w:rsidR="54E5A811" w:rsidP="55A59C11" w:rsidRDefault="54E5A811" w14:paraId="73913058" w14:textId="00686466">
      <w:pPr>
        <w:pStyle w:val="ListParagraph"/>
        <w:numPr>
          <w:ilvl w:val="0"/>
          <w:numId w:val="348"/>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EMC (Electromagnetic Compatibility)</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is the ability of an electronic device/system to </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operate</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properly </w:t>
      </w: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in its electromagnetic environment</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without:</w:t>
      </w:r>
    </w:p>
    <w:p w:rsidR="54E5A811" w:rsidP="55A59C11" w:rsidRDefault="54E5A811" w14:paraId="05036487" w14:textId="0D5BCD98">
      <w:pPr>
        <w:pStyle w:val="ListParagraph"/>
        <w:numPr>
          <w:ilvl w:val="0"/>
          <w:numId w:val="349"/>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Emitting</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electromagnetic interference (EMI) that affects other systems.</w:t>
      </w:r>
    </w:p>
    <w:p w:rsidR="54E5A811" w:rsidP="55A59C11" w:rsidRDefault="54E5A811" w14:paraId="63A13B76" w14:textId="14C1C6A2">
      <w:pPr>
        <w:pStyle w:val="ListParagraph"/>
        <w:numPr>
          <w:ilvl w:val="0"/>
          <w:numId w:val="349"/>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Being affected</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by EMI from other sources.</w:t>
      </w:r>
    </w:p>
    <w:p w:rsidR="54E5A811" w:rsidP="55A59C11" w:rsidRDefault="54E5A811" w14:paraId="6F9992F0" w14:textId="25A4D55B">
      <w:pPr>
        <w:spacing w:before="120" w:beforeAutospacing="off" w:after="120" w:afterAutospacing="off"/>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EMC = Minimal emission + Strong immunity.</w:t>
      </w:r>
    </w:p>
    <w:p w:rsidR="54E5A811" w:rsidP="55A59C11" w:rsidRDefault="54E5A811" w14:paraId="18DA9F3F" w14:textId="6570484E">
      <w:pPr>
        <w:spacing w:before="120" w:beforeAutospacing="off" w:after="120" w:afterAutospacing="off"/>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EMC is </w:t>
      </w: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engineered</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through:</w:t>
      </w:r>
    </w:p>
    <w:p w:rsidR="54E5A811" w:rsidP="55A59C11" w:rsidRDefault="54E5A811" w14:paraId="314AB61A" w14:textId="2B5D0EFE">
      <w:pPr>
        <w:pStyle w:val="ListParagraph"/>
        <w:numPr>
          <w:ilvl w:val="0"/>
          <w:numId w:val="350"/>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Design practices</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(shielding, grounding, filtering).</w:t>
      </w:r>
    </w:p>
    <w:p w:rsidR="54E5A811" w:rsidP="55A59C11" w:rsidRDefault="54E5A811" w14:paraId="645F9997" w14:textId="7C9DF0E8">
      <w:pPr>
        <w:pStyle w:val="ListParagraph"/>
        <w:numPr>
          <w:ilvl w:val="0"/>
          <w:numId w:val="350"/>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PCB layout techniques</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4E5A811" w:rsidP="55A59C11" w:rsidRDefault="54E5A811" w14:paraId="4787930C" w14:textId="1966D05D">
      <w:pPr>
        <w:pStyle w:val="ListParagraph"/>
        <w:numPr>
          <w:ilvl w:val="0"/>
          <w:numId w:val="350"/>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Compliance testing</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with EMC standards (like CISPR, FCC, etc.).</w:t>
      </w:r>
    </w:p>
    <w:p w:rsidR="54E5A811" w:rsidP="55A59C11" w:rsidRDefault="54E5A811" w14:paraId="1C6BBD60" w14:textId="2666FF4A">
      <w:pPr>
        <w:spacing w:before="120" w:beforeAutospacing="off" w:after="12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two important things in EMC are:</w:t>
      </w:r>
    </w:p>
    <w:p w:rsidR="54E5A811" w:rsidP="55A59C11" w:rsidRDefault="54E5A811" w14:paraId="3DD40C75" w14:textId="1D801156">
      <w:pPr>
        <w:pStyle w:val="ListParagraph"/>
        <w:numPr>
          <w:ilvl w:val="0"/>
          <w:numId w:val="351"/>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Emission suppression.</w:t>
      </w:r>
    </w:p>
    <w:p w:rsidR="54E5A811" w:rsidP="55A59C11" w:rsidRDefault="54E5A811" w14:paraId="55818951" w14:textId="05968419">
      <w:pPr>
        <w:pStyle w:val="ListParagraph"/>
        <w:numPr>
          <w:ilvl w:val="0"/>
          <w:numId w:val="351"/>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Susceptibility hardening.</w:t>
      </w:r>
    </w:p>
    <w:p w:rsidR="54E5A811" w:rsidP="55A59C11" w:rsidRDefault="54E5A811" w14:paraId="506E67B6" w14:textId="57CF9CC7">
      <w:pPr>
        <w:spacing w:before="120" w:beforeAutospacing="off" w:after="12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 Emission Suppression</w:t>
      </w:r>
    </w:p>
    <w:p w:rsidR="54E5A811" w:rsidP="55A59C11" w:rsidRDefault="54E5A811" w14:paraId="24200AC5" w14:textId="172CB22E">
      <w:p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This is the </w:t>
      </w: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technique used to reduce EMI</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from a device so that it meets EMC limits.</w:t>
      </w:r>
    </w:p>
    <w:p w:rsidR="54E5A811" w:rsidP="55A59C11" w:rsidRDefault="54E5A811" w14:paraId="18EED5AA" w14:textId="559BD4C4">
      <w:p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Techniques include:</w:t>
      </w:r>
    </w:p>
    <w:p w:rsidR="54E5A811" w:rsidP="55A59C11" w:rsidRDefault="54E5A811" w14:paraId="736DD938" w14:textId="490A830A">
      <w:pPr>
        <w:pStyle w:val="ListParagraph"/>
        <w:numPr>
          <w:ilvl w:val="0"/>
          <w:numId w:val="352"/>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Shielding</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(metal enclosures to block radiation).</w:t>
      </w:r>
    </w:p>
    <w:p w:rsidR="54E5A811" w:rsidP="55A59C11" w:rsidRDefault="54E5A811" w14:paraId="52BA2DFC" w14:textId="22FBEF8A">
      <w:pPr>
        <w:pStyle w:val="ListParagraph"/>
        <w:numPr>
          <w:ilvl w:val="0"/>
          <w:numId w:val="352"/>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Filtering</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(EMI filters on power lines).</w:t>
      </w:r>
    </w:p>
    <w:p w:rsidR="54E5A811" w:rsidP="55A59C11" w:rsidRDefault="54E5A811" w14:paraId="0469C189" w14:textId="488065D4">
      <w:pPr>
        <w:pStyle w:val="ListParagraph"/>
        <w:numPr>
          <w:ilvl w:val="0"/>
          <w:numId w:val="352"/>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Twisted pair wiring</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proper PCB grounding</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4E5A811" w:rsidP="55A59C11" w:rsidRDefault="54E5A811" w14:paraId="5B49AD14" w14:textId="7CC6EFD9">
      <w:pPr>
        <w:pStyle w:val="ListParagraph"/>
        <w:numPr>
          <w:ilvl w:val="0"/>
          <w:numId w:val="352"/>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Spread spectrum clocking</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 distribute EMI energy over a broader band.</w:t>
      </w:r>
    </w:p>
    <w:p w:rsidR="54E5A811" w:rsidP="55A59C11" w:rsidRDefault="54E5A811" w14:paraId="264EECD6" w14:textId="361DD905">
      <w:pPr>
        <w:pStyle w:val="ListParagraph"/>
        <w:numPr>
          <w:ilvl w:val="0"/>
          <w:numId w:val="353"/>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This addresses the </w:t>
      </w: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"not interfering with others"</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part of EMC.</w:t>
      </w:r>
    </w:p>
    <w:p w:rsidR="54E5A811" w:rsidP="55A59C11" w:rsidRDefault="54E5A811" w14:paraId="4D2D3200" w14:textId="306492F5">
      <w:pPr>
        <w:spacing w:before="120" w:beforeAutospacing="off" w:after="120" w:afterAutospacing="off"/>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 Susceptibility hardening.</w:t>
      </w:r>
    </w:p>
    <w:p w:rsidR="54E5A811" w:rsidP="55A59C11" w:rsidRDefault="54E5A811" w14:paraId="13D61C04" w14:textId="12581A89">
      <w:p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This means </w:t>
      </w: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making a device less sensitive to incoming EMI</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from the environment.</w:t>
      </w:r>
    </w:p>
    <w:p w:rsidR="54E5A811" w:rsidP="55A59C11" w:rsidRDefault="54E5A811" w14:paraId="437BD86B" w14:textId="5D5BC9D4">
      <w:p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Techniques include:</w:t>
      </w:r>
    </w:p>
    <w:p w:rsidR="54E5A811" w:rsidP="55A59C11" w:rsidRDefault="54E5A811" w14:paraId="7DBC8749" w14:textId="6A3F1CC2">
      <w:pPr>
        <w:pStyle w:val="ListParagraph"/>
        <w:numPr>
          <w:ilvl w:val="0"/>
          <w:numId w:val="354"/>
        </w:numPr>
        <w:spacing w:before="12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Input filtering</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4E5A811" w:rsidP="55A59C11" w:rsidRDefault="54E5A811" w14:paraId="4F24BCD4" w14:textId="2E899AC3">
      <w:pPr>
        <w:pStyle w:val="ListParagraph"/>
        <w:numPr>
          <w:ilvl w:val="0"/>
          <w:numId w:val="354"/>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TVS diodes</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common-mode chokes</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and </w:t>
      </w: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ESD protection</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4E5A811" w:rsidP="55A59C11" w:rsidRDefault="54E5A811" w14:paraId="52A816D4" w14:textId="038EAB86">
      <w:pPr>
        <w:pStyle w:val="ListParagraph"/>
        <w:numPr>
          <w:ilvl w:val="0"/>
          <w:numId w:val="354"/>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PCB layout</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that avoids long, unshielded traces.</w:t>
      </w:r>
    </w:p>
    <w:p w:rsidR="54E5A811" w:rsidP="55A59C11" w:rsidRDefault="54E5A811" w14:paraId="69A018AF" w14:textId="548FB054">
      <w:pPr>
        <w:pStyle w:val="ListParagraph"/>
        <w:numPr>
          <w:ilvl w:val="0"/>
          <w:numId w:val="354"/>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Isolation</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(opto-isolators, digital isolators).</w:t>
      </w:r>
    </w:p>
    <w:p w:rsidR="54E5A811" w:rsidP="55A59C11" w:rsidRDefault="54E5A811" w14:paraId="2F15C6C9" w14:textId="1D8E7AC1">
      <w:pPr>
        <w:pStyle w:val="ListParagraph"/>
        <w:numPr>
          <w:ilvl w:val="0"/>
          <w:numId w:val="355"/>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This addresses the </w:t>
      </w: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"not being disturbed by others"</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part of EMC</w:t>
      </w:r>
      <w:r w:rsidRPr="55A59C11" w:rsidR="54E5A811">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w:t>
      </w:r>
    </w:p>
    <w:p w:rsidR="54E5A811" w:rsidP="55A59C11" w:rsidRDefault="54E5A811" w14:paraId="0383C951" w14:textId="6A6F1EAE">
      <w:pPr>
        <w:spacing w:before="24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Note: A consumer device must meet </w:t>
      </w: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regional EMC standards</w:t>
      </w:r>
      <w:r w:rsidRPr="55A59C11" w:rsidR="54E5A8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before it can be </w:t>
      </w:r>
      <w:r w:rsidRPr="55A59C11" w:rsidR="54E5A8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legally sold.</w:t>
      </w:r>
    </w:p>
    <w:p w:rsidR="55A59C11" w:rsidP="55A59C11" w:rsidRDefault="55A59C11" w14:paraId="38B84B67" w14:textId="77751D8A">
      <w:pPr>
        <w:pStyle w:val="Normal"/>
        <w:spacing w:before="24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40B041C6" w:rsidP="55A59C11" w:rsidRDefault="40B041C6" w14:paraId="359FFB05" w14:textId="5015C010">
      <w:pPr>
        <w:pStyle w:val="Heading1"/>
        <w:jc w:val="left"/>
        <w:rPr>
          <w:rFonts w:ascii="Times New Roman" w:hAnsi="Times New Roman" w:eastAsia="Times New Roman" w:cs="Times New Roman"/>
          <w:i w:val="0"/>
          <w:iCs w:val="0"/>
          <w:color w:val="000000" w:themeColor="text1" w:themeTint="FF" w:themeShade="FF"/>
          <w:sz w:val="28"/>
          <w:szCs w:val="28"/>
        </w:rPr>
      </w:pPr>
      <w:bookmarkStart w:name="_Toc620082391" w:id="478115186"/>
      <w:r w:rsidRPr="55A59C11" w:rsidR="6623EB24">
        <w:rPr>
          <w:rFonts w:ascii="Times New Roman" w:hAnsi="Times New Roman" w:eastAsia="Times New Roman" w:cs="Times New Roman"/>
        </w:rPr>
        <w:t>9</w:t>
      </w:r>
      <w:r w:rsidRPr="55A59C11" w:rsidR="41D521F8">
        <w:rPr>
          <w:rFonts w:ascii="Times New Roman" w:hAnsi="Times New Roman" w:eastAsia="Times New Roman" w:cs="Times New Roman"/>
        </w:rPr>
        <w:t>.</w:t>
      </w:r>
      <w:r w:rsidRPr="55A59C11" w:rsidR="632B685D">
        <w:rPr>
          <w:rFonts w:ascii="Times New Roman" w:hAnsi="Times New Roman" w:eastAsia="Times New Roman" w:cs="Times New Roman"/>
        </w:rPr>
        <w:t xml:space="preserve"> </w:t>
      </w:r>
      <w:r w:rsidRPr="55A59C11" w:rsidR="6B177232">
        <w:rPr>
          <w:rFonts w:ascii="Times New Roman" w:hAnsi="Times New Roman" w:eastAsia="Times New Roman" w:cs="Times New Roman"/>
        </w:rPr>
        <w:t>References</w:t>
      </w:r>
      <w:bookmarkEnd w:id="478115186"/>
    </w:p>
    <w:p w:rsidR="628B2D2E" w:rsidP="01D7AF3B" w:rsidRDefault="628B2D2E" w14:paraId="0DD3A41A" w14:textId="0E08E904">
      <w:pPr>
        <w:pStyle w:val="Normal"/>
        <w:spacing w:line="360" w:lineRule="auto"/>
        <w:jc w:val="both"/>
        <w:rPr>
          <w:rFonts w:ascii="Times New Roman" w:hAnsi="Times New Roman" w:eastAsia="Times New Roman" w:cs="Times New Roman"/>
          <w:noProof w:val="0"/>
          <w:sz w:val="28"/>
          <w:szCs w:val="28"/>
          <w:lang w:val="en-US"/>
        </w:rPr>
      </w:pPr>
      <w:r w:rsidRPr="55A59C11" w:rsidR="6B177232">
        <w:rPr>
          <w:rFonts w:ascii="Times New Roman" w:hAnsi="Times New Roman" w:eastAsia="Times New Roman" w:cs="Times New Roman"/>
          <w:i w:val="0"/>
          <w:iCs w:val="0"/>
          <w:color w:val="000000" w:themeColor="text1" w:themeTint="FF" w:themeShade="FF"/>
          <w:sz w:val="28"/>
          <w:szCs w:val="28"/>
        </w:rPr>
        <w:t>1.</w:t>
      </w:r>
      <w:hyperlink r:id="Rb00398e0475e49b0">
        <w:r w:rsidRPr="55A59C11" w:rsidR="6B177232">
          <w:rPr>
            <w:rStyle w:val="Hyperlink"/>
            <w:rFonts w:ascii="Times New Roman" w:hAnsi="Times New Roman" w:eastAsia="Times New Roman" w:cs="Times New Roman"/>
            <w:noProof w:val="0"/>
            <w:sz w:val="28"/>
            <w:szCs w:val="28"/>
            <w:lang w:val="en-US"/>
          </w:rPr>
          <w:t>ch06.pptx</w:t>
        </w:r>
      </w:hyperlink>
    </w:p>
    <w:p w:rsidR="43C904E9" w:rsidP="01D7AF3B" w:rsidRDefault="43C904E9" w14:paraId="4F4D9414" w14:textId="784ADBA7">
      <w:pPr>
        <w:pStyle w:val="Normal"/>
        <w:spacing w:line="360" w:lineRule="auto"/>
        <w:jc w:val="both"/>
        <w:rPr>
          <w:rFonts w:ascii="Times New Roman" w:hAnsi="Times New Roman" w:eastAsia="Times New Roman" w:cs="Times New Roman"/>
          <w:noProof w:val="0"/>
          <w:sz w:val="28"/>
          <w:szCs w:val="28"/>
          <w:lang w:val="en-US"/>
        </w:rPr>
      </w:pPr>
      <w:r w:rsidRPr="55A59C11" w:rsidR="004FD787">
        <w:rPr>
          <w:rFonts w:ascii="Times New Roman" w:hAnsi="Times New Roman" w:eastAsia="Times New Roman" w:cs="Times New Roman"/>
          <w:noProof w:val="0"/>
          <w:sz w:val="28"/>
          <w:szCs w:val="28"/>
          <w:lang w:val="en-US"/>
        </w:rPr>
        <w:t>2.</w:t>
      </w:r>
      <w:hyperlink r:id="Rbe2b969987f74cee">
        <w:r w:rsidRPr="55A59C11" w:rsidR="004FD787">
          <w:rPr>
            <w:rStyle w:val="Hyperlink"/>
            <w:rFonts w:ascii="Times New Roman" w:hAnsi="Times New Roman" w:eastAsia="Times New Roman" w:cs="Times New Roman"/>
            <w:noProof w:val="0"/>
            <w:sz w:val="28"/>
            <w:szCs w:val="28"/>
            <w:lang w:val="en-US"/>
          </w:rPr>
          <w:t>Things that affect video quality: Resolution, Color depth, Frame rate, Bitrate</w:t>
        </w:r>
      </w:hyperlink>
    </w:p>
    <w:p w:rsidR="4B07C491" w:rsidP="01D7AF3B" w:rsidRDefault="4B07C491" w14:paraId="4843CB65" w14:textId="56966047">
      <w:pPr>
        <w:pStyle w:val="Normal"/>
        <w:spacing w:line="360" w:lineRule="auto"/>
        <w:jc w:val="both"/>
        <w:rPr>
          <w:rFonts w:ascii="Times New Roman" w:hAnsi="Times New Roman" w:eastAsia="Times New Roman" w:cs="Times New Roman"/>
          <w:noProof w:val="0"/>
          <w:sz w:val="28"/>
          <w:szCs w:val="28"/>
          <w:lang w:val="en-US"/>
        </w:rPr>
      </w:pPr>
      <w:r w:rsidRPr="55A59C11" w:rsidR="7DD208D6">
        <w:rPr>
          <w:rFonts w:ascii="Times New Roman" w:hAnsi="Times New Roman" w:eastAsia="Times New Roman" w:cs="Times New Roman"/>
          <w:noProof w:val="0"/>
          <w:sz w:val="28"/>
          <w:szCs w:val="28"/>
          <w:lang w:val="en-US"/>
        </w:rPr>
        <w:t>3.</w:t>
      </w:r>
      <w:hyperlink r:id="R987a710ac8bb463a">
        <w:r w:rsidRPr="55A59C11" w:rsidR="7DD208D6">
          <w:rPr>
            <w:rStyle w:val="Hyperlink"/>
            <w:rFonts w:ascii="Times New Roman" w:hAnsi="Times New Roman" w:eastAsia="Times New Roman" w:cs="Times New Roman"/>
            <w:noProof w:val="0"/>
            <w:sz w:val="28"/>
            <w:szCs w:val="28"/>
            <w:lang w:val="en-US"/>
          </w:rPr>
          <w:t>What is TMDS and why is it in my HDMI</w:t>
        </w:r>
      </w:hyperlink>
    </w:p>
    <w:p w:rsidR="4B07C491" w:rsidP="01D7AF3B" w:rsidRDefault="4B07C491" w14:paraId="29897DEB" w14:textId="116DCACD">
      <w:pPr>
        <w:pStyle w:val="Normal"/>
        <w:spacing w:line="360" w:lineRule="auto"/>
        <w:jc w:val="both"/>
        <w:rPr>
          <w:rFonts w:ascii="Times New Roman" w:hAnsi="Times New Roman" w:eastAsia="Times New Roman" w:cs="Times New Roman"/>
          <w:noProof w:val="0"/>
          <w:sz w:val="28"/>
          <w:szCs w:val="28"/>
          <w:lang w:val="en-US"/>
        </w:rPr>
      </w:pPr>
      <w:r w:rsidRPr="55A59C11" w:rsidR="7DD208D6">
        <w:rPr>
          <w:rFonts w:ascii="Times New Roman" w:hAnsi="Times New Roman" w:eastAsia="Times New Roman" w:cs="Times New Roman"/>
          <w:noProof w:val="0"/>
          <w:sz w:val="28"/>
          <w:szCs w:val="28"/>
          <w:lang w:val="en-US"/>
        </w:rPr>
        <w:t>4.</w:t>
      </w:r>
      <w:hyperlink r:id="R7f8f58ca339d4109">
        <w:r w:rsidRPr="55A59C11" w:rsidR="7DD208D6">
          <w:rPr>
            <w:rStyle w:val="Hyperlink"/>
            <w:rFonts w:ascii="Times New Roman" w:hAnsi="Times New Roman" w:eastAsia="Times New Roman" w:cs="Times New Roman"/>
            <w:noProof w:val="0"/>
            <w:sz w:val="28"/>
            <w:szCs w:val="28"/>
            <w:lang w:val="en-US"/>
          </w:rPr>
          <w:t>Things that affect video quality: Video compression</w:t>
        </w:r>
      </w:hyperlink>
    </w:p>
    <w:p w:rsidR="4B07C491" w:rsidP="01D7AF3B" w:rsidRDefault="4B07C491" w14:paraId="2D07F562" w14:textId="572A0592">
      <w:pPr>
        <w:spacing w:line="360" w:lineRule="auto"/>
        <w:jc w:val="both"/>
        <w:rPr>
          <w:rFonts w:ascii="Times New Roman" w:hAnsi="Times New Roman" w:eastAsia="Times New Roman" w:cs="Times New Roman"/>
          <w:noProof w:val="0"/>
          <w:sz w:val="28"/>
          <w:szCs w:val="28"/>
          <w:lang w:val="en-US"/>
        </w:rPr>
      </w:pPr>
      <w:r w:rsidRPr="55A59C11" w:rsidR="7DD208D6">
        <w:rPr>
          <w:rFonts w:ascii="Times New Roman" w:hAnsi="Times New Roman" w:eastAsia="Times New Roman" w:cs="Times New Roman"/>
          <w:noProof w:val="0"/>
          <w:sz w:val="28"/>
          <w:szCs w:val="28"/>
          <w:lang w:val="en-US"/>
        </w:rPr>
        <w:t>5.</w:t>
      </w:r>
      <w:hyperlink w:anchor=":~:text=Color%20space%20is%20a%20mathematical,YUV%204%3A2%3A0." r:id="R80b1e687c6084485">
        <w:r w:rsidRPr="55A59C11" w:rsidR="7DD208D6">
          <w:rPr>
            <w:rStyle w:val="Hyperlink"/>
            <w:rFonts w:ascii="Times New Roman" w:hAnsi="Times New Roman" w:eastAsia="Times New Roman" w:cs="Times New Roman"/>
            <w:noProof w:val="0"/>
            <w:sz w:val="28"/>
            <w:szCs w:val="28"/>
            <w:lang w:val="en-US"/>
          </w:rPr>
          <w:t>Introduction to Color Spaces in Video | Matrox Video</w:t>
        </w:r>
      </w:hyperlink>
    </w:p>
    <w:sectPr w:rsidRPr="00A64C55" w:rsidR="00E83B17">
      <w:headerReference w:type="default" r:id="rId10"/>
      <w:footerReference w:type="default" r:id="rId11"/>
      <w:pgSz w:w="12240" w:h="15840" w:orient="portrait" w:code="1"/>
      <w:pgMar w:top="1440" w:right="1440" w:bottom="1440" w:left="1440" w:header="720" w:footer="720" w:gutter="0"/>
      <w:cols w:space="720"/>
    </w:sectPr>
  </w:body>
</w:document>
</file>

<file path=word/commentsExtended.xml><?xml version="1.0" encoding="utf-8"?>
<w15:commentsEx xmlns:mc="http://schemas.openxmlformats.org/markup-compatibility/2006" xmlns:w15="http://schemas.microsoft.com/office/word/2012/wordml" mc:Ignorable="w15">
  <w15:commentEx w15:done="0" w15:paraId="0FD6DA34"/>
</w15:commentsEx>
</file>

<file path=word/commentsIds.xml><?xml version="1.0" encoding="utf-8"?>
<w16cid:commentsIds xmlns:mc="http://schemas.openxmlformats.org/markup-compatibility/2006" xmlns:w16cid="http://schemas.microsoft.com/office/word/2016/wordml/cid" mc:Ignorable="w16cid">
  <w16cid:commentId w16cid:paraId="0FD6DA34" w16cid:durableId="63D1C34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D4554F" w:rsidRDefault="00D4554F" w14:paraId="30D7AA69" wp14:textId="77777777">
      <w:r>
        <w:separator/>
      </w:r>
    </w:p>
  </w:endnote>
  <w:endnote w:type="continuationSeparator" w:id="0">
    <w:p xmlns:wp14="http://schemas.microsoft.com/office/word/2010/wordml" w:rsidR="00D4554F" w:rsidRDefault="00D4554F" w14:paraId="7196D064"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736"/>
      <w:gridCol w:w="3373"/>
      <w:gridCol w:w="2133"/>
    </w:tblGrid>
    <w:tr xmlns:wp14="http://schemas.microsoft.com/office/word/2010/wordml" w:rsidRPr="00A64C55" w:rsidR="00A64C55" w14:paraId="28946B8B" wp14:textId="77777777">
      <w:tc>
        <w:tcPr>
          <w:tcW w:w="3780" w:type="dxa"/>
          <w:vAlign w:val="bottom"/>
        </w:tcPr>
        <w:p w:rsidRPr="00A64C55" w:rsidR="00283B38" w:rsidP="004F58E5" w:rsidRDefault="008F028A" w14:paraId="67E8BD12" wp14:textId="77777777">
          <w:pPr>
            <w:pStyle w:val="Footer"/>
            <w:rPr>
              <w:rFonts w:ascii="Times New Roman" w:hAnsi="Times New Roman"/>
              <w:bCs/>
              <w:snapToGrid w:val="0"/>
              <w:color w:val="0000FF"/>
              <w:szCs w:val="24"/>
            </w:rPr>
          </w:pPr>
          <w:r w:rsidRPr="00A64C55">
            <w:rPr>
              <w:rFonts w:ascii="Times New Roman" w:hAnsi="Times New Roman"/>
              <w:bCs/>
              <w:snapToGrid w:val="0"/>
              <w:color w:val="0000FF"/>
              <w:szCs w:val="24"/>
            </w:rPr>
            <w:t>GT_1010/1</w:t>
          </w:r>
          <w:r w:rsidRPr="00A64C55" w:rsidR="00A64C55">
            <w:rPr>
              <w:rFonts w:ascii="Times New Roman" w:hAnsi="Times New Roman"/>
              <w:bCs/>
              <w:snapToGrid w:val="0"/>
              <w:color w:val="0000FF"/>
              <w:szCs w:val="24"/>
            </w:rPr>
            <w:t>.1</w:t>
          </w:r>
        </w:p>
      </w:tc>
      <w:tc>
        <w:tcPr>
          <w:tcW w:w="3420" w:type="dxa"/>
          <w:vAlign w:val="bottom"/>
        </w:tcPr>
        <w:p w:rsidRPr="00A64C55" w:rsidR="00283B38" w:rsidRDefault="00A64C55" w14:paraId="74F105CB" wp14:textId="77777777">
          <w:pPr>
            <w:pStyle w:val="Footer"/>
            <w:jc w:val="center"/>
            <w:rPr>
              <w:rFonts w:ascii="Times New Roman" w:hAnsi="Times New Roman"/>
              <w:bCs/>
              <w:snapToGrid w:val="0"/>
              <w:color w:val="0000FF"/>
              <w:szCs w:val="24"/>
            </w:rPr>
          </w:pPr>
          <w:r>
            <w:rPr>
              <w:rFonts w:ascii="Times New Roman" w:hAnsi="Times New Roman"/>
              <w:bCs/>
              <w:snapToGrid w:val="0"/>
              <w:color w:val="0000FF"/>
              <w:szCs w:val="24"/>
            </w:rPr>
            <w:t>Internal Use</w:t>
          </w:r>
        </w:p>
      </w:tc>
      <w:tc>
        <w:tcPr>
          <w:tcW w:w="2160" w:type="dxa"/>
          <w:vAlign w:val="bottom"/>
        </w:tcPr>
        <w:p w:rsidRPr="00A64C55" w:rsidR="00283B38" w:rsidRDefault="00283B38" w14:paraId="3F3804A7" wp14:textId="77777777">
          <w:pPr>
            <w:pStyle w:val="Footer"/>
            <w:jc w:val="right"/>
            <w:rPr>
              <w:rFonts w:ascii="Times New Roman" w:hAnsi="Times New Roman"/>
              <w:bCs/>
              <w:snapToGrid w:val="0"/>
              <w:color w:val="0000FF"/>
              <w:szCs w:val="24"/>
            </w:rPr>
          </w:pPr>
          <w:r w:rsidRPr="00A64C55">
            <w:rPr>
              <w:rFonts w:ascii="Times New Roman" w:hAnsi="Times New Roman"/>
              <w:bCs/>
              <w:snapToGrid w:val="0"/>
              <w:color w:val="0000FF"/>
              <w:szCs w:val="24"/>
            </w:rPr>
            <w:t xml:space="preserve">Page: </w:t>
          </w:r>
          <w:r w:rsidRPr="00A64C55">
            <w:rPr>
              <w:rStyle w:val="PageNumber"/>
              <w:rFonts w:ascii="Times New Roman" w:hAnsi="Times New Roman"/>
              <w:bCs/>
              <w:color w:val="0000FF"/>
              <w:szCs w:val="24"/>
            </w:rPr>
            <w:fldChar w:fldCharType="begin"/>
          </w:r>
          <w:r w:rsidRPr="00A64C55">
            <w:rPr>
              <w:rStyle w:val="PageNumber"/>
              <w:rFonts w:ascii="Times New Roman" w:hAnsi="Times New Roman"/>
              <w:bCs/>
              <w:color w:val="0000FF"/>
              <w:szCs w:val="24"/>
            </w:rPr>
            <w:instrText xml:space="preserve"> PAGE </w:instrText>
          </w:r>
          <w:r w:rsidRPr="00A64C55">
            <w:rPr>
              <w:rStyle w:val="PageNumber"/>
              <w:rFonts w:ascii="Times New Roman" w:hAnsi="Times New Roman"/>
              <w:bCs/>
              <w:color w:val="0000FF"/>
              <w:szCs w:val="24"/>
            </w:rPr>
            <w:fldChar w:fldCharType="separate"/>
          </w:r>
          <w:r w:rsidR="00C87F93">
            <w:rPr>
              <w:rStyle w:val="PageNumber"/>
              <w:rFonts w:ascii="Times New Roman" w:hAnsi="Times New Roman"/>
              <w:bCs/>
              <w:noProof/>
              <w:color w:val="0000FF"/>
              <w:szCs w:val="24"/>
            </w:rPr>
            <w:t>4</w:t>
          </w:r>
          <w:r w:rsidRPr="00A64C55">
            <w:rPr>
              <w:rStyle w:val="PageNumber"/>
              <w:rFonts w:ascii="Times New Roman" w:hAnsi="Times New Roman"/>
              <w:bCs/>
              <w:color w:val="0000FF"/>
              <w:szCs w:val="24"/>
            </w:rPr>
            <w:fldChar w:fldCharType="end"/>
          </w:r>
          <w:r w:rsidRPr="00A64C55">
            <w:rPr>
              <w:rFonts w:ascii="Times New Roman" w:hAnsi="Times New Roman"/>
              <w:bCs/>
              <w:snapToGrid w:val="0"/>
              <w:color w:val="0000FF"/>
              <w:szCs w:val="24"/>
            </w:rPr>
            <w:t xml:space="preserve"> </w:t>
          </w:r>
        </w:p>
      </w:tc>
    </w:tr>
  </w:tbl>
  <w:p xmlns:wp14="http://schemas.microsoft.com/office/word/2010/wordml" w:rsidRPr="00A64C55" w:rsidR="00283B38" w:rsidP="00813338" w:rsidRDefault="00283B38" w14:paraId="36FEB5B0" wp14:textId="77777777">
    <w:pPr>
      <w:pStyle w:val="Footer"/>
      <w:jc w:val="right"/>
      <w:rPr>
        <w:i/>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D4554F" w:rsidRDefault="00D4554F" w14:paraId="54CD245A" wp14:textId="77777777">
      <w:r>
        <w:separator/>
      </w:r>
    </w:p>
  </w:footnote>
  <w:footnote w:type="continuationSeparator" w:id="0">
    <w:p xmlns:wp14="http://schemas.microsoft.com/office/word/2010/wordml" w:rsidR="00D4554F" w:rsidRDefault="00D4554F" w14:paraId="1231BE67"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p14">
  <w:p xmlns:wp14="http://schemas.microsoft.com/office/word/2010/wordml" w:rsidR="00283B38" w:rsidP="00B73101" w:rsidRDefault="00F907CC" w14:paraId="3E8BE62C" wp14:textId="77777777">
    <w:pPr>
      <w:pStyle w:val="Header"/>
    </w:pPr>
    <w:r>
      <w:rPr>
        <w:noProof/>
      </w:rPr>
      <w:drawing>
        <wp:anchor xmlns:wp14="http://schemas.microsoft.com/office/word/2010/wordprocessingDrawing" distT="0" distB="0" distL="114300" distR="114300" simplePos="0" relativeHeight="251659264" behindDoc="1" locked="0" layoutInCell="1" allowOverlap="1" wp14:anchorId="3F93C068" wp14:editId="22492415">
          <wp:simplePos x="0" y="0"/>
          <wp:positionH relativeFrom="margin">
            <wp:align>left</wp:align>
          </wp:positionH>
          <wp:positionV relativeFrom="paragraph">
            <wp:posOffset>-142875</wp:posOffset>
          </wp:positionV>
          <wp:extent cx="1399032" cy="521208"/>
          <wp:effectExtent l="0" t="0" r="0" b="0"/>
          <wp:wrapTight wrapText="bothSides">
            <wp:wrapPolygon edited="0">
              <wp:start x="0" y="0"/>
              <wp:lineTo x="0" y="20546"/>
              <wp:lineTo x="21178" y="20546"/>
              <wp:lineTo x="21178" y="0"/>
              <wp:lineTo x="0" y="0"/>
            </wp:wrapPolygon>
          </wp:wrapTight>
          <wp:docPr id="10" name="Picture 9" descr="tlogo2.jpg">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tlogo2.jpg">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9032" cy="521208"/>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B73101">
      <w:t xml:space="preserve">                                                                                                   </w:t>
    </w:r>
  </w:p>
</w:hdr>
</file>

<file path=word/intelligence2.xml><?xml version="1.0" encoding="utf-8"?>
<int2:intelligence xmlns:int2="http://schemas.microsoft.com/office/intelligence/2020/intelligence">
  <int2:observations>
    <int2:textHash int2:hashCode="7+5W2UkD4bfii3" int2:id="xbsj3nf8">
      <int2:state int2:type="AugLoop_Text_Critique" int2:value="Rejected"/>
    </int2:textHash>
    <int2:bookmark int2:bookmarkName="_Int_rPie3AoE" int2:invalidationBookmarkName="" int2:hashCode="P2YFKhB+r5uufK" int2:id="Y46bIXa4">
      <int2:state int2:type="AugLoop_Text_Critiqu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42">
    <w:nsid w:val="20ca8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164ea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15a18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7e56f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57ee062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37">
    <w:nsid w:val="789f32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2b9b9428"/>
    <w:multiLevelType xmlns:w="http://schemas.openxmlformats.org/wordprocessingml/2006/main" w:val="hybridMultilevel"/>
    <w:lvl xmlns:w="http://schemas.openxmlformats.org/wordprocessingml/2006/main" w:ilvl="0">
      <w:start w:val="1"/>
      <w:numFmt w:val="decimal"/>
      <w:lvlText w:val="%1."/>
      <w:lvlJc w:val="left"/>
      <w:pPr>
        <w:ind w:left="14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5">
    <w:nsid w:val="24c73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7e62b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4916f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53e8d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3ad1fa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0">
    <w:nsid w:val="732fa2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365ce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2bfd39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7">
    <w:nsid w:val="6b313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4a340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798828e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2f921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52f7e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679ce7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74a54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69551e5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9">
    <w:nsid w:val="2834c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2d420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60d32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4854d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d9c7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2f2ed8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3bc0c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1b3c822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1">
    <w:nsid w:val="6d8f3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65e18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457212b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08">
    <w:nsid w:val="18f76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7719f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75a9df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5c4f5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328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4ebcc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b93d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f9bb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2845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41d69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68c78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507fe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21d2d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7ad00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25dc8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12b0d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47f0c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6dc82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760ec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47fc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60fb4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17cdb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6431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51029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4bf473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2ae63c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2">
    <w:nsid w:val="711e5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7837c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1e42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44d027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8">
    <w:nsid w:val="65f38a3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7">
    <w:nsid w:val="6ed9d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269d8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7ec4cc7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4">
    <w:nsid w:val="41da2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1822a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769a7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7e198e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0">
    <w:nsid w:val="75add8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9">
    <w:nsid w:val="29a4ed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8">
    <w:nsid w:val="14dd9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6c8725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6">
    <w:nsid w:val="60e4f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5c3865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739a8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ca65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716df1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1">
    <w:nsid w:val="693ed0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0">
    <w:nsid w:val="3cd3d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25df5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2df40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3ff74e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6">
    <w:nsid w:val="4e262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17b7e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3a8aa62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3">
    <w:nsid w:val="1f6fe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2ff58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f3df0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0">
    <w:nsid w:val="66e80f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6e450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5a72d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5e485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15890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4b8ca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62a57a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3">
    <w:nsid w:val="12a9f0c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2">
    <w:nsid w:val="56979d9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1">
    <w:nsid w:val="4940d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27de7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20bf3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70c24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35a17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45389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2b22c0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43eef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f3e3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8d16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522c79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3c77c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16f55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24822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54452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48487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687770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4">
    <w:nsid w:val="78838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674bc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7f70b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7e344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e3b8f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9">
    <w:nsid w:val="17e4ca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179c42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7">
    <w:nsid w:val="429b6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2f1f6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1f0a7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3b9bc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6227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5fb0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1436c7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0">
    <w:nsid w:val="5497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722001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3e9363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8d867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23e75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e65e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4435fc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74f1b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6b5f6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58191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7ea8c6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9">
    <w:nsid w:val="3beeb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1794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43e1b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37113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440ed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49415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12d800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6a30d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16d32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e3c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4f8d5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27517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11fbb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3cf1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6f24b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12b39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461a7f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2a570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7160c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4c6fa27b"/>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79">
    <w:nsid w:val="65d3223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8">
    <w:nsid w:val="942351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7">
    <w:nsid w:val="42b205e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6">
    <w:nsid w:val="329f1f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5">
    <w:nsid w:val="4fe8317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4">
    <w:nsid w:val="3accd7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3">
    <w:nsid w:val="3e7de2a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2">
    <w:nsid w:val="55c5a60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1">
    <w:nsid w:val="137d332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0">
    <w:nsid w:val="c4f8f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9">
    <w:nsid w:val="65fb6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34b047c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7">
    <w:nsid w:val="597cf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47c42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5ca5e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b792a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20cc1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4dfc7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1dcfecd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60">
    <w:nsid w:val="75b88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83ba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58820b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6db68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27d49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64bcb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3e66b7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7c8801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39e310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5bed6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49555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46a78c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5605cf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2f74e3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5a0ffca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3cc643d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64a30e4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2843f0d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699da9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348225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7a0879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717c1e4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38">
    <w:nsid w:val="3ca90b3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37">
    <w:nsid w:val="47f0d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6f61a72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5">
    <w:nsid w:val="2de4dc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4">
    <w:nsid w:val="fafdb0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3">
    <w:nsid w:val="7bcea24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2">
    <w:nsid w:val="25e1f3b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1">
    <w:nsid w:val="1cb6443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0">
    <w:nsid w:val="16919f5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9">
    <w:nsid w:val="335fa3d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8">
    <w:nsid w:val="1ee7fc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1a7327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f122ac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5">
    <w:nsid w:val="5257bf5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4">
    <w:nsid w:val="2317dd0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3">
    <w:nsid w:val="749843a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2">
    <w:nsid w:val="529f29a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1">
    <w:nsid w:val="274a4ab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0">
    <w:nsid w:val="7efe6ff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9">
    <w:nsid w:val="1ce21d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6a2efd48"/>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fbab735"/>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872f744"/>
    <w:multiLevelType xmlns:w="http://schemas.openxmlformats.org/wordprocessingml/2006/main" w:val="hybridMultilevel"/>
    <w:lvl xmlns:w="http://schemas.openxmlformats.org/wordprocessingml/2006/main" w:ilvl="0">
      <w:start w:val="1"/>
      <w:numFmt w:val="lowerLetter"/>
      <w:lvlText w:val="%1."/>
      <w:lvlJc w:val="left"/>
      <w:pPr>
        <w:ind w:left="2465" w:hanging="425"/>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1b0c481e"/>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855fd73"/>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742a7339"/>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6c9b376"/>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6f738fc"/>
    <w:multiLevelType xmlns:w="http://schemas.openxmlformats.org/wordprocessingml/2006/main" w:val="hybridMultilevel"/>
    <w:lvl xmlns:w="http://schemas.openxmlformats.org/wordprocessingml/2006/main" w:ilvl="0">
      <w:start w:val="1"/>
      <w:numFmt w:val="lowerLetter"/>
      <w:lvlText w:val="%1."/>
      <w:lvlJc w:val="left"/>
      <w:pPr>
        <w:ind w:left="2465" w:hanging="425"/>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44360b33"/>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56c7e70b"/>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3a19a2"/>
    <w:multiLevelType xmlns:w="http://schemas.openxmlformats.org/wordprocessingml/2006/main" w:val="hybridMultilevel"/>
    <w:lvl xmlns:w="http://schemas.openxmlformats.org/wordprocessingml/2006/main" w:ilvl="0">
      <w:start w:val="1"/>
      <w:numFmt w:val="lowerLetter"/>
      <w:lvlText w:val="%1."/>
      <w:lvlJc w:val="left"/>
      <w:pPr>
        <w:ind w:left="2465" w:hanging="425"/>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1d60fc7"/>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ca7708c"/>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7b3bfdf"/>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bc4fd58"/>
    <w:multiLevelType xmlns:w="http://schemas.openxmlformats.org/wordprocessingml/2006/main" w:val="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396f1a7"/>
    <w:multiLevelType xmlns:w="http://schemas.openxmlformats.org/wordprocessingml/2006/main" w:val="hybridMultilevel"/>
    <w:lvl xmlns:w="http://schemas.openxmlformats.org/wordprocessingml/2006/main" w:ilvl="0">
      <w:start w:val="1"/>
      <w:numFmt w:val="lowerLetter"/>
      <w:lvlText w:val="%1."/>
      <w:lvlJc w:val="left"/>
      <w:pPr>
        <w:ind w:left="2465" w:hanging="425"/>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57f488f"/>
    <w:multiLevelType xmlns:w="http://schemas.openxmlformats.org/wordprocessingml/2006/main" w:val="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667db86"/>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76e3222"/>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bfa75f6"/>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a97aacd"/>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7297d53"/>
    <w:multiLevelType xmlns:w="http://schemas.openxmlformats.org/wordprocessingml/2006/main" w:val="hybridMultilevel"/>
    <w:lvl xmlns:w="http://schemas.openxmlformats.org/wordprocessingml/2006/main" w:ilvl="0">
      <w:start w:val="1"/>
      <w:numFmt w:val="lowerLetter"/>
      <w:lvlText w:val="%1."/>
      <w:lvlJc w:val="left"/>
      <w:pPr>
        <w:ind w:left="21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4cfe8895"/>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8ee0aa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ef361e1"/>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50ad50d"/>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c23f24b"/>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9fed5f8"/>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85cef0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0ffcf4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d16aa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cdad1f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d4819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3d40e5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bcb41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46e304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cae155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833580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b6acc31"/>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69354ce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b5667ef"/>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efb581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db3b0fd"/>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5becd49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f1ccd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6fba97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a608ae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4a53bdc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4e4f78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3a3b9b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e1b3e0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229b87e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7d457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7d799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2cd72b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3">
    <w:nsid w:val="4faa58d5"/>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5c99f71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1">
    <w:nsid w:val="6302ef40"/>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071888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9">
    <w:nsid w:val="7089148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55b4cf7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4149995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2f879a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
    <w:nsid w:val="cd6f405"/>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b62de0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53a0fd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1350481"/>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814f821"/>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836d1a0"/>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399389a"/>
    <w:multiLevelType xmlns:w="http://schemas.openxmlformats.org/wordprocessingml/2006/main" w:val="hybridMultilevel"/>
    <w:lvl xmlns:w="http://schemas.openxmlformats.org/wordprocessingml/2006/main" w:ilvl="0">
      <w:start w:val="1"/>
      <w:numFmt w:val="lowerLetter"/>
      <w:lvlText w:val="%1."/>
      <w:lvlJc w:val="left"/>
      <w:pPr>
        <w:ind w:left="2465" w:hanging="425"/>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f29a578"/>
    <w:multiLevelType xmlns:w="http://schemas.openxmlformats.org/wordprocessingml/2006/main" w:val="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8476037"/>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36f3a1e"/>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44935e57"/>
    <w:multiLevelType xmlns:w="http://schemas.openxmlformats.org/wordprocessingml/2006/main" w:val="hybridMultilevel"/>
    <w:lvl xmlns:w="http://schemas.openxmlformats.org/wordprocessingml/2006/main" w:ilvl="0">
      <w:start w:val="1"/>
      <w:numFmt w:val="bullet"/>
      <w:lvlText w:val=""/>
      <w:lvlJc w:val="left"/>
      <w:pPr>
        <w:ind w:left="126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d42d89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72694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fd93c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aa8b43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cd831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91f3df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a71f4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a2e84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fd3eafa"/>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58b4dc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7732ca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2fa96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13d6ee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9c577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121102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dd137c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ce048ea"/>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616638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4635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1d591b4"/>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0d5f326"/>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64bcac2"/>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d2aa9ab"/>
    <w:multiLevelType xmlns:w="http://schemas.openxmlformats.org/wordprocessingml/2006/main" w:val="hybridMultilevel"/>
    <w:lvl xmlns:w="http://schemas.openxmlformats.org/wordprocessingml/2006/main" w:ilvl="0">
      <w:start w:val="1"/>
      <w:numFmt w:val="lowerLetter"/>
      <w:lvlText w:val="%1."/>
      <w:lvlJc w:val="left"/>
      <w:pPr>
        <w:ind w:left="2465" w:hanging="425"/>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7e14567"/>
    <w:multiLevelType xmlns:w="http://schemas.openxmlformats.org/wordprocessingml/2006/main" w:val="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d8875"/>
    <w:multiLevelType xmlns:w="http://schemas.openxmlformats.org/wordprocessingml/2006/main" w:val="hybridMultilevel"/>
    <w:lvl xmlns:w="http://schemas.openxmlformats.org/wordprocessingml/2006/main" w:ilvl="0">
      <w:start w:val="1"/>
      <w:numFmt w:val="bullet"/>
      <w:lvlText w:val=""/>
      <w:lvlJc w:val="left"/>
      <w:pPr>
        <w:ind w:left="162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e5d4531"/>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c3caf4c"/>
    <w:multiLevelType xmlns:w="http://schemas.openxmlformats.org/wordprocessingml/2006/main" w:val="hybridMultilevel"/>
    <w:lvl xmlns:w="http://schemas.openxmlformats.org/wordprocessingml/2006/main" w:ilvl="0">
      <w:start w:val="1"/>
      <w:numFmt w:val="bullet"/>
      <w:lvlText w:val=""/>
      <w:lvlJc w:val="left"/>
      <w:pPr>
        <w:ind w:left="1260" w:hanging="42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d489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c816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14fa0d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feda5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98277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00e3cc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627606"/>
    <w:multiLevelType w:val="multilevel"/>
    <w:tmpl w:val="E174B280"/>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pStyle w:val="StyleHeading211ptNotAllcaps"/>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1" w15:restartNumberingAfterBreak="0">
    <w:nsid w:val="12587763"/>
    <w:multiLevelType w:val="multilevel"/>
    <w:tmpl w:val="EF90044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48327EA"/>
    <w:multiLevelType w:val="hybridMultilevel"/>
    <w:tmpl w:val="F8A21D7A"/>
    <w:lvl w:ilvl="0" w:tplc="75E06F8A">
      <w:start w:val="1"/>
      <w:numFmt w:val="bullet"/>
      <w:lvlText w:val=""/>
      <w:lvlJc w:val="left"/>
      <w:pPr>
        <w:tabs>
          <w:tab w:val="num" w:pos="1080"/>
        </w:tabs>
        <w:ind w:left="1080" w:hanging="360"/>
      </w:pPr>
      <w:rPr>
        <w:rFonts w:hint="default" w:ascii="Symbol" w:hAnsi="Symbol"/>
        <w:sz w:val="16"/>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3" w15:restartNumberingAfterBreak="0">
    <w:nsid w:val="2D6124A7"/>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abstractNum w:abstractNumId="4" w15:restartNumberingAfterBreak="0">
    <w:nsid w:val="4E6F2C8E"/>
    <w:multiLevelType w:val="multilevel"/>
    <w:tmpl w:val="070C9FE2"/>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6316FA6"/>
    <w:multiLevelType w:val="multilevel"/>
    <w:tmpl w:val="FA7887BC"/>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7" w15:restartNumberingAfterBreak="0">
    <w:nsid w:val="57C57C40"/>
    <w:multiLevelType w:val="hybridMultilevel"/>
    <w:tmpl w:val="00702FFC"/>
    <w:lvl w:ilvl="0" w:tplc="81AE6FC0">
      <w:start w:val="1"/>
      <w:numFmt w:val="bullet"/>
      <w:lvlText w:val=""/>
      <w:lvlJc w:val="left"/>
      <w:pPr>
        <w:tabs>
          <w:tab w:val="num" w:pos="1080"/>
        </w:tabs>
        <w:ind w:left="108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8" w15:restartNumberingAfterBreak="0">
    <w:nsid w:val="5C2C4DC4"/>
    <w:multiLevelType w:val="multilevel"/>
    <w:tmpl w:val="43EE73F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E397422"/>
    <w:multiLevelType w:val="multilevel"/>
    <w:tmpl w:val="01FC985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5F9D4422"/>
    <w:multiLevelType w:val="multilevel"/>
    <w:tmpl w:val="C7521E96"/>
    <w:lvl w:ilvl="0">
      <w:start w:val="1"/>
      <w:numFmt w:val="decimal"/>
      <w:pStyle w:val="StyleHeading111ptBlackLeft"/>
      <w:lvlText w:val="%1"/>
      <w:lvlJc w:val="left"/>
      <w:pPr>
        <w:tabs>
          <w:tab w:val="num" w:pos="1138"/>
        </w:tabs>
        <w:ind w:left="1138" w:hanging="432"/>
      </w:pPr>
      <w:rPr>
        <w:rFonts w:hint="default" w:ascii="Times New Roman" w:hAnsi="Times New Roman"/>
        <w:b/>
        <w:i w:val="0"/>
        <w:sz w:val="28"/>
      </w:rPr>
    </w:lvl>
    <w:lvl w:ilvl="1">
      <w:start w:val="1"/>
      <w:numFmt w:val="decimal"/>
      <w:pStyle w:val="StyleHeading2Black"/>
      <w:lvlText w:val="%1.%2"/>
      <w:lvlJc w:val="left"/>
      <w:pPr>
        <w:tabs>
          <w:tab w:val="num" w:pos="1476"/>
        </w:tabs>
        <w:ind w:left="1476" w:hanging="576"/>
      </w:pPr>
      <w:rPr>
        <w:rFonts w:hint="default" w:ascii="Times New Roman" w:hAnsi="Times New Roman"/>
        <w:b/>
        <w:i w:val="0"/>
        <w:sz w:val="24"/>
      </w:rPr>
    </w:lvl>
    <w:lvl w:ilvl="2">
      <w:start w:val="1"/>
      <w:numFmt w:val="decimal"/>
      <w:pStyle w:val="StyleStyleHeading3BlackFirstline0Left36pt"/>
      <w:lvlText w:val="%1.%2.%3"/>
      <w:lvlJc w:val="left"/>
      <w:pPr>
        <w:tabs>
          <w:tab w:val="num" w:pos="1800"/>
        </w:tabs>
        <w:ind w:left="1800" w:hanging="720"/>
      </w:pPr>
      <w:rPr>
        <w:rFonts w:hint="default" w:ascii="Times New Roman" w:hAnsi="Times New Roman"/>
        <w:b/>
        <w:i w:val="0"/>
        <w:sz w:val="22"/>
      </w:rPr>
    </w:lvl>
    <w:lvl w:ilvl="3">
      <w:start w:val="1"/>
      <w:numFmt w:val="decimal"/>
      <w:lvlText w:val="%1.%2.%3.%4"/>
      <w:lvlJc w:val="left"/>
      <w:pPr>
        <w:tabs>
          <w:tab w:val="num" w:pos="1570"/>
        </w:tabs>
        <w:ind w:left="1570" w:hanging="864"/>
      </w:pPr>
      <w:rPr>
        <w:rFonts w:hint="default" w:ascii="Times New Roman" w:hAnsi="Times New Roman"/>
        <w:b/>
        <w:i w:val="0"/>
        <w:sz w:val="20"/>
      </w:rPr>
    </w:lvl>
    <w:lvl w:ilvl="4">
      <w:start w:val="1"/>
      <w:numFmt w:val="decimal"/>
      <w:lvlText w:val="%1.%2.%3.%4.%5"/>
      <w:lvlJc w:val="left"/>
      <w:pPr>
        <w:tabs>
          <w:tab w:val="num" w:pos="1714"/>
        </w:tabs>
        <w:ind w:left="1714" w:hanging="1008"/>
      </w:pPr>
      <w:rPr>
        <w:rFonts w:hint="default" w:ascii="Times New Roman" w:hAnsi="Times New Roman"/>
        <w:b/>
        <w:i w:val="0"/>
        <w:sz w:val="18"/>
      </w:rPr>
    </w:lvl>
    <w:lvl w:ilvl="5">
      <w:start w:val="1"/>
      <w:numFmt w:val="decimal"/>
      <w:lvlText w:val="%1.%2.%3.%4.%5.%6"/>
      <w:lvlJc w:val="left"/>
      <w:pPr>
        <w:tabs>
          <w:tab w:val="num" w:pos="1858"/>
        </w:tabs>
        <w:ind w:left="1858" w:hanging="1152"/>
      </w:pPr>
      <w:rPr>
        <w:rFonts w:hint="default"/>
      </w:rPr>
    </w:lvl>
    <w:lvl w:ilvl="6">
      <w:start w:val="1"/>
      <w:numFmt w:val="decimal"/>
      <w:lvlText w:val="%1.%2.%3.%4.%5.%6.%7"/>
      <w:lvlJc w:val="left"/>
      <w:pPr>
        <w:tabs>
          <w:tab w:val="num" w:pos="2002"/>
        </w:tabs>
        <w:ind w:left="2002" w:hanging="1296"/>
      </w:pPr>
      <w:rPr>
        <w:rFonts w:hint="default"/>
      </w:rPr>
    </w:lvl>
    <w:lvl w:ilvl="7">
      <w:start w:val="1"/>
      <w:numFmt w:val="decimal"/>
      <w:lvlText w:val="%1.%2.%3.%4.%5.%6.%7.%8"/>
      <w:lvlJc w:val="left"/>
      <w:pPr>
        <w:tabs>
          <w:tab w:val="num" w:pos="2146"/>
        </w:tabs>
        <w:ind w:left="2146" w:hanging="1440"/>
      </w:pPr>
      <w:rPr>
        <w:rFonts w:hint="default"/>
      </w:rPr>
    </w:lvl>
    <w:lvl w:ilvl="8">
      <w:start w:val="1"/>
      <w:numFmt w:val="decimal"/>
      <w:lvlText w:val="%1.%2.%3.%4.%5.%6.%7.%8.%9"/>
      <w:lvlJc w:val="left"/>
      <w:pPr>
        <w:tabs>
          <w:tab w:val="num" w:pos="2290"/>
        </w:tabs>
        <w:ind w:left="2290" w:hanging="1584"/>
      </w:pPr>
      <w:rPr>
        <w:rFonts w:hint="default"/>
      </w:rPr>
    </w:lvl>
  </w:abstractNum>
  <w:abstractNum w:abstractNumId="11" w15:restartNumberingAfterBreak="0">
    <w:nsid w:val="701D4CA9"/>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num w:numId="355">
    <w:abstractNumId w:val="342"/>
  </w:num>
  <w:num w:numId="354">
    <w:abstractNumId w:val="341"/>
  </w:num>
  <w:num w:numId="353">
    <w:abstractNumId w:val="340"/>
  </w:num>
  <w:num w:numId="352">
    <w:abstractNumId w:val="339"/>
  </w:num>
  <w:num w:numId="351">
    <w:abstractNumId w:val="338"/>
  </w:num>
  <w:num w:numId="350">
    <w:abstractNumId w:val="337"/>
  </w:num>
  <w:num w:numId="349">
    <w:abstractNumId w:val="336"/>
  </w:num>
  <w:num w:numId="348">
    <w:abstractNumId w:val="335"/>
  </w:num>
  <w:num w:numId="347">
    <w:abstractNumId w:val="334"/>
  </w:num>
  <w:num w:numId="346">
    <w:abstractNumId w:val="333"/>
  </w:num>
  <w:num w:numId="345">
    <w:abstractNumId w:val="332"/>
  </w:num>
  <w:num w:numId="344">
    <w:abstractNumId w:val="331"/>
  </w:num>
  <w:num w:numId="343">
    <w:abstractNumId w:val="330"/>
  </w:num>
  <w:num w:numId="342">
    <w:abstractNumId w:val="329"/>
  </w:num>
  <w:num w:numId="341">
    <w:abstractNumId w:val="328"/>
  </w:num>
  <w:num w:numId="340">
    <w:abstractNumId w:val="327"/>
  </w:num>
  <w:num w:numId="339">
    <w:abstractNumId w:val="326"/>
  </w:num>
  <w:num w:numId="338">
    <w:abstractNumId w:val="325"/>
  </w:num>
  <w:num w:numId="337">
    <w:abstractNumId w:val="324"/>
  </w:num>
  <w:num w:numId="336">
    <w:abstractNumId w:val="323"/>
  </w:num>
  <w:num w:numId="335">
    <w:abstractNumId w:val="322"/>
  </w:num>
  <w:num w:numId="334">
    <w:abstractNumId w:val="321"/>
  </w:num>
  <w:num w:numId="333">
    <w:abstractNumId w:val="320"/>
  </w:num>
  <w:num w:numId="332">
    <w:abstractNumId w:val="319"/>
  </w:num>
  <w:num w:numId="331">
    <w:abstractNumId w:val="318"/>
  </w:num>
  <w:num w:numId="330">
    <w:abstractNumId w:val="317"/>
  </w:num>
  <w:num w:numId="329">
    <w:abstractNumId w:val="316"/>
  </w:num>
  <w:num w:numId="328">
    <w:abstractNumId w:val="315"/>
  </w:num>
  <w:num w:numId="327">
    <w:abstractNumId w:val="314"/>
  </w:num>
  <w:num w:numId="326">
    <w:abstractNumId w:val="313"/>
  </w:num>
  <w:num w:numId="325">
    <w:abstractNumId w:val="312"/>
  </w:num>
  <w:num w:numId="324">
    <w:abstractNumId w:val="311"/>
  </w:num>
  <w:num w:numId="323">
    <w:abstractNumId w:val="310"/>
  </w:num>
  <w:num w:numId="322">
    <w:abstractNumId w:val="309"/>
  </w:num>
  <w:num w:numId="321">
    <w:abstractNumId w:val="308"/>
  </w:num>
  <w:num w:numId="320">
    <w:abstractNumId w:val="307"/>
  </w:num>
  <w:num w:numId="319">
    <w:abstractNumId w:val="306"/>
  </w:num>
  <w:num w:numId="318">
    <w:abstractNumId w:val="305"/>
  </w:num>
  <w:num w:numId="317">
    <w:abstractNumId w:val="304"/>
  </w:num>
  <w:num w:numId="316">
    <w:abstractNumId w:val="303"/>
  </w:num>
  <w:num w:numId="315">
    <w:abstractNumId w:val="302"/>
  </w:num>
  <w:num w:numId="314">
    <w:abstractNumId w:val="301"/>
  </w:num>
  <w:num w:numId="313">
    <w:abstractNumId w:val="300"/>
  </w:num>
  <w:num w:numId="312">
    <w:abstractNumId w:val="299"/>
  </w:num>
  <w:num w:numId="311">
    <w:abstractNumId w:val="298"/>
  </w:num>
  <w:num w:numId="310">
    <w:abstractNumId w:val="297"/>
  </w:num>
  <w:num w:numId="309">
    <w:abstractNumId w:val="296"/>
  </w:num>
  <w:num w:numId="308">
    <w:abstractNumId w:val="295"/>
  </w:num>
  <w:num w:numId="307">
    <w:abstractNumId w:val="294"/>
  </w:num>
  <w:num w:numId="306">
    <w:abstractNumId w:val="293"/>
  </w:num>
  <w:num w:numId="305">
    <w:abstractNumId w:val="292"/>
  </w:num>
  <w:num w:numId="304">
    <w:abstractNumId w:val="291"/>
  </w:num>
  <w:num w:numId="303">
    <w:abstractNumId w:val="290"/>
  </w:num>
  <w:num w:numId="302">
    <w:abstractNumId w:val="289"/>
  </w:num>
  <w:num w:numId="301">
    <w:abstractNumId w:val="288"/>
  </w:num>
  <w:num w:numId="300">
    <w:abstractNumId w:val="287"/>
  </w:num>
  <w:num w:numId="299">
    <w:abstractNumId w:val="286"/>
  </w:num>
  <w:num w:numId="298">
    <w:abstractNumId w:val="285"/>
  </w:num>
  <w:num w:numId="297">
    <w:abstractNumId w:val="284"/>
  </w:num>
  <w:num w:numId="296">
    <w:abstractNumId w:val="283"/>
  </w:num>
  <w:num w:numId="295">
    <w:abstractNumId w:val="282"/>
  </w:num>
  <w:num w:numId="294">
    <w:abstractNumId w:val="281"/>
  </w:num>
  <w:num w:numId="293">
    <w:abstractNumId w:val="280"/>
  </w:num>
  <w:num w:numId="292">
    <w:abstractNumId w:val="279"/>
  </w:num>
  <w:num w:numId="291">
    <w:abstractNumId w:val="278"/>
  </w:num>
  <w:num w:numId="290">
    <w:abstractNumId w:val="277"/>
  </w:num>
  <w:num w:numId="289">
    <w:abstractNumId w:val="276"/>
  </w:num>
  <w:num w:numId="288">
    <w:abstractNumId w:val="275"/>
  </w:num>
  <w:num w:numId="287">
    <w:abstractNumId w:val="274"/>
  </w:num>
  <w:num w:numId="286">
    <w:abstractNumId w:val="273"/>
  </w:num>
  <w:num w:numId="285">
    <w:abstractNumId w:val="272"/>
  </w:num>
  <w:num w:numId="284">
    <w:abstractNumId w:val="271"/>
  </w:num>
  <w:num w:numId="283">
    <w:abstractNumId w:val="270"/>
  </w:num>
  <w:num w:numId="282">
    <w:abstractNumId w:val="269"/>
  </w:num>
  <w:num w:numId="281">
    <w:abstractNumId w:val="268"/>
  </w:num>
  <w:num w:numId="280">
    <w:abstractNumId w:val="267"/>
  </w:num>
  <w:num w:numId="279">
    <w:abstractNumId w:val="266"/>
  </w:num>
  <w:num w:numId="278">
    <w:abstractNumId w:val="265"/>
  </w:num>
  <w:num w:numId="277">
    <w:abstractNumId w:val="264"/>
  </w:num>
  <w:num w:numId="276">
    <w:abstractNumId w:val="263"/>
  </w:num>
  <w:num w:numId="275">
    <w:abstractNumId w:val="262"/>
  </w:num>
  <w:num w:numId="274">
    <w:abstractNumId w:val="261"/>
  </w:num>
  <w:num w:numId="273">
    <w:abstractNumId w:val="260"/>
  </w:num>
  <w:num w:numId="272">
    <w:abstractNumId w:val="259"/>
  </w:num>
  <w:num w:numId="271">
    <w:abstractNumId w:val="258"/>
  </w:num>
  <w:num w:numId="270">
    <w:abstractNumId w:val="257"/>
  </w:num>
  <w:num w:numId="269">
    <w:abstractNumId w:val="256"/>
  </w:num>
  <w:num w:numId="268">
    <w:abstractNumId w:val="255"/>
  </w:num>
  <w:num w:numId="267">
    <w:abstractNumId w:val="254"/>
  </w:num>
  <w:num w:numId="266">
    <w:abstractNumId w:val="253"/>
  </w:num>
  <w:num w:numId="265">
    <w:abstractNumId w:val="252"/>
  </w:num>
  <w:num w:numId="264">
    <w:abstractNumId w:val="251"/>
  </w:num>
  <w:num w:numId="263">
    <w:abstractNumId w:val="250"/>
  </w:num>
  <w:num w:numId="262">
    <w:abstractNumId w:val="249"/>
  </w:num>
  <w:num w:numId="261">
    <w:abstractNumId w:val="248"/>
  </w:num>
  <w:num w:numId="260">
    <w:abstractNumId w:val="247"/>
  </w:num>
  <w:num w:numId="259">
    <w:abstractNumId w:val="246"/>
  </w:num>
  <w:num w:numId="258">
    <w:abstractNumId w:val="245"/>
  </w:num>
  <w:num w:numId="257">
    <w:abstractNumId w:val="244"/>
  </w:num>
  <w:num w:numId="256">
    <w:abstractNumId w:val="243"/>
  </w:num>
  <w:num w:numId="255">
    <w:abstractNumId w:val="242"/>
  </w:num>
  <w:num w:numId="254">
    <w:abstractNumId w:val="241"/>
  </w:num>
  <w:num w:numId="253">
    <w:abstractNumId w:val="240"/>
  </w:num>
  <w:num w:numId="252">
    <w:abstractNumId w:val="239"/>
  </w:num>
  <w:num w:numId="251">
    <w:abstractNumId w:val="238"/>
  </w:num>
  <w:num w:numId="250">
    <w:abstractNumId w:val="237"/>
  </w:num>
  <w:num w:numId="249">
    <w:abstractNumId w:val="236"/>
  </w:num>
  <w:num w:numId="248">
    <w:abstractNumId w:val="235"/>
  </w:num>
  <w:num w:numId="247">
    <w:abstractNumId w:val="234"/>
  </w:num>
  <w:num w:numId="246">
    <w:abstractNumId w:val="233"/>
  </w:num>
  <w:num w:numId="245">
    <w:abstractNumId w:val="232"/>
  </w:num>
  <w:num w:numId="244">
    <w:abstractNumId w:val="231"/>
  </w:num>
  <w:num w:numId="243">
    <w:abstractNumId w:val="230"/>
  </w:num>
  <w:num w:numId="242">
    <w:abstractNumId w:val="229"/>
  </w:num>
  <w:num w:numId="241">
    <w:abstractNumId w:val="228"/>
  </w:num>
  <w:num w:numId="240">
    <w:abstractNumId w:val="227"/>
  </w:num>
  <w:num w:numId="239">
    <w:abstractNumId w:val="226"/>
  </w:num>
  <w:num w:numId="238">
    <w:abstractNumId w:val="225"/>
  </w:num>
  <w:num w:numId="237">
    <w:abstractNumId w:val="224"/>
  </w:num>
  <w:num w:numId="236">
    <w:abstractNumId w:val="223"/>
  </w:num>
  <w:num w:numId="235">
    <w:abstractNumId w:val="222"/>
  </w:num>
  <w:num w:numId="234">
    <w:abstractNumId w:val="221"/>
  </w:num>
  <w:num w:numId="233">
    <w:abstractNumId w:val="220"/>
  </w:num>
  <w:num w:numId="232">
    <w:abstractNumId w:val="219"/>
  </w:num>
  <w:num w:numId="231">
    <w:abstractNumId w:val="218"/>
  </w:num>
  <w:num w:numId="230">
    <w:abstractNumId w:val="217"/>
  </w:num>
  <w:num w:numId="229">
    <w:abstractNumId w:val="216"/>
  </w:num>
  <w:num w:numId="228">
    <w:abstractNumId w:val="215"/>
  </w:num>
  <w:num w:numId="227">
    <w:abstractNumId w:val="214"/>
  </w:num>
  <w:num w:numId="226">
    <w:abstractNumId w:val="213"/>
  </w:num>
  <w:num w:numId="225">
    <w:abstractNumId w:val="212"/>
  </w:num>
  <w:num w:numId="224">
    <w:abstractNumId w:val="211"/>
  </w:num>
  <w:num w:numId="223">
    <w:abstractNumId w:val="210"/>
  </w:num>
  <w:num w:numId="222">
    <w:abstractNumId w:val="209"/>
  </w:num>
  <w:num w:numId="221">
    <w:abstractNumId w:val="208"/>
  </w:num>
  <w:num w:numId="220">
    <w:abstractNumId w:val="207"/>
  </w:num>
  <w:num w:numId="219">
    <w:abstractNumId w:val="206"/>
  </w:num>
  <w:num w:numId="218">
    <w:abstractNumId w:val="205"/>
  </w:num>
  <w:num w:numId="217">
    <w:abstractNumId w:val="204"/>
  </w:num>
  <w:num w:numId="216">
    <w:abstractNumId w:val="203"/>
  </w:num>
  <w:num w:numId="215">
    <w:abstractNumId w:val="202"/>
  </w:num>
  <w:num w:numId="214">
    <w:abstractNumId w:val="201"/>
  </w:num>
  <w:num w:numId="213">
    <w:abstractNumId w:val="200"/>
  </w:num>
  <w:num w:numId="212">
    <w:abstractNumId w:val="199"/>
  </w:num>
  <w:num w:numId="211">
    <w:abstractNumId w:val="198"/>
  </w:num>
  <w:num w:numId="210">
    <w:abstractNumId w:val="197"/>
  </w:num>
  <w:num w:numId="209">
    <w:abstractNumId w:val="196"/>
  </w:num>
  <w:num w:numId="208">
    <w:abstractNumId w:val="195"/>
  </w:num>
  <w:num w:numId="207">
    <w:abstractNumId w:val="194"/>
  </w:num>
  <w:num w:numId="206">
    <w:abstractNumId w:val="193"/>
  </w:num>
  <w:num w:numId="205">
    <w:abstractNumId w:val="192"/>
  </w:num>
  <w:num w:numId="204">
    <w:abstractNumId w:val="191"/>
  </w:num>
  <w:num w:numId="203">
    <w:abstractNumId w:val="190"/>
  </w:num>
  <w:num w:numId="202">
    <w:abstractNumId w:val="189"/>
  </w:num>
  <w:num w:numId="201">
    <w:abstractNumId w:val="188"/>
  </w:num>
  <w:num w:numId="200">
    <w:abstractNumId w:val="187"/>
  </w:num>
  <w:num w:numId="199">
    <w:abstractNumId w:val="186"/>
  </w:num>
  <w:num w:numId="198">
    <w:abstractNumId w:val="185"/>
  </w:num>
  <w:num w:numId="197">
    <w:abstractNumId w:val="184"/>
  </w:num>
  <w:num w:numId="196">
    <w:abstractNumId w:val="183"/>
  </w:num>
  <w:num w:numId="195">
    <w:abstractNumId w:val="182"/>
  </w:num>
  <w:num w:numId="194">
    <w:abstractNumId w:val="181"/>
  </w:num>
  <w:num w:numId="193">
    <w:abstractNumId w:val="180"/>
  </w:num>
  <w:num w:numId="192">
    <w:abstractNumId w:val="179"/>
  </w:num>
  <w:num w:numId="191">
    <w:abstractNumId w:val="178"/>
  </w:num>
  <w:num w:numId="190">
    <w:abstractNumId w:val="177"/>
  </w:num>
  <w:num w:numId="189">
    <w:abstractNumId w:val="176"/>
  </w:num>
  <w:num w:numId="188">
    <w:abstractNumId w:val="175"/>
  </w:num>
  <w:num w:numId="187">
    <w:abstractNumId w:val="174"/>
  </w:num>
  <w:num w:numId="186">
    <w:abstractNumId w:val="173"/>
  </w:num>
  <w:num w:numId="185">
    <w:abstractNumId w:val="172"/>
  </w:num>
  <w:num w:numId="184">
    <w:abstractNumId w:val="171"/>
  </w:num>
  <w:num w:numId="183">
    <w:abstractNumId w:val="170"/>
  </w:num>
  <w:num w:numId="182">
    <w:abstractNumId w:val="169"/>
  </w:num>
  <w:num w:numId="181">
    <w:abstractNumId w:val="168"/>
  </w:num>
  <w:num w:numId="180">
    <w:abstractNumId w:val="167"/>
  </w:num>
  <w:num w:numId="179">
    <w:abstractNumId w:val="166"/>
  </w:num>
  <w:num w:numId="178">
    <w:abstractNumId w:val="165"/>
  </w:num>
  <w:num w:numId="177">
    <w:abstractNumId w:val="164"/>
  </w:num>
  <w:num w:numId="176">
    <w:abstractNumId w:val="163"/>
  </w:num>
  <w:num w:numId="175">
    <w:abstractNumId w:val="162"/>
  </w:num>
  <w:num w:numId="174">
    <w:abstractNumId w:val="161"/>
  </w:num>
  <w:num w:numId="173">
    <w:abstractNumId w:val="160"/>
  </w:num>
  <w:num w:numId="172">
    <w:abstractNumId w:val="159"/>
  </w:num>
  <w:num w:numId="171">
    <w:abstractNumId w:val="158"/>
  </w:num>
  <w:num w:numId="170">
    <w:abstractNumId w:val="157"/>
  </w:num>
  <w:num w:numId="169">
    <w:abstractNumId w:val="156"/>
  </w:num>
  <w:num w:numId="168">
    <w:abstractNumId w:val="155"/>
  </w:num>
  <w:num w:numId="167">
    <w:abstractNumId w:val="154"/>
  </w:num>
  <w:num w:numId="166">
    <w:abstractNumId w:val="153"/>
  </w:num>
  <w:num w:numId="165">
    <w:abstractNumId w:val="152"/>
  </w:num>
  <w:num w:numId="164">
    <w:abstractNumId w:val="151"/>
  </w:num>
  <w:num w:numId="163">
    <w:abstractNumId w:val="150"/>
  </w:num>
  <w:num w:numId="162">
    <w:abstractNumId w:val="149"/>
  </w:num>
  <w:num w:numId="161">
    <w:abstractNumId w:val="148"/>
  </w:num>
  <w:num w:numId="160">
    <w:abstractNumId w:val="147"/>
  </w:num>
  <w:num w:numId="159">
    <w:abstractNumId w:val="146"/>
  </w:num>
  <w:num w:numId="158">
    <w:abstractNumId w:val="145"/>
  </w:num>
  <w:num w:numId="157">
    <w:abstractNumId w:val="144"/>
  </w:num>
  <w:num w:numId="156">
    <w:abstractNumId w:val="143"/>
  </w:num>
  <w:num w:numId="155">
    <w:abstractNumId w:val="142"/>
  </w:num>
  <w:num w:numId="154">
    <w:abstractNumId w:val="141"/>
  </w:num>
  <w:num w:numId="153">
    <w:abstractNumId w:val="140"/>
  </w:num>
  <w:num w:numId="152">
    <w:abstractNumId w:val="139"/>
  </w:num>
  <w:num w:numId="151">
    <w:abstractNumId w:val="138"/>
  </w:num>
  <w:num w:numId="150">
    <w:abstractNumId w:val="137"/>
  </w:num>
  <w:num w:numId="149">
    <w:abstractNumId w:val="136"/>
  </w:num>
  <w:num w:numId="148">
    <w:abstractNumId w:val="135"/>
  </w:num>
  <w:num w:numId="147">
    <w:abstractNumId w:val="134"/>
  </w:num>
  <w:num w:numId="146">
    <w:abstractNumId w:val="133"/>
  </w:num>
  <w:num w:numId="145">
    <w:abstractNumId w:val="132"/>
  </w:num>
  <w:num w:numId="144">
    <w:abstractNumId w:val="131"/>
  </w:num>
  <w:num w:numId="143">
    <w:abstractNumId w:val="130"/>
  </w:num>
  <w:num w:numId="142">
    <w:abstractNumId w:val="129"/>
  </w:num>
  <w:num w:numId="141">
    <w:abstractNumId w:val="128"/>
  </w:num>
  <w:num w:numId="140">
    <w:abstractNumId w:val="127"/>
  </w:num>
  <w:num w:numId="139">
    <w:abstractNumId w:val="126"/>
  </w:num>
  <w:num w:numId="138">
    <w:abstractNumId w:val="125"/>
  </w:num>
  <w:num w:numId="137">
    <w:abstractNumId w:val="124"/>
  </w:num>
  <w:num w:numId="136">
    <w:abstractNumId w:val="123"/>
  </w:num>
  <w:num w:numId="135">
    <w:abstractNumId w:val="122"/>
  </w:num>
  <w:num w:numId="134">
    <w:abstractNumId w:val="121"/>
  </w:num>
  <w:num w:numId="133">
    <w:abstractNumId w:val="120"/>
  </w:num>
  <w:num w:numId="132">
    <w:abstractNumId w:val="119"/>
  </w:num>
  <w:num w:numId="131">
    <w:abstractNumId w:val="118"/>
  </w:num>
  <w:num w:numId="130">
    <w:abstractNumId w:val="117"/>
  </w:num>
  <w:num w:numId="129">
    <w:abstractNumId w:val="116"/>
  </w:num>
  <w:num w:numId="128">
    <w:abstractNumId w:val="115"/>
  </w:num>
  <w:num w:numId="127">
    <w:abstractNumId w:val="114"/>
  </w:num>
  <w:num w:numId="126">
    <w:abstractNumId w:val="113"/>
  </w:num>
  <w:num w:numId="125">
    <w:abstractNumId w:val="112"/>
  </w:num>
  <w:num w:numId="124">
    <w:abstractNumId w:val="111"/>
  </w:num>
  <w:num w:numId="123">
    <w:abstractNumId w:val="110"/>
  </w:num>
  <w:num w:numId="122">
    <w:abstractNumId w:val="109"/>
  </w:num>
  <w:num w:numId="121">
    <w:abstractNumId w:val="108"/>
  </w:num>
  <w:num w:numId="120">
    <w:abstractNumId w:val="107"/>
  </w:num>
  <w:num w:numId="119">
    <w:abstractNumId w:val="106"/>
  </w:num>
  <w:num w:numId="118">
    <w:abstractNumId w:val="105"/>
  </w:num>
  <w:num w:numId="117">
    <w:abstractNumId w:val="104"/>
  </w:num>
  <w:num w:numId="116">
    <w:abstractNumId w:val="103"/>
  </w:num>
  <w:num w:numId="115">
    <w:abstractNumId w:val="102"/>
  </w:num>
  <w:num w:numId="114">
    <w:abstractNumId w:val="101"/>
  </w:num>
  <w:num w:numId="113">
    <w:abstractNumId w:val="100"/>
  </w:num>
  <w:num w:numId="112">
    <w:abstractNumId w:val="99"/>
  </w:num>
  <w:num w:numId="111">
    <w:abstractNumId w:val="98"/>
  </w:num>
  <w:num w:numId="110">
    <w:abstractNumId w:val="97"/>
  </w:num>
  <w:num w:numId="109">
    <w:abstractNumId w:val="96"/>
  </w:num>
  <w:num w:numId="108">
    <w:abstractNumId w:val="95"/>
  </w:num>
  <w:num w:numId="107">
    <w:abstractNumId w:val="94"/>
  </w:num>
  <w:num w:numId="106">
    <w:abstractNumId w:val="93"/>
  </w:num>
  <w:num w:numId="105">
    <w:abstractNumId w:val="92"/>
  </w:num>
  <w:num w:numId="104">
    <w:abstractNumId w:val="91"/>
  </w:num>
  <w:num w:numId="103">
    <w:abstractNumId w:val="90"/>
  </w:num>
  <w:num w:numId="102">
    <w:abstractNumId w:val="89"/>
  </w:num>
  <w:num w:numId="101">
    <w:abstractNumId w:val="88"/>
  </w:num>
  <w:num w:numId="100">
    <w:abstractNumId w:val="87"/>
  </w:num>
  <w:num w:numId="99">
    <w:abstractNumId w:val="86"/>
  </w:num>
  <w:num w:numId="98">
    <w:abstractNumId w:val="85"/>
  </w:num>
  <w:num w:numId="97">
    <w:abstractNumId w:val="84"/>
  </w:num>
  <w:num w:numId="96">
    <w:abstractNumId w:val="83"/>
  </w:num>
  <w:num w:numId="95">
    <w:abstractNumId w:val="82"/>
  </w:num>
  <w:num w:numId="94">
    <w:abstractNumId w:val="81"/>
  </w:num>
  <w:num w:numId="93">
    <w:abstractNumId w:val="80"/>
  </w:num>
  <w:num w:numId="92">
    <w:abstractNumId w:val="79"/>
  </w:num>
  <w:num w:numId="91">
    <w:abstractNumId w:val="78"/>
  </w:num>
  <w:num w:numId="90">
    <w:abstractNumId w:val="77"/>
  </w:num>
  <w:num w:numId="89">
    <w:abstractNumId w:val="76"/>
  </w:num>
  <w:num w:numId="88">
    <w:abstractNumId w:val="75"/>
  </w:num>
  <w:num w:numId="87">
    <w:abstractNumId w:val="74"/>
  </w:num>
  <w:num w:numId="86">
    <w:abstractNumId w:val="73"/>
  </w:num>
  <w:num w:numId="85">
    <w:abstractNumId w:val="72"/>
  </w:num>
  <w:num w:numId="84">
    <w:abstractNumId w:val="71"/>
  </w:num>
  <w:num w:numId="83">
    <w:abstractNumId w:val="70"/>
  </w:num>
  <w:num w:numId="82">
    <w:abstractNumId w:val="69"/>
  </w:num>
  <w:num w:numId="81">
    <w:abstractNumId w:val="68"/>
  </w:num>
  <w:num w:numId="80">
    <w:abstractNumId w:val="67"/>
  </w:num>
  <w:num w:numId="79">
    <w:abstractNumId w:val="66"/>
  </w:num>
  <w:num w:numId="78">
    <w:abstractNumId w:val="65"/>
  </w:num>
  <w:num w:numId="77">
    <w:abstractNumId w:val="64"/>
  </w:num>
  <w:num w:numId="76">
    <w:abstractNumId w:val="63"/>
  </w:num>
  <w:num w:numId="75">
    <w:abstractNumId w:val="62"/>
  </w:num>
  <w:num w:numId="74">
    <w:abstractNumId w:val="61"/>
  </w:num>
  <w:num w:numId="73">
    <w:abstractNumId w:val="60"/>
  </w:num>
  <w:num w:numId="72">
    <w:abstractNumId w:val="59"/>
  </w:num>
  <w:num w:numId="71">
    <w:abstractNumId w:val="58"/>
  </w:num>
  <w:num w:numId="70">
    <w:abstractNumId w:val="57"/>
  </w:num>
  <w:num w:numId="69">
    <w:abstractNumId w:val="56"/>
  </w:num>
  <w:num w:numId="68">
    <w:abstractNumId w:val="55"/>
  </w:num>
  <w:num w:numId="67">
    <w:abstractNumId w:val="54"/>
  </w:num>
  <w:num w:numId="66">
    <w:abstractNumId w:val="53"/>
  </w:num>
  <w:num w:numId="65">
    <w:abstractNumId w:val="52"/>
  </w:num>
  <w:num w:numId="64">
    <w:abstractNumId w:val="51"/>
  </w:num>
  <w:num w:numId="63">
    <w:abstractNumId w:val="50"/>
  </w:num>
  <w:num w:numId="62">
    <w:abstractNumId w:val="49"/>
  </w:num>
  <w:num w:numId="61">
    <w:abstractNumId w:val="48"/>
  </w:num>
  <w:num w:numId="60">
    <w:abstractNumId w:val="47"/>
  </w:num>
  <w:num w:numId="59">
    <w:abstractNumId w:val="46"/>
  </w:num>
  <w:num w:numId="58">
    <w:abstractNumId w:val="45"/>
  </w:num>
  <w:num w:numId="57">
    <w:abstractNumId w:val="44"/>
  </w:num>
  <w:num w:numId="56">
    <w:abstractNumId w:val="43"/>
  </w:num>
  <w:num w:numId="55">
    <w:abstractNumId w:val="42"/>
  </w:num>
  <w:num w:numId="54">
    <w:abstractNumId w:val="41"/>
  </w:num>
  <w:num w:numId="53">
    <w:abstractNumId w:val="40"/>
  </w:num>
  <w:num w:numId="52">
    <w:abstractNumId w:val="39"/>
  </w:num>
  <w:num w:numId="51">
    <w:abstractNumId w:val="38"/>
  </w:num>
  <w:num w:numId="50">
    <w:abstractNumId w:val="37"/>
  </w:num>
  <w:num w:numId="49">
    <w:abstractNumId w:val="36"/>
  </w:num>
  <w:num w:numId="48">
    <w:abstractNumId w:val="35"/>
  </w:num>
  <w:num w:numId="47">
    <w:abstractNumId w:val="34"/>
  </w:num>
  <w:num w:numId="46">
    <w:abstractNumId w:val="33"/>
  </w:num>
  <w:num w:numId="45">
    <w:abstractNumId w:val="32"/>
  </w:num>
  <w:num w:numId="44">
    <w:abstractNumId w:val="31"/>
  </w:num>
  <w:num w:numId="43">
    <w:abstractNumId w:val="30"/>
  </w:num>
  <w:num w:numId="42">
    <w:abstractNumId w:val="29"/>
  </w:num>
  <w:num w:numId="41">
    <w:abstractNumId w:val="28"/>
  </w:num>
  <w:num w:numId="40">
    <w:abstractNumId w:val="27"/>
  </w:num>
  <w:num w:numId="39">
    <w:abstractNumId w:val="26"/>
  </w:num>
  <w:num w:numId="38">
    <w:abstractNumId w:val="25"/>
  </w:num>
  <w:num w:numId="37">
    <w:abstractNumId w:val="24"/>
  </w:num>
  <w:num w:numId="36">
    <w:abstractNumId w:val="23"/>
  </w:num>
  <w:num w:numId="35">
    <w:abstractNumId w:val="22"/>
  </w:num>
  <w:num w:numId="34">
    <w:abstractNumId w:val="21"/>
  </w:num>
  <w:num w:numId="33">
    <w:abstractNumId w:val="20"/>
  </w:num>
  <w:num w:numId="32">
    <w:abstractNumId w:val="19"/>
  </w:num>
  <w:num w:numId="31">
    <w:abstractNumId w:val="18"/>
  </w:num>
  <w:num w:numId="30">
    <w:abstractNumId w:val="17"/>
  </w:num>
  <w:num w:numId="29">
    <w:abstractNumId w:val="16"/>
  </w:num>
  <w:num w:numId="28">
    <w:abstractNumId w:val="15"/>
  </w:num>
  <w:num w:numId="27">
    <w:abstractNumId w:val="14"/>
  </w:num>
  <w:num w:numId="26">
    <w:abstractNumId w:val="13"/>
  </w:num>
  <w:num w:numId="25">
    <w:abstractNumId w:val="12"/>
  </w:num>
  <w:num w:numId="1">
    <w:abstractNumId w:val="8"/>
  </w:num>
  <w:num w:numId="2">
    <w:abstractNumId w:val="5"/>
  </w:num>
  <w:num w:numId="3">
    <w:abstractNumId w:val="2"/>
  </w:num>
  <w:num w:numId="4">
    <w:abstractNumId w:val="7"/>
  </w:num>
  <w:num w:numId="5">
    <w:abstractNumId w:val="8"/>
  </w:num>
  <w:num w:numId="6">
    <w:abstractNumId w:val="8"/>
  </w:num>
  <w:num w:numId="7">
    <w:abstractNumId w:val="8"/>
  </w:num>
  <w:num w:numId="8">
    <w:abstractNumId w:val="8"/>
  </w:num>
  <w:num w:numId="9">
    <w:abstractNumId w:val="8"/>
  </w:num>
  <w:num w:numId="10">
    <w:abstractNumId w:val="8"/>
  </w:num>
  <w:num w:numId="11">
    <w:abstractNumId w:val="3"/>
  </w:num>
  <w:num w:numId="12">
    <w:abstractNumId w:val="9"/>
  </w:num>
  <w:num w:numId="13">
    <w:abstractNumId w:val="11"/>
  </w:num>
  <w:num w:numId="14">
    <w:abstractNumId w:val="4"/>
  </w:num>
  <w:num w:numId="15">
    <w:abstractNumId w:val="1"/>
  </w:num>
  <w:num w:numId="16">
    <w:abstractNumId w:val="0"/>
  </w:num>
  <w:num w:numId="17">
    <w:abstractNumId w:val="6"/>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removePersonalInformation/>
  <w:removeDateAndTim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CF0"/>
    <w:rsid w:val="0000125A"/>
    <w:rsid w:val="00001B0E"/>
    <w:rsid w:val="00012EC8"/>
    <w:rsid w:val="00014D80"/>
    <w:rsid w:val="00015B2B"/>
    <w:rsid w:val="000205CF"/>
    <w:rsid w:val="00031AEF"/>
    <w:rsid w:val="00044F15"/>
    <w:rsid w:val="000454D8"/>
    <w:rsid w:val="00056D2B"/>
    <w:rsid w:val="00057AEB"/>
    <w:rsid w:val="00071493"/>
    <w:rsid w:val="00075A7E"/>
    <w:rsid w:val="00083157"/>
    <w:rsid w:val="00095609"/>
    <w:rsid w:val="000A28B0"/>
    <w:rsid w:val="000A5EED"/>
    <w:rsid w:val="000A775A"/>
    <w:rsid w:val="000B78CD"/>
    <w:rsid w:val="000D390C"/>
    <w:rsid w:val="000D55F2"/>
    <w:rsid w:val="000D798D"/>
    <w:rsid w:val="000E11A8"/>
    <w:rsid w:val="000E6A2B"/>
    <w:rsid w:val="000F055C"/>
    <w:rsid w:val="000F67F0"/>
    <w:rsid w:val="00102675"/>
    <w:rsid w:val="0010490A"/>
    <w:rsid w:val="00110455"/>
    <w:rsid w:val="0011102B"/>
    <w:rsid w:val="00115EA8"/>
    <w:rsid w:val="0014142A"/>
    <w:rsid w:val="00142F8D"/>
    <w:rsid w:val="001529DE"/>
    <w:rsid w:val="00160489"/>
    <w:rsid w:val="00166F41"/>
    <w:rsid w:val="00167D3D"/>
    <w:rsid w:val="00187CBE"/>
    <w:rsid w:val="001951D6"/>
    <w:rsid w:val="001A07A5"/>
    <w:rsid w:val="001A34AF"/>
    <w:rsid w:val="001B03EE"/>
    <w:rsid w:val="001B0DE3"/>
    <w:rsid w:val="001B13CC"/>
    <w:rsid w:val="001B6011"/>
    <w:rsid w:val="001B70F2"/>
    <w:rsid w:val="001C39C4"/>
    <w:rsid w:val="001C4FA4"/>
    <w:rsid w:val="001D1D4A"/>
    <w:rsid w:val="001D4660"/>
    <w:rsid w:val="001D530D"/>
    <w:rsid w:val="001D6A21"/>
    <w:rsid w:val="001E2352"/>
    <w:rsid w:val="001F14C0"/>
    <w:rsid w:val="001F45E6"/>
    <w:rsid w:val="001F7818"/>
    <w:rsid w:val="00213EB5"/>
    <w:rsid w:val="00221CBB"/>
    <w:rsid w:val="00237081"/>
    <w:rsid w:val="00255136"/>
    <w:rsid w:val="0025DF62"/>
    <w:rsid w:val="00261268"/>
    <w:rsid w:val="00262A37"/>
    <w:rsid w:val="002654BC"/>
    <w:rsid w:val="00283B38"/>
    <w:rsid w:val="0029046F"/>
    <w:rsid w:val="002905AF"/>
    <w:rsid w:val="002918F1"/>
    <w:rsid w:val="00297633"/>
    <w:rsid w:val="002C2065"/>
    <w:rsid w:val="002C3D5A"/>
    <w:rsid w:val="002C4763"/>
    <w:rsid w:val="002C645C"/>
    <w:rsid w:val="002D05C8"/>
    <w:rsid w:val="002D7C7A"/>
    <w:rsid w:val="002E4F28"/>
    <w:rsid w:val="002E6B62"/>
    <w:rsid w:val="002F27C4"/>
    <w:rsid w:val="002F53B3"/>
    <w:rsid w:val="002F6655"/>
    <w:rsid w:val="002F7F0A"/>
    <w:rsid w:val="00311B3B"/>
    <w:rsid w:val="003135FC"/>
    <w:rsid w:val="003146A7"/>
    <w:rsid w:val="00326EEC"/>
    <w:rsid w:val="0033052D"/>
    <w:rsid w:val="003328A4"/>
    <w:rsid w:val="00334A7C"/>
    <w:rsid w:val="003467F8"/>
    <w:rsid w:val="00356FAC"/>
    <w:rsid w:val="0037321D"/>
    <w:rsid w:val="00384D89"/>
    <w:rsid w:val="0038565C"/>
    <w:rsid w:val="0038707F"/>
    <w:rsid w:val="00396BAA"/>
    <w:rsid w:val="003A63C7"/>
    <w:rsid w:val="003C5629"/>
    <w:rsid w:val="003D0777"/>
    <w:rsid w:val="003D1B81"/>
    <w:rsid w:val="003E4899"/>
    <w:rsid w:val="003E5303"/>
    <w:rsid w:val="003F7810"/>
    <w:rsid w:val="0040530D"/>
    <w:rsid w:val="0040E9D4"/>
    <w:rsid w:val="00420425"/>
    <w:rsid w:val="00423FDE"/>
    <w:rsid w:val="00430AB1"/>
    <w:rsid w:val="00432354"/>
    <w:rsid w:val="004338F9"/>
    <w:rsid w:val="0044554A"/>
    <w:rsid w:val="00453FAF"/>
    <w:rsid w:val="0045766D"/>
    <w:rsid w:val="00464A04"/>
    <w:rsid w:val="00466BF4"/>
    <w:rsid w:val="0047020B"/>
    <w:rsid w:val="004744B2"/>
    <w:rsid w:val="004845F3"/>
    <w:rsid w:val="00493056"/>
    <w:rsid w:val="00495DEF"/>
    <w:rsid w:val="0049689B"/>
    <w:rsid w:val="004B136F"/>
    <w:rsid w:val="004B2B84"/>
    <w:rsid w:val="004C3D35"/>
    <w:rsid w:val="004C4890"/>
    <w:rsid w:val="004C7B44"/>
    <w:rsid w:val="004D47C7"/>
    <w:rsid w:val="004E19A6"/>
    <w:rsid w:val="004E1CA5"/>
    <w:rsid w:val="004E2E53"/>
    <w:rsid w:val="004E5717"/>
    <w:rsid w:val="004F58E5"/>
    <w:rsid w:val="004F7DF2"/>
    <w:rsid w:val="004FD787"/>
    <w:rsid w:val="005158C0"/>
    <w:rsid w:val="00515E1C"/>
    <w:rsid w:val="00524730"/>
    <w:rsid w:val="00533453"/>
    <w:rsid w:val="00555924"/>
    <w:rsid w:val="00563AF7"/>
    <w:rsid w:val="00566F32"/>
    <w:rsid w:val="005675F4"/>
    <w:rsid w:val="0057021B"/>
    <w:rsid w:val="005729A0"/>
    <w:rsid w:val="00574A38"/>
    <w:rsid w:val="00577CED"/>
    <w:rsid w:val="00586C6A"/>
    <w:rsid w:val="00590558"/>
    <w:rsid w:val="00592F2A"/>
    <w:rsid w:val="00594272"/>
    <w:rsid w:val="00594AD5"/>
    <w:rsid w:val="005A2BCF"/>
    <w:rsid w:val="005A7287"/>
    <w:rsid w:val="005A75A7"/>
    <w:rsid w:val="005B09F9"/>
    <w:rsid w:val="005C4486"/>
    <w:rsid w:val="005F68F5"/>
    <w:rsid w:val="00600A57"/>
    <w:rsid w:val="0060506F"/>
    <w:rsid w:val="0060779F"/>
    <w:rsid w:val="00607815"/>
    <w:rsid w:val="00607CF0"/>
    <w:rsid w:val="006100B4"/>
    <w:rsid w:val="00617F81"/>
    <w:rsid w:val="00622CEF"/>
    <w:rsid w:val="00626B9F"/>
    <w:rsid w:val="006439C9"/>
    <w:rsid w:val="006630A5"/>
    <w:rsid w:val="0066685B"/>
    <w:rsid w:val="00671924"/>
    <w:rsid w:val="00672285"/>
    <w:rsid w:val="00674200"/>
    <w:rsid w:val="00677C12"/>
    <w:rsid w:val="006900D0"/>
    <w:rsid w:val="00690729"/>
    <w:rsid w:val="00693605"/>
    <w:rsid w:val="00693C40"/>
    <w:rsid w:val="0069757B"/>
    <w:rsid w:val="006A54DD"/>
    <w:rsid w:val="006A6F7B"/>
    <w:rsid w:val="006B2A60"/>
    <w:rsid w:val="006C17D4"/>
    <w:rsid w:val="006C6786"/>
    <w:rsid w:val="006C7B76"/>
    <w:rsid w:val="006D32F9"/>
    <w:rsid w:val="006E1F68"/>
    <w:rsid w:val="006F0C80"/>
    <w:rsid w:val="006F0FA7"/>
    <w:rsid w:val="006F1863"/>
    <w:rsid w:val="006F1FEE"/>
    <w:rsid w:val="006F2431"/>
    <w:rsid w:val="006F2ED3"/>
    <w:rsid w:val="007012A2"/>
    <w:rsid w:val="00706B15"/>
    <w:rsid w:val="00707DC8"/>
    <w:rsid w:val="00712FF6"/>
    <w:rsid w:val="00716147"/>
    <w:rsid w:val="007270A0"/>
    <w:rsid w:val="00734B57"/>
    <w:rsid w:val="00735093"/>
    <w:rsid w:val="0074536E"/>
    <w:rsid w:val="00745DE5"/>
    <w:rsid w:val="00751D8E"/>
    <w:rsid w:val="007520CE"/>
    <w:rsid w:val="0075214B"/>
    <w:rsid w:val="00753E95"/>
    <w:rsid w:val="00767942"/>
    <w:rsid w:val="007710D7"/>
    <w:rsid w:val="00782ED3"/>
    <w:rsid w:val="0078732E"/>
    <w:rsid w:val="00794618"/>
    <w:rsid w:val="00797FE9"/>
    <w:rsid w:val="007B499F"/>
    <w:rsid w:val="007C1345"/>
    <w:rsid w:val="007D0465"/>
    <w:rsid w:val="007E02E9"/>
    <w:rsid w:val="007E4D78"/>
    <w:rsid w:val="007E79A2"/>
    <w:rsid w:val="007F6866"/>
    <w:rsid w:val="008022B4"/>
    <w:rsid w:val="0080742D"/>
    <w:rsid w:val="00813338"/>
    <w:rsid w:val="0082215D"/>
    <w:rsid w:val="00822CFD"/>
    <w:rsid w:val="00823207"/>
    <w:rsid w:val="008252DC"/>
    <w:rsid w:val="008255F4"/>
    <w:rsid w:val="00826F85"/>
    <w:rsid w:val="00827BA9"/>
    <w:rsid w:val="00831743"/>
    <w:rsid w:val="00837693"/>
    <w:rsid w:val="00843D38"/>
    <w:rsid w:val="008475BF"/>
    <w:rsid w:val="008502A0"/>
    <w:rsid w:val="00862294"/>
    <w:rsid w:val="008717D9"/>
    <w:rsid w:val="008816D7"/>
    <w:rsid w:val="00891173"/>
    <w:rsid w:val="008A7EC8"/>
    <w:rsid w:val="008B6D2D"/>
    <w:rsid w:val="008C332E"/>
    <w:rsid w:val="008C4852"/>
    <w:rsid w:val="008C5DD8"/>
    <w:rsid w:val="008D1E3B"/>
    <w:rsid w:val="008D397B"/>
    <w:rsid w:val="008F028A"/>
    <w:rsid w:val="008F73A4"/>
    <w:rsid w:val="00900EAB"/>
    <w:rsid w:val="0091196B"/>
    <w:rsid w:val="009176E9"/>
    <w:rsid w:val="009266F7"/>
    <w:rsid w:val="00930EFA"/>
    <w:rsid w:val="00936089"/>
    <w:rsid w:val="0094188A"/>
    <w:rsid w:val="00943582"/>
    <w:rsid w:val="00943AE6"/>
    <w:rsid w:val="0095069B"/>
    <w:rsid w:val="0095799E"/>
    <w:rsid w:val="00966797"/>
    <w:rsid w:val="0098713C"/>
    <w:rsid w:val="00991C1D"/>
    <w:rsid w:val="009A0F2D"/>
    <w:rsid w:val="009A525F"/>
    <w:rsid w:val="009A53B9"/>
    <w:rsid w:val="009B62C9"/>
    <w:rsid w:val="009C5D1F"/>
    <w:rsid w:val="009D2547"/>
    <w:rsid w:val="009D3522"/>
    <w:rsid w:val="009D37E2"/>
    <w:rsid w:val="009E5ADA"/>
    <w:rsid w:val="009F6040"/>
    <w:rsid w:val="009F6840"/>
    <w:rsid w:val="00A07435"/>
    <w:rsid w:val="00A12980"/>
    <w:rsid w:val="00A14BCB"/>
    <w:rsid w:val="00A151BC"/>
    <w:rsid w:val="00A20FE3"/>
    <w:rsid w:val="00A5111B"/>
    <w:rsid w:val="00A55575"/>
    <w:rsid w:val="00A56756"/>
    <w:rsid w:val="00A56B28"/>
    <w:rsid w:val="00A64C55"/>
    <w:rsid w:val="00A66A8D"/>
    <w:rsid w:val="00A70A75"/>
    <w:rsid w:val="00A8463D"/>
    <w:rsid w:val="00A90D17"/>
    <w:rsid w:val="00A92C90"/>
    <w:rsid w:val="00A97DC4"/>
    <w:rsid w:val="00AA2CA1"/>
    <w:rsid w:val="00AB2CAC"/>
    <w:rsid w:val="00AB7FA7"/>
    <w:rsid w:val="00AC0622"/>
    <w:rsid w:val="00AC2841"/>
    <w:rsid w:val="00AD2C02"/>
    <w:rsid w:val="00AE660D"/>
    <w:rsid w:val="00AF124D"/>
    <w:rsid w:val="00AF15FE"/>
    <w:rsid w:val="00B06E4A"/>
    <w:rsid w:val="00B118DE"/>
    <w:rsid w:val="00B1376B"/>
    <w:rsid w:val="00B15237"/>
    <w:rsid w:val="00B16414"/>
    <w:rsid w:val="00B22ABB"/>
    <w:rsid w:val="00B261BD"/>
    <w:rsid w:val="00B3250B"/>
    <w:rsid w:val="00B330F5"/>
    <w:rsid w:val="00B57250"/>
    <w:rsid w:val="00B6542A"/>
    <w:rsid w:val="00B6710E"/>
    <w:rsid w:val="00B71170"/>
    <w:rsid w:val="00B72BE4"/>
    <w:rsid w:val="00B73101"/>
    <w:rsid w:val="00B74F54"/>
    <w:rsid w:val="00B76E99"/>
    <w:rsid w:val="00B8193A"/>
    <w:rsid w:val="00B84AB9"/>
    <w:rsid w:val="00B8767B"/>
    <w:rsid w:val="00B9142C"/>
    <w:rsid w:val="00BB70F3"/>
    <w:rsid w:val="00BC3BB9"/>
    <w:rsid w:val="00BC68C3"/>
    <w:rsid w:val="00BD0449"/>
    <w:rsid w:val="00BD10C0"/>
    <w:rsid w:val="00BD2684"/>
    <w:rsid w:val="00BE6C85"/>
    <w:rsid w:val="00BF273F"/>
    <w:rsid w:val="00BF5066"/>
    <w:rsid w:val="00BF6E24"/>
    <w:rsid w:val="00C053CD"/>
    <w:rsid w:val="00C0C293"/>
    <w:rsid w:val="00C10A9A"/>
    <w:rsid w:val="00C14FEF"/>
    <w:rsid w:val="00C158B7"/>
    <w:rsid w:val="00C255EC"/>
    <w:rsid w:val="00C2738A"/>
    <w:rsid w:val="00C37FC6"/>
    <w:rsid w:val="00C41FFC"/>
    <w:rsid w:val="00C43E4F"/>
    <w:rsid w:val="00C442CB"/>
    <w:rsid w:val="00C46D85"/>
    <w:rsid w:val="00C4761E"/>
    <w:rsid w:val="00C478CF"/>
    <w:rsid w:val="00C501DD"/>
    <w:rsid w:val="00C54084"/>
    <w:rsid w:val="00C55C00"/>
    <w:rsid w:val="00C6218D"/>
    <w:rsid w:val="00C69FCA"/>
    <w:rsid w:val="00C755AB"/>
    <w:rsid w:val="00C76928"/>
    <w:rsid w:val="00C87F93"/>
    <w:rsid w:val="00CA6643"/>
    <w:rsid w:val="00CB48F2"/>
    <w:rsid w:val="00CC2CAD"/>
    <w:rsid w:val="00CD621D"/>
    <w:rsid w:val="00CD709E"/>
    <w:rsid w:val="00CD7F8A"/>
    <w:rsid w:val="00CE5A50"/>
    <w:rsid w:val="00CF5B69"/>
    <w:rsid w:val="00D025D7"/>
    <w:rsid w:val="00D14D67"/>
    <w:rsid w:val="00D25292"/>
    <w:rsid w:val="00D30012"/>
    <w:rsid w:val="00D40AF9"/>
    <w:rsid w:val="00D4427B"/>
    <w:rsid w:val="00D4554F"/>
    <w:rsid w:val="00D52885"/>
    <w:rsid w:val="00D57DA0"/>
    <w:rsid w:val="00D57F2C"/>
    <w:rsid w:val="00D70625"/>
    <w:rsid w:val="00D936F5"/>
    <w:rsid w:val="00D944B2"/>
    <w:rsid w:val="00D96D2E"/>
    <w:rsid w:val="00D96DA1"/>
    <w:rsid w:val="00D97A80"/>
    <w:rsid w:val="00DB0146"/>
    <w:rsid w:val="00DC66AF"/>
    <w:rsid w:val="00DF4E22"/>
    <w:rsid w:val="00DF6EDA"/>
    <w:rsid w:val="00E01977"/>
    <w:rsid w:val="00E21D0D"/>
    <w:rsid w:val="00E2545A"/>
    <w:rsid w:val="00E35A08"/>
    <w:rsid w:val="00E408E1"/>
    <w:rsid w:val="00E41C8E"/>
    <w:rsid w:val="00E43757"/>
    <w:rsid w:val="00E46DEF"/>
    <w:rsid w:val="00E57F4C"/>
    <w:rsid w:val="00E65D02"/>
    <w:rsid w:val="00E770B3"/>
    <w:rsid w:val="00E8168A"/>
    <w:rsid w:val="00E81C8F"/>
    <w:rsid w:val="00E82148"/>
    <w:rsid w:val="00E83B17"/>
    <w:rsid w:val="00E911A6"/>
    <w:rsid w:val="00E92CA7"/>
    <w:rsid w:val="00E96614"/>
    <w:rsid w:val="00EC02A4"/>
    <w:rsid w:val="00EC1C6B"/>
    <w:rsid w:val="00EC2924"/>
    <w:rsid w:val="00EC4FA4"/>
    <w:rsid w:val="00EC6920"/>
    <w:rsid w:val="00ED5FC6"/>
    <w:rsid w:val="00EE5B94"/>
    <w:rsid w:val="00EEBB26"/>
    <w:rsid w:val="00EF18C1"/>
    <w:rsid w:val="00EF787F"/>
    <w:rsid w:val="00EF92D7"/>
    <w:rsid w:val="00F02E97"/>
    <w:rsid w:val="00F058E6"/>
    <w:rsid w:val="00F1532A"/>
    <w:rsid w:val="00F23813"/>
    <w:rsid w:val="00F27AF3"/>
    <w:rsid w:val="00F30978"/>
    <w:rsid w:val="00F315E6"/>
    <w:rsid w:val="00F330F6"/>
    <w:rsid w:val="00F3428E"/>
    <w:rsid w:val="00F44DA3"/>
    <w:rsid w:val="00F46F54"/>
    <w:rsid w:val="00F52504"/>
    <w:rsid w:val="00F5351D"/>
    <w:rsid w:val="00F609FB"/>
    <w:rsid w:val="00F65232"/>
    <w:rsid w:val="00F74D97"/>
    <w:rsid w:val="00F74EDF"/>
    <w:rsid w:val="00F750AA"/>
    <w:rsid w:val="00F8093D"/>
    <w:rsid w:val="00F8375C"/>
    <w:rsid w:val="00F847EA"/>
    <w:rsid w:val="00F907CC"/>
    <w:rsid w:val="00F97E35"/>
    <w:rsid w:val="00FA693D"/>
    <w:rsid w:val="00FD413D"/>
    <w:rsid w:val="00FE3F50"/>
    <w:rsid w:val="00FE5FDA"/>
    <w:rsid w:val="00FF6723"/>
    <w:rsid w:val="01058C08"/>
    <w:rsid w:val="01255184"/>
    <w:rsid w:val="016DC2BC"/>
    <w:rsid w:val="016FA989"/>
    <w:rsid w:val="01738D81"/>
    <w:rsid w:val="017C90D1"/>
    <w:rsid w:val="017F0CBD"/>
    <w:rsid w:val="019A4173"/>
    <w:rsid w:val="01D7AF3B"/>
    <w:rsid w:val="01E63842"/>
    <w:rsid w:val="01F3E1E7"/>
    <w:rsid w:val="01F8E6EC"/>
    <w:rsid w:val="020593D8"/>
    <w:rsid w:val="022A2548"/>
    <w:rsid w:val="022C57E3"/>
    <w:rsid w:val="029DC1C2"/>
    <w:rsid w:val="02A3E4C5"/>
    <w:rsid w:val="02D00B20"/>
    <w:rsid w:val="02E5DE5E"/>
    <w:rsid w:val="02FB7E56"/>
    <w:rsid w:val="0313CFE4"/>
    <w:rsid w:val="031E5422"/>
    <w:rsid w:val="032AFAA0"/>
    <w:rsid w:val="032AFAA0"/>
    <w:rsid w:val="0347923C"/>
    <w:rsid w:val="03A5F9F2"/>
    <w:rsid w:val="03CE8C6C"/>
    <w:rsid w:val="03D7DB43"/>
    <w:rsid w:val="03FE813D"/>
    <w:rsid w:val="041B665A"/>
    <w:rsid w:val="0430AB43"/>
    <w:rsid w:val="0438D478"/>
    <w:rsid w:val="043AB511"/>
    <w:rsid w:val="04415A19"/>
    <w:rsid w:val="0443F04E"/>
    <w:rsid w:val="0450FD40"/>
    <w:rsid w:val="04811D76"/>
    <w:rsid w:val="04840931"/>
    <w:rsid w:val="04A4C301"/>
    <w:rsid w:val="04B49187"/>
    <w:rsid w:val="04CAC26E"/>
    <w:rsid w:val="04D79D0E"/>
    <w:rsid w:val="04DF52B8"/>
    <w:rsid w:val="04F864BC"/>
    <w:rsid w:val="0519A97E"/>
    <w:rsid w:val="054C77C0"/>
    <w:rsid w:val="054CD948"/>
    <w:rsid w:val="054F8813"/>
    <w:rsid w:val="05F60B03"/>
    <w:rsid w:val="06064076"/>
    <w:rsid w:val="065352AA"/>
    <w:rsid w:val="065B8264"/>
    <w:rsid w:val="06663A4F"/>
    <w:rsid w:val="0676E3C6"/>
    <w:rsid w:val="0676E58B"/>
    <w:rsid w:val="068AE52D"/>
    <w:rsid w:val="068C7897"/>
    <w:rsid w:val="0692FBAB"/>
    <w:rsid w:val="06A015FA"/>
    <w:rsid w:val="06A5AD20"/>
    <w:rsid w:val="06A9915E"/>
    <w:rsid w:val="06C2A59A"/>
    <w:rsid w:val="06C8E71D"/>
    <w:rsid w:val="06E3422E"/>
    <w:rsid w:val="070E39CE"/>
    <w:rsid w:val="0710B47B"/>
    <w:rsid w:val="072217C3"/>
    <w:rsid w:val="0724E4A7"/>
    <w:rsid w:val="072863D5"/>
    <w:rsid w:val="0739083F"/>
    <w:rsid w:val="077C10D2"/>
    <w:rsid w:val="078BF656"/>
    <w:rsid w:val="0791DBD9"/>
    <w:rsid w:val="07A6FBE4"/>
    <w:rsid w:val="07AF5C65"/>
    <w:rsid w:val="07B25298"/>
    <w:rsid w:val="07C3F820"/>
    <w:rsid w:val="07C85BAF"/>
    <w:rsid w:val="07DBB5FA"/>
    <w:rsid w:val="07DEA7C2"/>
    <w:rsid w:val="07EB5A65"/>
    <w:rsid w:val="0828518B"/>
    <w:rsid w:val="082E767C"/>
    <w:rsid w:val="082FE96F"/>
    <w:rsid w:val="0837075E"/>
    <w:rsid w:val="083F3803"/>
    <w:rsid w:val="0846632B"/>
    <w:rsid w:val="0860E8F9"/>
    <w:rsid w:val="088228F9"/>
    <w:rsid w:val="08A3C0FC"/>
    <w:rsid w:val="08B87FCB"/>
    <w:rsid w:val="08EEEEBD"/>
    <w:rsid w:val="0903151C"/>
    <w:rsid w:val="0912B0FF"/>
    <w:rsid w:val="0916D44C"/>
    <w:rsid w:val="09572554"/>
    <w:rsid w:val="0974E39E"/>
    <w:rsid w:val="097B1095"/>
    <w:rsid w:val="097BCA0C"/>
    <w:rsid w:val="09B3DE21"/>
    <w:rsid w:val="09CE027C"/>
    <w:rsid w:val="09D4BE26"/>
    <w:rsid w:val="09D4BE26"/>
    <w:rsid w:val="09D836C8"/>
    <w:rsid w:val="09FC5FFB"/>
    <w:rsid w:val="0A1DC852"/>
    <w:rsid w:val="0A4DCAE3"/>
    <w:rsid w:val="0A5BEC23"/>
    <w:rsid w:val="0A78D711"/>
    <w:rsid w:val="0A87E87E"/>
    <w:rsid w:val="0A8F389F"/>
    <w:rsid w:val="0AC45C83"/>
    <w:rsid w:val="0AF4F812"/>
    <w:rsid w:val="0AFD3357"/>
    <w:rsid w:val="0B114A83"/>
    <w:rsid w:val="0B1A6BDC"/>
    <w:rsid w:val="0B388D3D"/>
    <w:rsid w:val="0B4E4BC8"/>
    <w:rsid w:val="0B559F09"/>
    <w:rsid w:val="0B5A8D86"/>
    <w:rsid w:val="0B5B5109"/>
    <w:rsid w:val="0B67DA14"/>
    <w:rsid w:val="0B688AB0"/>
    <w:rsid w:val="0B85395C"/>
    <w:rsid w:val="0B9780C1"/>
    <w:rsid w:val="0B9B1F1C"/>
    <w:rsid w:val="0B9C9D63"/>
    <w:rsid w:val="0BAF57DF"/>
    <w:rsid w:val="0C07C63B"/>
    <w:rsid w:val="0C31A2CC"/>
    <w:rsid w:val="0C34866B"/>
    <w:rsid w:val="0C6D481C"/>
    <w:rsid w:val="0CAC02F0"/>
    <w:rsid w:val="0CB1CFCB"/>
    <w:rsid w:val="0CC6C157"/>
    <w:rsid w:val="0D277F3F"/>
    <w:rsid w:val="0D58D90D"/>
    <w:rsid w:val="0D860DD1"/>
    <w:rsid w:val="0D8D1E7D"/>
    <w:rsid w:val="0DB89682"/>
    <w:rsid w:val="0DCF8085"/>
    <w:rsid w:val="0DEB3B5F"/>
    <w:rsid w:val="0E06B11F"/>
    <w:rsid w:val="0E1834C9"/>
    <w:rsid w:val="0E22DC21"/>
    <w:rsid w:val="0E28B170"/>
    <w:rsid w:val="0E3862D8"/>
    <w:rsid w:val="0E41EC94"/>
    <w:rsid w:val="0E6A199D"/>
    <w:rsid w:val="0E955E3F"/>
    <w:rsid w:val="0ECF3758"/>
    <w:rsid w:val="0F3CCAF0"/>
    <w:rsid w:val="0F478E15"/>
    <w:rsid w:val="0F6CC208"/>
    <w:rsid w:val="0F84DB33"/>
    <w:rsid w:val="0FC6ACB9"/>
    <w:rsid w:val="0FCFAEC8"/>
    <w:rsid w:val="0FD6CA33"/>
    <w:rsid w:val="0FF64169"/>
    <w:rsid w:val="1031DB98"/>
    <w:rsid w:val="1044EE9F"/>
    <w:rsid w:val="10640FD7"/>
    <w:rsid w:val="1076F0EC"/>
    <w:rsid w:val="10AB55BD"/>
    <w:rsid w:val="10C50BB0"/>
    <w:rsid w:val="10DC250D"/>
    <w:rsid w:val="113E9173"/>
    <w:rsid w:val="1189F537"/>
    <w:rsid w:val="1192A6F9"/>
    <w:rsid w:val="11942DDF"/>
    <w:rsid w:val="11BE43B2"/>
    <w:rsid w:val="11D08087"/>
    <w:rsid w:val="1215C9BE"/>
    <w:rsid w:val="1215C9BE"/>
    <w:rsid w:val="121A229A"/>
    <w:rsid w:val="121A229A"/>
    <w:rsid w:val="122D9FEF"/>
    <w:rsid w:val="1238D3F8"/>
    <w:rsid w:val="124C3561"/>
    <w:rsid w:val="126ED994"/>
    <w:rsid w:val="127F0EB8"/>
    <w:rsid w:val="1288FA13"/>
    <w:rsid w:val="12A238A3"/>
    <w:rsid w:val="12A238A3"/>
    <w:rsid w:val="12D2E039"/>
    <w:rsid w:val="12DC956C"/>
    <w:rsid w:val="12E65F0B"/>
    <w:rsid w:val="13066921"/>
    <w:rsid w:val="132124AC"/>
    <w:rsid w:val="13484A68"/>
    <w:rsid w:val="1352297B"/>
    <w:rsid w:val="13548A6A"/>
    <w:rsid w:val="135BBB17"/>
    <w:rsid w:val="13CFF169"/>
    <w:rsid w:val="13E03C90"/>
    <w:rsid w:val="13E8C209"/>
    <w:rsid w:val="13F8B429"/>
    <w:rsid w:val="1408B744"/>
    <w:rsid w:val="142D834F"/>
    <w:rsid w:val="142F815B"/>
    <w:rsid w:val="143C9CD3"/>
    <w:rsid w:val="1447D5DF"/>
    <w:rsid w:val="1450EE69"/>
    <w:rsid w:val="146FE12F"/>
    <w:rsid w:val="149D14B4"/>
    <w:rsid w:val="14A7812B"/>
    <w:rsid w:val="14DC5701"/>
    <w:rsid w:val="14ED4160"/>
    <w:rsid w:val="14FE362F"/>
    <w:rsid w:val="14FF950D"/>
    <w:rsid w:val="150D7194"/>
    <w:rsid w:val="152B4648"/>
    <w:rsid w:val="152B4648"/>
    <w:rsid w:val="1540F52D"/>
    <w:rsid w:val="154762A3"/>
    <w:rsid w:val="1548C43C"/>
    <w:rsid w:val="1552BE5B"/>
    <w:rsid w:val="156F62C0"/>
    <w:rsid w:val="1570BD0F"/>
    <w:rsid w:val="15769F51"/>
    <w:rsid w:val="1578D175"/>
    <w:rsid w:val="1585AFE5"/>
    <w:rsid w:val="159B90DF"/>
    <w:rsid w:val="159BA1CB"/>
    <w:rsid w:val="15A57CC2"/>
    <w:rsid w:val="15E09F0A"/>
    <w:rsid w:val="16251FA7"/>
    <w:rsid w:val="168849E9"/>
    <w:rsid w:val="1693F83A"/>
    <w:rsid w:val="16A37EFB"/>
    <w:rsid w:val="16AC4A17"/>
    <w:rsid w:val="16B918BD"/>
    <w:rsid w:val="16C0842C"/>
    <w:rsid w:val="16D968D1"/>
    <w:rsid w:val="16EEDB74"/>
    <w:rsid w:val="16F1083B"/>
    <w:rsid w:val="17105829"/>
    <w:rsid w:val="1744B96A"/>
    <w:rsid w:val="1749EEAD"/>
    <w:rsid w:val="17738229"/>
    <w:rsid w:val="17952FA6"/>
    <w:rsid w:val="1798C3A8"/>
    <w:rsid w:val="179A0E6A"/>
    <w:rsid w:val="17A287BA"/>
    <w:rsid w:val="17C5D99D"/>
    <w:rsid w:val="184B17C2"/>
    <w:rsid w:val="18644EEB"/>
    <w:rsid w:val="189A4406"/>
    <w:rsid w:val="18AAD1A9"/>
    <w:rsid w:val="18C16479"/>
    <w:rsid w:val="18E9451F"/>
    <w:rsid w:val="19258389"/>
    <w:rsid w:val="19555C0F"/>
    <w:rsid w:val="1962DEE8"/>
    <w:rsid w:val="19727814"/>
    <w:rsid w:val="19786B71"/>
    <w:rsid w:val="19B83E4F"/>
    <w:rsid w:val="19EDBDE5"/>
    <w:rsid w:val="1A19A45B"/>
    <w:rsid w:val="1A2000E5"/>
    <w:rsid w:val="1A202D24"/>
    <w:rsid w:val="1A21A595"/>
    <w:rsid w:val="1A24DAD2"/>
    <w:rsid w:val="1A324F2A"/>
    <w:rsid w:val="1A3D9D23"/>
    <w:rsid w:val="1A616076"/>
    <w:rsid w:val="1A68F824"/>
    <w:rsid w:val="1A92EA08"/>
    <w:rsid w:val="1AA2D76A"/>
    <w:rsid w:val="1AA2E9A0"/>
    <w:rsid w:val="1AB52596"/>
    <w:rsid w:val="1AB9B5B1"/>
    <w:rsid w:val="1ACCCC20"/>
    <w:rsid w:val="1ACE7D80"/>
    <w:rsid w:val="1B0DD017"/>
    <w:rsid w:val="1B0FAAA5"/>
    <w:rsid w:val="1B22F0D5"/>
    <w:rsid w:val="1B2E253C"/>
    <w:rsid w:val="1B30813B"/>
    <w:rsid w:val="1B3EDF31"/>
    <w:rsid w:val="1B5CE431"/>
    <w:rsid w:val="1BA682B6"/>
    <w:rsid w:val="1BAC5EC4"/>
    <w:rsid w:val="1BD0607D"/>
    <w:rsid w:val="1BD0607D"/>
    <w:rsid w:val="1BD09DB8"/>
    <w:rsid w:val="1BDC235D"/>
    <w:rsid w:val="1C6DF7AB"/>
    <w:rsid w:val="1C9203E4"/>
    <w:rsid w:val="1C959E9E"/>
    <w:rsid w:val="1C9D9A22"/>
    <w:rsid w:val="1CA6DDDE"/>
    <w:rsid w:val="1CC8641B"/>
    <w:rsid w:val="1CDC8886"/>
    <w:rsid w:val="1D0B5789"/>
    <w:rsid w:val="1D0D6511"/>
    <w:rsid w:val="1D13A72B"/>
    <w:rsid w:val="1D1D615A"/>
    <w:rsid w:val="1D32E234"/>
    <w:rsid w:val="1D600466"/>
    <w:rsid w:val="1DB9EBAB"/>
    <w:rsid w:val="1DC8A44F"/>
    <w:rsid w:val="1DD14F1F"/>
    <w:rsid w:val="1DE8E181"/>
    <w:rsid w:val="1DF48E59"/>
    <w:rsid w:val="1E0AAFA3"/>
    <w:rsid w:val="1E0C923A"/>
    <w:rsid w:val="1E17AEE3"/>
    <w:rsid w:val="1E6D4516"/>
    <w:rsid w:val="1E74F488"/>
    <w:rsid w:val="1E8BB932"/>
    <w:rsid w:val="1E902FEE"/>
    <w:rsid w:val="1EA6965D"/>
    <w:rsid w:val="1EF73A05"/>
    <w:rsid w:val="1F08B099"/>
    <w:rsid w:val="1F1B6D5E"/>
    <w:rsid w:val="1F23D41D"/>
    <w:rsid w:val="1F2F6819"/>
    <w:rsid w:val="1F7C00C8"/>
    <w:rsid w:val="1F875674"/>
    <w:rsid w:val="1F8EB3BF"/>
    <w:rsid w:val="1FFFC43A"/>
    <w:rsid w:val="20080F19"/>
    <w:rsid w:val="2016ADDB"/>
    <w:rsid w:val="20274655"/>
    <w:rsid w:val="202D6A0A"/>
    <w:rsid w:val="2036A44B"/>
    <w:rsid w:val="20537C62"/>
    <w:rsid w:val="20586A79"/>
    <w:rsid w:val="205B5F74"/>
    <w:rsid w:val="206472D3"/>
    <w:rsid w:val="20967BCD"/>
    <w:rsid w:val="20A00F20"/>
    <w:rsid w:val="20A7643A"/>
    <w:rsid w:val="20A7643A"/>
    <w:rsid w:val="20AAA7BB"/>
    <w:rsid w:val="20BA79D6"/>
    <w:rsid w:val="20C9D6CD"/>
    <w:rsid w:val="20D21603"/>
    <w:rsid w:val="20E87761"/>
    <w:rsid w:val="210CEFBE"/>
    <w:rsid w:val="210CEFBE"/>
    <w:rsid w:val="21224718"/>
    <w:rsid w:val="214E72D7"/>
    <w:rsid w:val="21538674"/>
    <w:rsid w:val="217669E4"/>
    <w:rsid w:val="21773B8A"/>
    <w:rsid w:val="21855AFD"/>
    <w:rsid w:val="218B2957"/>
    <w:rsid w:val="21C70F43"/>
    <w:rsid w:val="21D87F6D"/>
    <w:rsid w:val="21DF8FC0"/>
    <w:rsid w:val="21E74CD0"/>
    <w:rsid w:val="21F2382B"/>
    <w:rsid w:val="21F26015"/>
    <w:rsid w:val="21F535C3"/>
    <w:rsid w:val="222C51AB"/>
    <w:rsid w:val="22533D81"/>
    <w:rsid w:val="225D6DAC"/>
    <w:rsid w:val="22B54082"/>
    <w:rsid w:val="22BF8E88"/>
    <w:rsid w:val="230B770F"/>
    <w:rsid w:val="230B770F"/>
    <w:rsid w:val="230E16A9"/>
    <w:rsid w:val="23182D9F"/>
    <w:rsid w:val="231A6297"/>
    <w:rsid w:val="23342A8C"/>
    <w:rsid w:val="23410073"/>
    <w:rsid w:val="234A6658"/>
    <w:rsid w:val="2358E8BA"/>
    <w:rsid w:val="23604C7A"/>
    <w:rsid w:val="2363B331"/>
    <w:rsid w:val="23710FA2"/>
    <w:rsid w:val="239770ED"/>
    <w:rsid w:val="23A7D85D"/>
    <w:rsid w:val="23B08DDF"/>
    <w:rsid w:val="23C18A0F"/>
    <w:rsid w:val="23D35D46"/>
    <w:rsid w:val="23EB60C9"/>
    <w:rsid w:val="23FA1911"/>
    <w:rsid w:val="24381740"/>
    <w:rsid w:val="243DE616"/>
    <w:rsid w:val="2452FE78"/>
    <w:rsid w:val="2453EBCA"/>
    <w:rsid w:val="2459B6CE"/>
    <w:rsid w:val="245FD430"/>
    <w:rsid w:val="2486CAD8"/>
    <w:rsid w:val="24894674"/>
    <w:rsid w:val="249FCFDD"/>
    <w:rsid w:val="24C71DE4"/>
    <w:rsid w:val="24C7CD5C"/>
    <w:rsid w:val="24C99BAE"/>
    <w:rsid w:val="24D01A0F"/>
    <w:rsid w:val="24EA6CE7"/>
    <w:rsid w:val="24FC0710"/>
    <w:rsid w:val="25112ABB"/>
    <w:rsid w:val="25192790"/>
    <w:rsid w:val="25253E72"/>
    <w:rsid w:val="253E9EE6"/>
    <w:rsid w:val="25558B11"/>
    <w:rsid w:val="255A5D14"/>
    <w:rsid w:val="256798D6"/>
    <w:rsid w:val="2595BDA2"/>
    <w:rsid w:val="259E0BC9"/>
    <w:rsid w:val="25C8CA5A"/>
    <w:rsid w:val="25F639C5"/>
    <w:rsid w:val="261C090C"/>
    <w:rsid w:val="261C090C"/>
    <w:rsid w:val="261C9220"/>
    <w:rsid w:val="261C9220"/>
    <w:rsid w:val="26271ED6"/>
    <w:rsid w:val="26271ED6"/>
    <w:rsid w:val="2638DCE7"/>
    <w:rsid w:val="26588335"/>
    <w:rsid w:val="26588335"/>
    <w:rsid w:val="267CFC50"/>
    <w:rsid w:val="267CFC50"/>
    <w:rsid w:val="26828B84"/>
    <w:rsid w:val="26A41F79"/>
    <w:rsid w:val="26AB954D"/>
    <w:rsid w:val="26D2C8B8"/>
    <w:rsid w:val="26F74C2E"/>
    <w:rsid w:val="2700857E"/>
    <w:rsid w:val="271BC6B1"/>
    <w:rsid w:val="272D359D"/>
    <w:rsid w:val="27412E6B"/>
    <w:rsid w:val="274B3BAB"/>
    <w:rsid w:val="274D6F1C"/>
    <w:rsid w:val="278C7D36"/>
    <w:rsid w:val="27ADA4D6"/>
    <w:rsid w:val="27DBCF7E"/>
    <w:rsid w:val="27DDE4CD"/>
    <w:rsid w:val="27E6DCD6"/>
    <w:rsid w:val="281F56DC"/>
    <w:rsid w:val="28208922"/>
    <w:rsid w:val="28208922"/>
    <w:rsid w:val="284DFC38"/>
    <w:rsid w:val="2869C4DD"/>
    <w:rsid w:val="28743770"/>
    <w:rsid w:val="28A3FE59"/>
    <w:rsid w:val="28A853C4"/>
    <w:rsid w:val="28C6C455"/>
    <w:rsid w:val="28C707EF"/>
    <w:rsid w:val="28C779F1"/>
    <w:rsid w:val="28C779F1"/>
    <w:rsid w:val="28D7C805"/>
    <w:rsid w:val="28F03115"/>
    <w:rsid w:val="291AEF8C"/>
    <w:rsid w:val="29279861"/>
    <w:rsid w:val="29321593"/>
    <w:rsid w:val="294481B4"/>
    <w:rsid w:val="29586FB0"/>
    <w:rsid w:val="295AD894"/>
    <w:rsid w:val="296872AA"/>
    <w:rsid w:val="298E5CD4"/>
    <w:rsid w:val="29AF1787"/>
    <w:rsid w:val="29EEB745"/>
    <w:rsid w:val="2A0DD67B"/>
    <w:rsid w:val="2A15D4C0"/>
    <w:rsid w:val="2A279AF4"/>
    <w:rsid w:val="2A36905E"/>
    <w:rsid w:val="2A41360C"/>
    <w:rsid w:val="2A7B8D7A"/>
    <w:rsid w:val="2A845A1F"/>
    <w:rsid w:val="2A915529"/>
    <w:rsid w:val="2A9DA038"/>
    <w:rsid w:val="2AAAE5D2"/>
    <w:rsid w:val="2ABE25ED"/>
    <w:rsid w:val="2B08BA2E"/>
    <w:rsid w:val="2B17B80B"/>
    <w:rsid w:val="2B486ED9"/>
    <w:rsid w:val="2B4DFC6A"/>
    <w:rsid w:val="2B8E6701"/>
    <w:rsid w:val="2B92603A"/>
    <w:rsid w:val="2B92603A"/>
    <w:rsid w:val="2B9BA962"/>
    <w:rsid w:val="2BCD48A5"/>
    <w:rsid w:val="2BCD48A5"/>
    <w:rsid w:val="2BCE935A"/>
    <w:rsid w:val="2BDDDF83"/>
    <w:rsid w:val="2BEECBD4"/>
    <w:rsid w:val="2C0B3E16"/>
    <w:rsid w:val="2C2AEE25"/>
    <w:rsid w:val="2C585821"/>
    <w:rsid w:val="2C6A98D2"/>
    <w:rsid w:val="2CC50C06"/>
    <w:rsid w:val="2CCCD7C1"/>
    <w:rsid w:val="2D11BC54"/>
    <w:rsid w:val="2D13C2DE"/>
    <w:rsid w:val="2D23DCA2"/>
    <w:rsid w:val="2D924DD8"/>
    <w:rsid w:val="2DA91631"/>
    <w:rsid w:val="2DCDB368"/>
    <w:rsid w:val="2DCF5DAB"/>
    <w:rsid w:val="2DD74EA9"/>
    <w:rsid w:val="2DF13873"/>
    <w:rsid w:val="2E0BCA1F"/>
    <w:rsid w:val="2E18509A"/>
    <w:rsid w:val="2E50A34C"/>
    <w:rsid w:val="2E580F45"/>
    <w:rsid w:val="2E5A6391"/>
    <w:rsid w:val="2E5B0754"/>
    <w:rsid w:val="2E6344FA"/>
    <w:rsid w:val="2E724F8C"/>
    <w:rsid w:val="2E86B1F2"/>
    <w:rsid w:val="2EA26F25"/>
    <w:rsid w:val="2EC190B2"/>
    <w:rsid w:val="2ECC4583"/>
    <w:rsid w:val="2EF553A4"/>
    <w:rsid w:val="2F097725"/>
    <w:rsid w:val="2F22183D"/>
    <w:rsid w:val="2F22183D"/>
    <w:rsid w:val="2F2CD235"/>
    <w:rsid w:val="2F2E5F7A"/>
    <w:rsid w:val="2F60BF52"/>
    <w:rsid w:val="2F689FEB"/>
    <w:rsid w:val="2F79783B"/>
    <w:rsid w:val="2F9B23CE"/>
    <w:rsid w:val="2FA5B789"/>
    <w:rsid w:val="2FA8A6FC"/>
    <w:rsid w:val="2FB442B2"/>
    <w:rsid w:val="2FBFFC18"/>
    <w:rsid w:val="2FDCF45A"/>
    <w:rsid w:val="2FE9DD6A"/>
    <w:rsid w:val="2FED830E"/>
    <w:rsid w:val="301910B8"/>
    <w:rsid w:val="304094D4"/>
    <w:rsid w:val="3048A42D"/>
    <w:rsid w:val="307FEF82"/>
    <w:rsid w:val="3089020C"/>
    <w:rsid w:val="30A919B3"/>
    <w:rsid w:val="30C7ADCE"/>
    <w:rsid w:val="30E06E2B"/>
    <w:rsid w:val="30E0BC44"/>
    <w:rsid w:val="30F799DE"/>
    <w:rsid w:val="30FA484F"/>
    <w:rsid w:val="30FA8574"/>
    <w:rsid w:val="31098839"/>
    <w:rsid w:val="31203576"/>
    <w:rsid w:val="3139C009"/>
    <w:rsid w:val="313EFB7C"/>
    <w:rsid w:val="314200FA"/>
    <w:rsid w:val="3149D402"/>
    <w:rsid w:val="315CAA41"/>
    <w:rsid w:val="3164D874"/>
    <w:rsid w:val="3173DBAC"/>
    <w:rsid w:val="31765F9D"/>
    <w:rsid w:val="3195076C"/>
    <w:rsid w:val="31F0F807"/>
    <w:rsid w:val="31F1030F"/>
    <w:rsid w:val="3208B8B2"/>
    <w:rsid w:val="324CFAEA"/>
    <w:rsid w:val="32519572"/>
    <w:rsid w:val="3269062F"/>
    <w:rsid w:val="3269ED15"/>
    <w:rsid w:val="326B82C1"/>
    <w:rsid w:val="3275EDC8"/>
    <w:rsid w:val="32820C7B"/>
    <w:rsid w:val="3290D02E"/>
    <w:rsid w:val="32915751"/>
    <w:rsid w:val="3295E05B"/>
    <w:rsid w:val="32D05DEB"/>
    <w:rsid w:val="32E0CB09"/>
    <w:rsid w:val="32ECA49D"/>
    <w:rsid w:val="330ABBFB"/>
    <w:rsid w:val="3323092A"/>
    <w:rsid w:val="333310D5"/>
    <w:rsid w:val="3333305A"/>
    <w:rsid w:val="3336D549"/>
    <w:rsid w:val="3339CF82"/>
    <w:rsid w:val="3339CF82"/>
    <w:rsid w:val="334E2979"/>
    <w:rsid w:val="335291AF"/>
    <w:rsid w:val="335291AF"/>
    <w:rsid w:val="336E10F9"/>
    <w:rsid w:val="33A2BD16"/>
    <w:rsid w:val="33A8325C"/>
    <w:rsid w:val="33C658A2"/>
    <w:rsid w:val="33C9E450"/>
    <w:rsid w:val="33CED1FC"/>
    <w:rsid w:val="33F1CE93"/>
    <w:rsid w:val="340B3185"/>
    <w:rsid w:val="34547384"/>
    <w:rsid w:val="3467393F"/>
    <w:rsid w:val="34843C9C"/>
    <w:rsid w:val="34918CD6"/>
    <w:rsid w:val="34974E22"/>
    <w:rsid w:val="34AB6499"/>
    <w:rsid w:val="34E43F7B"/>
    <w:rsid w:val="34F5CB40"/>
    <w:rsid w:val="354E5BB3"/>
    <w:rsid w:val="35601D7D"/>
    <w:rsid w:val="356DD45C"/>
    <w:rsid w:val="357CD6C1"/>
    <w:rsid w:val="357FDB70"/>
    <w:rsid w:val="35897654"/>
    <w:rsid w:val="35897654"/>
    <w:rsid w:val="35A86881"/>
    <w:rsid w:val="35D45664"/>
    <w:rsid w:val="35FD028F"/>
    <w:rsid w:val="360D5D77"/>
    <w:rsid w:val="3621FC97"/>
    <w:rsid w:val="362F5B40"/>
    <w:rsid w:val="3652FE76"/>
    <w:rsid w:val="3659DF07"/>
    <w:rsid w:val="3664BC7D"/>
    <w:rsid w:val="367F2E8E"/>
    <w:rsid w:val="369CBD64"/>
    <w:rsid w:val="36E103CA"/>
    <w:rsid w:val="37132024"/>
    <w:rsid w:val="372D71A8"/>
    <w:rsid w:val="3738C8FA"/>
    <w:rsid w:val="3741A994"/>
    <w:rsid w:val="3760DA19"/>
    <w:rsid w:val="377C4CB2"/>
    <w:rsid w:val="37823973"/>
    <w:rsid w:val="37923E31"/>
    <w:rsid w:val="379CE954"/>
    <w:rsid w:val="37A54D67"/>
    <w:rsid w:val="37BACE44"/>
    <w:rsid w:val="37C6B12D"/>
    <w:rsid w:val="37C6CD80"/>
    <w:rsid w:val="37C8FE8D"/>
    <w:rsid w:val="37DAEBFD"/>
    <w:rsid w:val="37FDD6B6"/>
    <w:rsid w:val="3804B6F0"/>
    <w:rsid w:val="3808ED54"/>
    <w:rsid w:val="387E93AD"/>
    <w:rsid w:val="3884FC10"/>
    <w:rsid w:val="3886D6ED"/>
    <w:rsid w:val="38886F21"/>
    <w:rsid w:val="389550DF"/>
    <w:rsid w:val="38B10180"/>
    <w:rsid w:val="38C8944E"/>
    <w:rsid w:val="38F978B7"/>
    <w:rsid w:val="39003796"/>
    <w:rsid w:val="3909DBE7"/>
    <w:rsid w:val="391834E9"/>
    <w:rsid w:val="3958EA1B"/>
    <w:rsid w:val="396DE747"/>
    <w:rsid w:val="3996F281"/>
    <w:rsid w:val="39A5C656"/>
    <w:rsid w:val="39B896A0"/>
    <w:rsid w:val="39C1DE00"/>
    <w:rsid w:val="39DA2692"/>
    <w:rsid w:val="39DE9327"/>
    <w:rsid w:val="39E1F94A"/>
    <w:rsid w:val="3A119E0B"/>
    <w:rsid w:val="3A1B8FF1"/>
    <w:rsid w:val="3A267646"/>
    <w:rsid w:val="3A2744E8"/>
    <w:rsid w:val="3A2E6596"/>
    <w:rsid w:val="3A3B1227"/>
    <w:rsid w:val="3A4301D4"/>
    <w:rsid w:val="3A6640AD"/>
    <w:rsid w:val="3B03C663"/>
    <w:rsid w:val="3B1FA79E"/>
    <w:rsid w:val="3B22E858"/>
    <w:rsid w:val="3B3662D9"/>
    <w:rsid w:val="3B37D483"/>
    <w:rsid w:val="3B4A294F"/>
    <w:rsid w:val="3B4BD2EE"/>
    <w:rsid w:val="3B57DED7"/>
    <w:rsid w:val="3B5FCE78"/>
    <w:rsid w:val="3B68F233"/>
    <w:rsid w:val="3B921478"/>
    <w:rsid w:val="3B9F7B1F"/>
    <w:rsid w:val="3BFB1224"/>
    <w:rsid w:val="3BFC7579"/>
    <w:rsid w:val="3BFDEF4A"/>
    <w:rsid w:val="3C000A29"/>
    <w:rsid w:val="3C2CAB05"/>
    <w:rsid w:val="3C2F0297"/>
    <w:rsid w:val="3C6227D2"/>
    <w:rsid w:val="3C66A8BF"/>
    <w:rsid w:val="3CD9EA40"/>
    <w:rsid w:val="3CE5BDC7"/>
    <w:rsid w:val="3CE965BD"/>
    <w:rsid w:val="3D00D22C"/>
    <w:rsid w:val="3D4DB1A8"/>
    <w:rsid w:val="3D670946"/>
    <w:rsid w:val="3D670946"/>
    <w:rsid w:val="3D7B8A71"/>
    <w:rsid w:val="3D943E9B"/>
    <w:rsid w:val="3DCD8DF6"/>
    <w:rsid w:val="3DCD8DF6"/>
    <w:rsid w:val="3DEA94E6"/>
    <w:rsid w:val="3E4AE91D"/>
    <w:rsid w:val="3E565933"/>
    <w:rsid w:val="3E880B31"/>
    <w:rsid w:val="3EB4ADF6"/>
    <w:rsid w:val="3ED7525E"/>
    <w:rsid w:val="3F2886A6"/>
    <w:rsid w:val="3F4F4EA9"/>
    <w:rsid w:val="3F96C979"/>
    <w:rsid w:val="3FAE5014"/>
    <w:rsid w:val="3FB6BDBA"/>
    <w:rsid w:val="3FC5B91A"/>
    <w:rsid w:val="40055B8A"/>
    <w:rsid w:val="40078A05"/>
    <w:rsid w:val="4032ED42"/>
    <w:rsid w:val="4058539B"/>
    <w:rsid w:val="40AA940A"/>
    <w:rsid w:val="40ADBF8A"/>
    <w:rsid w:val="40B041C6"/>
    <w:rsid w:val="40EEB98E"/>
    <w:rsid w:val="40F49DE5"/>
    <w:rsid w:val="40F664EA"/>
    <w:rsid w:val="41122FE5"/>
    <w:rsid w:val="411E87DA"/>
    <w:rsid w:val="4126999A"/>
    <w:rsid w:val="412DA84A"/>
    <w:rsid w:val="4137B650"/>
    <w:rsid w:val="414A9A99"/>
    <w:rsid w:val="4167C91C"/>
    <w:rsid w:val="4167C91C"/>
    <w:rsid w:val="419A4582"/>
    <w:rsid w:val="41D12A13"/>
    <w:rsid w:val="41D521F8"/>
    <w:rsid w:val="4206D123"/>
    <w:rsid w:val="421D052A"/>
    <w:rsid w:val="42262A62"/>
    <w:rsid w:val="423A5470"/>
    <w:rsid w:val="424000FE"/>
    <w:rsid w:val="4260C5D4"/>
    <w:rsid w:val="4263ADE0"/>
    <w:rsid w:val="426FA84E"/>
    <w:rsid w:val="4271363D"/>
    <w:rsid w:val="4288E1BC"/>
    <w:rsid w:val="4298DE4D"/>
    <w:rsid w:val="42A10F44"/>
    <w:rsid w:val="42C02D59"/>
    <w:rsid w:val="42CCABB1"/>
    <w:rsid w:val="42F8C492"/>
    <w:rsid w:val="430195E4"/>
    <w:rsid w:val="430AD03F"/>
    <w:rsid w:val="431BC6CE"/>
    <w:rsid w:val="4368533E"/>
    <w:rsid w:val="43C904E9"/>
    <w:rsid w:val="43D46DD1"/>
    <w:rsid w:val="43D68D0C"/>
    <w:rsid w:val="4401D75D"/>
    <w:rsid w:val="440E3508"/>
    <w:rsid w:val="441C3DF9"/>
    <w:rsid w:val="4424493F"/>
    <w:rsid w:val="44293EAB"/>
    <w:rsid w:val="443D779D"/>
    <w:rsid w:val="444DE72D"/>
    <w:rsid w:val="447A5651"/>
    <w:rsid w:val="447F19E4"/>
    <w:rsid w:val="44A173A5"/>
    <w:rsid w:val="44B24AE7"/>
    <w:rsid w:val="44C85000"/>
    <w:rsid w:val="44C8CEB8"/>
    <w:rsid w:val="45526A91"/>
    <w:rsid w:val="455B6DF7"/>
    <w:rsid w:val="45A1B89A"/>
    <w:rsid w:val="45C09126"/>
    <w:rsid w:val="45CB1CF0"/>
    <w:rsid w:val="45D921FA"/>
    <w:rsid w:val="45DC9275"/>
    <w:rsid w:val="45E0D660"/>
    <w:rsid w:val="46112611"/>
    <w:rsid w:val="461AEA59"/>
    <w:rsid w:val="46206C00"/>
    <w:rsid w:val="4624EA85"/>
    <w:rsid w:val="46500F7D"/>
    <w:rsid w:val="465D0956"/>
    <w:rsid w:val="465D18C7"/>
    <w:rsid w:val="465EF78C"/>
    <w:rsid w:val="4666EB74"/>
    <w:rsid w:val="466DDC1B"/>
    <w:rsid w:val="4690F728"/>
    <w:rsid w:val="46E6228D"/>
    <w:rsid w:val="470204EB"/>
    <w:rsid w:val="471606A7"/>
    <w:rsid w:val="473524A9"/>
    <w:rsid w:val="4741A428"/>
    <w:rsid w:val="4747D098"/>
    <w:rsid w:val="47529585"/>
    <w:rsid w:val="476AA213"/>
    <w:rsid w:val="476E1BAC"/>
    <w:rsid w:val="477AC0D9"/>
    <w:rsid w:val="477D1BD9"/>
    <w:rsid w:val="478384FD"/>
    <w:rsid w:val="478BDDC7"/>
    <w:rsid w:val="47958A3B"/>
    <w:rsid w:val="479CB901"/>
    <w:rsid w:val="47B12FED"/>
    <w:rsid w:val="47CC2D07"/>
    <w:rsid w:val="47F24FD0"/>
    <w:rsid w:val="48289CA4"/>
    <w:rsid w:val="483DEBD0"/>
    <w:rsid w:val="483FBD43"/>
    <w:rsid w:val="484890C4"/>
    <w:rsid w:val="485289BE"/>
    <w:rsid w:val="4854E825"/>
    <w:rsid w:val="485D0332"/>
    <w:rsid w:val="485D0332"/>
    <w:rsid w:val="4872A421"/>
    <w:rsid w:val="48C436F3"/>
    <w:rsid w:val="49466E7D"/>
    <w:rsid w:val="49482ADC"/>
    <w:rsid w:val="497E7FDB"/>
    <w:rsid w:val="49DCEFC6"/>
    <w:rsid w:val="49E09CDF"/>
    <w:rsid w:val="4A4638A3"/>
    <w:rsid w:val="4A58A43D"/>
    <w:rsid w:val="4A5AF9DC"/>
    <w:rsid w:val="4A645188"/>
    <w:rsid w:val="4A674876"/>
    <w:rsid w:val="4A8465F9"/>
    <w:rsid w:val="4A8465F9"/>
    <w:rsid w:val="4A8A3779"/>
    <w:rsid w:val="4AA47972"/>
    <w:rsid w:val="4AAC3623"/>
    <w:rsid w:val="4AB915A6"/>
    <w:rsid w:val="4ABDB7C6"/>
    <w:rsid w:val="4AE29F80"/>
    <w:rsid w:val="4AEAA5DF"/>
    <w:rsid w:val="4B07C491"/>
    <w:rsid w:val="4B0BEB36"/>
    <w:rsid w:val="4B14158E"/>
    <w:rsid w:val="4B15BF15"/>
    <w:rsid w:val="4B2E6B7A"/>
    <w:rsid w:val="4B4E506E"/>
    <w:rsid w:val="4B763E05"/>
    <w:rsid w:val="4B844C57"/>
    <w:rsid w:val="4BAD8F64"/>
    <w:rsid w:val="4BCD3962"/>
    <w:rsid w:val="4BD1160E"/>
    <w:rsid w:val="4BD1F1D4"/>
    <w:rsid w:val="4BD1F1D4"/>
    <w:rsid w:val="4C0440C0"/>
    <w:rsid w:val="4C474394"/>
    <w:rsid w:val="4C7DD65A"/>
    <w:rsid w:val="4C970858"/>
    <w:rsid w:val="4C970858"/>
    <w:rsid w:val="4CA078C3"/>
    <w:rsid w:val="4CDCA248"/>
    <w:rsid w:val="4CDE7E9A"/>
    <w:rsid w:val="4CE55083"/>
    <w:rsid w:val="4D238478"/>
    <w:rsid w:val="4D74F145"/>
    <w:rsid w:val="4D77AFF9"/>
    <w:rsid w:val="4D8042EC"/>
    <w:rsid w:val="4DA9834D"/>
    <w:rsid w:val="4DCD7DA6"/>
    <w:rsid w:val="4DE5E776"/>
    <w:rsid w:val="4DE881F0"/>
    <w:rsid w:val="4DF0274A"/>
    <w:rsid w:val="4DF61AE3"/>
    <w:rsid w:val="4E099E6C"/>
    <w:rsid w:val="4E0DC37A"/>
    <w:rsid w:val="4E136DA1"/>
    <w:rsid w:val="4E3B83DF"/>
    <w:rsid w:val="4E4840B9"/>
    <w:rsid w:val="4E5C313F"/>
    <w:rsid w:val="4E7E1170"/>
    <w:rsid w:val="4E9A3F9F"/>
    <w:rsid w:val="4EB9969B"/>
    <w:rsid w:val="4EB9969B"/>
    <w:rsid w:val="4EBD0224"/>
    <w:rsid w:val="4ED9AD06"/>
    <w:rsid w:val="4EDC9EBA"/>
    <w:rsid w:val="4EE6B768"/>
    <w:rsid w:val="4EFB7CA9"/>
    <w:rsid w:val="4F02751E"/>
    <w:rsid w:val="4F1B4170"/>
    <w:rsid w:val="4F417EC2"/>
    <w:rsid w:val="4F547680"/>
    <w:rsid w:val="4FC9B80B"/>
    <w:rsid w:val="4FCA4DC5"/>
    <w:rsid w:val="4FCDEE51"/>
    <w:rsid w:val="5002CA1F"/>
    <w:rsid w:val="501D2DBC"/>
    <w:rsid w:val="506B972E"/>
    <w:rsid w:val="507F635C"/>
    <w:rsid w:val="508DD74B"/>
    <w:rsid w:val="508E441E"/>
    <w:rsid w:val="50A2355A"/>
    <w:rsid w:val="50B6A925"/>
    <w:rsid w:val="50B6A925"/>
    <w:rsid w:val="50B759E2"/>
    <w:rsid w:val="50CC2664"/>
    <w:rsid w:val="511E5896"/>
    <w:rsid w:val="5138DF66"/>
    <w:rsid w:val="5138DF66"/>
    <w:rsid w:val="514CBB95"/>
    <w:rsid w:val="51540364"/>
    <w:rsid w:val="5184EEA3"/>
    <w:rsid w:val="5194BAD4"/>
    <w:rsid w:val="519C4595"/>
    <w:rsid w:val="519C4595"/>
    <w:rsid w:val="51B2AF5D"/>
    <w:rsid w:val="51BC6CF4"/>
    <w:rsid w:val="51BFE0FB"/>
    <w:rsid w:val="52154523"/>
    <w:rsid w:val="523006AB"/>
    <w:rsid w:val="52384BE8"/>
    <w:rsid w:val="525CAB1E"/>
    <w:rsid w:val="52723057"/>
    <w:rsid w:val="527E45A0"/>
    <w:rsid w:val="528BE8E6"/>
    <w:rsid w:val="5294F6A0"/>
    <w:rsid w:val="52A1825A"/>
    <w:rsid w:val="52B589E9"/>
    <w:rsid w:val="52B5FBBD"/>
    <w:rsid w:val="52CD2A54"/>
    <w:rsid w:val="52CE8599"/>
    <w:rsid w:val="52D4F17A"/>
    <w:rsid w:val="52D4F17A"/>
    <w:rsid w:val="52E4B32F"/>
    <w:rsid w:val="52EF1A32"/>
    <w:rsid w:val="52FD3463"/>
    <w:rsid w:val="53102323"/>
    <w:rsid w:val="53269D0B"/>
    <w:rsid w:val="534588DF"/>
    <w:rsid w:val="535369B7"/>
    <w:rsid w:val="535F9E26"/>
    <w:rsid w:val="53645B75"/>
    <w:rsid w:val="536BDE34"/>
    <w:rsid w:val="539D35FF"/>
    <w:rsid w:val="53B66F02"/>
    <w:rsid w:val="53C42423"/>
    <w:rsid w:val="53E2769D"/>
    <w:rsid w:val="53E684A0"/>
    <w:rsid w:val="53F59530"/>
    <w:rsid w:val="54042665"/>
    <w:rsid w:val="540FED88"/>
    <w:rsid w:val="542A1DD9"/>
    <w:rsid w:val="542FE70A"/>
    <w:rsid w:val="5462B9A9"/>
    <w:rsid w:val="54A77677"/>
    <w:rsid w:val="54BAAF9D"/>
    <w:rsid w:val="54CA1E5E"/>
    <w:rsid w:val="54E5A811"/>
    <w:rsid w:val="551D31A4"/>
    <w:rsid w:val="551D31A4"/>
    <w:rsid w:val="551DE6F5"/>
    <w:rsid w:val="5534982B"/>
    <w:rsid w:val="55453FB8"/>
    <w:rsid w:val="5546CF90"/>
    <w:rsid w:val="5564C97F"/>
    <w:rsid w:val="55680A0F"/>
    <w:rsid w:val="55680A0F"/>
    <w:rsid w:val="559124F2"/>
    <w:rsid w:val="55A59C11"/>
    <w:rsid w:val="55B0C448"/>
    <w:rsid w:val="55C09C49"/>
    <w:rsid w:val="55DD2CE8"/>
    <w:rsid w:val="5604746D"/>
    <w:rsid w:val="564F3DFA"/>
    <w:rsid w:val="565C9F0B"/>
    <w:rsid w:val="566771CD"/>
    <w:rsid w:val="566E621A"/>
    <w:rsid w:val="567ADD54"/>
    <w:rsid w:val="567F65CD"/>
    <w:rsid w:val="56963B75"/>
    <w:rsid w:val="56A16BAC"/>
    <w:rsid w:val="56B51994"/>
    <w:rsid w:val="56C69546"/>
    <w:rsid w:val="56F6E38E"/>
    <w:rsid w:val="5717A3B7"/>
    <w:rsid w:val="571A2EB7"/>
    <w:rsid w:val="572E7295"/>
    <w:rsid w:val="57357AB1"/>
    <w:rsid w:val="5752BE30"/>
    <w:rsid w:val="57EFC879"/>
    <w:rsid w:val="5802BD9C"/>
    <w:rsid w:val="580C9D2B"/>
    <w:rsid w:val="5822A714"/>
    <w:rsid w:val="582F7784"/>
    <w:rsid w:val="58328238"/>
    <w:rsid w:val="584F660B"/>
    <w:rsid w:val="58649E6C"/>
    <w:rsid w:val="5869A1EA"/>
    <w:rsid w:val="587EC37E"/>
    <w:rsid w:val="5893A84B"/>
    <w:rsid w:val="58AD7E3C"/>
    <w:rsid w:val="58B0B41C"/>
    <w:rsid w:val="58DC5C6F"/>
    <w:rsid w:val="58FDFFD5"/>
    <w:rsid w:val="59117835"/>
    <w:rsid w:val="59185455"/>
    <w:rsid w:val="5934AFF6"/>
    <w:rsid w:val="59394335"/>
    <w:rsid w:val="593D24FF"/>
    <w:rsid w:val="594F5410"/>
    <w:rsid w:val="595B6777"/>
    <w:rsid w:val="5973F70F"/>
    <w:rsid w:val="59A2CC18"/>
    <w:rsid w:val="59A417A8"/>
    <w:rsid w:val="59B873AB"/>
    <w:rsid w:val="59FB553A"/>
    <w:rsid w:val="5A00123F"/>
    <w:rsid w:val="5A37CDB8"/>
    <w:rsid w:val="5A51E7E6"/>
    <w:rsid w:val="5A536EB7"/>
    <w:rsid w:val="5A6D2D67"/>
    <w:rsid w:val="5A8410AB"/>
    <w:rsid w:val="5A992629"/>
    <w:rsid w:val="5AA40189"/>
    <w:rsid w:val="5ADBE2BE"/>
    <w:rsid w:val="5AE03DD4"/>
    <w:rsid w:val="5AE34811"/>
    <w:rsid w:val="5AFE1EF2"/>
    <w:rsid w:val="5B352AE6"/>
    <w:rsid w:val="5B4204BA"/>
    <w:rsid w:val="5BAA1A7D"/>
    <w:rsid w:val="5C0E8F99"/>
    <w:rsid w:val="5C161661"/>
    <w:rsid w:val="5C730540"/>
    <w:rsid w:val="5C748748"/>
    <w:rsid w:val="5CA241C4"/>
    <w:rsid w:val="5CA6E016"/>
    <w:rsid w:val="5D3773DC"/>
    <w:rsid w:val="5D4277C2"/>
    <w:rsid w:val="5D546362"/>
    <w:rsid w:val="5D96D409"/>
    <w:rsid w:val="5D96D409"/>
    <w:rsid w:val="5E04EB51"/>
    <w:rsid w:val="5E56ECA5"/>
    <w:rsid w:val="5E5FE9BD"/>
    <w:rsid w:val="5E7FD6CB"/>
    <w:rsid w:val="5E996CC4"/>
    <w:rsid w:val="5EA74E7E"/>
    <w:rsid w:val="5EE09A77"/>
    <w:rsid w:val="5EEF7D7C"/>
    <w:rsid w:val="5EF5874F"/>
    <w:rsid w:val="5F18C7C2"/>
    <w:rsid w:val="5F1DDAA5"/>
    <w:rsid w:val="5F523EA7"/>
    <w:rsid w:val="5F7BCB62"/>
    <w:rsid w:val="5F9C21BC"/>
    <w:rsid w:val="5F9EF2A1"/>
    <w:rsid w:val="5FA0015C"/>
    <w:rsid w:val="5FADCB20"/>
    <w:rsid w:val="5FB93F75"/>
    <w:rsid w:val="5FD4C234"/>
    <w:rsid w:val="5FFB0AED"/>
    <w:rsid w:val="5FFB0AED"/>
    <w:rsid w:val="602BC300"/>
    <w:rsid w:val="6047A1F6"/>
    <w:rsid w:val="607274E6"/>
    <w:rsid w:val="6078340E"/>
    <w:rsid w:val="60B443D6"/>
    <w:rsid w:val="60BF756B"/>
    <w:rsid w:val="60C8CD0A"/>
    <w:rsid w:val="60CC746D"/>
    <w:rsid w:val="60E78C62"/>
    <w:rsid w:val="60E78C62"/>
    <w:rsid w:val="60F72BB5"/>
    <w:rsid w:val="60FABF88"/>
    <w:rsid w:val="60FE0E9C"/>
    <w:rsid w:val="6107364D"/>
    <w:rsid w:val="610F7438"/>
    <w:rsid w:val="612CA787"/>
    <w:rsid w:val="615EE877"/>
    <w:rsid w:val="61836A2B"/>
    <w:rsid w:val="6191739B"/>
    <w:rsid w:val="61B4EC04"/>
    <w:rsid w:val="61B6285D"/>
    <w:rsid w:val="61FFC54F"/>
    <w:rsid w:val="62076FE3"/>
    <w:rsid w:val="620C54C7"/>
    <w:rsid w:val="6215BD28"/>
    <w:rsid w:val="62201C31"/>
    <w:rsid w:val="623D4CAC"/>
    <w:rsid w:val="624F5154"/>
    <w:rsid w:val="626F5C11"/>
    <w:rsid w:val="6285CCBF"/>
    <w:rsid w:val="628B2D2E"/>
    <w:rsid w:val="6295E508"/>
    <w:rsid w:val="629B41D6"/>
    <w:rsid w:val="62A54396"/>
    <w:rsid w:val="62A7F2DB"/>
    <w:rsid w:val="62B0E91C"/>
    <w:rsid w:val="62BC17D5"/>
    <w:rsid w:val="62BC5377"/>
    <w:rsid w:val="62E35EA7"/>
    <w:rsid w:val="6328F134"/>
    <w:rsid w:val="632B685D"/>
    <w:rsid w:val="633D8D86"/>
    <w:rsid w:val="638A1429"/>
    <w:rsid w:val="63984D93"/>
    <w:rsid w:val="63A98F64"/>
    <w:rsid w:val="63AEA4D6"/>
    <w:rsid w:val="63D51804"/>
    <w:rsid w:val="63D7A809"/>
    <w:rsid w:val="63F0C2A5"/>
    <w:rsid w:val="64149689"/>
    <w:rsid w:val="6472E130"/>
    <w:rsid w:val="647D23A2"/>
    <w:rsid w:val="64ABD6C0"/>
    <w:rsid w:val="64D4ECA6"/>
    <w:rsid w:val="64DECB34"/>
    <w:rsid w:val="64E35520"/>
    <w:rsid w:val="64EDA18C"/>
    <w:rsid w:val="64FBD3B2"/>
    <w:rsid w:val="65082FD9"/>
    <w:rsid w:val="651301AB"/>
    <w:rsid w:val="65179D16"/>
    <w:rsid w:val="6522CC62"/>
    <w:rsid w:val="6522CC62"/>
    <w:rsid w:val="6532A010"/>
    <w:rsid w:val="653A75A0"/>
    <w:rsid w:val="65400616"/>
    <w:rsid w:val="656F449A"/>
    <w:rsid w:val="656FE79C"/>
    <w:rsid w:val="65843C96"/>
    <w:rsid w:val="65958CD1"/>
    <w:rsid w:val="65AAC680"/>
    <w:rsid w:val="65CD7BA6"/>
    <w:rsid w:val="65D7212C"/>
    <w:rsid w:val="65DFB041"/>
    <w:rsid w:val="65DFF8B8"/>
    <w:rsid w:val="6623EB24"/>
    <w:rsid w:val="6632D29C"/>
    <w:rsid w:val="664046A5"/>
    <w:rsid w:val="665F09B5"/>
    <w:rsid w:val="665F9E1C"/>
    <w:rsid w:val="66818605"/>
    <w:rsid w:val="6695CB12"/>
    <w:rsid w:val="66B60636"/>
    <w:rsid w:val="66C43850"/>
    <w:rsid w:val="671BE811"/>
    <w:rsid w:val="67310B75"/>
    <w:rsid w:val="6731AB45"/>
    <w:rsid w:val="67336D0C"/>
    <w:rsid w:val="67336D0C"/>
    <w:rsid w:val="6742267B"/>
    <w:rsid w:val="675E2D7C"/>
    <w:rsid w:val="67A5CBA1"/>
    <w:rsid w:val="67B0A3C8"/>
    <w:rsid w:val="67C2EA15"/>
    <w:rsid w:val="67CCE9D5"/>
    <w:rsid w:val="67D3C79F"/>
    <w:rsid w:val="67DCFF6E"/>
    <w:rsid w:val="67DFC359"/>
    <w:rsid w:val="67E6309D"/>
    <w:rsid w:val="67EB1312"/>
    <w:rsid w:val="68067B10"/>
    <w:rsid w:val="6814B121"/>
    <w:rsid w:val="681E2E25"/>
    <w:rsid w:val="6844E951"/>
    <w:rsid w:val="6876B7A6"/>
    <w:rsid w:val="687A51B5"/>
    <w:rsid w:val="68C5B028"/>
    <w:rsid w:val="68E4549F"/>
    <w:rsid w:val="68EFCFDA"/>
    <w:rsid w:val="6909212C"/>
    <w:rsid w:val="69175588"/>
    <w:rsid w:val="699AA844"/>
    <w:rsid w:val="69B2AE0B"/>
    <w:rsid w:val="69B84672"/>
    <w:rsid w:val="69D2027D"/>
    <w:rsid w:val="69D3C577"/>
    <w:rsid w:val="69D73F2E"/>
    <w:rsid w:val="69D93219"/>
    <w:rsid w:val="69D9E7C9"/>
    <w:rsid w:val="69E01CBF"/>
    <w:rsid w:val="6A07DA53"/>
    <w:rsid w:val="6A2C6273"/>
    <w:rsid w:val="6A87A231"/>
    <w:rsid w:val="6A8B60A4"/>
    <w:rsid w:val="6A8B60A4"/>
    <w:rsid w:val="6A91AD79"/>
    <w:rsid w:val="6AB9581D"/>
    <w:rsid w:val="6AD2CE4F"/>
    <w:rsid w:val="6AD621DA"/>
    <w:rsid w:val="6B1347A1"/>
    <w:rsid w:val="6B177232"/>
    <w:rsid w:val="6B6C47DB"/>
    <w:rsid w:val="6B77FAB9"/>
    <w:rsid w:val="6B77FAB9"/>
    <w:rsid w:val="6BA79518"/>
    <w:rsid w:val="6BAE7795"/>
    <w:rsid w:val="6BB972BB"/>
    <w:rsid w:val="6BC4F5AF"/>
    <w:rsid w:val="6BE980AA"/>
    <w:rsid w:val="6BEAFDD5"/>
    <w:rsid w:val="6BF9DAE9"/>
    <w:rsid w:val="6BFC91EB"/>
    <w:rsid w:val="6C30B54B"/>
    <w:rsid w:val="6C30B54B"/>
    <w:rsid w:val="6C3E2698"/>
    <w:rsid w:val="6C478234"/>
    <w:rsid w:val="6C575462"/>
    <w:rsid w:val="6C8F11D0"/>
    <w:rsid w:val="6C95EC30"/>
    <w:rsid w:val="6CA3C2E3"/>
    <w:rsid w:val="6CA58210"/>
    <w:rsid w:val="6CA89D3D"/>
    <w:rsid w:val="6CBECE21"/>
    <w:rsid w:val="6CC1231D"/>
    <w:rsid w:val="6CCFE41F"/>
    <w:rsid w:val="6CDEEC6D"/>
    <w:rsid w:val="6CF5B69D"/>
    <w:rsid w:val="6D1653E9"/>
    <w:rsid w:val="6D1727F1"/>
    <w:rsid w:val="6D227CFA"/>
    <w:rsid w:val="6D4E796E"/>
    <w:rsid w:val="6D4E796E"/>
    <w:rsid w:val="6D5B8E66"/>
    <w:rsid w:val="6D8BB333"/>
    <w:rsid w:val="6DBC560D"/>
    <w:rsid w:val="6DCF533E"/>
    <w:rsid w:val="6DD38A94"/>
    <w:rsid w:val="6E194601"/>
    <w:rsid w:val="6E2C8C22"/>
    <w:rsid w:val="6E33FB57"/>
    <w:rsid w:val="6E4EE340"/>
    <w:rsid w:val="6E5F7C14"/>
    <w:rsid w:val="6E61677F"/>
    <w:rsid w:val="6E6578FE"/>
    <w:rsid w:val="6E7D8381"/>
    <w:rsid w:val="6E92CDE3"/>
    <w:rsid w:val="6EBDDAB1"/>
    <w:rsid w:val="6EF4778E"/>
    <w:rsid w:val="6F26BBC0"/>
    <w:rsid w:val="6F364128"/>
    <w:rsid w:val="6F42B9AC"/>
    <w:rsid w:val="6F5A3932"/>
    <w:rsid w:val="6F6FA083"/>
    <w:rsid w:val="6F96BCFB"/>
    <w:rsid w:val="6FBDF487"/>
    <w:rsid w:val="6FD54871"/>
    <w:rsid w:val="6FF9A47E"/>
    <w:rsid w:val="7004C9D3"/>
    <w:rsid w:val="705FCEDA"/>
    <w:rsid w:val="7071F33E"/>
    <w:rsid w:val="707DF4BA"/>
    <w:rsid w:val="7085B319"/>
    <w:rsid w:val="70876D2B"/>
    <w:rsid w:val="70A5D55A"/>
    <w:rsid w:val="70B32F66"/>
    <w:rsid w:val="70B62BB4"/>
    <w:rsid w:val="70B96AEF"/>
    <w:rsid w:val="70C1B59B"/>
    <w:rsid w:val="70CE09CD"/>
    <w:rsid w:val="70D2662C"/>
    <w:rsid w:val="70E034D6"/>
    <w:rsid w:val="70E681CA"/>
    <w:rsid w:val="70ECB1CF"/>
    <w:rsid w:val="7109E4B3"/>
    <w:rsid w:val="71410398"/>
    <w:rsid w:val="71616214"/>
    <w:rsid w:val="7179244B"/>
    <w:rsid w:val="717CAC83"/>
    <w:rsid w:val="71849288"/>
    <w:rsid w:val="71A3AD47"/>
    <w:rsid w:val="71A877A1"/>
    <w:rsid w:val="71B54819"/>
    <w:rsid w:val="71C7C5BA"/>
    <w:rsid w:val="71CB230C"/>
    <w:rsid w:val="71D0F7CF"/>
    <w:rsid w:val="71D10A18"/>
    <w:rsid w:val="71EDCB2E"/>
    <w:rsid w:val="721A5E85"/>
    <w:rsid w:val="721BE425"/>
    <w:rsid w:val="72592D29"/>
    <w:rsid w:val="725996DC"/>
    <w:rsid w:val="725B1AC5"/>
    <w:rsid w:val="725DE9D2"/>
    <w:rsid w:val="727B5D82"/>
    <w:rsid w:val="728B28CD"/>
    <w:rsid w:val="72963D3F"/>
    <w:rsid w:val="72A9A5A4"/>
    <w:rsid w:val="72F6E844"/>
    <w:rsid w:val="7307DCCC"/>
    <w:rsid w:val="731DAD23"/>
    <w:rsid w:val="731F807F"/>
    <w:rsid w:val="7320DA8A"/>
    <w:rsid w:val="7337F004"/>
    <w:rsid w:val="734AAEB7"/>
    <w:rsid w:val="73634A5E"/>
    <w:rsid w:val="736566D5"/>
    <w:rsid w:val="73871580"/>
    <w:rsid w:val="738FDC98"/>
    <w:rsid w:val="739C552E"/>
    <w:rsid w:val="73A81F69"/>
    <w:rsid w:val="73AE15BC"/>
    <w:rsid w:val="7426E667"/>
    <w:rsid w:val="742EA171"/>
    <w:rsid w:val="744DB4D5"/>
    <w:rsid w:val="745C4EFD"/>
    <w:rsid w:val="74A28762"/>
    <w:rsid w:val="74AF647F"/>
    <w:rsid w:val="7504038A"/>
    <w:rsid w:val="752EA589"/>
    <w:rsid w:val="75680E62"/>
    <w:rsid w:val="756DA545"/>
    <w:rsid w:val="758010AF"/>
    <w:rsid w:val="75983AFB"/>
    <w:rsid w:val="75A15167"/>
    <w:rsid w:val="75B103C4"/>
    <w:rsid w:val="75C17EA0"/>
    <w:rsid w:val="75E2C823"/>
    <w:rsid w:val="75F9D828"/>
    <w:rsid w:val="761D2AC4"/>
    <w:rsid w:val="76447488"/>
    <w:rsid w:val="764F5072"/>
    <w:rsid w:val="767DEBDA"/>
    <w:rsid w:val="768E7E8D"/>
    <w:rsid w:val="76E63A49"/>
    <w:rsid w:val="7737F2ED"/>
    <w:rsid w:val="774A652C"/>
    <w:rsid w:val="774EA6DD"/>
    <w:rsid w:val="7767E5F6"/>
    <w:rsid w:val="777E713A"/>
    <w:rsid w:val="7787BA08"/>
    <w:rsid w:val="77AD78E3"/>
    <w:rsid w:val="77E431BC"/>
    <w:rsid w:val="77EC897E"/>
    <w:rsid w:val="77FFA0DB"/>
    <w:rsid w:val="7821B4DB"/>
    <w:rsid w:val="7821B4DB"/>
    <w:rsid w:val="78370937"/>
    <w:rsid w:val="7841CAFB"/>
    <w:rsid w:val="7841CAFB"/>
    <w:rsid w:val="7875D976"/>
    <w:rsid w:val="788066DB"/>
    <w:rsid w:val="78822C6E"/>
    <w:rsid w:val="788A43FB"/>
    <w:rsid w:val="788F9333"/>
    <w:rsid w:val="78A5D010"/>
    <w:rsid w:val="78B74AFF"/>
    <w:rsid w:val="78BA1AA8"/>
    <w:rsid w:val="78BBE28D"/>
    <w:rsid w:val="78C1D887"/>
    <w:rsid w:val="78E65135"/>
    <w:rsid w:val="791113CE"/>
    <w:rsid w:val="791AC443"/>
    <w:rsid w:val="793B18E8"/>
    <w:rsid w:val="797574B4"/>
    <w:rsid w:val="797665B5"/>
    <w:rsid w:val="79A1BFBD"/>
    <w:rsid w:val="79CB9902"/>
    <w:rsid w:val="79CB9902"/>
    <w:rsid w:val="79CE5FF4"/>
    <w:rsid w:val="79D03A17"/>
    <w:rsid w:val="7A0DE8EA"/>
    <w:rsid w:val="7A287D30"/>
    <w:rsid w:val="7A3F467C"/>
    <w:rsid w:val="7A59ECA0"/>
    <w:rsid w:val="7A6C97E0"/>
    <w:rsid w:val="7AC43262"/>
    <w:rsid w:val="7ACE6C97"/>
    <w:rsid w:val="7AD1A2A7"/>
    <w:rsid w:val="7ADC0378"/>
    <w:rsid w:val="7B020EF3"/>
    <w:rsid w:val="7B0AC8E5"/>
    <w:rsid w:val="7B0AC8E5"/>
    <w:rsid w:val="7B170681"/>
    <w:rsid w:val="7B556FC3"/>
    <w:rsid w:val="7B738D54"/>
    <w:rsid w:val="7B8F9D5F"/>
    <w:rsid w:val="7BAB1DCE"/>
    <w:rsid w:val="7BAE317C"/>
    <w:rsid w:val="7BBA5630"/>
    <w:rsid w:val="7BC04104"/>
    <w:rsid w:val="7BD68064"/>
    <w:rsid w:val="7BDAD1FF"/>
    <w:rsid w:val="7C266C40"/>
    <w:rsid w:val="7C292E32"/>
    <w:rsid w:val="7C42AED6"/>
    <w:rsid w:val="7C53C89E"/>
    <w:rsid w:val="7C765B5E"/>
    <w:rsid w:val="7CB10DC6"/>
    <w:rsid w:val="7CBC671F"/>
    <w:rsid w:val="7CC30817"/>
    <w:rsid w:val="7CC49122"/>
    <w:rsid w:val="7CC4E541"/>
    <w:rsid w:val="7CD35683"/>
    <w:rsid w:val="7CD852C8"/>
    <w:rsid w:val="7CED4FB3"/>
    <w:rsid w:val="7D092CB3"/>
    <w:rsid w:val="7D618AF0"/>
    <w:rsid w:val="7D877A42"/>
    <w:rsid w:val="7D8ADEB3"/>
    <w:rsid w:val="7D9A0193"/>
    <w:rsid w:val="7DAF07A9"/>
    <w:rsid w:val="7DBE5409"/>
    <w:rsid w:val="7DD208D6"/>
    <w:rsid w:val="7DEC14CE"/>
    <w:rsid w:val="7DEC72CE"/>
    <w:rsid w:val="7DF33490"/>
    <w:rsid w:val="7DFB4BC3"/>
    <w:rsid w:val="7E04A70E"/>
    <w:rsid w:val="7E1CCEA8"/>
    <w:rsid w:val="7E330877"/>
    <w:rsid w:val="7E401B6B"/>
    <w:rsid w:val="7E4059F7"/>
    <w:rsid w:val="7E568B21"/>
    <w:rsid w:val="7E6AD351"/>
    <w:rsid w:val="7E96EB6E"/>
    <w:rsid w:val="7EBA6E59"/>
    <w:rsid w:val="7ED63052"/>
    <w:rsid w:val="7EFF48F6"/>
    <w:rsid w:val="7F0762FC"/>
    <w:rsid w:val="7F07A320"/>
    <w:rsid w:val="7F13740E"/>
    <w:rsid w:val="7F13C3DF"/>
    <w:rsid w:val="7F2BF0E3"/>
    <w:rsid w:val="7F3F5B82"/>
    <w:rsid w:val="7F5B0FF9"/>
    <w:rsid w:val="7FA62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849D9B"/>
  <w15:chartTrackingRefBased/>
  <w15:docId w15:val="{8F9A01DD-1C84-45EA-89B9-DD195487C6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Arial" w:hAnsi="Arial"/>
      <w:sz w:val="24"/>
    </w:rPr>
  </w:style>
  <w:style w:type="paragraph" w:styleId="Heading1">
    <w:name w:val="heading 1"/>
    <w:basedOn w:val="Normal"/>
    <w:next w:val="Normal"/>
    <w:qFormat/>
    <w:rsid w:val="004E19A6"/>
    <w:pPr>
      <w:keepNext/>
      <w:jc w:val="center"/>
      <w:outlineLvl w:val="0"/>
    </w:pPr>
    <w:rPr>
      <w:rFonts w:ascii="Times New Roman" w:hAnsi="Times New Roman"/>
      <w:b/>
      <w:caps/>
      <w:sz w:val="28"/>
    </w:rPr>
  </w:style>
  <w:style w:type="paragraph" w:styleId="Heading2">
    <w:uiPriority w:val="1"/>
    <w:name w:val="heading 2"/>
    <w:basedOn w:val="Normal"/>
    <w:next w:val="Normal"/>
    <w:qFormat/>
    <w:rsid w:val="3D7B8A71"/>
    <w:rPr>
      <w:rFonts w:ascii="Times New Roman" w:hAnsi="Times New Roman" w:eastAsia="Times New Roman" w:cs="Times New Roman"/>
      <w:b w:val="1"/>
      <w:bCs w:val="1"/>
      <w:caps w:val="1"/>
      <w:noProof w:val="0"/>
      <w:sz w:val="28"/>
      <w:szCs w:val="28"/>
      <w:lang w:val="en-US"/>
    </w:rPr>
    <w:pPr>
      <w:keepNext w:val="1"/>
      <w:keepLines w:val="1"/>
      <w:widowControl w:val="0"/>
      <w:spacing w:before="240" w:after="60"/>
      <w:outlineLvl w:val="1"/>
    </w:pPr>
  </w:style>
  <w:style w:type="paragraph" w:styleId="Heading3">
    <w:uiPriority w:val="1"/>
    <w:name w:val="heading 3"/>
    <w:basedOn w:val="Normal"/>
    <w:next w:val="Normal"/>
    <w:qFormat/>
    <w:rsid w:val="3D7B8A71"/>
    <w:rPr>
      <w:rFonts w:ascii="Times New Roman" w:hAnsi="Times New Roman" w:eastAsia="Times New Roman" w:cs="Times New Roman"/>
      <w:b w:val="1"/>
      <w:bCs w:val="1"/>
      <w:noProof w:val="0"/>
      <w:lang w:val="en-US"/>
    </w:rPr>
    <w:pPr>
      <w:keepNext w:val="1"/>
      <w:widowControl w:val="0"/>
      <w:spacing w:before="281" w:beforeAutospacing="off" w:after="281" w:afterAutospacing="off"/>
      <w:jc w:val="both"/>
      <w:outlineLvl w:val="2"/>
    </w:pPr>
  </w:style>
  <w:style w:type="paragraph" w:styleId="Heading4">
    <w:name w:val="heading 4"/>
    <w:basedOn w:val="Normal"/>
    <w:next w:val="Normal"/>
    <w:qFormat/>
    <w:rsid w:val="004E19A6"/>
    <w:pPr>
      <w:keepNext/>
      <w:spacing w:before="240" w:after="60"/>
      <w:outlineLvl w:val="3"/>
    </w:pPr>
    <w:rPr>
      <w:rFonts w:ascii="Times New Roman" w:hAnsi="Times New Roman"/>
      <w:b/>
      <w:sz w:val="22"/>
    </w:rPr>
  </w:style>
  <w:style w:type="paragraph" w:styleId="Heading5">
    <w:name w:val="heading 5"/>
    <w:basedOn w:val="Normal"/>
    <w:next w:val="Normal"/>
    <w:qFormat/>
    <w:rsid w:val="004E19A6"/>
    <w:pPr>
      <w:spacing w:before="240" w:after="60"/>
      <w:outlineLvl w:val="4"/>
    </w:pPr>
    <w:rPr>
      <w:sz w:val="22"/>
    </w:rPr>
  </w:style>
  <w:style w:type="paragraph" w:styleId="Heading6">
    <w:name w:val="heading 6"/>
    <w:basedOn w:val="Normal"/>
    <w:next w:val="Normal"/>
    <w:qFormat/>
    <w:rsid w:val="004E19A6"/>
    <w:pPr>
      <w:spacing w:before="240" w:after="60"/>
      <w:outlineLvl w:val="5"/>
    </w:pPr>
    <w:rPr>
      <w:rFonts w:ascii="Times New Roman" w:hAnsi="Times New Roman"/>
      <w:i/>
      <w:sz w:val="22"/>
    </w:rPr>
  </w:style>
  <w:style w:type="paragraph" w:styleId="Heading7">
    <w:name w:val="heading 7"/>
    <w:basedOn w:val="Normal"/>
    <w:next w:val="Normal"/>
    <w:qFormat/>
    <w:rsid w:val="004E19A6"/>
    <w:pPr>
      <w:spacing w:before="240" w:after="60"/>
      <w:outlineLvl w:val="6"/>
    </w:pPr>
    <w:rPr>
      <w:sz w:val="20"/>
    </w:rPr>
  </w:style>
  <w:style w:type="paragraph" w:styleId="Heading8">
    <w:name w:val="heading 8"/>
    <w:basedOn w:val="Normal"/>
    <w:next w:val="Normal"/>
    <w:qFormat/>
    <w:rsid w:val="004E19A6"/>
    <w:pPr>
      <w:spacing w:before="240" w:after="60"/>
      <w:outlineLvl w:val="7"/>
    </w:pPr>
    <w:rPr>
      <w:i/>
      <w:sz w:val="20"/>
    </w:rPr>
  </w:style>
  <w:style w:type="paragraph" w:styleId="Heading9">
    <w:name w:val="heading 9"/>
    <w:basedOn w:val="Normal"/>
    <w:next w:val="Normal"/>
    <w:qFormat/>
    <w:rsid w:val="004E19A6"/>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rPr>
      <w:rFonts w:ascii="Times New Roman" w:hAnsi="Times New Roman"/>
      <w:sz w:val="20"/>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b/>
      <w:sz w:val="20"/>
    </w:rPr>
  </w:style>
  <w:style w:type="paragraph" w:styleId="BodyTextIndent">
    <w:name w:val="Body Text Indent"/>
    <w:basedOn w:val="Normal"/>
    <w:pPr>
      <w:ind w:left="720"/>
    </w:pPr>
    <w:rPr>
      <w:sz w:val="22"/>
    </w:rPr>
  </w:style>
  <w:style w:type="paragraph" w:styleId="TOC1">
    <w:name w:val="toc 1"/>
    <w:basedOn w:val="Normal"/>
    <w:next w:val="Normal"/>
    <w:autoRedefine/>
    <w:uiPriority w:val="39"/>
    <w:rsid w:val="00283B38"/>
    <w:pPr>
      <w:spacing w:before="120"/>
    </w:pPr>
    <w:rPr>
      <w:rFonts w:ascii="Times New Roman" w:hAnsi="Times New Roman"/>
      <w:b/>
      <w:caps/>
      <w:szCs w:val="24"/>
    </w:rPr>
  </w:style>
  <w:style w:type="paragraph" w:styleId="TOC2">
    <w:name w:val="toc 2"/>
    <w:basedOn w:val="Normal"/>
    <w:next w:val="Normal"/>
    <w:autoRedefine/>
    <w:uiPriority w:val="39"/>
    <w:pPr>
      <w:spacing w:before="120"/>
      <w:ind w:left="240"/>
    </w:pPr>
    <w:rPr>
      <w:rFonts w:ascii="Times New Roman" w:hAnsi="Times New Roman"/>
      <w:b/>
      <w:sz w:val="22"/>
    </w:rPr>
  </w:style>
  <w:style w:type="paragraph" w:styleId="TOC3">
    <w:name w:val="toc 3"/>
    <w:basedOn w:val="Normal"/>
    <w:next w:val="Normal"/>
    <w:autoRedefine/>
    <w:uiPriority w:val="39"/>
    <w:rsid w:val="00CF5B69"/>
    <w:pPr>
      <w:tabs>
        <w:tab w:val="left" w:pos="1200"/>
        <w:tab w:val="right" w:leader="dot" w:pos="9350"/>
      </w:tabs>
      <w:ind w:left="480"/>
    </w:pPr>
    <w:rPr>
      <w:rFonts w:ascii="Times New Roman" w:hAnsi="Times New Roman"/>
      <w:noProof/>
      <w:sz w:val="20"/>
    </w:rPr>
  </w:style>
  <w:style w:type="paragraph" w:styleId="TOC4">
    <w:name w:val="toc 4"/>
    <w:basedOn w:val="Normal"/>
    <w:next w:val="Normal"/>
    <w:autoRedefine/>
    <w:semiHidden/>
    <w:pPr>
      <w:ind w:left="720"/>
    </w:pPr>
    <w:rPr>
      <w:rFonts w:ascii="Times New Roman" w:hAnsi="Times New Roman"/>
      <w:sz w:val="20"/>
    </w:rPr>
  </w:style>
  <w:style w:type="character" w:styleId="Hyperlink">
    <w:name w:val="Hyperlink"/>
    <w:basedOn w:val="DefaultParagraphFont"/>
    <w:uiPriority w:val="99"/>
    <w:rPr>
      <w:color w:val="0000FF"/>
      <w:u w:val="single"/>
    </w:rPr>
  </w:style>
  <w:style w:type="paragraph" w:styleId="Cover-title" w:customStyle="1">
    <w:name w:val="Cover-title"/>
    <w:basedOn w:val="Normal"/>
    <w:pPr>
      <w:spacing w:before="240" w:after="60"/>
      <w:jc w:val="center"/>
    </w:pPr>
    <w:rPr>
      <w:rFonts w:ascii="Times New Roman" w:hAnsi="Times New Roman"/>
      <w:b/>
      <w:caps/>
      <w:sz w:val="32"/>
    </w:rPr>
  </w:style>
  <w:style w:type="paragraph" w:styleId="TOC-title" w:customStyle="1">
    <w:name w:val="TOC-title"/>
    <w:basedOn w:val="Normal"/>
    <w:pPr>
      <w:spacing w:before="240" w:after="60"/>
      <w:jc w:val="center"/>
    </w:pPr>
    <w:rPr>
      <w:rFonts w:ascii="Times New Roman" w:hAnsi="Times New Roman"/>
      <w:b/>
      <w:caps/>
    </w:rPr>
  </w:style>
  <w:style w:type="paragraph" w:styleId="BodyText3">
    <w:name w:val="Body Text 3"/>
    <w:basedOn w:val="Normal"/>
    <w:pPr>
      <w:jc w:val="both"/>
    </w:pPr>
  </w:style>
  <w:style w:type="paragraph" w:styleId="BodyTextIndent3">
    <w:name w:val="Body Text Indent 3"/>
    <w:basedOn w:val="Normal"/>
    <w:pPr>
      <w:ind w:left="1440"/>
      <w:jc w:val="both"/>
    </w:pPr>
    <w:rPr>
      <w:rFonts w:ascii="Times New Roman" w:hAnsi="Times New Roman"/>
      <w:sz w:val="22"/>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9">
    <w:name w:val="toc 9"/>
    <w:basedOn w:val="Normal"/>
    <w:next w:val="Normal"/>
    <w:autoRedefine/>
    <w:semiHidden/>
    <w:pPr>
      <w:ind w:left="1920"/>
    </w:pPr>
    <w:rPr>
      <w:rFonts w:ascii="Times New Roman" w:hAnsi="Times New Roman"/>
      <w:sz w:val="20"/>
    </w:rPr>
  </w:style>
  <w:style w:type="paragraph" w:styleId="CommentText">
    <w:name w:val="annotation text"/>
    <w:basedOn w:val="Normal"/>
    <w:semiHidden/>
    <w:pPr>
      <w:jc w:val="both"/>
    </w:pPr>
    <w:rPr>
      <w:rFonts w:ascii="Times New Roman" w:hAnsi="Times New Roman"/>
    </w:rPr>
  </w:style>
  <w:style w:type="character" w:styleId="CommentReference">
    <w:name w:val="annotation reference"/>
    <w:basedOn w:val="DefaultParagraphFont"/>
    <w:semiHidden/>
    <w:rPr>
      <w:sz w:val="16"/>
    </w:rPr>
  </w:style>
  <w:style w:type="paragraph" w:styleId="BodyText2">
    <w:name w:val="Body Text 2"/>
    <w:basedOn w:val="Normal"/>
    <w:rPr>
      <w:rFonts w:ascii="Times New Roman" w:hAnsi="Times New Roman"/>
      <w:i/>
      <w:sz w:val="20"/>
    </w:rPr>
  </w:style>
  <w:style w:type="paragraph" w:styleId="Appendix1" w:customStyle="1">
    <w:name w:val="Appendix1"/>
    <w:basedOn w:val="Normal"/>
    <w:pPr>
      <w:numPr>
        <w:numId w:val="2"/>
      </w:numPr>
    </w:pPr>
    <w:rPr>
      <w:rFonts w:ascii="Times New Roman" w:hAnsi="Times New Roman"/>
      <w:b/>
      <w:bCs/>
      <w:i/>
      <w:iCs/>
      <w:sz w:val="28"/>
      <w:szCs w:val="24"/>
    </w:rPr>
  </w:style>
  <w:style w:type="paragraph" w:styleId="Appendix2" w:customStyle="1">
    <w:name w:val="Appendix2"/>
    <w:basedOn w:val="Appendix1"/>
    <w:pPr>
      <w:numPr>
        <w:ilvl w:val="1"/>
      </w:numPr>
      <w:tabs>
        <w:tab w:val="clear" w:pos="576"/>
        <w:tab w:val="num" w:pos="1440"/>
      </w:tabs>
      <w:ind w:left="1440" w:hanging="720"/>
    </w:pPr>
    <w:rPr>
      <w:b w:val="0"/>
      <w:bCs w:val="0"/>
      <w:i w:val="0"/>
      <w:iCs w:val="0"/>
    </w:rPr>
  </w:style>
  <w:style w:type="paragraph" w:styleId="Figuretext-L" w:customStyle="1">
    <w:name w:val="Figure text-L"/>
    <w:basedOn w:val="Normal"/>
    <w:pPr>
      <w:spacing w:before="60" w:after="60"/>
      <w:jc w:val="both"/>
    </w:pPr>
    <w:rPr>
      <w:rFonts w:ascii="Times New Roman" w:hAnsi="Times New Roman"/>
      <w:sz w:val="22"/>
    </w:rPr>
  </w:style>
  <w:style w:type="paragraph" w:styleId="BodyTextIndent2">
    <w:name w:val="Body Text Indent 2"/>
    <w:basedOn w:val="Normal"/>
    <w:pPr>
      <w:ind w:left="360"/>
      <w:jc w:val="both"/>
    </w:pPr>
    <w:rPr>
      <w:rFonts w:ascii="Times New Roman" w:hAnsi="Times New Roman"/>
      <w:szCs w:val="24"/>
    </w:rPr>
  </w:style>
  <w:style w:type="paragraph" w:styleId="Tabletitle" w:customStyle="1">
    <w:name w:val="Table title"/>
    <w:basedOn w:val="Normal"/>
    <w:pPr>
      <w:keepNext/>
      <w:spacing w:before="120" w:after="60"/>
      <w:jc w:val="center"/>
    </w:pPr>
    <w:rPr>
      <w:rFonts w:ascii="Times New Roman" w:hAnsi="Times New Roman"/>
      <w:caps/>
      <w:sz w:val="22"/>
    </w:rPr>
  </w:style>
  <w:style w:type="paragraph" w:styleId="template" w:customStyle="1">
    <w:name w:val="template"/>
    <w:basedOn w:val="Normal"/>
    <w:pPr>
      <w:jc w:val="both"/>
    </w:pPr>
    <w:rPr>
      <w:rFonts w:ascii="Times New Roman" w:hAnsi="Times New Roman"/>
    </w:rPr>
  </w:style>
  <w:style w:type="paragraph" w:styleId="workproduct-statement" w:customStyle="1">
    <w:name w:val="workproduct-statement"/>
    <w:basedOn w:val="Normal"/>
    <w:pPr>
      <w:keepLines/>
      <w:tabs>
        <w:tab w:val="left" w:pos="2304"/>
      </w:tabs>
      <w:suppressAutoHyphens/>
      <w:spacing w:before="60" w:after="120" w:line="260" w:lineRule="exact"/>
      <w:ind w:left="2736" w:hanging="432"/>
    </w:pPr>
    <w:rPr>
      <w:sz w:val="21"/>
    </w:rPr>
  </w:style>
  <w:style w:type="paragraph" w:styleId="DocumentMap">
    <w:name w:val="Document Map"/>
    <w:basedOn w:val="Normal"/>
    <w:semiHidden/>
    <w:rsid w:val="00B118DE"/>
    <w:pPr>
      <w:shd w:val="clear" w:color="auto" w:fill="000080"/>
    </w:pPr>
    <w:rPr>
      <w:rFonts w:ascii="Tahoma" w:hAnsi="Tahoma" w:cs="Tahoma"/>
      <w:sz w:val="20"/>
    </w:rPr>
  </w:style>
  <w:style w:type="paragraph" w:styleId="StyleHeading111ptBlackLeft" w:customStyle="1">
    <w:name w:val="Style Heading 1 + 11 pt Black Left"/>
    <w:basedOn w:val="Heading1"/>
    <w:autoRedefine/>
    <w:rsid w:val="004E2E53"/>
    <w:pPr>
      <w:numPr>
        <w:numId w:val="18"/>
      </w:numPr>
      <w:tabs>
        <w:tab w:val="left" w:pos="600"/>
      </w:tabs>
      <w:ind w:hanging="1138"/>
      <w:jc w:val="left"/>
    </w:pPr>
    <w:rPr>
      <w:bCs/>
      <w:caps w:val="0"/>
      <w:color w:val="000000"/>
      <w:szCs w:val="28"/>
    </w:rPr>
  </w:style>
  <w:style w:type="paragraph" w:styleId="StyleHeading2Black" w:customStyle="true">
    <w:uiPriority w:val="1"/>
    <w:name w:val="Style Heading 2 + Black"/>
    <w:basedOn w:val="Heading2"/>
    <w:rsid w:val="3D7B8A71"/>
    <w:rPr>
      <w:color w:val="000000" w:themeColor="text1" w:themeTint="FF" w:themeShade="FF"/>
      <w:sz w:val="24"/>
      <w:szCs w:val="24"/>
    </w:rPr>
    <w:pPr>
      <w:numPr>
        <w:ilvl w:val="1"/>
        <w:numId w:val="18"/>
      </w:numPr>
      <w:tabs>
        <w:tab w:val="clear" w:leader="none" w:pos="1476"/>
        <w:tab w:val="num" w:leader="none" w:pos="900"/>
      </w:tabs>
      <w:ind w:left="900" w:hanging="540"/>
    </w:pPr>
  </w:style>
  <w:style w:type="paragraph" w:styleId="StyleHeading3BlackFirstline0" w:customStyle="true">
    <w:uiPriority w:val="1"/>
    <w:name w:val="Style Heading 3 + Black First line:  0&quot;"/>
    <w:basedOn w:val="Heading3"/>
    <w:rsid w:val="3D7B8A71"/>
    <w:rPr>
      <w:color w:val="000000" w:themeColor="text1" w:themeTint="FF" w:themeShade="FF"/>
    </w:rPr>
  </w:style>
  <w:style w:type="paragraph" w:styleId="StyleStyleHeading3BlackFirstline0Left36pt" w:customStyle="1">
    <w:name w:val="Style Style Heading 3 + Black First line:  0&quot; + Left:  36 pt"/>
    <w:basedOn w:val="StyleHeading3BlackFirstline0"/>
    <w:autoRedefine/>
    <w:rsid w:val="000D798D"/>
    <w:pPr>
      <w:numPr>
        <w:ilvl w:val="2"/>
        <w:numId w:val="18"/>
      </w:numPr>
      <w:tabs>
        <w:tab w:val="clear" w:pos="1800"/>
      </w:tabs>
      <w:ind w:left="1170" w:hanging="360"/>
    </w:pPr>
    <w:rPr>
      <w:sz w:val="22"/>
      <w:szCs w:val="22"/>
    </w:rPr>
  </w:style>
  <w:style w:type="paragraph" w:styleId="StyleHeading211ptNotAllcaps" w:customStyle="1">
    <w:name w:val="Style Heading 2 + 11 pt Not All caps"/>
    <w:basedOn w:val="Normal"/>
    <w:rsid w:val="004E19A6"/>
    <w:pPr>
      <w:numPr>
        <w:ilvl w:val="1"/>
        <w:numId w:val="16"/>
      </w:numPr>
    </w:pPr>
  </w:style>
  <w:style w:type="paragraph" w:styleId="StyleTOC111ptBlack" w:customStyle="1">
    <w:name w:val="Style TOC 1 + 11 pt Black"/>
    <w:basedOn w:val="TOC1"/>
    <w:rsid w:val="00586C6A"/>
    <w:rPr>
      <w:bCs/>
      <w:iCs/>
      <w:color w:val="000000"/>
    </w:rPr>
  </w:style>
  <w:style w:type="paragraph" w:styleId="StyleTOC111ptBlack0" w:customStyle="1">
    <w:name w:val="Style TOC 1 + 11 pt Black0"/>
    <w:basedOn w:val="TOC1"/>
    <w:rsid w:val="003E5303"/>
    <w:rPr>
      <w:bCs/>
      <w:iCs/>
      <w:color w:val="000000"/>
      <w:sz w:val="22"/>
    </w:rPr>
  </w:style>
  <w:style w:type="paragraph" w:styleId="StyleTOC111ptBlack1" w:customStyle="1">
    <w:name w:val="Style TOC 1 + 11 pt Black1"/>
    <w:basedOn w:val="TOC1"/>
    <w:autoRedefine/>
    <w:rsid w:val="00283B38"/>
    <w:rPr>
      <w:bCs/>
      <w:i/>
      <w:iCs/>
      <w:color w:val="000000"/>
      <w:sz w:val="22"/>
    </w:rPr>
  </w:style>
  <w:style w:type="table" w:styleId="TableGrid">
    <w:name w:val="Table Grid"/>
    <w:basedOn w:val="TableNormal"/>
    <w:rsid w:val="00B16414"/>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Calendar1" w:customStyle="1">
    <w:name w:val="Calendar 1"/>
    <w:basedOn w:val="TableNormal"/>
    <w:uiPriority w:val="99"/>
    <w:qFormat/>
    <w:rsid w:val="0095799E"/>
    <w:rPr>
      <w:rFonts w:ascii="Calibri" w:hAnsi="Calibri"/>
      <w:sz w:val="22"/>
      <w:szCs w:val="22"/>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color="000000" w:sz="24" w:space="0"/>
          <w:left w:val="nil"/>
          <w:bottom w:val="single" w:color="000000" w:sz="24" w:space="0"/>
          <w:right w:val="nil"/>
          <w:insideH w:val="nil"/>
          <w:insideV w:val="nil"/>
          <w:tl2br w:val="nil"/>
          <w:tr2bl w:val="nil"/>
        </w:tcBorders>
        <w:shd w:val="clear" w:color="auto" w:fill="auto"/>
      </w:tcPr>
    </w:tblStylePr>
  </w:style>
  <w:style w:type="paragraph" w:styleId="BalloonText">
    <w:name w:val="Balloon Text"/>
    <w:basedOn w:val="Normal"/>
    <w:link w:val="BalloonTextChar"/>
    <w:rsid w:val="003E5303"/>
    <w:rPr>
      <w:rFonts w:ascii="Tahoma" w:hAnsi="Tahoma" w:cs="Tahoma"/>
      <w:sz w:val="16"/>
      <w:szCs w:val="16"/>
    </w:rPr>
  </w:style>
  <w:style w:type="character" w:styleId="BalloonTextChar" w:customStyle="1">
    <w:name w:val="Balloon Text Char"/>
    <w:basedOn w:val="DefaultParagraphFont"/>
    <w:link w:val="BalloonText"/>
    <w:rsid w:val="003E5303"/>
    <w:rPr>
      <w:rFonts w:ascii="Tahoma" w:hAnsi="Tahoma" w:cs="Tahoma"/>
      <w:sz w:val="16"/>
      <w:szCs w:val="16"/>
    </w:rPr>
  </w:style>
  <w:style w:type="paragraph" w:styleId="TableParagraph" w:customStyle="true">
    <w:uiPriority w:val="1"/>
    <w:name w:val="Table Paragraph"/>
    <w:basedOn w:val="Normal"/>
    <w:qFormat/>
    <w:rsid w:val="4AB915A6"/>
    <w:rPr>
      <w:rFonts w:ascii="Times New Roman" w:hAnsi="Times New Roman" w:eastAsia="Times New Roman" w:cs="Times New Roman"/>
      <w:lang w:eastAsia="en-US"/>
    </w:rPr>
    <w:pPr>
      <w:widowControl w:val="0"/>
      <w:ind w:left="107" w:hanging="0" w:firstLine="72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Strong" mc:Ignorable="w14">
    <w:name xmlns:w="http://schemas.openxmlformats.org/wordprocessingml/2006/main" w:val="Strong"/>
    <w:basedOn xmlns:w="http://schemas.openxmlformats.org/wordprocessingml/2006/main" w:val="DefaultParagraphFont"/>
    <w:uiPriority xmlns:w="http://schemas.openxmlformats.org/wordprocessingml/2006/main" w:val="22"/>
    <w:qFormat xmlns:w="http://schemas.openxmlformats.org/wordprocessingml/2006/main"/>
    <w:rPr xmlns:w="http://schemas.openxmlformats.org/wordprocessingml/2006/mai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4459700">
      <w:bodyDiv w:val="1"/>
      <w:marLeft w:val="0"/>
      <w:marRight w:val="0"/>
      <w:marTop w:val="0"/>
      <w:marBottom w:val="0"/>
      <w:divBdr>
        <w:top w:val="none" w:sz="0" w:space="0" w:color="auto"/>
        <w:left w:val="none" w:sz="0" w:space="0" w:color="auto"/>
        <w:bottom w:val="none" w:sz="0" w:space="0" w:color="auto"/>
        <w:right w:val="none" w:sz="0" w:space="0" w:color="auto"/>
      </w:divBdr>
    </w:div>
    <w:div w:id="209355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9043448718eb4c70" /><Relationship Type="http://schemas.microsoft.com/office/2011/relationships/people" Target="people.xml" Id="R50a694a6391b4154" /><Relationship Type="http://schemas.microsoft.com/office/2011/relationships/commentsExtended" Target="commentsExtended.xml" Id="Rbc66992d61c9462b" /><Relationship Type="http://schemas.microsoft.com/office/2016/09/relationships/commentsIds" Target="commentsIds.xml" Id="Rd4c0d9d7d4c44af4" /><Relationship Type="http://schemas.openxmlformats.org/officeDocument/2006/relationships/image" Target="/media/image12.png" Id="Rcd92f7a438984dce" /><Relationship Type="http://schemas.openxmlformats.org/officeDocument/2006/relationships/image" Target="/media/image13.png" Id="R829dc45ff45a45d6" /><Relationship Type="http://schemas.openxmlformats.org/officeDocument/2006/relationships/image" Target="/media/image14.png" Id="R972b46566cca4e2d" /><Relationship Type="http://schemas.openxmlformats.org/officeDocument/2006/relationships/image" Target="/media/image15.png" Id="R01da2d967c544bf5" /><Relationship Type="http://schemas.openxmlformats.org/officeDocument/2006/relationships/image" Target="/media/image16.png" Id="R73e3f85dae7f498c" /><Relationship Type="http://schemas.openxmlformats.org/officeDocument/2006/relationships/image" Target="/media/image17.png" Id="R46fee5cb4c0446ce" /><Relationship Type="http://schemas.openxmlformats.org/officeDocument/2006/relationships/image" Target="/media/image18.png" Id="Re10cdb7f7758431d" /><Relationship Type="http://schemas.openxmlformats.org/officeDocument/2006/relationships/image" Target="/media/image19.png" Id="Rdb83415ff9ae4b79" /><Relationship Type="http://schemas.openxmlformats.org/officeDocument/2006/relationships/image" Target="/media/image1a.png" Id="R3e7cdd4809a64de6" /><Relationship Type="http://schemas.openxmlformats.org/officeDocument/2006/relationships/image" Target="/media/image1b.png" Id="R5750acc68f7943ae" /><Relationship Type="http://schemas.openxmlformats.org/officeDocument/2006/relationships/image" Target="/media/image1c.png" Id="Rac3945c1967a4be0" /><Relationship Type="http://schemas.openxmlformats.org/officeDocument/2006/relationships/image" Target="/media/image1d.png" Id="Rfd6e192860a74491" /><Relationship Type="http://schemas.openxmlformats.org/officeDocument/2006/relationships/image" Target="/media/image1e.png" Id="R2903ffc9b0614f52" /><Relationship Type="http://schemas.openxmlformats.org/officeDocument/2006/relationships/image" Target="/media/image1f.png" Id="R7fe60aa8fa7443eb" /><Relationship Type="http://schemas.openxmlformats.org/officeDocument/2006/relationships/image" Target="/media/image20.png" Id="R3bdbecf1aec244bd" /><Relationship Type="http://schemas.openxmlformats.org/officeDocument/2006/relationships/image" Target="/media/image21.png" Id="R04ddd2e655844a8f" /><Relationship Type="http://schemas.openxmlformats.org/officeDocument/2006/relationships/image" Target="/media/image22.png" Id="R09487591fe474935" /><Relationship Type="http://schemas.openxmlformats.org/officeDocument/2006/relationships/hyperlink" Target="https://view.officeapps.live.com/op/view.aspx?src=https%3A%2F%2Ftigerweb.towson.edu%2Fwebster%2F109%2F109_lectures%2Fch06.pptx%3Futm_source%3Dchatgpt.com&amp;wdOrigin=BROWSELINK" TargetMode="External" Id="Rb00398e0475e49b0" /><Relationship Type="http://schemas.openxmlformats.org/officeDocument/2006/relationships/hyperlink" Target="https://minhhnn.hashnode.dev/things-that-affect-video-quality-resolution-color-depth-frame-rate-bitrate" TargetMode="External" Id="Rbe2b969987f74cee" /><Relationship Type="http://schemas.openxmlformats.org/officeDocument/2006/relationships/hyperlink" Target="https://www.ramoem.com/tmds.html" TargetMode="External" Id="R987a710ac8bb463a" /><Relationship Type="http://schemas.openxmlformats.org/officeDocument/2006/relationships/hyperlink" Target="https://minhhnn.hashnode.dev/things-that-affect-video-quality-video-compression" TargetMode="External" Id="R7f8f58ca339d4109" /><Relationship Type="http://schemas.openxmlformats.org/officeDocument/2006/relationships/hyperlink" Target="https://video.matrox.com/en/media/guides-articles/introduction-color-spaces-video" TargetMode="External" Id="R80b1e687c6084485"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IN16800922.JI\Desktop\OneDrive_2_2-13-2024\GT_1010_JI_Wo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98519F-F24D-4CE0-8566-A659735053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990A6D-B537-4F3D-B30C-C60E41EA2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C246AC-A8C6-43B1-B263-B0B8BCE6E09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GT_1010_JI_Word_Template</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MANAGEMENT PLAN</dc:title>
  <dc:subject/>
  <dc:creator/>
  <keywords/>
  <dc:description/>
  <lastModifiedBy>Nithishkumar Thangaraju</lastModifiedBy>
  <revision>23</revision>
  <lastPrinted>2000-04-12T03:37:00.0000000Z</lastPrinted>
  <dcterms:created xsi:type="dcterms:W3CDTF">2024-02-13T06:16:00.0000000Z</dcterms:created>
  <dcterms:modified xsi:type="dcterms:W3CDTF">2025-04-15T11:30:13.7936107Z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