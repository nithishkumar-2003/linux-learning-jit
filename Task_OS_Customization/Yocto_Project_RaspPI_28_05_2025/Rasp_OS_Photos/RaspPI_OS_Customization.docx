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ackground w:color="FFFFFF"/>
  <w:body>
    <w:p xmlns:wp14="http://schemas.microsoft.com/office/word/2010/wordml" w:rsidRPr="00BC68C3" w:rsidR="00E83B17" w:rsidP="0BA55C77" w:rsidRDefault="00E83B17" w14:paraId="672A6659" wp14:textId="0B59ADEE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4AB915A6" w:rsidP="0BA55C77" w:rsidRDefault="4AB915A6" w14:paraId="4EA15E95" w14:textId="6F10BAE7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BC68C3" w:rsidR="00E83B17" w:rsidP="0BA55C77" w:rsidRDefault="00E83B17" w14:paraId="0A37501D" wp14:textId="0A57BB19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BC68C3" w:rsidR="00E83B17" w:rsidP="0BA55C77" w:rsidRDefault="00E83B17" w14:paraId="06632A3C" wp14:textId="3B87FAF3">
      <w:pPr>
        <w:widowControl w:val="0"/>
        <w:spacing w:line="360" w:lineRule="auto"/>
        <w:ind w:left="0" w:right="-720" w:hanging="0"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Pr="00BC68C3" w:rsidR="00E83B17" w:rsidP="0BA55C77" w:rsidRDefault="00E83B17" w14:paraId="7C8EDBCE" wp14:textId="2CE974C9">
      <w:pPr>
        <w:widowControl w:val="0"/>
        <w:spacing w:line="360" w:lineRule="auto"/>
        <w:ind w:left="0" w:right="-720" w:hanging="0"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RPr="00BC68C3" w:rsidR="00E83B17" w:rsidP="0BA55C77" w:rsidRDefault="00E83B17" w14:paraId="154369E4" wp14:textId="012A5175">
      <w:pPr>
        <w:pStyle w:val="Cover-title"/>
        <w:spacing w:line="360" w:lineRule="auto"/>
        <w:ind w:right="-7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BA55C77" w:rsidR="2D00741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OS CUSTOMIZATION</w:t>
      </w:r>
    </w:p>
    <w:p w:rsidR="4AB915A6" w:rsidP="0BA55C77" w:rsidRDefault="4AB915A6" w14:paraId="607C068B" w14:textId="48A7A366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A64C55" w:rsidR="0011102B" w:rsidP="0BA55C77" w:rsidRDefault="00524730" w14:paraId="1BD39539" wp14:textId="77777777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BA55C77" w:rsidR="1994A6CC">
        <w:rPr>
          <w:rFonts w:ascii="Times New Roman" w:hAnsi="Times New Roman" w:eastAsia="Times New Roman" w:cs="Times New Roman"/>
          <w:caps w:val="0"/>
          <w:smallCaps w:val="0"/>
          <w:color w:val="000000" w:themeColor="text1" w:themeTint="FF" w:themeShade="FF"/>
          <w:sz w:val="28"/>
          <w:szCs w:val="28"/>
        </w:rPr>
        <w:t>Document H</w:t>
      </w:r>
      <w:r w:rsidRPr="0BA55C77" w:rsidR="57E41CFC">
        <w:rPr>
          <w:rFonts w:ascii="Times New Roman" w:hAnsi="Times New Roman" w:eastAsia="Times New Roman" w:cs="Times New Roman"/>
          <w:caps w:val="0"/>
          <w:smallCaps w:val="0"/>
          <w:color w:val="000000" w:themeColor="text1" w:themeTint="FF" w:themeShade="FF"/>
          <w:sz w:val="28"/>
          <w:szCs w:val="28"/>
        </w:rPr>
        <w:t>istory</w:t>
      </w:r>
      <w:r w:rsidRPr="0BA55C77" w:rsidR="14417D3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Pr="00A64C55" w:rsidR="0011102B" w:rsidP="0BA55C77" w:rsidRDefault="0011102B" w14:paraId="55E12AB6" wp14:textId="7081439A">
      <w:pPr>
        <w:pStyle w:val="Cover-title"/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tbl>
      <w:tblPr>
        <w:tblStyle w:val="TableNormal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2250"/>
        <w:gridCol w:w="1530"/>
        <w:gridCol w:w="1530"/>
        <w:gridCol w:w="1440"/>
        <w:gridCol w:w="1260"/>
      </w:tblGrid>
      <w:tr w:rsidR="0BA55C77" w:rsidTr="0BA55C77" w14:paraId="64B1888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A1DE074" w14:textId="795124C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S. No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6C83130" w14:textId="044B3BE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Ver.No.</w:t>
            </w:r>
          </w:p>
        </w:tc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8CB5FD0" w14:textId="3B77BF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2DB5DBCD" w14:textId="52EFA0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Section(s) Affected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1A8D720E" w14:textId="1BC0DB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Change(s) made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E2E052B" w14:textId="7610DD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Approved Date </w:t>
            </w: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157ABD6F" w14:textId="1676135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Approved by</w:t>
            </w:r>
          </w:p>
        </w:tc>
      </w:tr>
      <w:tr w:rsidR="0BA55C77" w:rsidTr="0BA55C77" w14:paraId="481DEB3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F602D1E" w14:textId="269CCDEC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1</w:t>
            </w:r>
          </w:p>
        </w:tc>
        <w:tc>
          <w:tcPr>
            <w:tcW w:w="72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55E96F01" w14:textId="20AC51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5D590950" w14:textId="418168E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  <w:p w:rsidR="0BA55C77" w:rsidP="0BA55C77" w:rsidRDefault="0BA55C77" w14:paraId="372583D5" w14:textId="264F0B4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1.0</w:t>
            </w:r>
          </w:p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E071387" w14:textId="118472C2">
            <w:pPr>
              <w:pStyle w:val="TableParagraph"/>
              <w:keepNext w:val="0"/>
              <w:widowControl w:val="0"/>
              <w:spacing w:before="0" w:after="0" w:line="259" w:lineRule="auto"/>
              <w:ind w:left="0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Razeena Nilufar M</w:t>
            </w:r>
          </w:p>
        </w:tc>
        <w:tc>
          <w:tcPr>
            <w:tcW w:w="153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E7EF30E" w14:textId="09ADA3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168A80DD" w14:textId="7F48CF4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34EA19C0" w14:textId="3CED514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All</w:t>
            </w:r>
          </w:p>
        </w:tc>
        <w:tc>
          <w:tcPr>
            <w:tcW w:w="153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2D1E3138" w14:textId="2E31CD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39E07954" w14:textId="69D25EF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  <w:p w:rsidR="0BA55C77" w:rsidP="0BA55C77" w:rsidRDefault="0BA55C77" w14:paraId="2F483C0B" w14:textId="579089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Initial</w:t>
            </w:r>
          </w:p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7D81564F" w14:textId="7BEE4BB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B93463E" w14:textId="3059767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BA55C77" w:rsidTr="0BA55C77" w14:paraId="3606133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00F3A039" w14:textId="4541D0A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</w:t>
            </w:r>
          </w:p>
        </w:tc>
        <w:tc>
          <w:tcPr>
            <w:tcW w:w="72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4F192AC"/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3EDFC22" w14:textId="360DEFE8">
            <w:pPr>
              <w:pStyle w:val="TableParagraph"/>
              <w:widowControl w:val="0"/>
              <w:spacing w:line="259" w:lineRule="auto"/>
              <w:ind w:left="107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William Paul J</w:t>
            </w:r>
          </w:p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02E4296"/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CC24918"/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4135603" w14:textId="014FE79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4360C0CD" w14:textId="10CA98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0BA55C77" w:rsidTr="0BA55C77" w14:paraId="447A197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70DE01F" w14:textId="69D370B3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3</w:t>
            </w:r>
          </w:p>
        </w:tc>
        <w:tc>
          <w:tcPr>
            <w:tcW w:w="72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0554E59"/>
        </w:tc>
        <w:tc>
          <w:tcPr>
            <w:tcW w:w="2250" w:type="dxa"/>
            <w:tcBorders>
              <w:top w:val="single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3A84F60F" w14:textId="6B6FA624">
            <w:pPr>
              <w:pStyle w:val="TableParagraph"/>
              <w:widowControl w:val="0"/>
              <w:spacing w:line="259" w:lineRule="auto"/>
              <w:ind w:left="107" w:hanging="0" w:firstLine="7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BA55C77" w:rsidR="0BA55C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Nithishkumar T</w:t>
            </w:r>
          </w:p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CFBD77C"/>
        </w:tc>
        <w:tc>
          <w:tcPr>
            <w:tcW w:w="153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5D26309"/>
        </w:tc>
        <w:tc>
          <w:tcPr>
            <w:tcW w:w="1440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6AF23F26" w14:textId="7FB458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A55C77" w:rsidP="0BA55C77" w:rsidRDefault="0BA55C77" w14:paraId="5C255058" w14:textId="7A6134A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BA55C77" w:rsidRDefault="0BA55C77" w14:paraId="4A84EDE9" w14:textId="4A2EF572"/>
    <w:p w:rsidR="0BA55C77" w:rsidP="0BA55C77" w:rsidRDefault="0BA55C77" w14:paraId="7F6B36C1" w14:textId="3F57C05D">
      <w:pPr>
        <w:ind w:right="-720"/>
        <w:rPr>
          <w:rFonts w:ascii="Times New Roman" w:hAnsi="Times New Roman" w:eastAsia="Times New Roman" w:cs="Times New Roman"/>
        </w:rPr>
      </w:pPr>
    </w:p>
    <w:p xmlns:wp14="http://schemas.microsoft.com/office/word/2010/wordml" w:rsidRPr="00A64C55" w:rsidR="0011102B" w:rsidP="0BA55C77" w:rsidRDefault="0011102B" w14:paraId="44EAFD9C" wp14:textId="01E9BE6B">
      <w:pPr>
        <w:spacing w:line="360" w:lineRule="auto"/>
        <w:ind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Pr="00BC68C3" w:rsidR="0011102B" w:rsidP="0BA55C77" w:rsidRDefault="0011102B" w14:paraId="4B99056E" wp14:textId="77777777">
      <w:pPr>
        <w:spacing w:line="360" w:lineRule="auto"/>
        <w:ind w:left="576" w:right="-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F5B69" w:rsidP="0BA55C77" w:rsidRDefault="00E83B17" w14:paraId="1299C43A" wp14:textId="77777777">
      <w:pPr>
        <w:spacing w:line="360" w:lineRule="auto"/>
        <w:ind w:right="-720"/>
        <w:jc w:val="both"/>
        <w:rPr>
          <w:rFonts w:ascii="Times New Roman" w:hAnsi="Times New Roman" w:eastAsia="Times New Roman" w:cs="Times New Roman"/>
          <w:i w:val="1"/>
          <w:iCs w:val="1"/>
          <w:color w:val="000000"/>
          <w:sz w:val="28"/>
          <w:szCs w:val="28"/>
        </w:rPr>
      </w:pPr>
      <w:r w:rsidRPr="0BA55C77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8"/>
          <w:szCs w:val="28"/>
        </w:rPr>
        <w:br w:type="page"/>
      </w:r>
    </w:p>
    <w:p w:rsidR="46112611" w:rsidP="0BA55C77" w:rsidRDefault="46112611" w14:paraId="22678D75" w14:textId="230FECEC">
      <w:pPr>
        <w:spacing w:line="360" w:lineRule="auto"/>
        <w:ind w:left="2880"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  <w:r w:rsidRPr="0BA55C77" w:rsidR="2B9D485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 xml:space="preserve">TABLE OF CONTENTS </w:t>
      </w:r>
    </w:p>
    <w:p w:rsidR="01D7AF3B" w:rsidP="0BA55C77" w:rsidRDefault="01D7AF3B" w14:paraId="59E9781E" w14:textId="22501DA1">
      <w:pPr>
        <w:spacing w:line="360" w:lineRule="auto"/>
        <w:ind w:left="2880"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sdt>
      <w:sdtPr>
        <w:id w:val="1526732280"/>
        <w:docPartObj>
          <w:docPartGallery w:val="Table of Contents"/>
          <w:docPartUnique/>
        </w:docPartObj>
      </w:sdtPr>
      <w:sdtContent>
        <w:p w:rsidR="01D7AF3B" w:rsidP="01D7AF3B" w:rsidRDefault="01D7AF3B" w14:paraId="31E11537" w14:textId="5A2B4A7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35523899">
            <w:r w:rsidRPr="1520C160" w:rsidR="1520C160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_Toc1935523899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BA55C77" w:rsidRDefault="0BA55C77" w14:paraId="32966232" w14:textId="187B7DD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7400936">
            <w:r w:rsidRPr="1520C160" w:rsidR="1520C160">
              <w:rPr>
                <w:rStyle w:val="Hyperlink"/>
              </w:rPr>
              <w:t>2. Pre-Requisites [Things to Know]</w:t>
            </w:r>
            <w:r>
              <w:tab/>
            </w:r>
            <w:r>
              <w:fldChar w:fldCharType="begin"/>
            </w:r>
            <w:r>
              <w:instrText xml:space="preserve">PAGEREF _Toc2037400936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BA55C77" w:rsidRDefault="0BA55C77" w14:paraId="39B02AB9" w14:textId="0DA949B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1437279">
            <w:r w:rsidRPr="1520C160" w:rsidR="1520C160">
              <w:rPr>
                <w:rStyle w:val="Hyperlink"/>
              </w:rPr>
              <w:t>3. Steps to customize a disk image using the Yocto Project</w:t>
            </w:r>
            <w:r>
              <w:tab/>
            </w:r>
            <w:r>
              <w:fldChar w:fldCharType="begin"/>
            </w:r>
            <w:r>
              <w:instrText xml:space="preserve">PAGEREF _Toc2061437279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A55C77" w:rsidP="0CC01388" w:rsidRDefault="0BA55C77" w14:paraId="7217DB46" w14:textId="485C4B0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0776416">
            <w:r w:rsidRPr="1520C160" w:rsidR="1520C160">
              <w:rPr>
                <w:rStyle w:val="Hyperlink"/>
              </w:rPr>
              <w:t>4. RASPBERRY PI – ARDUCAM OV 5642 CAMERA INTERFACE</w:t>
            </w:r>
            <w:r>
              <w:tab/>
            </w:r>
            <w:r>
              <w:fldChar w:fldCharType="begin"/>
            </w:r>
            <w:r>
              <w:instrText xml:space="preserve">PAGEREF _Toc1580776416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D04DF11" w:rsidP="0CC01388" w:rsidRDefault="2D04DF11" w14:paraId="73AD2B09" w14:textId="6D998A9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38889488">
            <w:r w:rsidRPr="1520C160" w:rsidR="1520C160">
              <w:rPr>
                <w:rStyle w:val="Hyperlink"/>
              </w:rPr>
              <w:t>4.1. Using Official Raspberry Pi OS 64 Bit</w:t>
            </w:r>
            <w:r>
              <w:tab/>
            </w:r>
            <w:r>
              <w:fldChar w:fldCharType="begin"/>
            </w:r>
            <w:r>
              <w:instrText xml:space="preserve">PAGEREF _Toc1338889488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75BFC85" w:rsidP="0CC01388" w:rsidRDefault="575BFC85" w14:paraId="422BB199" w14:textId="0761DD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0625516">
            <w:r w:rsidRPr="1520C160" w:rsidR="1520C160">
              <w:rPr>
                <w:rStyle w:val="Hyperlink"/>
              </w:rPr>
              <w:t>4.2. Using Yocto Built Custom OS (core-image-minimal-xfce)</w:t>
            </w:r>
            <w:r>
              <w:tab/>
            </w:r>
            <w:r>
              <w:fldChar w:fldCharType="begin"/>
            </w:r>
            <w:r>
              <w:instrText xml:space="preserve">PAGEREF _Toc1040625516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75BFC85" w:rsidP="0CC01388" w:rsidRDefault="575BFC85" w14:paraId="068346FA" w14:textId="3C1E37B7">
          <w:pPr>
            <w:pStyle w:val="TOC3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785175777">
            <w:r w:rsidRPr="1520C160" w:rsidR="1520C160">
              <w:rPr>
                <w:rStyle w:val="Hyperlink"/>
              </w:rPr>
              <w:t>4.2.1. Packages Included</w:t>
            </w:r>
            <w:r>
              <w:tab/>
            </w:r>
            <w:r>
              <w:fldChar w:fldCharType="begin"/>
            </w:r>
            <w:r>
              <w:instrText xml:space="preserve">PAGEREF _Toc785175777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C01388" w:rsidP="0CC01388" w:rsidRDefault="0CC01388" w14:paraId="31B5A93D" w14:textId="468FC5B8">
          <w:pPr>
            <w:pStyle w:val="TOC3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000406640">
            <w:r w:rsidRPr="1520C160" w:rsidR="1520C160">
              <w:rPr>
                <w:rStyle w:val="Hyperlink"/>
              </w:rPr>
              <w:t>4.2.2 Custom Layers/Recipe added</w:t>
            </w:r>
            <w:r>
              <w:tab/>
            </w:r>
            <w:r>
              <w:fldChar w:fldCharType="begin"/>
            </w:r>
            <w:r>
              <w:instrText xml:space="preserve">PAGEREF _Toc1000406640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C01388" w:rsidP="0CC01388" w:rsidRDefault="0CC01388" w14:paraId="67F00562" w14:textId="398494BE">
          <w:pPr>
            <w:pStyle w:val="TOC3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37820272">
            <w:r w:rsidRPr="1520C160" w:rsidR="1520C160">
              <w:rPr>
                <w:rStyle w:val="Hyperlink"/>
              </w:rPr>
              <w:t>4.2.3 Running the executable</w:t>
            </w:r>
            <w:r>
              <w:tab/>
            </w:r>
            <w:r>
              <w:fldChar w:fldCharType="begin"/>
            </w:r>
            <w:r>
              <w:instrText xml:space="preserve">PAGEREF _Toc1437820272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C01388" w:rsidP="0CC01388" w:rsidRDefault="0CC01388" w14:paraId="23622ADA" w14:textId="7442E7C6">
          <w:pPr>
            <w:pStyle w:val="TOC2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912866595">
            <w:r w:rsidRPr="1520C160" w:rsidR="1520C160">
              <w:rPr>
                <w:rStyle w:val="Hyperlink"/>
              </w:rPr>
              <w:t>4.3. Git Repository Used</w:t>
            </w:r>
            <w:r>
              <w:tab/>
            </w:r>
            <w:r>
              <w:fldChar w:fldCharType="begin"/>
            </w:r>
            <w:r>
              <w:instrText xml:space="preserve">PAGEREF _Toc1912866595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CC01388" w:rsidP="0CC01388" w:rsidRDefault="0CC01388" w14:paraId="29D214AD" w14:textId="3B025318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848959223">
            <w:r w:rsidRPr="1520C160" w:rsidR="1520C160">
              <w:rPr>
                <w:rStyle w:val="Hyperlink"/>
              </w:rPr>
              <w:t>5. Reference</w:t>
            </w:r>
            <w:r>
              <w:tab/>
            </w:r>
            <w:r>
              <w:fldChar w:fldCharType="begin"/>
            </w:r>
            <w:r>
              <w:instrText xml:space="preserve">PAGEREF _Toc1848959223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CC01388" w:rsidP="0CC01388" w:rsidRDefault="0CC01388" w14:paraId="7ECD5E38" w14:textId="7D3CEF9A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599044994">
            <w:r w:rsidRPr="1520C160" w:rsidR="1520C160">
              <w:rPr>
                <w:rStyle w:val="Hyperlink"/>
              </w:rPr>
              <w:t>Commands Used</w:t>
            </w:r>
            <w:r>
              <w:tab/>
            </w:r>
            <w:r>
              <w:fldChar w:fldCharType="begin"/>
            </w:r>
            <w:r>
              <w:instrText xml:space="preserve">PAGEREF _Toc599044994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CC01388" w:rsidP="0CC01388" w:rsidRDefault="0CC01388" w14:paraId="52A7701D" w14:textId="565DAE72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hyperlink w:anchor="_Toc1463436974">
            <w:r w:rsidRPr="1520C160" w:rsidR="1520C160">
              <w:rPr>
                <w:rStyle w:val="Hyperlink"/>
              </w:rPr>
              <w:t>Tasks</w:t>
            </w:r>
            <w:r>
              <w:tab/>
            </w:r>
            <w:r>
              <w:fldChar w:fldCharType="begin"/>
            </w:r>
            <w:r>
              <w:instrText xml:space="preserve">PAGEREF _Toc1463436974 \h</w:instrText>
            </w:r>
            <w:r>
              <w:fldChar w:fldCharType="separate"/>
            </w:r>
            <w:r w:rsidRPr="1520C160" w:rsidR="1520C160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1D7AF3B" w:rsidP="0BA55C77" w:rsidRDefault="01D7AF3B" w14:paraId="34E1284A" w14:textId="300D3729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1D7AF3B" w:rsidP="0BA55C77" w:rsidRDefault="01D7AF3B" w14:paraId="554EFBAC" w14:textId="680B6D98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1D7AF3B" w:rsidP="0BA55C77" w:rsidRDefault="01D7AF3B" w14:paraId="43F7C253" w14:textId="29E495E8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0BA55C77" w:rsidP="0BA55C77" w:rsidRDefault="0BA55C77" w14:paraId="7A7D2396" w14:textId="759005C8">
      <w:pPr>
        <w:ind w:right="-720"/>
        <w:rPr>
          <w:rFonts w:ascii="Times New Roman" w:hAnsi="Times New Roman" w:eastAsia="Times New Roman" w:cs="Times New Roman"/>
        </w:rPr>
      </w:pPr>
      <w:r w:rsidRPr="0BA55C77">
        <w:rPr>
          <w:rFonts w:ascii="Times New Roman" w:hAnsi="Times New Roman" w:eastAsia="Times New Roman" w:cs="Times New Roman"/>
        </w:rPr>
        <w:br w:type="page"/>
      </w:r>
    </w:p>
    <w:p w:rsidR="0BA55C77" w:rsidP="0BA55C77" w:rsidRDefault="0BA55C77" w14:paraId="373E89E0" w14:textId="56264314">
      <w:pPr>
        <w:pStyle w:val="Normal"/>
        <w:spacing w:line="360" w:lineRule="auto"/>
        <w:ind w:right="-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</w:pPr>
    </w:p>
    <w:p w:rsidR="30460962" w:rsidP="0BA55C77" w:rsidRDefault="30460962" w14:paraId="2DF24769" w14:textId="7E3454DC">
      <w:pPr>
        <w:pStyle w:val="Heading1"/>
        <w:spacing w:line="360" w:lineRule="auto"/>
        <w:ind w:right="-72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Toc1935523899" w:id="1042746939"/>
      <w:r w:rsidRPr="1520C160" w:rsidR="25FDD3AB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 w:rsidRPr="1520C160" w:rsidR="6053E36F">
        <w:rPr>
          <w:rFonts w:ascii="Times New Roman" w:hAnsi="Times New Roman" w:eastAsia="Times New Roman" w:cs="Times New Roman"/>
          <w:sz w:val="28"/>
          <w:szCs w:val="28"/>
        </w:rPr>
        <w:t>Introduction</w:t>
      </w:r>
      <w:bookmarkEnd w:id="1042746939"/>
    </w:p>
    <w:p w:rsidR="744D93A0" w:rsidP="0BA55C77" w:rsidRDefault="744D93A0" w14:paraId="7F7F5496" w14:textId="0D0AF4DB">
      <w:pPr>
        <w:pStyle w:val="Normal"/>
        <w:ind w:right="-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Customizing a disk image using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involves a deep understanding of its core concepts such as layers, recipes, image configurations, and the build system workflow. This document outlines the fundamental prerequisites and high-level steps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create and customize a disk image using the 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744D93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Project. It serves as a structured guide for embedded developers aiming to add custom applications, configuration files, packages, or system-level modifications into a bootable Linux image. From setting up the environment and managing layers to writing custom recipes and generating deployable images, this guide provides a streamlined overview to help you efficiently navigate the Yocto-based customization process.</w:t>
      </w:r>
    </w:p>
    <w:p w:rsidR="0BA55C77" w:rsidP="0BA55C77" w:rsidRDefault="0BA55C77" w14:paraId="6C501B60" w14:textId="3DDAB125">
      <w:pPr>
        <w:pStyle w:val="Normal"/>
        <w:ind w:right="-720"/>
        <w:rPr>
          <w:rFonts w:ascii="Times New Roman" w:hAnsi="Times New Roman" w:eastAsia="Times New Roman" w:cs="Times New Roman"/>
          <w:sz w:val="28"/>
          <w:szCs w:val="28"/>
        </w:rPr>
      </w:pPr>
    </w:p>
    <w:p w:rsidR="3A65E571" w:rsidP="0BA55C77" w:rsidRDefault="3A65E571" w14:paraId="28BD3557" w14:textId="3A72ADF9">
      <w:pPr>
        <w:pStyle w:val="Heading1"/>
        <w:spacing w:line="360" w:lineRule="auto"/>
        <w:ind w:right="-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2037400936" w:id="738986711"/>
      <w:r w:rsidRPr="1520C160" w:rsidR="1241BF5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1520C160" w:rsidR="734341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520C160" w:rsidR="0C5D60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1520C160" w:rsidR="0C5D60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re-Requisites [Things to Know]</w:t>
      </w:r>
      <w:bookmarkEnd w:id="738986711"/>
      <w:r w:rsidRPr="1520C160" w:rsidR="0311704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75A9024A" w:rsidP="0BA55C77" w:rsidRDefault="75A9024A" w14:paraId="353728BE" w14:textId="748E9E68">
      <w:pPr>
        <w:pStyle w:val="ListParagraph"/>
        <w:numPr>
          <w:ilvl w:val="0"/>
          <w:numId w:val="360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Basics</w:t>
      </w:r>
      <w:r w:rsidRPr="0BA55C77" w:rsidR="5182B16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BA55C77" w:rsidR="5182B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0BA55C77" w:rsidR="5182B1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Refer </w:t>
      </w:r>
      <w:hyperlink w:anchor="_4._Reference_">
        <w:r w:rsidRPr="0BA55C77" w:rsidR="5182B16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[1]</w:t>
        </w:r>
      </w:hyperlink>
      <w:r w:rsidRPr="0BA55C77" w:rsidR="5182B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642580F4" w14:textId="7794C969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</w:p>
    <w:p w:rsidR="75A9024A" w:rsidP="0BA55C77" w:rsidRDefault="75A9024A" w14:paraId="28F71CA6" w14:textId="5539BFD1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Recipes (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.bb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bbappend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737A5883" w14:textId="3C322573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Layers</w:t>
      </w:r>
    </w:p>
    <w:p w:rsidR="75A9024A" w:rsidP="0BA55C77" w:rsidRDefault="75A9024A" w14:paraId="1C538A4C" w14:textId="362432B3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Metadata</w:t>
      </w:r>
    </w:p>
    <w:p w:rsidR="75A9024A" w:rsidP="0BA55C77" w:rsidRDefault="75A9024A" w14:paraId="3BA96F74" w14:textId="6ABE94D8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Image recipes</w:t>
      </w:r>
    </w:p>
    <w:p w:rsidR="75A9024A" w:rsidP="0BA55C77" w:rsidRDefault="75A9024A" w14:paraId="1E372E2E" w14:textId="2D9EEB62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 System Setup</w:t>
      </w:r>
    </w:p>
    <w:p w:rsidR="75A9024A" w:rsidP="0BA55C77" w:rsidRDefault="75A9024A" w14:paraId="0E796817" w14:textId="02EC93B5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poky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structure</w:t>
      </w:r>
    </w:p>
    <w:p w:rsidR="75A9024A" w:rsidP="0BA55C77" w:rsidRDefault="75A9024A" w14:paraId="2A942F16" w14:textId="3434B6E1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oe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init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-build-env</w:t>
      </w:r>
    </w:p>
    <w:p w:rsidR="75A9024A" w:rsidP="0BA55C77" w:rsidRDefault="75A9024A" w14:paraId="33E133A5" w14:textId="744A471D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conf/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local.conf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conf/</w:t>
      </w: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bblayers.conf</w:t>
      </w:r>
    </w:p>
    <w:p w:rsidR="75A9024A" w:rsidP="0BA55C77" w:rsidRDefault="75A9024A" w14:paraId="712144BC" w14:textId="46248E3A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Linux Basics</w:t>
      </w:r>
      <w:r w:rsidRPr="0BA55C77" w:rsidR="660938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BA55C77" w:rsidR="660938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0BA55C77" w:rsidR="660938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Refer </w:t>
      </w:r>
      <w:hyperlink w:anchor="_4._Reference_">
        <w:r w:rsidRPr="0BA55C77" w:rsidR="660938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[</w:t>
        </w:r>
        <w:r w:rsidRPr="0BA55C77" w:rsidR="5333E08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2</w:t>
        </w:r>
        <w:r w:rsidRPr="0BA55C77" w:rsidR="660938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]</w:t>
        </w:r>
      </w:hyperlink>
      <w:r w:rsidRPr="0BA55C77" w:rsidR="660938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5A9024A" w:rsidP="0BA55C77" w:rsidRDefault="75A9024A" w14:paraId="0E601EAC" w14:textId="49D3255B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Bootloaders</w:t>
      </w:r>
    </w:p>
    <w:p w:rsidR="75A9024A" w:rsidP="0BA55C77" w:rsidRDefault="75A9024A" w14:paraId="1E83CFD6" w14:textId="1B3CE70C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Target Hardware</w:t>
      </w:r>
    </w:p>
    <w:p w:rsidR="75A9024A" w:rsidP="0BA55C77" w:rsidRDefault="75A9024A" w14:paraId="07868EA9" w14:textId="0E7E56AA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Board support package (BSP)</w:t>
      </w:r>
    </w:p>
    <w:p w:rsidR="75A9024A" w:rsidP="0BA55C77" w:rsidRDefault="75A9024A" w14:paraId="581B87DD" w14:textId="4B36DFA2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Device Tree</w:t>
      </w:r>
    </w:p>
    <w:p w:rsidR="75A9024A" w:rsidP="0BA55C77" w:rsidRDefault="75A9024A" w14:paraId="4D783C5F" w14:textId="4423049B">
      <w:pPr>
        <w:pStyle w:val="ListParagraph"/>
        <w:numPr>
          <w:ilvl w:val="0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Version Control</w:t>
      </w:r>
    </w:p>
    <w:p w:rsidR="75A9024A" w:rsidP="0BA55C77" w:rsidRDefault="75A9024A" w14:paraId="0D9B3270" w14:textId="52878A59">
      <w:pPr>
        <w:pStyle w:val="ListParagraph"/>
        <w:numPr>
          <w:ilvl w:val="1"/>
          <w:numId w:val="36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5A902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 usage (essential for working with layers and source)</w:t>
      </w:r>
    </w:p>
    <w:p w:rsidR="0BA55C77" w:rsidP="0BA55C77" w:rsidRDefault="0BA55C77" w14:paraId="091FB490" w14:textId="251DF224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33C0D74" w:rsidP="0BA55C77" w:rsidRDefault="233C0D74" w14:paraId="5E7886AB" w14:textId="12599840">
      <w:pPr>
        <w:pStyle w:val="Heading1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2061437279" w:id="1421080581"/>
      <w:r w:rsidRPr="1520C160" w:rsidR="1D924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3. </w:t>
      </w:r>
      <w:r w:rsidRPr="1520C160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Steps to </w:t>
      </w:r>
      <w:r w:rsidRPr="1520C160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customize a disk image using the </w:t>
      </w:r>
      <w:r w:rsidRPr="1520C160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1520C160" w:rsidR="21BE57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Project</w:t>
      </w:r>
      <w:bookmarkEnd w:id="1421080581"/>
    </w:p>
    <w:p w:rsidR="1D4F77A7" w:rsidP="0BA55C77" w:rsidRDefault="1D4F77A7" w14:paraId="42EE2A46" w14:textId="52219034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Set Up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Yocto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Build Environment</w:t>
      </w:r>
    </w:p>
    <w:p w:rsidR="44EEB519" w:rsidP="0BA55C77" w:rsidRDefault="44EEB519" w14:paraId="27ACE0C2" w14:textId="2D12B95E">
      <w:pPr>
        <w:pStyle w:val="ListParagraph"/>
        <w:numPr>
          <w:ilvl w:val="0"/>
          <w:numId w:val="36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4EEB5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Install Dependencies</w:t>
      </w:r>
    </w:p>
    <w:p w:rsidR="1D481030" w:rsidP="0BA55C77" w:rsidRDefault="1D481030" w14:paraId="359474D3" w14:textId="67F9EB36">
      <w:pPr>
        <w:pStyle w:val="ListParagraph"/>
        <w:spacing w:before="24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1D4810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Install the required packages support for building software in Linux environment.</w:t>
      </w:r>
    </w:p>
    <w:p w:rsidR="6D670AFE" w:rsidP="0BA55C77" w:rsidRDefault="6D670AFE" w14:paraId="4487F4F6" w14:textId="38F4FDE4">
      <w:pPr>
        <w:pStyle w:val="Normal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D670A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For example:</w:t>
      </w:r>
    </w:p>
    <w:p w:rsidR="58563DCC" w:rsidP="0BA55C77" w:rsidRDefault="58563DCC" w14:paraId="3F61CBCD" w14:textId="05864EB6">
      <w:pPr>
        <w:pStyle w:val="ListParagraph"/>
        <w:numPr>
          <w:ilvl w:val="0"/>
          <w:numId w:val="363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58563D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build-essential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-&gt; is a meta package that includes a collection of tools and libraries necessary to build software on a Debian-based system, like Ubuntu. It includes compilers (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gcc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g++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make</w:t>
      </w:r>
      <w:r w:rsidRPr="0BA55C77" w:rsidR="58563D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and other utilities.</w:t>
      </w:r>
    </w:p>
    <w:p w:rsidR="44EEB519" w:rsidP="0BA55C77" w:rsidRDefault="44EEB519" w14:paraId="4C284E18" w14:textId="06A7A378">
      <w:pPr>
        <w:pStyle w:val="Normal"/>
        <w:spacing w:before="24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4EEB51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Open a terminal and run: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09861EC3">
        <w:trPr>
          <w:trHeight w:val="300"/>
        </w:trPr>
        <w:tc>
          <w:tcPr>
            <w:tcW w:w="7920" w:type="dxa"/>
            <w:tcMar/>
          </w:tcPr>
          <w:p w:rsidR="1AE0A765" w:rsidP="0BA55C77" w:rsidRDefault="1AE0A765" w14:paraId="16579B77" w14:textId="21B8496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apt update </w:t>
            </w:r>
          </w:p>
          <w:p w:rsidR="1AE0A765" w:rsidP="0BA55C77" w:rsidRDefault="1AE0A765" w14:paraId="0213B7F2" w14:textId="12F0A7F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apt install gawk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wget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git-core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diffstat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unzip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texinfo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gcc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build-essential \ </w:t>
            </w:r>
          </w:p>
          <w:p w:rsidR="1AE0A765" w:rsidP="0BA55C77" w:rsidRDefault="1AE0A765" w14:paraId="13DFE0C5" w14:textId="667F7CB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chrpath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socat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cpio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python3 python3-pip python3-pexpect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xz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-utils 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debianutils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\ </w:t>
            </w:r>
          </w:p>
          <w:p w:rsidR="1AE0A765" w:rsidP="0BA55C77" w:rsidRDefault="1AE0A765" w14:paraId="6BAC272A" w14:textId="60544D6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iputils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-ping python3-git python3-jinja2 libegl1-mesa libsdl1.2-dev \</w:t>
            </w:r>
            <w:r w:rsidRPr="0BA55C77" w:rsidR="1AE0A76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xterm</w:t>
            </w:r>
          </w:p>
        </w:tc>
      </w:tr>
    </w:tbl>
    <w:p w:rsidR="28D7B70A" w:rsidP="0BA55C77" w:rsidRDefault="28D7B70A" w14:paraId="7749B80C" w14:textId="58AF15B7">
      <w:pPr>
        <w:pStyle w:val="ListParagraph"/>
        <w:numPr>
          <w:ilvl w:val="0"/>
          <w:numId w:val="364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Download </w:t>
      </w: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28D7B7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(Poky) and a BSP</w:t>
      </w:r>
      <w:r w:rsidRPr="0BA55C77" w:rsidR="00BAC83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74C38DF1" w:rsidP="0BA55C77" w:rsidRDefault="74C38DF1" w14:paraId="687F38A0" w14:textId="468D023A">
      <w:pPr>
        <w:pStyle w:val="ListParagraph"/>
        <w:numPr>
          <w:ilvl w:val="0"/>
          <w:numId w:val="366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Cloning the </w:t>
      </w:r>
      <w:r w:rsidRPr="0BA55C77" w:rsidR="74C38D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Yocto</w:t>
      </w:r>
      <w:r w:rsidRPr="0BA55C77" w:rsidR="74C38D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Project</w:t>
      </w: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a set of tools for creating customized Linux</w:t>
      </w:r>
      <w:r w:rsidRPr="0BA55C77" w:rsidR="0203F6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A55C77" w:rsidR="74C38D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distributions for embedded systems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2655"/>
      </w:tblGrid>
      <w:tr w:rsidR="0BA55C77" w:rsidTr="0BA55C77" w14:paraId="40D296D8">
        <w:trPr>
          <w:trHeight w:val="405"/>
        </w:trPr>
        <w:tc>
          <w:tcPr>
            <w:tcW w:w="2655" w:type="dxa"/>
            <w:tcMar/>
            <w:vAlign w:val="top"/>
          </w:tcPr>
          <w:p w:rsidR="2EE685A9" w:rsidP="0BA55C77" w:rsidRDefault="2EE685A9" w14:paraId="7D57CABF" w14:textId="4456F3AF">
            <w:pPr>
              <w:pStyle w:val="Normal"/>
              <w:keepLines w:val="1"/>
              <w:widowControl w:val="0"/>
              <w:tabs>
                <w:tab w:val="left" w:leader="none" w:pos="5760"/>
              </w:tabs>
              <w:spacing w:before="0" w:beforeAutospacing="off" w:after="0" w:afterAutospacing="off"/>
              <w:ind w:left="0" w:right="-720" w:hanging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mkdir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~/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</w:p>
          <w:p w:rsidR="2EE685A9" w:rsidP="0BA55C77" w:rsidRDefault="2EE685A9" w14:paraId="54B2FB5F" w14:textId="409DC09A">
            <w:pPr>
              <w:pStyle w:val="Normal"/>
              <w:spacing w:before="0" w:beforeAutospacing="off" w:after="0" w:afterAutospacing="off"/>
              <w:ind w:left="0" w:right="-7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 ~/</w:t>
            </w:r>
            <w:r w:rsidRPr="0BA55C77" w:rsidR="2EE685A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</w:p>
        </w:tc>
      </w:tr>
    </w:tbl>
    <w:p w:rsidR="66633555" w:rsidP="0BA55C77" w:rsidRDefault="66633555" w14:paraId="0FB80A3B" w14:textId="3DA3A0DC">
      <w:pPr>
        <w:pStyle w:val="ListParagraph"/>
        <w:numPr>
          <w:ilvl w:val="0"/>
          <w:numId w:val="366"/>
        </w:numPr>
        <w:spacing w:before="240" w:beforeAutospacing="off" w:after="12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666335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lon</w:t>
      </w:r>
      <w:r w:rsidRPr="0BA55C77" w:rsidR="456DC3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ing 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Poky</w:t>
      </w:r>
      <w:r w:rsidRPr="0BA55C77" w:rsidR="1F609A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pre-configured environment to begin customizing for </w:t>
      </w:r>
      <w:r w:rsidRPr="0BA55C77" w:rsidR="0F36DB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0BA55C77" w:rsidR="53475B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target platform</w:t>
      </w:r>
      <w:r w:rsidRPr="0BA55C77" w:rsidR="243A26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5250"/>
      </w:tblGrid>
      <w:tr w:rsidR="0BA55C77" w:rsidTr="0BA55C77" w14:paraId="7A883540">
        <w:trPr>
          <w:trHeight w:val="300"/>
        </w:trPr>
        <w:tc>
          <w:tcPr>
            <w:tcW w:w="5250" w:type="dxa"/>
            <w:tcMar/>
          </w:tcPr>
          <w:p w:rsidR="09E7DAE0" w:rsidP="0BA55C77" w:rsidRDefault="09E7DAE0" w14:paraId="54FC4120" w14:textId="11E7465A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09E7DAE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git clone git://git.yoctoproject.org/poky</w:t>
            </w:r>
          </w:p>
          <w:p w:rsidR="09E7DAE0" w:rsidP="0BA55C77" w:rsidRDefault="09E7DAE0" w14:paraId="6CCA8B6F" w14:textId="0BDA5B83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09E7DAE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 poky</w:t>
            </w:r>
          </w:p>
        </w:tc>
      </w:tr>
    </w:tbl>
    <w:p w:rsidR="6804C689" w:rsidP="0BA55C77" w:rsidRDefault="6804C689" w14:paraId="4BD011EA" w14:textId="06E1C21E">
      <w:pPr>
        <w:pStyle w:val="ListParagraph"/>
        <w:numPr>
          <w:ilvl w:val="0"/>
          <w:numId w:val="366"/>
        </w:numPr>
        <w:spacing w:before="240" w:beforeAutospacing="off" w:after="12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804C6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Adding a BSP is necessary while setting up the machine configuration</w:t>
      </w:r>
      <w:r w:rsidRPr="0BA55C77" w:rsidR="7A08F10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 the upcoming steps</w:t>
      </w:r>
      <w:r w:rsidRPr="0BA55C77" w:rsidR="6804C68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470"/>
      </w:tblGrid>
      <w:tr w:rsidR="0BA55C77" w:rsidTr="0BA55C77" w14:paraId="24356F3D">
        <w:trPr>
          <w:trHeight w:val="300"/>
        </w:trPr>
        <w:tc>
          <w:tcPr>
            <w:tcW w:w="7470" w:type="dxa"/>
            <w:tcMar/>
          </w:tcPr>
          <w:p w:rsidR="41D7361A" w:rsidP="0BA55C77" w:rsidRDefault="41D7361A" w14:paraId="69E0AF39" w14:textId="139A925A">
            <w:pPr>
              <w:pStyle w:val="Normal"/>
              <w:spacing w:before="0" w:beforeAutospacing="off" w:after="12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git clone </w:t>
            </w:r>
            <w:hyperlink r:id="Ra7b3219bc4064eab">
              <w:r w:rsidRPr="0BA55C77" w:rsidR="41D7361A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1"/>
                  <w:iCs w:val="1"/>
                  <w:noProof w:val="0"/>
                  <w:sz w:val="28"/>
                  <w:szCs w:val="28"/>
                  <w:lang w:val="en-US"/>
                </w:rPr>
                <w:t>https://github.com/agherzan/meta-raspberrypi.git</w:t>
              </w:r>
            </w:hyperlink>
          </w:p>
          <w:p w:rsidR="41D7361A" w:rsidP="0BA55C77" w:rsidRDefault="41D7361A" w14:paraId="08433860" w14:textId="5535E555">
            <w:pPr>
              <w:pStyle w:val="Normal"/>
              <w:spacing w:before="0" w:beforeAutospacing="off" w:after="12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git clone git://git.openembedded.org/meta-openembedded -b </w:t>
            </w:r>
            <w:r w:rsidRPr="0BA55C77" w:rsidR="41D7361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kirkstone</w:t>
            </w:r>
          </w:p>
        </w:tc>
      </w:tr>
    </w:tbl>
    <w:p w:rsidR="0A2E699A" w:rsidP="0BA55C77" w:rsidRDefault="0A2E699A" w14:paraId="3164505C" w14:textId="11816CCF">
      <w:pPr>
        <w:pStyle w:val="ListParagraph"/>
        <w:numPr>
          <w:ilvl w:val="0"/>
          <w:numId w:val="367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0A2E69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Sourcing up the environment:</w:t>
      </w:r>
    </w:p>
    <w:p w:rsidR="5C73E2AB" w:rsidP="0BA55C77" w:rsidRDefault="5C73E2AB" w14:paraId="3430BB10" w14:textId="649B8C23">
      <w:pPr>
        <w:pStyle w:val="ListParagraph"/>
        <w:spacing w:before="24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5C73E2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This is an essential step in setting up the build </w:t>
      </w:r>
      <w:r w:rsidRPr="0BA55C77" w:rsidR="60A868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environment</w:t>
      </w:r>
      <w:r w:rsidRPr="0BA55C77" w:rsidR="5C73E2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for compiling the system and </w:t>
      </w:r>
      <w:r w:rsidRPr="0BA55C77" w:rsidR="6BBB11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generating images.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3225"/>
      </w:tblGrid>
      <w:tr w:rsidR="0BA55C77" w:rsidTr="0BA55C77" w14:paraId="0C23BBBC">
        <w:trPr>
          <w:trHeight w:val="300"/>
        </w:trPr>
        <w:tc>
          <w:tcPr>
            <w:tcW w:w="3225" w:type="dxa"/>
            <w:tcMar/>
          </w:tcPr>
          <w:p w:rsidR="48D33CF8" w:rsidP="0BA55C77" w:rsidRDefault="48D33CF8" w14:paraId="0442BD7A" w14:textId="3D071A0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source 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oe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init</w:t>
            </w:r>
            <w:r w:rsidRPr="0BA55C77" w:rsidR="48D33CF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-build-env</w:t>
            </w:r>
          </w:p>
        </w:tc>
      </w:tr>
    </w:tbl>
    <w:p w:rsidR="30A1DDBA" w:rsidP="0BA55C77" w:rsidRDefault="30A1DDBA" w14:paraId="047A65DE" w14:textId="5762DB1A">
      <w:pPr>
        <w:pStyle w:val="ListParagraph"/>
        <w:numPr>
          <w:ilvl w:val="0"/>
          <w:numId w:val="368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30A1DD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Machine </w:t>
      </w:r>
      <w:r w:rsidRPr="0BA55C77" w:rsidR="114B91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Configuration:</w:t>
      </w:r>
    </w:p>
    <w:p w:rsidR="114B91B7" w:rsidP="0BA55C77" w:rsidRDefault="114B91B7" w14:paraId="1FBB92CE" w14:textId="291F816B">
      <w:pPr>
        <w:pStyle w:val="ListParagraph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14B91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Sourcing the environment creates a build directory. </w:t>
      </w:r>
      <w:r w:rsidRPr="0BA55C77" w:rsidR="689682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Edit</w:t>
      </w:r>
      <w:r w:rsidRPr="0BA55C77" w:rsidR="114B91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328438F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config file inside it </w:t>
      </w:r>
      <w:r w:rsidRPr="0BA55C77" w:rsidR="2A691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as 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4365"/>
      </w:tblGrid>
      <w:tr w:rsidR="0BA55C77" w:rsidTr="0BA55C77" w14:paraId="6A1229FB">
        <w:trPr>
          <w:trHeight w:val="300"/>
        </w:trPr>
        <w:tc>
          <w:tcPr>
            <w:tcW w:w="4365" w:type="dxa"/>
            <w:tcMar/>
          </w:tcPr>
          <w:p w:rsidR="71DB60A8" w:rsidP="0BA55C77" w:rsidRDefault="71DB60A8" w14:paraId="771406ED" w14:textId="4E452C23">
            <w:pPr>
              <w:pStyle w:val="ListParagraph"/>
              <w:ind w:left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MACHINE</w:t>
            </w: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“</w:t>
            </w:r>
            <w:r w:rsidRPr="0BA55C77" w:rsidR="71DB60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Target Processor”</w:t>
            </w:r>
          </w:p>
        </w:tc>
      </w:tr>
    </w:tbl>
    <w:p w:rsidR="4259673E" w:rsidP="0BA55C77" w:rsidRDefault="4259673E" w14:paraId="691552F9" w14:textId="1AA26ACA">
      <w:pPr>
        <w:pStyle w:val="ListParagraph"/>
        <w:spacing w:before="120" w:beforeAutospacing="off" w:after="12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425967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Eg</w:t>
      </w:r>
      <w:r w:rsidRPr="0BA55C77" w:rsidR="425967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 MACHINE = "raspberrypi4-64"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or “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qemuarm</w:t>
      </w:r>
      <w:r w:rsidRPr="0BA55C77" w:rsidR="40AD86C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"</w:t>
      </w:r>
    </w:p>
    <w:p w:rsidR="2A691DBF" w:rsidP="0BA55C77" w:rsidRDefault="2A691DBF" w14:paraId="1629D265" w14:textId="3D25691D">
      <w:pPr>
        <w:pStyle w:val="Normal"/>
        <w:spacing w:before="12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A691D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Note: Including the BSP of the target processor is necessary.</w:t>
      </w:r>
    </w:p>
    <w:p w:rsidR="1D4F77A7" w:rsidP="0BA55C77" w:rsidRDefault="1D4F77A7" w14:paraId="70EE7DD9" w14:textId="7F9DE9AA">
      <w:pPr>
        <w:pStyle w:val="ListParagraph"/>
        <w:numPr>
          <w:ilvl w:val="0"/>
          <w:numId w:val="36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Add/Remove Layers</w:t>
      </w:r>
    </w:p>
    <w:p w:rsidR="679B921B" w:rsidP="0BA55C77" w:rsidRDefault="679B921B" w14:paraId="7202153A" w14:textId="3B057653">
      <w:pPr>
        <w:pStyle w:val="ListParagraph"/>
        <w:numPr>
          <w:ilvl w:val="0"/>
          <w:numId w:val="369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679B92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Creating Layers:</w:t>
      </w:r>
    </w:p>
    <w:p w:rsidR="679B921B" w:rsidP="0BA55C77" w:rsidRDefault="679B921B" w14:paraId="2EE10324" w14:textId="01163227">
      <w:pPr>
        <w:pStyle w:val="ListParagraph"/>
        <w:numPr>
          <w:ilvl w:val="0"/>
          <w:numId w:val="37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79B92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Layers are collections of metadata, recipes, and configuration files that define how software is built, packaged, and configured for specific hardware or functionality.</w:t>
      </w:r>
    </w:p>
    <w:p w:rsidR="38E5303C" w:rsidP="0BA55C77" w:rsidRDefault="38E5303C" w14:paraId="426073FC" w14:textId="5E0B5F5B">
      <w:pPr>
        <w:pStyle w:val="ListParagraph"/>
        <w:numPr>
          <w:ilvl w:val="0"/>
          <w:numId w:val="371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38E5303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To create and add layers, we can use </w:t>
      </w:r>
      <w:r w:rsidRPr="0BA55C77" w:rsidR="38E5303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bitbake</w:t>
      </w:r>
      <w:r w:rsidRPr="0BA55C77" w:rsidR="38E5303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-layers</w:t>
      </w:r>
      <w:r w:rsidRPr="0BA55C77" w:rsidR="57A984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0BA55C77" w:rsidR="57A9843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command.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DBAEE9B">
        <w:trPr>
          <w:trHeight w:val="300"/>
        </w:trPr>
        <w:tc>
          <w:tcPr>
            <w:tcW w:w="7920" w:type="dxa"/>
            <w:tcMar/>
          </w:tcPr>
          <w:p w:rsidR="1576328D" w:rsidP="0BA55C77" w:rsidRDefault="1576328D" w14:paraId="51603C3A" w14:textId="2AD42ECF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bitbake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-layers create-layer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/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path_of_the_directory</w:t>
            </w:r>
          </w:p>
          <w:p w:rsidR="1576328D" w:rsidP="0BA55C77" w:rsidRDefault="1576328D" w14:paraId="25A0ADF2" w14:textId="689BA824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bitbake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-layers add-layer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/ </w:t>
            </w:r>
            <w:r w:rsidRPr="0BA55C77" w:rsidR="1576328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path_of_the_directory</w:t>
            </w:r>
          </w:p>
        </w:tc>
      </w:tr>
    </w:tbl>
    <w:p w:rsidR="697670EB" w:rsidP="0BA55C77" w:rsidRDefault="697670EB" w14:paraId="08633643" w14:textId="21A79441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97670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Note: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It is </w:t>
      </w:r>
      <w:r w:rsidRPr="0BA55C77" w:rsidR="3B7443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necessary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to add the path of the layers created in the BBLAYERS var</w:t>
      </w:r>
      <w:r w:rsidRPr="0BA55C77" w:rsidR="0FD5AE8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iable in the</w:t>
      </w:r>
      <w:r w:rsidRPr="0BA55C77" w:rsidR="5EF189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bblayers.conf</w:t>
      </w:r>
      <w:r w:rsidRPr="0BA55C77" w:rsidR="697670E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A55C77" w:rsidR="171CEB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file or instead use the add layer command to automatically add the </w:t>
      </w:r>
      <w:r w:rsidRPr="0BA55C77" w:rsidR="171CEB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path.</w:t>
      </w:r>
    </w:p>
    <w:p w:rsidR="23E2A174" w:rsidP="0BA55C77" w:rsidRDefault="23E2A174" w14:paraId="45925449" w14:textId="2E1CC35C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Edit conf/</w:t>
      </w: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bblayers.conf</w:t>
      </w:r>
      <w:r w:rsidRPr="0BA55C77" w:rsidR="23E2A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your build directory and add: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30AAADE">
        <w:trPr>
          <w:trHeight w:val="300"/>
        </w:trPr>
        <w:tc>
          <w:tcPr>
            <w:tcW w:w="7920" w:type="dxa"/>
            <w:tcMar/>
          </w:tcPr>
          <w:p w:rsidR="23E2A174" w:rsidP="0BA55C77" w:rsidRDefault="23E2A174" w14:paraId="395F6013" w14:textId="28CE1DE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3E2A17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BBLAYERS += "/path/to/meta-my-layer"</w:t>
            </w:r>
          </w:p>
        </w:tc>
      </w:tr>
    </w:tbl>
    <w:p w:rsidR="0BA55C77" w:rsidP="0BA55C77" w:rsidRDefault="0BA55C77" w14:paraId="71052C18" w14:textId="6F9FB088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D4F77A7" w:rsidP="0BA55C77" w:rsidRDefault="1D4F77A7" w14:paraId="7F30402E" w14:textId="56E7BC92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Create Recipes</w:t>
      </w:r>
    </w:p>
    <w:p w:rsidR="272BAB0C" w:rsidP="0BA55C77" w:rsidRDefault="272BAB0C" w14:paraId="56ECDF63" w14:textId="72ABD1CA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72BAB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After creating the layer, we can add new recipes(script) .bb files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 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</w:t>
      </w:r>
      <w:r w:rsidRPr="0BA55C77" w:rsidR="6F0F204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01601C8">
        <w:trPr>
          <w:trHeight w:val="300"/>
        </w:trPr>
        <w:tc>
          <w:tcPr>
            <w:tcW w:w="7920" w:type="dxa"/>
            <w:tcMar/>
          </w:tcPr>
          <w:p w:rsidR="5F605E5C" w:rsidP="0BA55C77" w:rsidRDefault="5F605E5C" w14:paraId="5AC0742B" w14:textId="4F37DEB4">
            <w:pPr>
              <w:pStyle w:val="Normal"/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mkdir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-p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/meta-layers/recipes/files</w:t>
            </w:r>
          </w:p>
          <w:p w:rsidR="5F605E5C" w:rsidP="0BA55C77" w:rsidRDefault="5F605E5C" w14:paraId="3814FA3B" w14:textId="518B6CCB">
            <w:pPr>
              <w:pStyle w:val="Normal"/>
              <w:spacing w:before="12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cd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..</w:t>
            </w:r>
            <w:r w:rsidRPr="0BA55C77" w:rsidR="5F605E5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/ meta-layers/recipes/files</w:t>
            </w:r>
          </w:p>
        </w:tc>
      </w:tr>
    </w:tbl>
    <w:p w:rsidR="7ED2F8EF" w:rsidP="0BA55C77" w:rsidRDefault="7ED2F8EF" w14:paraId="4514A4C1" w14:textId="143D42B0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7ED2F8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a recipe file (.bb)</w:t>
      </w:r>
    </w:p>
    <w:p w:rsidR="7ED2F8EF" w:rsidP="0BA55C77" w:rsidRDefault="7ED2F8EF" w14:paraId="17FF38A2" w14:textId="598CB044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7ED2F8E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Use any text editor (like nano, vim etc..) to create and add the content </w:t>
      </w:r>
      <w:r w:rsidRPr="0BA55C77" w:rsidR="6037DD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 the basic recipe format.</w:t>
      </w:r>
    </w:p>
    <w:p w:rsidR="2C4D5EB7" w:rsidP="0BA55C77" w:rsidRDefault="2C4D5EB7" w14:paraId="55B966E6" w14:textId="7B798393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C4D5E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Format for basic recipe file: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A2300FA">
        <w:trPr>
          <w:trHeight w:val="300"/>
        </w:trPr>
        <w:tc>
          <w:tcPr>
            <w:tcW w:w="7920" w:type="dxa"/>
            <w:tcMar/>
          </w:tcPr>
          <w:p w:rsidR="616B79A8" w:rsidP="0BA55C77" w:rsidRDefault="616B79A8" w14:paraId="6F78D141" w14:textId="5EB0F905">
            <w:pPr>
              <w:spacing w:before="0" w:beforeAutospacing="off" w:after="0" w:afterAutospacing="off"/>
              <w:ind w:left="0" w:right="-72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DESCRIPTION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HOMEPAGE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LICENSE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SECTION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DEPENDS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LIC_FILES_CHKSUM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  <w:r>
              <w:br/>
            </w:r>
            <w:r>
              <w:br/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SRC_URI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666666"/>
                <w:sz w:val="28"/>
                <w:szCs w:val="28"/>
                <w:lang w:val="en-US"/>
              </w:rPr>
              <w:t>=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333333"/>
                <w:sz w:val="28"/>
                <w:szCs w:val="28"/>
                <w:lang w:val="en-US"/>
              </w:rPr>
              <w:t xml:space="preserve"> </w:t>
            </w:r>
            <w:r w:rsidRPr="0BA55C77" w:rsidR="616B79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BA2121"/>
                <w:sz w:val="28"/>
                <w:szCs w:val="28"/>
                <w:lang w:val="en-US"/>
              </w:rPr>
              <w:t>""</w:t>
            </w:r>
          </w:p>
        </w:tc>
      </w:tr>
    </w:tbl>
    <w:p w:rsidR="24A38A8B" w:rsidP="0BA55C77" w:rsidRDefault="24A38A8B" w14:paraId="1E359FEE" w14:textId="24BB982D">
      <w:pPr>
        <w:pStyle w:val="ListParagraph"/>
        <w:spacing w:before="12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24A38A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Example: </w:t>
      </w:r>
    </w:p>
    <w:p w:rsidR="5ABF64DB" w:rsidP="0BA55C77" w:rsidRDefault="5ABF64DB" w14:paraId="2C8F30E1" w14:textId="3BC827E8">
      <w:pPr>
        <w:spacing w:before="120" w:beforeAutospacing="off" w:after="240" w:afterAutospacing="off"/>
        <w:ind w:left="72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5ABF6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a new file called my-custom-image.bb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5E5779E9">
        <w:trPr>
          <w:trHeight w:val="300"/>
        </w:trPr>
        <w:tc>
          <w:tcPr>
            <w:tcW w:w="7920" w:type="dxa"/>
            <w:tcMar/>
          </w:tcPr>
          <w:p w:rsidR="24A38A8B" w:rsidP="0BA55C77" w:rsidRDefault="24A38A8B" w14:paraId="48F2241A" w14:textId="3974E9D3">
            <w:pPr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BA55C77" w:rsidR="24A38A8B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nano recipes-core/images/my-custom-image.bb</w:t>
            </w:r>
          </w:p>
        </w:tc>
      </w:tr>
    </w:tbl>
    <w:p w:rsidR="6A6D8B7F" w:rsidP="0BA55C77" w:rsidRDefault="6A6D8B7F" w14:paraId="23E308E9" w14:textId="6927E0E8">
      <w:pPr>
        <w:pStyle w:val="ListParagraph"/>
        <w:spacing w:before="240" w:beforeAutospacing="off" w:after="12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BA55C77" w:rsidR="6A6D8B7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Also,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there </w:t>
      </w:r>
      <w:r w:rsidRPr="0BA55C77" w:rsidR="6403F6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is a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custom tool n</w:t>
      </w:r>
      <w:r w:rsidRPr="0BA55C77" w:rsidR="7983D7D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</w:t>
      </w:r>
      <w:r w:rsidRPr="0BA55C77" w:rsidR="4947500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ed 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recipet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ool</w:t>
      </w:r>
      <w:r w:rsidRPr="0BA55C77" w:rsidR="49475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</w:t>
      </w:r>
      <w:r w:rsidRPr="0BA55C77" w:rsidR="740D38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– </w:t>
      </w:r>
      <w:r w:rsidRPr="0BA55C77" w:rsidR="213B2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which </w:t>
      </w:r>
      <w:r w:rsidRPr="0BA55C77" w:rsidR="213B201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0BA55C77" w:rsidR="7EB1BF4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utomates the creation of a base recipe. 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5DB18A21">
        <w:trPr>
          <w:trHeight w:val="300"/>
        </w:trPr>
        <w:tc>
          <w:tcPr>
            <w:tcW w:w="7920" w:type="dxa"/>
            <w:tcMar/>
          </w:tcPr>
          <w:p w:rsidR="70D77261" w:rsidP="0BA55C77" w:rsidRDefault="70D77261" w14:paraId="655ED5CC" w14:textId="6E3CBD44">
            <w:pPr>
              <w:pStyle w:val="Normal"/>
              <w:spacing w:before="0" w:beforeAutospacing="off" w:after="0" w:afterAutospacing="off"/>
              <w:ind w:left="0" w:right="-720" w:firstLine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70D7726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recipetool</w:t>
            </w:r>
            <w:r w:rsidRPr="0BA55C77" w:rsidR="70D7726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create -o OUTFILE source</w:t>
            </w:r>
          </w:p>
        </w:tc>
      </w:tr>
    </w:tbl>
    <w:p w:rsidR="1D4F77A7" w:rsidP="0BA55C77" w:rsidRDefault="1D4F77A7" w14:paraId="746D8EC8" w14:textId="0773DA3D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Customize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Im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age</w:t>
      </w:r>
      <w:r w:rsidRPr="0BA55C77" w:rsidR="1E5A2D1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and build customized image</w:t>
      </w:r>
    </w:p>
    <w:p w:rsidR="1D4F77A7" w:rsidP="0BA55C77" w:rsidRDefault="1D4F77A7" w14:paraId="0928A139" w14:textId="5683AC2D">
      <w:pPr>
        <w:pStyle w:val="ListParagraph"/>
        <w:numPr>
          <w:ilvl w:val="0"/>
          <w:numId w:val="378"/>
        </w:numPr>
        <w:spacing w:before="12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Create custom image recipe (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my-custom-image.bb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418369AE" w:rsidP="0BA55C77" w:rsidRDefault="418369AE" w14:paraId="42716B3F" w14:textId="6807716B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18369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a layer (if not already exist)</w:t>
      </w:r>
    </w:p>
    <w:p w:rsidR="418369AE" w:rsidP="0BA55C77" w:rsidRDefault="418369AE" w14:paraId="196D5242" w14:textId="3ABD8995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18369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Inside the custom layer c</w:t>
      </w:r>
      <w:r w:rsidRPr="0BA55C77" w:rsidR="418369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reate directory structure</w:t>
      </w:r>
    </w:p>
    <w:p w:rsidR="418369AE" w:rsidP="0BA55C77" w:rsidRDefault="418369AE" w14:paraId="1D6889EA" w14:textId="1AA0D520">
      <w:pPr>
        <w:pStyle w:val="Normal"/>
        <w:spacing w:before="240" w:beforeAutospacing="off" w:after="240" w:afterAutospacing="off"/>
        <w:ind w:left="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the Custom Image Recipe</w:t>
      </w:r>
    </w:p>
    <w:p w:rsidR="2BF79E49" w:rsidP="0BA55C77" w:rsidRDefault="2BF79E49" w14:paraId="2BB6262A" w14:textId="6296B720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Add the custom </w:t>
      </w:r>
      <w:r w:rsidRPr="0BA55C77" w:rsidR="2BF79E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contents</w:t>
      </w:r>
    </w:p>
    <w:p w:rsidR="2BF79E49" w:rsidP="0BA55C77" w:rsidRDefault="2BF79E49" w14:paraId="617562FA" w14:textId="31C4DF32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BF79E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16AD05A5">
        <w:trPr>
          <w:trHeight w:val="300"/>
        </w:trPr>
        <w:tc>
          <w:tcPr>
            <w:tcW w:w="7920" w:type="dxa"/>
            <w:tcMar/>
          </w:tcPr>
          <w:p w:rsidR="2BF79E49" w:rsidP="0BA55C77" w:rsidRDefault="2BF79E49" w14:paraId="60574B47" w14:textId="51986D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DESCRIPTION = "My Custom 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Yocto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Image"</w:t>
            </w:r>
          </w:p>
          <w:p w:rsidR="2BF79E49" w:rsidP="0BA55C77" w:rsidRDefault="2BF79E49" w14:paraId="76E5FBA5" w14:textId="450665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LICENSE = "MIT"</w:t>
            </w:r>
          </w:p>
          <w:p w:rsidR="2BF79E49" w:rsidP="0BA55C77" w:rsidRDefault="2BF79E49" w14:paraId="7AB3F5DB" w14:textId="409709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1971A60B" w14:textId="70C5C2B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inherit core-image</w:t>
            </w:r>
          </w:p>
          <w:p w:rsidR="2BF79E49" w:rsidP="0BA55C77" w:rsidRDefault="2BF79E49" w14:paraId="438FE4E3" w14:textId="334D869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2F7B4E2F" w14:textId="7045FA1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IMAGE_FEATURES += "ssh-server-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dropbear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debug-tweaks"</w:t>
            </w:r>
          </w:p>
          <w:p w:rsidR="2BF79E49" w:rsidP="0BA55C77" w:rsidRDefault="2BF79E49" w14:paraId="11A73EF3" w14:textId="4A95747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5AF3E967" w14:textId="4F00B79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IMAGE_INSTALL += "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packagegroup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-core-boot nano 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htop</w:t>
            </w: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  <w:p w:rsidR="2BF79E49" w:rsidP="0BA55C77" w:rsidRDefault="2BF79E49" w14:paraId="08150CEE" w14:textId="043BA4F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BF79E49" w:rsidP="0BA55C77" w:rsidRDefault="2BF79E49" w14:paraId="2E955159" w14:textId="1C03439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</w:pPr>
            <w:r w:rsidRPr="0BA55C77" w:rsidR="2BF79E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  <w:t>Note: include custom packages or layers here</w:t>
            </w:r>
          </w:p>
        </w:tc>
      </w:tr>
    </w:tbl>
    <w:p w:rsidR="33CF8912" w:rsidP="0BA55C77" w:rsidRDefault="33CF8912" w14:paraId="1CD126BF" w14:textId="2A3FFDE1">
      <w:pPr>
        <w:pStyle w:val="ListParagraph"/>
        <w:numPr>
          <w:ilvl w:val="0"/>
          <w:numId w:val="385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inherit core-image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Brings in standard image functions.</w:t>
      </w:r>
    </w:p>
    <w:p w:rsidR="33CF8912" w:rsidP="0BA55C77" w:rsidRDefault="33CF8912" w14:paraId="361AC67D" w14:textId="56A4F56A">
      <w:pPr>
        <w:pStyle w:val="ListParagraph"/>
        <w:numPr>
          <w:ilvl w:val="0"/>
          <w:numId w:val="3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IMAGE_FEATURES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Enables predefined features like SSH support, debugging tools, etc.</w:t>
      </w:r>
    </w:p>
    <w:p w:rsidR="33CF8912" w:rsidP="0BA55C77" w:rsidRDefault="33CF8912" w14:paraId="7A38E347" w14:textId="7184709F">
      <w:pPr>
        <w:pStyle w:val="ListParagraph"/>
        <w:numPr>
          <w:ilvl w:val="0"/>
          <w:numId w:val="3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IMAGE_INSTALL</w:t>
      </w:r>
      <w:r w:rsidRPr="0BA55C77" w:rsidR="33CF89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0BA55C77" w:rsidR="33CF89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Lists packages you want installed in the image.</w:t>
      </w:r>
    </w:p>
    <w:p w:rsidR="7D664769" w:rsidP="0BA55C77" w:rsidRDefault="7D664769" w14:paraId="4F25FD6B" w14:textId="334A85CA">
      <w:pPr>
        <w:pStyle w:val="ListParagraph"/>
        <w:numPr>
          <w:ilvl w:val="0"/>
          <w:numId w:val="39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7D6647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 Your Layer to the Build</w:t>
      </w:r>
    </w:p>
    <w:p w:rsidR="1D4F77A7" w:rsidP="0BA55C77" w:rsidRDefault="1D4F77A7" w14:paraId="50ACDB42" w14:textId="7C8348CF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Add Custom Files</w:t>
      </w:r>
    </w:p>
    <w:p w:rsidR="1D4F77A7" w:rsidP="0BA55C77" w:rsidRDefault="1D4F77A7" w14:paraId="17186FB7" w14:textId="20420945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FILESEXTRAPATHS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SRC_URI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include configs, scripts, etc.</w:t>
      </w:r>
    </w:p>
    <w:p w:rsidR="442C4568" w:rsidP="0BA55C77" w:rsidRDefault="442C4568" w14:paraId="5E66E378" w14:textId="10B3C97F">
      <w:pPr>
        <w:pStyle w:val="Normal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442C4568">
        <w:rPr>
          <w:rFonts w:ascii="Times New Roman" w:hAnsi="Times New Roman" w:eastAsia="Times New Roman" w:cs="Times New Roman"/>
          <w:sz w:val="28"/>
          <w:szCs w:val="28"/>
        </w:rPr>
        <w:t xml:space="preserve">Inside the recipe we can use variables like </w:t>
      </w:r>
      <w:r w:rsidRPr="0BA55C77" w:rsidR="442C456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FILESEXTRAPATHS, SRC_URI to add custom files</w:t>
      </w:r>
      <w:r w:rsidRPr="0BA55C77" w:rsidR="30E2317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/directory.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25E554A8">
        <w:trPr>
          <w:trHeight w:val="300"/>
        </w:trPr>
        <w:tc>
          <w:tcPr>
            <w:tcW w:w="7920" w:type="dxa"/>
            <w:tcMar/>
          </w:tcPr>
          <w:p w:rsidR="41BAC0AE" w:rsidP="0BA55C77" w:rsidRDefault="41BAC0AE" w14:paraId="2E387BC0" w14:textId="126565F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RPr="0BA55C77" w:rsidR="41BAC0A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>FILESEXTRAPATHS_prepend</w:t>
            </w:r>
            <w:r w:rsidRPr="0BA55C77" w:rsidR="41BAC0A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 xml:space="preserve"> := "${THISDIR}/files:"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 xml:space="preserve">     /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  <w:t>/ To add directory</w:t>
            </w:r>
          </w:p>
        </w:tc>
      </w:tr>
    </w:tbl>
    <w:p w:rsidR="0BA55C77" w:rsidP="0BA55C77" w:rsidRDefault="0BA55C77" w14:paraId="22363264" w14:textId="3AE45063">
      <w:pPr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2DCE24B2">
        <w:trPr>
          <w:trHeight w:val="300"/>
        </w:trPr>
        <w:tc>
          <w:tcPr>
            <w:tcW w:w="7920" w:type="dxa"/>
            <w:tcMar/>
          </w:tcPr>
          <w:p w:rsidR="18AFDECE" w:rsidP="0BA55C77" w:rsidRDefault="18AFDECE" w14:paraId="3548482A" w14:textId="750DD63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SRC_URI += "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file://my-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config.conf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  <w:p w:rsidR="18AFDECE" w:rsidP="0BA55C77" w:rsidRDefault="18AFDECE" w14:paraId="208027AD" w14:textId="567DEBD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SRC_URI += "file://my-script.sh"                  </w:t>
            </w:r>
            <w:r w:rsidRPr="0BA55C77" w:rsidR="18AFDEC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8"/>
                <w:szCs w:val="28"/>
                <w:lang w:val="en-US"/>
              </w:rPr>
              <w:t>// To add files</w:t>
            </w:r>
          </w:p>
        </w:tc>
      </w:tr>
    </w:tbl>
    <w:p w:rsidR="0BA55C77" w:rsidP="0BA55C77" w:rsidRDefault="0BA55C77" w14:paraId="78DBE8E7" w14:textId="704D7F74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E826C88" w:rsidP="0BA55C77" w:rsidRDefault="7E826C88" w14:paraId="11E81FA7" w14:textId="7F11B056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Locate the Existing Image Recipe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4D89D9D1">
        <w:trPr>
          <w:trHeight w:val="300"/>
        </w:trPr>
        <w:tc>
          <w:tcPr>
            <w:tcW w:w="7560" w:type="dxa"/>
            <w:tcMar/>
          </w:tcPr>
          <w:p w:rsidR="7E826C88" w:rsidP="0BA55C77" w:rsidRDefault="7E826C88" w14:paraId="559EFAB5" w14:textId="30AD20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poky/meta/recipes-core/images/</w:t>
            </w:r>
          </w:p>
        </w:tc>
      </w:tr>
    </w:tbl>
    <w:p w:rsidR="7E826C88" w:rsidP="0BA55C77" w:rsidRDefault="7E826C88" w14:paraId="6F603F68" w14:textId="0630DF46">
      <w:pPr>
        <w:pStyle w:val="ListParagraph"/>
        <w:numPr>
          <w:ilvl w:val="0"/>
          <w:numId w:val="40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 existing image recipe (core-image-*.bb)</w:t>
      </w:r>
    </w:p>
    <w:p w:rsidR="7E826C88" w:rsidP="0BA55C77" w:rsidRDefault="7E826C88" w14:paraId="421CC5D5" w14:textId="39E1FACB">
      <w:p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Append to Existing Image</w:t>
      </w:r>
    </w:p>
    <w:p w:rsidR="7E826C88" w:rsidP="0BA55C77" w:rsidRDefault="7E826C88" w14:paraId="69C56FF4" w14:textId="4454E3B7">
      <w:pPr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 a .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bbappend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file in a created own layer to 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 existing recipe without touching the original.</w:t>
      </w:r>
    </w:p>
    <w:p w:rsidR="7E826C88" w:rsidP="0BA55C77" w:rsidRDefault="7E826C88" w14:paraId="7DFA0097" w14:textId="469A917A">
      <w:pPr>
        <w:spacing w:before="240" w:beforeAutospacing="off" w:after="24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 this content to include an extra package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5F8C356B">
        <w:trPr>
          <w:trHeight w:val="300"/>
        </w:trPr>
        <w:tc>
          <w:tcPr>
            <w:tcW w:w="7560" w:type="dxa"/>
            <w:tcMar/>
          </w:tcPr>
          <w:p w:rsidR="7E826C88" w:rsidP="0BA55C77" w:rsidRDefault="7E826C88" w14:paraId="77BCC7C7" w14:textId="57D3A1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meta-my-layer/recipes-core/images/core-image-</w:t>
            </w: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minimal.bbappend</w:t>
            </w:r>
          </w:p>
          <w:p w:rsidR="7E826C88" w:rsidP="0BA55C77" w:rsidRDefault="7E826C88" w14:paraId="42C28BFF" w14:textId="0D5348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IMAGE_INSTALL:append</w:t>
            </w:r>
            <w:r w:rsidRPr="0BA55C77" w:rsidR="7E826C8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= " nano"</w:t>
            </w:r>
          </w:p>
        </w:tc>
      </w:tr>
    </w:tbl>
    <w:p w:rsidR="7E826C88" w:rsidP="0BA55C77" w:rsidRDefault="7E826C88" w14:paraId="47770B11" w14:textId="0E330F6B">
      <w:pPr>
        <w:spacing w:before="240" w:beforeAutospacing="off" w:after="240" w:afterAutospacing="off"/>
        <w:ind w:left="1080"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This adds the 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nano</w:t>
      </w:r>
      <w:r w:rsidRPr="0BA55C77" w:rsidR="7E826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text editor to the image.</w:t>
      </w:r>
    </w:p>
    <w:p w:rsidR="1D4F77A7" w:rsidP="0BA55C77" w:rsidRDefault="1D4F77A7" w14:paraId="1ED17DF8" w14:textId="37354ABA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Enable Services / </w:t>
      </w: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Systemd</w:t>
      </w:r>
    </w:p>
    <w:p w:rsidR="31A482A8" w:rsidP="0BA55C77" w:rsidRDefault="31A482A8" w14:paraId="7F25FF2B" w14:textId="61312067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Enable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the Image</w:t>
      </w:r>
    </w:p>
    <w:p w:rsidR="31A482A8" w:rsidP="0BA55C77" w:rsidRDefault="31A482A8" w14:paraId="1585A4D2" w14:textId="681D4446">
      <w:pPr>
        <w:spacing w:before="240" w:beforeAutospacing="off" w:after="240" w:afterAutospacing="off"/>
        <w:ind w:left="144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images typically use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OpenRC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SysVinit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default, so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you’ll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need to explicitly set up </w:t>
      </w:r>
      <w:r w:rsidRPr="0BA55C77" w:rsidR="31A482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Systemd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1A482A8" w:rsidP="0BA55C77" w:rsidRDefault="31A482A8" w14:paraId="70320A21" w14:textId="71F9F5DC">
      <w:pPr>
        <w:spacing w:before="240" w:beforeAutospacing="off" w:after="240" w:afterAutospacing="off"/>
        <w:ind w:left="1440" w:right="-720"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 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local.conf</w:t>
      </w:r>
      <w:r w:rsidRPr="0BA55C77" w:rsidR="31A48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0E020DEC">
        <w:trPr>
          <w:trHeight w:val="300"/>
        </w:trPr>
        <w:tc>
          <w:tcPr>
            <w:tcW w:w="7560" w:type="dxa"/>
            <w:tcMar/>
          </w:tcPr>
          <w:p w:rsidR="31A482A8" w:rsidP="0BA55C77" w:rsidRDefault="31A482A8" w14:paraId="3297A206" w14:textId="52614EB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DISTRO_FEATURES_append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 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 VIRTUAL-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RUNTIME_init_manager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31A482A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2041A302" w:rsidP="0BA55C77" w:rsidRDefault="2041A302" w14:paraId="4B253B23" w14:textId="4AB7F3D3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 the Image Recipe (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my-image.bb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):</w:t>
      </w:r>
    </w:p>
    <w:tbl>
      <w:tblPr>
        <w:tblStyle w:val="TableGrid"/>
        <w:tblW w:w="0" w:type="auto"/>
        <w:tblInd w:w="1800" w:type="dxa"/>
        <w:tblLayout w:type="fixed"/>
        <w:tblLook w:val="06A0" w:firstRow="1" w:lastRow="0" w:firstColumn="1" w:lastColumn="0" w:noHBand="1" w:noVBand="1"/>
      </w:tblPr>
      <w:tblGrid>
        <w:gridCol w:w="7560"/>
      </w:tblGrid>
      <w:tr w:rsidR="0BA55C77" w:rsidTr="0BA55C77" w14:paraId="73D56B5A">
        <w:trPr>
          <w:trHeight w:val="300"/>
        </w:trPr>
        <w:tc>
          <w:tcPr>
            <w:tcW w:w="7560" w:type="dxa"/>
            <w:tcMar/>
          </w:tcPr>
          <w:p w:rsidR="2041A302" w:rsidP="0BA55C77" w:rsidRDefault="2041A302" w14:paraId="20DE0BF7" w14:textId="72C31F3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IMAGE_INSTALL_append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= " 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</w:t>
            </w:r>
            <w:r w:rsidRPr="0BA55C77" w:rsidR="2041A30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2041A302" w:rsidP="0BA55C77" w:rsidRDefault="2041A302" w14:paraId="61AB2EFA" w14:textId="3947F288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Create a 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  <w:r w:rsidRPr="0BA55C77" w:rsidR="2041A3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Service File</w:t>
      </w:r>
    </w:p>
    <w:p w:rsidR="04F8D61C" w:rsidP="0BA55C77" w:rsidRDefault="04F8D61C" w14:paraId="407D6008" w14:textId="71D00457">
      <w:pPr>
        <w:pStyle w:val="Normal"/>
        <w:spacing w:before="240" w:beforeAutospacing="off" w:after="240" w:afterAutospacing="off"/>
        <w:ind w:left="720" w:right="-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Inside the recipe directory create </w:t>
      </w: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.service</w:t>
      </w:r>
      <w:r w:rsidRPr="0BA55C77" w:rsidR="04F8D61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files</w:t>
      </w:r>
    </w:p>
    <w:p w:rsidR="1D4F77A7" w:rsidP="0BA55C77" w:rsidRDefault="1D4F77A7" w14:paraId="1DC10003" w14:textId="07E839CF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 services to image</w:t>
      </w:r>
    </w:p>
    <w:p w:rsidR="6A71530F" w:rsidP="0BA55C77" w:rsidRDefault="6A71530F" w14:paraId="68511A8C" w14:textId="4FF070A5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6A7153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Inside the recipe include the service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SYSTEMD_SERVICE or inherit </w:t>
      </w:r>
      <w:r w:rsidRPr="0BA55C77" w:rsidR="34CC0E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systemd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752EAA85">
        <w:trPr>
          <w:trHeight w:val="300"/>
        </w:trPr>
        <w:tc>
          <w:tcPr>
            <w:tcW w:w="7920" w:type="dxa"/>
            <w:tcMar/>
          </w:tcPr>
          <w:p w:rsidR="34CC0EAA" w:rsidP="0BA55C77" w:rsidRDefault="34CC0EAA" w14:paraId="2BAD5582" w14:textId="211495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34CC0EA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inherit systemd</w:t>
            </w:r>
            <w:r>
              <w:br/>
            </w:r>
            <w:r w:rsidRPr="0BA55C77" w:rsidR="642AC34F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SRC_URI += </w:t>
            </w:r>
            <w:hyperlink r:id="R4ee28a85366b444f">
              <w:r w:rsidRPr="0BA55C77" w:rsidR="6198CCD1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1"/>
                  <w:iCs w:val="1"/>
                  <w:noProof w:val="0"/>
                  <w:sz w:val="28"/>
                  <w:szCs w:val="28"/>
                  <w:lang w:val="en-US"/>
                </w:rPr>
                <w:t>file://my-service.service</w:t>
              </w:r>
            </w:hyperlink>
          </w:p>
          <w:p w:rsidR="6198CCD1" w:rsidP="0BA55C77" w:rsidRDefault="6198CCD1" w14:paraId="77B496D6" w14:textId="36F31EA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SYSTEMD_SERVICE = "my-</w:t>
            </w: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service.service</w:t>
            </w:r>
            <w:r w:rsidRPr="0BA55C77" w:rsidR="6198CCD1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"</w:t>
            </w:r>
          </w:p>
        </w:tc>
      </w:tr>
    </w:tbl>
    <w:p w:rsidR="6AED6334" w:rsidP="0BA55C77" w:rsidRDefault="6AED6334" w14:paraId="681C0570" w14:textId="1DC5063C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Build the Custom Image</w:t>
      </w:r>
    </w:p>
    <w:p w:rsidR="6AED6334" w:rsidP="0BA55C77" w:rsidRDefault="6AED6334" w14:paraId="7E81D9D9" w14:textId="721C3754">
      <w:p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Run the following in your build environment: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5DCDF2BE" w14:paraId="620454B3">
        <w:trPr>
          <w:trHeight w:val="465"/>
        </w:trPr>
        <w:tc>
          <w:tcPr>
            <w:tcW w:w="7920" w:type="dxa"/>
            <w:tcMar/>
          </w:tcPr>
          <w:p w:rsidR="6AED6334" w:rsidP="0BA55C77" w:rsidRDefault="6AED6334" w14:paraId="0DDF5721" w14:textId="015A55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source 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oe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-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init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-build-env</w:t>
            </w:r>
          </w:p>
          <w:p w:rsidR="6AED6334" w:rsidP="0BA55C77" w:rsidRDefault="6AED6334" w14:paraId="74110E37" w14:textId="5FCA61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bitbake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my-custom-image</w:t>
            </w:r>
          </w:p>
        </w:tc>
      </w:tr>
    </w:tbl>
    <w:p w:rsidR="6AED6334" w:rsidP="0BA55C77" w:rsidRDefault="6AED6334" w14:paraId="3AE048C7" w14:textId="14980949">
      <w:pPr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6AED6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After successful build, your image will be generated in: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0BA55C77" w:rsidTr="0BA55C77" w14:paraId="4A0E763D">
        <w:trPr>
          <w:trHeight w:val="300"/>
        </w:trPr>
        <w:tc>
          <w:tcPr>
            <w:tcW w:w="7920" w:type="dxa"/>
            <w:tcMar/>
          </w:tcPr>
          <w:p w:rsidR="6AED6334" w:rsidP="0BA55C77" w:rsidRDefault="6AED6334" w14:paraId="43B56D8C" w14:textId="4A0A6A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tmp</w:t>
            </w:r>
            <w:r w:rsidRPr="0BA55C77" w:rsidR="6AED633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/deploy/images/&lt;machine&gt;/</w:t>
            </w:r>
          </w:p>
        </w:tc>
      </w:tr>
    </w:tbl>
    <w:p w:rsidR="1D4F77A7" w:rsidP="0BA55C77" w:rsidRDefault="1D4F77A7" w14:paraId="4E0A1314" w14:textId="359A9883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Generate SDK (Optional)</w:t>
      </w:r>
    </w:p>
    <w:p w:rsidR="1D4F77A7" w:rsidP="0BA55C77" w:rsidRDefault="1D4F77A7" w14:paraId="74BB497E" w14:textId="1EED5F1D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meta-toolchain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custom toolchain target</w:t>
      </w:r>
    </w:p>
    <w:p w:rsidR="1D4F77A7" w:rsidP="0BA55C77" w:rsidRDefault="1D4F77A7" w14:paraId="61A8AA08" w14:textId="58239096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Build Image</w:t>
      </w:r>
    </w:p>
    <w:p w:rsidR="1D4F77A7" w:rsidP="0BA55C77" w:rsidRDefault="1D4F77A7" w14:paraId="33B077FE" w14:textId="54D42029">
      <w:pPr>
        <w:pStyle w:val="ListParagraph"/>
        <w:numPr>
          <w:ilvl w:val="1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Run 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bitbake</w:t>
      </w:r>
      <w:r w:rsidRPr="0BA55C77" w:rsidR="1D4F77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&lt;image-name&gt;</w:t>
      </w:r>
    </w:p>
    <w:p w:rsidR="0BA55C77" w:rsidP="0BA55C77" w:rsidRDefault="0BA55C77" w14:paraId="1D4BDC5A" w14:textId="42F256B7">
      <w:pPr>
        <w:pStyle w:val="ListParagraph"/>
        <w:spacing w:before="240" w:beforeAutospacing="off" w:after="240" w:afterAutospacing="off"/>
        <w:ind w:left="1440"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D4F77A7" w:rsidP="0BA55C77" w:rsidRDefault="1D4F77A7" w14:paraId="0DC12A0D" w14:textId="56CE82C9">
      <w:pPr>
        <w:pStyle w:val="ListParagraph"/>
        <w:numPr>
          <w:ilvl w:val="0"/>
          <w:numId w:val="36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BA55C77" w:rsidR="1D4F77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Flash Image</w:t>
      </w:r>
    </w:p>
    <w:p w:rsidR="4FF5966C" w:rsidP="0BA55C77" w:rsidRDefault="4FF5966C" w14:paraId="766DF021" w14:textId="56308B64">
      <w:pPr>
        <w:pStyle w:val="ListParagraph"/>
        <w:numPr>
          <w:ilvl w:val="0"/>
          <w:numId w:val="413"/>
        </w:numPr>
        <w:spacing w:before="240" w:after="2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Insert your SD card into your computer.</w:t>
      </w:r>
    </w:p>
    <w:p w:rsidR="4FF5966C" w:rsidP="0BA55C77" w:rsidRDefault="4FF5966C" w14:paraId="03EEBCED" w14:textId="1B2A2061">
      <w:pPr>
        <w:pStyle w:val="ListParagraph"/>
        <w:numPr>
          <w:ilvl w:val="0"/>
          <w:numId w:val="413"/>
        </w:numPr>
        <w:spacing w:before="240" w:after="2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A55C77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Open Etcher → Select image → Select target (your SD card) → Flash.</w:t>
      </w:r>
    </w:p>
    <w:p w:rsidR="4FF5966C" w:rsidP="0BA55C77" w:rsidRDefault="4FF5966C" w14:paraId="3710E93E" w14:textId="7A88B3E6">
      <w:pPr>
        <w:pStyle w:val="ListParagraph"/>
        <w:numPr>
          <w:ilvl w:val="0"/>
          <w:numId w:val="413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Wait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 it to finish writing and 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validating</w:t>
      </w:r>
      <w:r w:rsidRPr="5DCDF2BE" w:rsidR="4FF59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BA55C77" w:rsidP="5DCDF2BE" w:rsidRDefault="0BA55C77" w14:paraId="37411A99" w14:textId="7B372E82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FD39724" w:rsidP="0CC01388" w:rsidRDefault="7FD39724" w14:paraId="706AEAF1" w14:textId="7001DC13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580776416" w:id="371134777"/>
      <w:r w:rsidRPr="1520C160" w:rsidR="7FD39724">
        <w:rPr>
          <w:noProof w:val="0"/>
          <w:lang w:val="en-US"/>
        </w:rPr>
        <w:t>4. RASPBERRY PI – ARDUCAM OV 5642 CAMERA INTERFACE</w:t>
      </w:r>
      <w:bookmarkEnd w:id="371134777"/>
    </w:p>
    <w:p w:rsidR="774889DB" w:rsidP="1F93D93F" w:rsidRDefault="774889DB" w14:paraId="4805B21D" w14:textId="733F3E25">
      <w:pPr>
        <w:pStyle w:val="ListParagraph"/>
        <w:numPr>
          <w:ilvl w:val="0"/>
          <w:numId w:val="420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0F58DCE" w:rsidR="774889D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Connected</w:t>
      </w:r>
      <w:r w:rsidRPr="70F58DCE" w:rsidR="774889D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the hardware pins of </w:t>
      </w:r>
      <w:r w:rsidRPr="70F58DCE" w:rsidR="774889D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Arducam</w:t>
      </w:r>
      <w:r w:rsidRPr="70F58DCE" w:rsidR="774889D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to the Raspberry pi based on the below connections.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41E9FB0" w:rsidTr="1F93D93F" w14:paraId="7756B2AA">
        <w:trPr>
          <w:trHeight w:val="810"/>
        </w:trPr>
        <w:tc>
          <w:tcPr>
            <w:tcW w:w="9360" w:type="dxa"/>
            <w:gridSpan w:val="3"/>
            <w:shd w:val="clear" w:color="auto" w:fill="BDD6EE" w:themeFill="accent1" w:themeFillTint="66"/>
            <w:tcMar/>
            <w:vAlign w:val="center"/>
          </w:tcPr>
          <w:p w:rsidR="241E9FB0" w:rsidP="241E9FB0" w:rsidRDefault="241E9FB0" w14:paraId="6773204B" w14:textId="7B40CD0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F93D93F" w:rsidR="774889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HARDWARE CONNECTIONS</w:t>
            </w:r>
          </w:p>
        </w:tc>
      </w:tr>
      <w:tr w:rsidR="5ACBC8CB" w:rsidTr="1F93D93F" w14:paraId="5B9115F9">
        <w:trPr>
          <w:trHeight w:val="780"/>
        </w:trPr>
        <w:tc>
          <w:tcPr>
            <w:tcW w:w="3120" w:type="dxa"/>
            <w:shd w:val="clear" w:color="auto" w:fill="BDD6EE" w:themeFill="accent1" w:themeFillTint="66"/>
            <w:tcMar/>
            <w:vAlign w:val="center"/>
          </w:tcPr>
          <w:p w:rsidR="76F92A32" w:rsidP="0107BB3D" w:rsidRDefault="76F92A32" w14:paraId="3A428802" w14:textId="50EFAB5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107BB3D" w:rsidR="76F92A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ArduCAM</w:t>
            </w:r>
            <w:r w:rsidRPr="0107BB3D" w:rsidR="76F92A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Pin</w:t>
            </w:r>
          </w:p>
        </w:tc>
        <w:tc>
          <w:tcPr>
            <w:tcW w:w="3120" w:type="dxa"/>
            <w:shd w:val="clear" w:color="auto" w:fill="BDD6EE" w:themeFill="accent1" w:themeFillTint="66"/>
            <w:tcMar/>
            <w:vAlign w:val="center"/>
          </w:tcPr>
          <w:p w:rsidR="76F92A32" w:rsidP="0107BB3D" w:rsidRDefault="76F92A32" w14:paraId="62C43AFE" w14:textId="3BA1867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107BB3D" w:rsidR="76F92A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GPIO Pin No.</w:t>
            </w:r>
          </w:p>
        </w:tc>
        <w:tc>
          <w:tcPr>
            <w:tcW w:w="3120" w:type="dxa"/>
            <w:shd w:val="clear" w:color="auto" w:fill="BDD6EE" w:themeFill="accent1" w:themeFillTint="66"/>
            <w:tcMar/>
            <w:vAlign w:val="center"/>
          </w:tcPr>
          <w:p w:rsidR="76F92A32" w:rsidP="0107BB3D" w:rsidRDefault="76F92A32" w14:paraId="65EDB78A" w14:textId="5585D0E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107BB3D" w:rsidR="76F92A3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Physical Pin No.</w:t>
            </w:r>
          </w:p>
        </w:tc>
      </w:tr>
      <w:tr w:rsidR="5ACBC8CB" w:rsidTr="1F93D93F" w14:paraId="1A9431F3">
        <w:trPr>
          <w:trHeight w:val="495"/>
        </w:trPr>
        <w:tc>
          <w:tcPr>
            <w:tcW w:w="3120" w:type="dxa"/>
            <w:tcMar/>
            <w:vAlign w:val="center"/>
          </w:tcPr>
          <w:p w:rsidR="76F92A32" w:rsidP="7B8A6E9C" w:rsidRDefault="76F92A32" w14:paraId="0A565152" w14:textId="224D0C33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VCC (3.3 V)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49A09A4C" w14:textId="1168DBB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-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2AAA95D3" w14:textId="0DE9004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1</w:t>
            </w:r>
          </w:p>
        </w:tc>
      </w:tr>
      <w:tr w:rsidR="5ACBC8CB" w:rsidTr="1F93D93F" w14:paraId="5411B72A">
        <w:trPr>
          <w:trHeight w:val="465"/>
        </w:trPr>
        <w:tc>
          <w:tcPr>
            <w:tcW w:w="3120" w:type="dxa"/>
            <w:tcMar/>
            <w:vAlign w:val="center"/>
          </w:tcPr>
          <w:p w:rsidR="76F92A32" w:rsidP="7B8A6E9C" w:rsidRDefault="76F92A32" w14:paraId="269C5C8B" w14:textId="0574F97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GND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559F8BB3" w14:textId="0B8A0DE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-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32963283" w14:textId="0B3E554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6</w:t>
            </w:r>
          </w:p>
        </w:tc>
      </w:tr>
      <w:tr w:rsidR="5ACBC8CB" w:rsidTr="1F93D93F" w14:paraId="0F187B84">
        <w:trPr>
          <w:trHeight w:val="510"/>
        </w:trPr>
        <w:tc>
          <w:tcPr>
            <w:tcW w:w="3120" w:type="dxa"/>
            <w:tcMar/>
            <w:vAlign w:val="center"/>
          </w:tcPr>
          <w:p w:rsidR="76F92A32" w:rsidP="7B8A6E9C" w:rsidRDefault="76F92A32" w14:paraId="7BEA5A39" w14:textId="024EDD3F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MOSI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50651AD2" w14:textId="6A0191F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 10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106938E1" w14:textId="10B49F1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19</w:t>
            </w:r>
          </w:p>
        </w:tc>
      </w:tr>
      <w:tr w:rsidR="5ACBC8CB" w:rsidTr="1F93D93F" w14:paraId="64578C7E">
        <w:trPr>
          <w:trHeight w:val="495"/>
        </w:trPr>
        <w:tc>
          <w:tcPr>
            <w:tcW w:w="3120" w:type="dxa"/>
            <w:tcMar/>
            <w:vAlign w:val="center"/>
          </w:tcPr>
          <w:p w:rsidR="76F92A32" w:rsidP="7B8A6E9C" w:rsidRDefault="76F92A32" w14:paraId="6738604E" w14:textId="311DA1E0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MISO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41E8ED6D" w14:textId="32D1007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</w:t>
            </w: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3F983933" w14:textId="58D00DE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21</w:t>
            </w:r>
          </w:p>
        </w:tc>
      </w:tr>
      <w:tr w:rsidR="5ACBC8CB" w:rsidTr="1F93D93F" w14:paraId="4D36744D">
        <w:trPr>
          <w:trHeight w:val="585"/>
        </w:trPr>
        <w:tc>
          <w:tcPr>
            <w:tcW w:w="3120" w:type="dxa"/>
            <w:tcMar/>
            <w:vAlign w:val="center"/>
          </w:tcPr>
          <w:p w:rsidR="5ACBC8CB" w:rsidP="7B8A6E9C" w:rsidRDefault="5ACBC8CB" w14:paraId="5A8E9F4A" w14:textId="54BDA2A2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SCLK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165C6DE7" w14:textId="16C0CB2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 11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1133E4BC" w14:textId="5E1FA46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23</w:t>
            </w:r>
          </w:p>
        </w:tc>
      </w:tr>
      <w:tr w:rsidR="5ACBC8CB" w:rsidTr="1F93D93F" w14:paraId="3454BD3B">
        <w:trPr>
          <w:trHeight w:val="510"/>
        </w:trPr>
        <w:tc>
          <w:tcPr>
            <w:tcW w:w="3120" w:type="dxa"/>
            <w:tcMar/>
            <w:vAlign w:val="center"/>
          </w:tcPr>
          <w:p w:rsidR="5ACBC8CB" w:rsidP="7B8A6E9C" w:rsidRDefault="5ACBC8CB" w14:paraId="5C5CE4B6" w14:textId="4FF86F7C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CS (Chip Select)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64F42F53" w14:textId="195ACF8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 8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4A0DBFE5" w14:textId="652E548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24</w:t>
            </w:r>
          </w:p>
        </w:tc>
      </w:tr>
      <w:tr w:rsidR="5ACBC8CB" w:rsidTr="1F93D93F" w14:paraId="4370F774">
        <w:trPr>
          <w:trHeight w:val="495"/>
        </w:trPr>
        <w:tc>
          <w:tcPr>
            <w:tcW w:w="3120" w:type="dxa"/>
            <w:tcMar/>
            <w:vAlign w:val="center"/>
          </w:tcPr>
          <w:p w:rsidR="5ACBC8CB" w:rsidP="7B8A6E9C" w:rsidRDefault="5ACBC8CB" w14:paraId="62960799" w14:textId="7BD15FCA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SDA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5F7A0EF0" w14:textId="58B0FB8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 2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02B6317F" w14:textId="36447C6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3</w:t>
            </w:r>
          </w:p>
        </w:tc>
      </w:tr>
      <w:tr w:rsidR="5ACBC8CB" w:rsidTr="1F93D93F" w14:paraId="79DACF1E">
        <w:trPr>
          <w:trHeight w:val="540"/>
        </w:trPr>
        <w:tc>
          <w:tcPr>
            <w:tcW w:w="3120" w:type="dxa"/>
            <w:tcMar/>
            <w:vAlign w:val="center"/>
          </w:tcPr>
          <w:p w:rsidR="5ACBC8CB" w:rsidP="7B8A6E9C" w:rsidRDefault="5ACBC8CB" w14:paraId="1C258E84" w14:textId="664DDCAF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B8A6E9C" w:rsidR="76F92A3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SCL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57829492" w14:textId="65FAD7B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GPIO 3</w:t>
            </w:r>
          </w:p>
        </w:tc>
        <w:tc>
          <w:tcPr>
            <w:tcW w:w="3120" w:type="dxa"/>
            <w:tcMar/>
            <w:vAlign w:val="center"/>
          </w:tcPr>
          <w:p w:rsidR="5ACBC8CB" w:rsidP="241E9FB0" w:rsidRDefault="5ACBC8CB" w14:paraId="724FA373" w14:textId="79A47B4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241E9FB0" w:rsidR="76F92A32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>Pin 5</w:t>
            </w:r>
          </w:p>
        </w:tc>
      </w:tr>
    </w:tbl>
    <w:p w:rsidR="62B93285" w:rsidP="0CC01388" w:rsidRDefault="62B93285" w14:paraId="3E927F28" w14:textId="6F992506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38889488" w:id="1204759868"/>
      <w:r w:rsidRPr="1520C160" w:rsidR="62B93285">
        <w:rPr>
          <w:rFonts w:ascii="Times New Roman" w:hAnsi="Times New Roman" w:eastAsia="Times New Roman" w:cs="Times New Roman"/>
          <w:noProof w:val="0"/>
          <w:lang w:val="en-US"/>
        </w:rPr>
        <w:t>4</w:t>
      </w:r>
      <w:r w:rsidRPr="1520C160" w:rsidR="62B93285">
        <w:rPr>
          <w:rFonts w:ascii="Times New Roman" w:hAnsi="Times New Roman" w:eastAsia="Times New Roman" w:cs="Times New Roman"/>
          <w:noProof w:val="0"/>
          <w:lang w:val="en-US"/>
        </w:rPr>
        <w:t>.1. Using Official Raspberry Pi OS 64 Bit</w:t>
      </w:r>
      <w:bookmarkEnd w:id="1204759868"/>
    </w:p>
    <w:p w:rsidR="408730E4" w:rsidP="575BFC85" w:rsidRDefault="408730E4" w14:paraId="617DA61D" w14:textId="66AD204C">
      <w:pPr>
        <w:pStyle w:val="ListParagraph"/>
        <w:numPr>
          <w:ilvl w:val="0"/>
          <w:numId w:val="416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1BDD285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Using Raspberry Pi imager flashed the official Raspberry Pi </w:t>
      </w:r>
      <w:r w:rsidRPr="61BDD285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64 bit</w:t>
      </w:r>
      <w:r w:rsidRPr="61BDD285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OS into the SD card.</w:t>
      </w:r>
    </w:p>
    <w:p w:rsidR="70DC4CDD" w:rsidP="53747784" w:rsidRDefault="70DC4CDD" w14:paraId="4689B741" w14:textId="24E48796">
      <w:pPr>
        <w:pStyle w:val="ListParagraph"/>
        <w:numPr>
          <w:ilvl w:val="0"/>
          <w:numId w:val="416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04093C3" w:rsidR="70DC4CD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Enabling the SPI and I2C via raspberry pi config</w:t>
      </w:r>
      <w:r w:rsidRPr="704093C3" w:rsidR="1404F3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704093C3" w:rsidR="1404F3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 reboot the Pi.</w:t>
      </w:r>
    </w:p>
    <w:tbl>
      <w:tblPr>
        <w:tblStyle w:val="TableGrid"/>
        <w:tblW w:w="2910" w:type="dxa"/>
        <w:jc w:val="center"/>
        <w:tblLayout w:type="fixed"/>
        <w:tblLook w:val="06A0" w:firstRow="1" w:lastRow="0" w:firstColumn="1" w:lastColumn="0" w:noHBand="1" w:noVBand="1"/>
      </w:tblPr>
      <w:tblGrid>
        <w:gridCol w:w="2910"/>
      </w:tblGrid>
      <w:tr w:rsidR="0DB45A04" w:rsidTr="0CC01388" w14:paraId="739EAA9F">
        <w:trPr>
          <w:trHeight w:val="300"/>
        </w:trPr>
        <w:tc>
          <w:tcPr>
            <w:tcW w:w="291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DB45A04" w:rsidP="0CC01388" w:rsidRDefault="0DB45A04" w14:paraId="4D2BA9F0" w14:textId="069D4A9A">
            <w:pPr>
              <w:pStyle w:val="Normal"/>
              <w:pBdr>
                <w:top w:val="single" w:color="000000" w:sz="4" w:space="4"/>
                <w:left w:val="single" w:color="000000" w:sz="4" w:space="4"/>
                <w:bottom w:val="single" w:color="000000" w:sz="4" w:space="4"/>
                <w:right w:val="single" w:color="000000" w:sz="4" w:space="4"/>
              </w:pBdr>
              <w:spacing w:before="240" w:beforeAutospacing="off" w:after="240" w:afterAutospacing="off"/>
              <w:ind w:left="0" w:right="-720" w:hanging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3A6D1CD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 </w:t>
            </w:r>
            <w:r w:rsidRPr="0CC01388" w:rsidR="3A6D1CD4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</w:t>
            </w:r>
            <w:r w:rsidRPr="0CC01388" w:rsidR="4FA5CC3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CC01388" w:rsidR="4FA5CC3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0CC01388" w:rsidR="4FA5CC3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raspi</w:t>
            </w:r>
            <w:r w:rsidRPr="0CC01388" w:rsidR="4FA5CC3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-config</w:t>
            </w:r>
          </w:p>
          <w:p w:rsidR="0DB45A04" w:rsidP="0CC01388" w:rsidRDefault="0DB45A04" w14:paraId="1DCBC2DC" w14:textId="73681A88">
            <w:pPr>
              <w:pStyle w:val="Normal"/>
              <w:pBdr>
                <w:top w:val="single" w:color="000000" w:sz="4" w:space="4"/>
                <w:left w:val="single" w:color="000000" w:sz="4" w:space="4"/>
                <w:bottom w:val="single" w:color="000000" w:sz="4" w:space="4"/>
                <w:right w:val="single" w:color="000000" w:sz="4" w:space="4"/>
              </w:pBdr>
              <w:spacing w:before="240" w:beforeAutospacing="off" w:after="240" w:afterAutospacing="off"/>
              <w:ind w:left="0" w:right="-720" w:hanging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6770331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   </w:t>
            </w:r>
            <w:r w:rsidRPr="0CC01388" w:rsidR="6770331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  <w:r w:rsidRPr="0CC01388" w:rsidR="6770331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reboot</w:t>
            </w:r>
          </w:p>
        </w:tc>
      </w:tr>
    </w:tbl>
    <w:p w:rsidR="408730E4" w:rsidP="575BFC85" w:rsidRDefault="408730E4" w14:paraId="414F2FEB" w14:textId="0919C524">
      <w:pPr>
        <w:pStyle w:val="ListParagraph"/>
        <w:numPr>
          <w:ilvl w:val="0"/>
          <w:numId w:val="416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6AA3A36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After booting, cloned the required </w:t>
      </w:r>
      <w:r w:rsidRPr="66AA3A36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ArduCAM</w:t>
      </w:r>
      <w:r w:rsidRPr="66AA3A36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6AA3A36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github</w:t>
      </w:r>
      <w:r w:rsidRPr="66AA3A36" w:rsidR="408730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repo to the Pi.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7605"/>
      </w:tblGrid>
      <w:tr w:rsidR="66AA3A36" w:rsidTr="0CC01388" w14:paraId="774B126F">
        <w:trPr>
          <w:trHeight w:val="300"/>
        </w:trPr>
        <w:tc>
          <w:tcPr>
            <w:tcW w:w="7605" w:type="dxa"/>
            <w:tcMar/>
          </w:tcPr>
          <w:p w:rsidR="1DAA8B07" w:rsidP="0CC01388" w:rsidRDefault="1DAA8B07" w14:paraId="70BAEF15" w14:textId="6BCCD0EC">
            <w:pPr>
              <w:pStyle w:val="Normal"/>
              <w:spacing w:before="240" w:beforeAutospacing="off" w:after="240" w:afterAutospacing="off"/>
              <w:ind w:left="0" w:right="-720" w:firstLine="0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36A0C5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    </w:t>
            </w:r>
            <w:r w:rsidRPr="0CC01388" w:rsidR="36A0C5A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git clone </w:t>
            </w:r>
            <w:hyperlink r:id="Reaba798d891a4d92">
              <w:r w:rsidRPr="0CC01388" w:rsidR="36A0C5A3">
                <w:rPr>
                  <w:rStyle w:val="Hyperlink"/>
                  <w:rFonts w:ascii="Times New Roman" w:hAnsi="Times New Roman" w:eastAsia="Times New Roman" w:cs="Times New Roman"/>
                  <w:b w:val="1"/>
                  <w:bCs w:val="1"/>
                  <w:i w:val="1"/>
                  <w:iCs w:val="1"/>
                  <w:noProof w:val="0"/>
                  <w:sz w:val="28"/>
                  <w:szCs w:val="28"/>
                  <w:lang w:val="en-US"/>
                </w:rPr>
                <w:t>https://github.com/ArduCAM/RaspberryPi.git</w:t>
              </w:r>
            </w:hyperlink>
          </w:p>
        </w:tc>
      </w:tr>
    </w:tbl>
    <w:p w:rsidR="1905E725" w:rsidP="0CC01388" w:rsidRDefault="1905E725" w14:paraId="30F39D88" w14:textId="2EE73A05">
      <w:pPr>
        <w:pStyle w:val="ListParagraph"/>
        <w:numPr>
          <w:ilvl w:val="0"/>
          <w:numId w:val="417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CC01388" w:rsidR="34A5C5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Modified the </w:t>
      </w:r>
      <w:r w:rsidRPr="0CC01388" w:rsidR="1BB6AD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configuration</w:t>
      </w:r>
      <w:r w:rsidRPr="0CC01388" w:rsidR="34A5C5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files </w:t>
      </w:r>
    </w:p>
    <w:p w:rsidR="1905E725" w:rsidP="0CC01388" w:rsidRDefault="1905E725" w14:paraId="1542F633" w14:textId="30EA46FF">
      <w:pPr>
        <w:pStyle w:val="ListParagraph"/>
        <w:spacing w:before="240" w:beforeAutospacing="off" w:after="240" w:afterAutospacing="off"/>
        <w:ind w:left="720"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905E725" w:rsidP="0CC01388" w:rsidRDefault="1905E725" w14:paraId="508A6E2A" w14:textId="1C5F461D">
      <w:pPr>
        <w:pStyle w:val="Normal"/>
        <w:spacing w:before="240" w:beforeAutospacing="off" w:after="240" w:afterAutospacing="off"/>
        <w:ind w:left="0" w:right="-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CC01388" w:rsidR="1905E7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0CC01388" w:rsidR="09238E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. Update </w:t>
      </w:r>
      <w:r w:rsidRPr="0CC01388" w:rsidR="09238E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ArduCAM.h</w:t>
      </w:r>
    </w:p>
    <w:p w:rsidR="09238EA2" w:rsidP="575BFC85" w:rsidRDefault="09238EA2" w14:paraId="47AA7C0E" w14:textId="2A0E717A">
      <w:pPr>
        <w:pStyle w:val="ListParagraph"/>
        <w:numPr>
          <w:ilvl w:val="0"/>
          <w:numId w:val="4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75BFC85" w:rsidR="09238E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Locate the chip select  pin definition.</w:t>
      </w:r>
    </w:p>
    <w:p w:rsidR="09238EA2" w:rsidP="575BFC85" w:rsidRDefault="09238EA2" w14:paraId="039FA868" w14:textId="39BA3CBD">
      <w:pPr>
        <w:pStyle w:val="ListParagraph"/>
        <w:numPr>
          <w:ilvl w:val="0"/>
          <w:numId w:val="4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6AA3A36" w:rsidR="09238E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Modify the CS pin based on hardware wiring. </w:t>
      </w:r>
    </w:p>
    <w:p w:rsidR="66AA3A36" w:rsidP="66AA3A36" w:rsidRDefault="66AA3A36" w14:paraId="5BD437DA" w14:textId="52110117">
      <w:pPr>
        <w:pStyle w:val="Normal"/>
      </w:pPr>
    </w:p>
    <w:tbl>
      <w:tblPr>
        <w:tblStyle w:val="TableGrid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6660"/>
      </w:tblGrid>
      <w:tr w:rsidR="66AA3A36" w:rsidTr="0CC01388" w14:paraId="4F24093D">
        <w:trPr>
          <w:trHeight w:val="555"/>
        </w:trPr>
        <w:tc>
          <w:tcPr>
            <w:tcW w:w="6660" w:type="dxa"/>
            <w:tcMar/>
            <w:vAlign w:val="center"/>
          </w:tcPr>
          <w:p w:rsidR="641DE976" w:rsidP="0CC01388" w:rsidRDefault="641DE976" w14:paraId="69FD4BB6" w14:textId="2E09D07B">
            <w:pPr>
              <w:spacing w:before="240" w:beforeAutospacing="off" w:after="0" w:afterAutospacing="off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6FF781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#define CS </w:t>
            </w:r>
            <w:r w:rsidRPr="0CC01388" w:rsidR="6FF781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8  /</w:t>
            </w:r>
            <w:r w:rsidRPr="0CC01388" w:rsidR="6FF781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/  (</w:t>
            </w:r>
            <w:r w:rsidRPr="0CC01388" w:rsidR="6FF7815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GPIO pin8 / Physical pin 24)</w:t>
            </w:r>
          </w:p>
          <w:p w:rsidR="66AA3A36" w:rsidP="66AA3A36" w:rsidRDefault="66AA3A36" w14:paraId="5CF14AFB" w14:textId="5554A27B">
            <w:pPr>
              <w:pStyle w:val="ListParagraph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w:rsidR="575BFC85" w:rsidP="575BFC85" w:rsidRDefault="575BFC85" w14:paraId="7FB4B425" w14:textId="7A763DB0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B15F08A" w:rsidP="0CC01388" w:rsidRDefault="2B15F08A" w14:paraId="496856FB" w14:textId="2242757A">
      <w:pPr>
        <w:spacing w:before="0" w:beforeAutospacing="off" w:after="0" w:afterAutospacing="off"/>
        <w:ind w:left="720"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CC01388" w:rsidR="3314A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</w:t>
      </w:r>
      <w:r w:rsidRPr="0CC01388" w:rsidR="2B15F0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. Update </w:t>
      </w:r>
      <w:r w:rsidRPr="0CC01388" w:rsidR="2B15F0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BCM283X_board_driver.h</w:t>
      </w:r>
    </w:p>
    <w:p w:rsidR="66AA3A36" w:rsidP="66AA3A36" w:rsidRDefault="66AA3A36" w14:paraId="7C33CE87" w14:textId="61000C06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6AA3A36" w:rsidP="66AA3A36" w:rsidRDefault="66AA3A36" w14:paraId="0F3AD2CC" w14:textId="278E1CAD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CC01388" w:rsidR="15026FD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Uncomment the below line to update the config for Raspberry Pi 4b</w:t>
      </w:r>
    </w:p>
    <w:p w:rsidR="0CC01388" w:rsidP="0CC01388" w:rsidRDefault="0CC01388" w14:paraId="0FF43311" w14:textId="0882381F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7470"/>
      </w:tblGrid>
      <w:tr w:rsidR="0CC01388" w:rsidTr="0CC01388" w14:paraId="1C6564C9">
        <w:trPr>
          <w:trHeight w:val="300"/>
        </w:trPr>
        <w:tc>
          <w:tcPr>
            <w:tcW w:w="7470" w:type="dxa"/>
            <w:tcMar/>
          </w:tcPr>
          <w:p w:rsidR="4CDD8A89" w:rsidP="0CC01388" w:rsidRDefault="4CDD8A89" w14:paraId="3035CDE7" w14:textId="2D6C1529">
            <w:pPr>
              <w:spacing w:before="240" w:beforeAutospacing="off" w:after="24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CC01388" w:rsidR="4CDD8A8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// Updated to BCM2711 for Raspberry Pi 4.0 Fall 2015 </w:t>
            </w:r>
            <w:r w:rsidRPr="0CC01388" w:rsidR="4CDD8A8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dmh</w:t>
            </w:r>
          </w:p>
          <w:p w:rsidR="4CDD8A89" w:rsidP="0CC01388" w:rsidRDefault="4CDD8A89" w14:paraId="3554FC07" w14:textId="740FAB81">
            <w:pPr>
              <w:spacing w:before="240" w:beforeAutospacing="off" w:after="240" w:afterAutospacing="off"/>
              <w:ind w:lef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0CC01388" w:rsidR="4CDD8A8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//#define BCM2835_PERI_BASE        0xFE000000</w:t>
            </w:r>
          </w:p>
        </w:tc>
      </w:tr>
    </w:tbl>
    <w:p w:rsidR="575BFC85" w:rsidP="6DB9C68E" w:rsidRDefault="575BFC85" w14:paraId="7B26ABBA" w14:textId="77993B7B">
      <w:pPr>
        <w:pStyle w:val="ListParagraph"/>
        <w:numPr>
          <w:ilvl w:val="0"/>
          <w:numId w:val="419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8E7B477" w:rsidR="7955C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Modified the demo code to allow user input for selecting between video capture </w:t>
      </w:r>
      <w:r w:rsidRPr="28E7B477" w:rsidR="7955C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or</w:t>
      </w:r>
      <w:r w:rsidRPr="28E7B477" w:rsidR="7955C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image </w:t>
      </w:r>
      <w:r w:rsidRPr="28E7B477" w:rsidR="037CFCA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capture.</w:t>
      </w:r>
    </w:p>
    <w:p w:rsidR="6FE87510" w:rsidP="0CC01388" w:rsidRDefault="6FE87510" w14:paraId="607730A2" w14:textId="539F787F">
      <w:pPr>
        <w:pStyle w:val="ListParagraph"/>
        <w:numPr>
          <w:ilvl w:val="0"/>
          <w:numId w:val="419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CC01388" w:rsidR="7955C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Using the </w:t>
      </w:r>
      <w:r w:rsidRPr="0CC01388" w:rsidR="37D0C1C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terminal,</w:t>
      </w:r>
      <w:r w:rsidRPr="0CC01388" w:rsidR="7955C06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change the directory to SPI Camera </w:t>
      </w:r>
      <w:r w:rsidRPr="0CC01388" w:rsidR="0BFDD70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 make the folder and run the executable.</w:t>
      </w:r>
    </w:p>
    <w:tbl>
      <w:tblPr>
        <w:tblStyle w:val="TableGrid"/>
        <w:tblW w:w="0" w:type="auto"/>
        <w:tblInd w:w="1080" w:type="dxa"/>
        <w:tblLayout w:type="fixed"/>
        <w:tblLook w:val="06A0" w:firstRow="1" w:lastRow="0" w:firstColumn="1" w:lastColumn="0" w:noHBand="1" w:noVBand="1"/>
      </w:tblPr>
      <w:tblGrid>
        <w:gridCol w:w="7470"/>
      </w:tblGrid>
      <w:tr w:rsidR="0CC01388" w:rsidTr="0CC01388" w14:paraId="1C75481B">
        <w:trPr>
          <w:trHeight w:val="300"/>
        </w:trPr>
        <w:tc>
          <w:tcPr>
            <w:tcW w:w="7470" w:type="dxa"/>
            <w:tcMar/>
          </w:tcPr>
          <w:p w:rsidR="299BF497" w:rsidP="0CC01388" w:rsidRDefault="299BF497" w14:paraId="37F10C74" w14:textId="7ECACB2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299BF49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                  cd Desktop/RaspberryPi/SPI_Camera </w:t>
            </w:r>
          </w:p>
          <w:p w:rsidR="299BF497" w:rsidP="0CC01388" w:rsidRDefault="299BF497" w14:paraId="543FB394" w14:textId="3CAF5E3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299BF49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                  sudo</w:t>
            </w:r>
            <w:r w:rsidRPr="0CC01388" w:rsidR="299BF49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make </w:t>
            </w:r>
          </w:p>
          <w:p w:rsidR="299BF497" w:rsidP="0CC01388" w:rsidRDefault="299BF497" w14:paraId="0B4F9F8B" w14:textId="5777EDD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0CC01388" w:rsidR="299BF49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                   sudo ./run_ArduCAM</w:t>
            </w:r>
          </w:p>
        </w:tc>
      </w:tr>
    </w:tbl>
    <w:p w:rsidR="62B93285" w:rsidP="0CC01388" w:rsidRDefault="62B93285" w14:paraId="3FCB84BF" w14:textId="5060D03A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040625516" w:id="1620169522"/>
      <w:r w:rsidRPr="1520C160" w:rsidR="62B93285">
        <w:rPr>
          <w:rFonts w:ascii="Times New Roman" w:hAnsi="Times New Roman" w:eastAsia="Times New Roman" w:cs="Times New Roman"/>
          <w:noProof w:val="0"/>
          <w:lang w:val="en-US"/>
        </w:rPr>
        <w:t xml:space="preserve">4.2. Using </w:t>
      </w:r>
      <w:r w:rsidRPr="1520C160" w:rsidR="62B93285">
        <w:rPr>
          <w:rFonts w:ascii="Times New Roman" w:hAnsi="Times New Roman" w:eastAsia="Times New Roman" w:cs="Times New Roman"/>
          <w:noProof w:val="0"/>
          <w:lang w:val="en-US"/>
        </w:rPr>
        <w:t>Yocto</w:t>
      </w:r>
      <w:r w:rsidRPr="1520C160" w:rsidR="62B93285">
        <w:rPr>
          <w:rFonts w:ascii="Times New Roman" w:hAnsi="Times New Roman" w:eastAsia="Times New Roman" w:cs="Times New Roman"/>
          <w:noProof w:val="0"/>
          <w:lang w:val="en-US"/>
        </w:rPr>
        <w:t xml:space="preserve"> Built Custom OS </w:t>
      </w:r>
      <w:r w:rsidRPr="1520C160" w:rsidR="0E4EFA4F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1520C160" w:rsidR="0E4EFA4F">
        <w:rPr>
          <w:rFonts w:ascii="Times New Roman" w:hAnsi="Times New Roman" w:eastAsia="Times New Roman" w:cs="Times New Roman"/>
          <w:caps w:val="0"/>
          <w:smallCaps w:val="0"/>
          <w:noProof w:val="0"/>
          <w:lang w:val="en-US"/>
        </w:rPr>
        <w:t>core-image-minimal-</w:t>
      </w:r>
      <w:r w:rsidRPr="1520C160" w:rsidR="0E4EFA4F">
        <w:rPr>
          <w:rFonts w:ascii="Times New Roman" w:hAnsi="Times New Roman" w:eastAsia="Times New Roman" w:cs="Times New Roman"/>
          <w:caps w:val="0"/>
          <w:smallCaps w:val="0"/>
          <w:noProof w:val="0"/>
          <w:lang w:val="en-US"/>
        </w:rPr>
        <w:t>xfce</w:t>
      </w:r>
      <w:r w:rsidRPr="1520C160" w:rsidR="0E4EFA4F">
        <w:rPr>
          <w:rFonts w:ascii="Times New Roman" w:hAnsi="Times New Roman" w:eastAsia="Times New Roman" w:cs="Times New Roman"/>
          <w:noProof w:val="0"/>
          <w:lang w:val="en-US"/>
        </w:rPr>
        <w:t>)</w:t>
      </w:r>
      <w:bookmarkEnd w:id="1620169522"/>
    </w:p>
    <w:p w:rsidR="48DEE821" w:rsidP="0CC01388" w:rsidRDefault="48DEE821" w14:paraId="483E3D17" w14:textId="730DD9F3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785175777" w:id="762875334"/>
      <w:r w:rsidRPr="1520C160" w:rsidR="2BE81B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4.2.1. Packages Included</w:t>
      </w:r>
      <w:bookmarkEnd w:id="762875334"/>
    </w:p>
    <w:p w:rsidR="3C5272C1" w:rsidP="46F19812" w:rsidRDefault="3C5272C1" w14:paraId="6FD64238" w14:textId="644D8E83">
      <w:pPr>
        <w:pStyle w:val="ListParagraph"/>
        <w:numPr>
          <w:ilvl w:val="0"/>
          <w:numId w:val="421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6F19812" w:rsidR="3C5272C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following packages were added to the </w:t>
      </w:r>
      <w:r w:rsidRPr="46F19812" w:rsidR="3C5272C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46F19812" w:rsidR="3C5272C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build to enable camera interface and basic user interaction functionalities on the target machine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005"/>
        <w:gridCol w:w="4860"/>
        <w:gridCol w:w="3495"/>
      </w:tblGrid>
      <w:tr w:rsidR="63046C01" w:rsidTr="0CC01388" w14:paraId="3A458895">
        <w:trPr>
          <w:trHeight w:val="705"/>
        </w:trPr>
        <w:tc>
          <w:tcPr>
            <w:tcW w:w="1005" w:type="dxa"/>
            <w:shd w:val="clear" w:color="auto" w:fill="D9E2F3" w:themeFill="accent5" w:themeFillTint="33"/>
            <w:tcMar/>
            <w:vAlign w:val="center"/>
          </w:tcPr>
          <w:p w:rsidR="3DBF340E" w:rsidP="7E36F842" w:rsidRDefault="3DBF340E" w14:paraId="05FFE52B" w14:textId="2CF45EA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E36F842" w:rsidR="3DBF34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S.No</w:t>
            </w:r>
            <w:r w:rsidRPr="7E36F842" w:rsidR="009FBD3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4860" w:type="dxa"/>
            <w:shd w:val="clear" w:color="auto" w:fill="D9E2F3" w:themeFill="accent5" w:themeFillTint="33"/>
            <w:tcMar/>
            <w:vAlign w:val="center"/>
          </w:tcPr>
          <w:p w:rsidR="3C3B5F40" w:rsidP="46F19812" w:rsidRDefault="3C3B5F40" w14:paraId="74D8DEF9" w14:textId="0314349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6F19812" w:rsidR="2BE81B8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Uses</w:t>
            </w:r>
          </w:p>
        </w:tc>
        <w:tc>
          <w:tcPr>
            <w:tcW w:w="3495" w:type="dxa"/>
            <w:shd w:val="clear" w:color="auto" w:fill="D9E2F3" w:themeFill="accent5" w:themeFillTint="33"/>
            <w:tcMar/>
            <w:vAlign w:val="center"/>
          </w:tcPr>
          <w:p w:rsidR="3C3B5F40" w:rsidP="46F19812" w:rsidRDefault="3C3B5F40" w14:paraId="2D4992B8" w14:textId="2F61F5A0">
            <w:pPr>
              <w:pStyle w:val="Normal"/>
              <w:suppressLineNumbers w:val="0"/>
              <w:bidi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6F19812" w:rsidR="2BE81B8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Package</w:t>
            </w:r>
          </w:p>
        </w:tc>
      </w:tr>
      <w:tr w:rsidR="63046C01" w:rsidTr="0CC01388" w14:paraId="6D52104B">
        <w:trPr>
          <w:trHeight w:val="720"/>
        </w:trPr>
        <w:tc>
          <w:tcPr>
            <w:tcW w:w="1005" w:type="dxa"/>
            <w:tcMar/>
            <w:vAlign w:val="center"/>
          </w:tcPr>
          <w:p w:rsidR="0A1CF4F9" w:rsidP="7E36F842" w:rsidRDefault="0A1CF4F9" w14:paraId="76E93166" w14:textId="094F687A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0A1CF4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4860" w:type="dxa"/>
            <w:tcMar/>
          </w:tcPr>
          <w:p w:rsidR="63046C01" w:rsidP="46F19812" w:rsidRDefault="63046C01" w14:paraId="60DCF091" w14:textId="5E8956FA">
            <w:pPr>
              <w:spacing w:line="276" w:lineRule="auto"/>
            </w:pPr>
            <w:r w:rsidRPr="46F19812" w:rsidR="46B3A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Interface library for </w:t>
            </w:r>
            <w:r w:rsidRPr="46F19812" w:rsidR="46B3A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Arducam</w:t>
            </w:r>
            <w:r w:rsidRPr="46F19812" w:rsidR="46B3A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camera modules</w:t>
            </w:r>
          </w:p>
        </w:tc>
        <w:tc>
          <w:tcPr>
            <w:tcW w:w="3495" w:type="dxa"/>
            <w:tcMar/>
          </w:tcPr>
          <w:p w:rsidR="63046C01" w:rsidP="46F19812" w:rsidRDefault="63046C01" w14:paraId="0CD67F2C" w14:textId="77120A0F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arducam</w:t>
            </w:r>
          </w:p>
        </w:tc>
      </w:tr>
      <w:tr w:rsidR="63046C01" w:rsidTr="0CC01388" w14:paraId="4329B593">
        <w:trPr>
          <w:trHeight w:val="720"/>
        </w:trPr>
        <w:tc>
          <w:tcPr>
            <w:tcW w:w="1005" w:type="dxa"/>
            <w:tcMar/>
            <w:vAlign w:val="center"/>
          </w:tcPr>
          <w:p w:rsidR="6BD17138" w:rsidP="7E36F842" w:rsidRDefault="6BD17138" w14:paraId="6A65B96A" w14:textId="4E4C4650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6BD171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4860" w:type="dxa"/>
            <w:tcMar/>
          </w:tcPr>
          <w:p w:rsidR="63046C01" w:rsidP="46F19812" w:rsidRDefault="63046C01" w14:paraId="7B86B12F" w14:textId="48D9F313">
            <w:pPr>
              <w:spacing w:line="276" w:lineRule="auto"/>
            </w:pPr>
            <w:r w:rsidRPr="46F19812" w:rsidR="6ADF18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 video encoding, decoding, and processing (for video capture)</w:t>
            </w:r>
          </w:p>
        </w:tc>
        <w:tc>
          <w:tcPr>
            <w:tcW w:w="3495" w:type="dxa"/>
            <w:tcMar/>
          </w:tcPr>
          <w:p w:rsidR="63046C01" w:rsidP="46F19812" w:rsidRDefault="63046C01" w14:paraId="2497FEA8" w14:textId="6E9C466E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3688BE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x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264,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ffmpeg</w:t>
            </w:r>
          </w:p>
        </w:tc>
      </w:tr>
      <w:tr w:rsidR="63046C01" w:rsidTr="0CC01388" w14:paraId="5C102FE5">
        <w:trPr>
          <w:trHeight w:val="300"/>
        </w:trPr>
        <w:tc>
          <w:tcPr>
            <w:tcW w:w="1005" w:type="dxa"/>
            <w:tcMar/>
            <w:vAlign w:val="center"/>
          </w:tcPr>
          <w:p w:rsidR="6BD17138" w:rsidP="7E36F842" w:rsidRDefault="6BD17138" w14:paraId="331F4A8C" w14:textId="27BC5003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E36F842" w:rsidR="6BD1713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4860" w:type="dxa"/>
            <w:tcMar/>
          </w:tcPr>
          <w:p w:rsidR="63046C01" w:rsidP="46F19812" w:rsidRDefault="63046C01" w14:paraId="52B13E1B" w14:textId="5586AB94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46F19812" w:rsidR="3F33B37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Image viewers</w:t>
            </w:r>
          </w:p>
        </w:tc>
        <w:tc>
          <w:tcPr>
            <w:tcW w:w="3495" w:type="dxa"/>
            <w:tcMar/>
          </w:tcPr>
          <w:p w:rsidR="63046C01" w:rsidP="46F19812" w:rsidRDefault="63046C01" w14:paraId="2A77A7B9" w14:textId="5CAF70A8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2C7777BA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r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istretto,feh</w:t>
            </w:r>
          </w:p>
        </w:tc>
      </w:tr>
      <w:tr w:rsidR="63046C01" w:rsidTr="0CC01388" w14:paraId="123E911A">
        <w:trPr>
          <w:trHeight w:val="300"/>
        </w:trPr>
        <w:tc>
          <w:tcPr>
            <w:tcW w:w="1005" w:type="dxa"/>
            <w:tcMar/>
            <w:vAlign w:val="center"/>
          </w:tcPr>
          <w:p w:rsidR="2CC5E9D0" w:rsidP="7E36F842" w:rsidRDefault="2CC5E9D0" w14:paraId="16C8F84C" w14:textId="5A463362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E36F842" w:rsidR="2CC5E9D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4860" w:type="dxa"/>
            <w:tcMar/>
          </w:tcPr>
          <w:p w:rsidR="63046C01" w:rsidP="46F19812" w:rsidRDefault="63046C01" w14:paraId="2B0461A8" w14:textId="0F7CF704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46F19812" w:rsidR="138D436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Media Player for video playback</w:t>
            </w:r>
          </w:p>
        </w:tc>
        <w:tc>
          <w:tcPr>
            <w:tcW w:w="3495" w:type="dxa"/>
            <w:tcMar/>
          </w:tcPr>
          <w:p w:rsidR="63046C01" w:rsidP="46F19812" w:rsidRDefault="63046C01" w14:paraId="7AAC79F7" w14:textId="6E1F67ED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mpv</w:t>
            </w:r>
          </w:p>
        </w:tc>
      </w:tr>
      <w:tr w:rsidR="63046C01" w:rsidTr="0CC01388" w14:paraId="718B897F">
        <w:trPr>
          <w:trHeight w:val="300"/>
        </w:trPr>
        <w:tc>
          <w:tcPr>
            <w:tcW w:w="1005" w:type="dxa"/>
            <w:tcMar/>
            <w:vAlign w:val="center"/>
          </w:tcPr>
          <w:p w:rsidR="2CC5E9D0" w:rsidP="7E36F842" w:rsidRDefault="2CC5E9D0" w14:paraId="1A668EE2" w14:textId="6D64CD8B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2CC5E9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4860" w:type="dxa"/>
            <w:tcMar/>
          </w:tcPr>
          <w:p w:rsidR="63046C01" w:rsidP="46F19812" w:rsidRDefault="63046C01" w14:paraId="49AAE230" w14:textId="7C217472">
            <w:pPr>
              <w:spacing w:line="276" w:lineRule="auto"/>
            </w:pPr>
            <w:r w:rsidRPr="46F19812" w:rsidR="6B91B3A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File manager and text editor for GUI interaction</w:t>
            </w:r>
          </w:p>
        </w:tc>
        <w:tc>
          <w:tcPr>
            <w:tcW w:w="3495" w:type="dxa"/>
            <w:tcMar/>
          </w:tcPr>
          <w:p w:rsidR="63046C01" w:rsidP="46F19812" w:rsidRDefault="63046C01" w14:paraId="11FC6646" w14:textId="3D94EFC8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2A1700D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cmanfm, mousep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ad</w:t>
            </w:r>
          </w:p>
        </w:tc>
      </w:tr>
      <w:tr w:rsidR="63046C01" w:rsidTr="0CC01388" w14:paraId="69084415">
        <w:trPr>
          <w:trHeight w:val="300"/>
        </w:trPr>
        <w:tc>
          <w:tcPr>
            <w:tcW w:w="1005" w:type="dxa"/>
            <w:tcMar/>
            <w:vAlign w:val="center"/>
          </w:tcPr>
          <w:p w:rsidR="1631649B" w:rsidP="7E36F842" w:rsidRDefault="1631649B" w14:paraId="1E3E4A45" w14:textId="5F720495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163164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4860" w:type="dxa"/>
            <w:tcMar/>
          </w:tcPr>
          <w:p w:rsidR="63046C01" w:rsidP="46F19812" w:rsidRDefault="63046C01" w14:paraId="16FB249E" w14:textId="4930E0EC">
            <w:pPr>
              <w:spacing w:line="276" w:lineRule="auto"/>
            </w:pPr>
            <w:r w:rsidRPr="46F19812" w:rsidR="35E624C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Required for compiling C/C++ programs</w:t>
            </w:r>
          </w:p>
        </w:tc>
        <w:tc>
          <w:tcPr>
            <w:tcW w:w="3495" w:type="dxa"/>
            <w:tcMar/>
          </w:tcPr>
          <w:p w:rsidR="63046C01" w:rsidP="46F19812" w:rsidRDefault="63046C01" w14:paraId="5DEE3AB6" w14:textId="2BC4F705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gcc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gcc-symlinks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g++ g++-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symlinks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make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binutils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libc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-dev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libstdc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++-dev</w:t>
            </w:r>
          </w:p>
        </w:tc>
      </w:tr>
      <w:tr w:rsidR="63046C01" w:rsidTr="0CC01388" w14:paraId="611F78F3">
        <w:trPr>
          <w:trHeight w:val="300"/>
        </w:trPr>
        <w:tc>
          <w:tcPr>
            <w:tcW w:w="1005" w:type="dxa"/>
            <w:tcMar/>
            <w:vAlign w:val="center"/>
          </w:tcPr>
          <w:p w:rsidR="1631649B" w:rsidP="7E36F842" w:rsidRDefault="1631649B" w14:paraId="14470A03" w14:textId="6468661D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163164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4860" w:type="dxa"/>
            <w:tcMar/>
          </w:tcPr>
          <w:p w:rsidR="63046C01" w:rsidP="46F19812" w:rsidRDefault="63046C01" w14:paraId="01798695" w14:textId="07B42AF7">
            <w:pPr>
              <w:spacing w:line="276" w:lineRule="auto"/>
            </w:pPr>
            <w:r w:rsidRPr="46F19812" w:rsidR="0802D76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Tools to handle Video4Linux devices</w:t>
            </w:r>
          </w:p>
        </w:tc>
        <w:tc>
          <w:tcPr>
            <w:tcW w:w="3495" w:type="dxa"/>
            <w:tcMar/>
          </w:tcPr>
          <w:p w:rsidR="63046C01" w:rsidP="46F19812" w:rsidRDefault="63046C01" w14:paraId="36651ED6" w14:textId="27B17C1E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v4l-utils</w:t>
            </w:r>
          </w:p>
        </w:tc>
      </w:tr>
      <w:tr w:rsidR="2D3545DF" w:rsidTr="0CC01388" w14:paraId="60CE90AE">
        <w:trPr>
          <w:trHeight w:val="300"/>
        </w:trPr>
        <w:tc>
          <w:tcPr>
            <w:tcW w:w="1005" w:type="dxa"/>
            <w:tcMar/>
            <w:vAlign w:val="center"/>
          </w:tcPr>
          <w:p w:rsidR="1631649B" w:rsidP="7E36F842" w:rsidRDefault="1631649B" w14:paraId="5D590FFA" w14:textId="4E30BF1F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163164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4860" w:type="dxa"/>
            <w:tcMar/>
          </w:tcPr>
          <w:p w:rsidR="2D3545DF" w:rsidP="46F19812" w:rsidRDefault="2D3545DF" w14:paraId="01A910A1" w14:textId="54EB3A29">
            <w:pPr>
              <w:spacing w:line="276" w:lineRule="auto"/>
            </w:pPr>
            <w:r w:rsidRPr="46F19812" w:rsidR="148E6BF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Python libraries</w:t>
            </w:r>
          </w:p>
        </w:tc>
        <w:tc>
          <w:tcPr>
            <w:tcW w:w="3495" w:type="dxa"/>
            <w:tcMar/>
          </w:tcPr>
          <w:p w:rsidR="7CD5A196" w:rsidP="46F19812" w:rsidRDefault="7CD5A196" w14:paraId="359545AF" w14:textId="29FBE81A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python3-grpcio python3-libconf python3-arpeggio python3-spidev</w:t>
            </w:r>
          </w:p>
        </w:tc>
      </w:tr>
      <w:tr w:rsidR="2D3545DF" w:rsidTr="0CC01388" w14:paraId="145E8ACF">
        <w:trPr>
          <w:trHeight w:val="300"/>
        </w:trPr>
        <w:tc>
          <w:tcPr>
            <w:tcW w:w="1005" w:type="dxa"/>
            <w:tcMar/>
            <w:vAlign w:val="center"/>
          </w:tcPr>
          <w:p w:rsidR="069C4F6C" w:rsidP="7E36F842" w:rsidRDefault="069C4F6C" w14:paraId="53339322" w14:textId="1AEE2AD3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069C4F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4860" w:type="dxa"/>
            <w:tcMar/>
          </w:tcPr>
          <w:p w:rsidR="2D3545DF" w:rsidP="46F19812" w:rsidRDefault="2D3545DF" w14:paraId="67D4407D" w14:textId="4397735A">
            <w:pPr>
              <w:spacing w:line="276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46F19812" w:rsidR="404D16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Access and control GPIOs using </w:t>
            </w:r>
            <w:r w:rsidRPr="46F19812" w:rsidR="404D16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libgpiod</w:t>
            </w:r>
          </w:p>
        </w:tc>
        <w:tc>
          <w:tcPr>
            <w:tcW w:w="3495" w:type="dxa"/>
            <w:tcMar/>
          </w:tcPr>
          <w:p w:rsidR="2D3545DF" w:rsidP="46F19812" w:rsidRDefault="2D3545DF" w14:paraId="1FC91D01" w14:textId="74EE7847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6962FCF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ibgpiod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libgpiod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-tools</w:t>
            </w:r>
          </w:p>
        </w:tc>
      </w:tr>
      <w:tr w:rsidR="2D3545DF" w:rsidTr="0CC01388" w14:paraId="5794F590">
        <w:trPr>
          <w:trHeight w:val="300"/>
        </w:trPr>
        <w:tc>
          <w:tcPr>
            <w:tcW w:w="1005" w:type="dxa"/>
            <w:tcMar/>
            <w:vAlign w:val="center"/>
          </w:tcPr>
          <w:p w:rsidR="069C4F6C" w:rsidP="7E36F842" w:rsidRDefault="069C4F6C" w14:paraId="0A012D1A" w14:textId="117A574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E36F842" w:rsidR="069C4F6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4860" w:type="dxa"/>
            <w:tcMar/>
          </w:tcPr>
          <w:p w:rsidR="2D3545DF" w:rsidP="46F19812" w:rsidRDefault="2D3545DF" w14:paraId="28B5023C" w14:textId="3AE09D2C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46F19812" w:rsidR="3843F4B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SPI interface</w:t>
            </w:r>
          </w:p>
        </w:tc>
        <w:tc>
          <w:tcPr>
            <w:tcW w:w="3495" w:type="dxa"/>
            <w:tcMar/>
          </w:tcPr>
          <w:p w:rsidR="2D3545DF" w:rsidP="46F19812" w:rsidRDefault="2D3545DF" w14:paraId="2778D297" w14:textId="7AE482C5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spidev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-test</w:t>
            </w:r>
          </w:p>
        </w:tc>
      </w:tr>
      <w:tr w:rsidR="2D3545DF" w:rsidTr="0CC01388" w14:paraId="2D5F667D">
        <w:trPr>
          <w:trHeight w:val="300"/>
        </w:trPr>
        <w:tc>
          <w:tcPr>
            <w:tcW w:w="1005" w:type="dxa"/>
            <w:tcMar/>
            <w:vAlign w:val="center"/>
          </w:tcPr>
          <w:p w:rsidR="5F10D8E1" w:rsidP="7E36F842" w:rsidRDefault="5F10D8E1" w14:paraId="1F37EB3F" w14:textId="5B0BCAB9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5F10D8E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11</w:t>
            </w:r>
          </w:p>
        </w:tc>
        <w:tc>
          <w:tcPr>
            <w:tcW w:w="4860" w:type="dxa"/>
            <w:tcMar/>
          </w:tcPr>
          <w:p w:rsidR="2D3545DF" w:rsidP="46F19812" w:rsidRDefault="2D3545DF" w14:paraId="56E7D610" w14:textId="439B31F7">
            <w:pPr>
              <w:spacing w:line="276" w:lineRule="auto"/>
            </w:pPr>
            <w:r w:rsidRPr="46F19812" w:rsidR="0991D4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Text editors for editing files in the terminal</w:t>
            </w:r>
          </w:p>
        </w:tc>
        <w:tc>
          <w:tcPr>
            <w:tcW w:w="3495" w:type="dxa"/>
            <w:tcMar/>
          </w:tcPr>
          <w:p w:rsidR="2D3545DF" w:rsidP="46F19812" w:rsidRDefault="2D3545DF" w14:paraId="48181632" w14:textId="07ED84E0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3C29428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v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im, nano</w:t>
            </w:r>
          </w:p>
        </w:tc>
      </w:tr>
      <w:tr w:rsidR="16D259BC" w:rsidTr="0CC01388" w14:paraId="32E8A311">
        <w:trPr>
          <w:trHeight w:val="300"/>
        </w:trPr>
        <w:tc>
          <w:tcPr>
            <w:tcW w:w="1005" w:type="dxa"/>
            <w:tcMar/>
            <w:vAlign w:val="center"/>
          </w:tcPr>
          <w:p w:rsidR="17DE1287" w:rsidP="7E36F842" w:rsidRDefault="17DE1287" w14:paraId="61CAA1A6" w14:textId="35A319B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E36F842" w:rsidR="17DE128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12</w:t>
            </w:r>
          </w:p>
        </w:tc>
        <w:tc>
          <w:tcPr>
            <w:tcW w:w="4860" w:type="dxa"/>
            <w:tcMar/>
          </w:tcPr>
          <w:p w:rsidR="16D259BC" w:rsidP="46F19812" w:rsidRDefault="16D259BC" w14:paraId="7252DE8D" w14:textId="5C3C9849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46F19812" w:rsidR="753B689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Package manager</w:t>
            </w:r>
          </w:p>
        </w:tc>
        <w:tc>
          <w:tcPr>
            <w:tcW w:w="3495" w:type="dxa"/>
            <w:tcMar/>
          </w:tcPr>
          <w:p w:rsidR="16D259BC" w:rsidP="46F19812" w:rsidRDefault="16D259BC" w14:paraId="6C953746" w14:textId="6233FBAA">
            <w:pPr>
              <w:pStyle w:val="Normal"/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</w:pPr>
            <w:r w:rsidRPr="46F19812" w:rsidR="3024646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a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 xml:space="preserve">pt, </w:t>
            </w:r>
            <w:r w:rsidRPr="46F19812" w:rsidR="718B653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8"/>
                <w:szCs w:val="28"/>
                <w:lang w:val="en-US"/>
              </w:rPr>
              <w:t>sudo</w:t>
            </w:r>
          </w:p>
        </w:tc>
      </w:tr>
    </w:tbl>
    <w:p w:rsidR="48DEE821" w:rsidP="0CC01388" w:rsidRDefault="48DEE821" w14:paraId="39B70B6C" w14:textId="7670C54B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8DEE821" w:rsidP="0CC01388" w:rsidRDefault="48DEE821" w14:paraId="08A257AB" w14:textId="31CA03A5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8DEE821" w:rsidP="0CC01388" w:rsidRDefault="48DEE821" w14:paraId="49741193" w14:textId="6556C21C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8DEE821" w:rsidP="0CC01388" w:rsidRDefault="48DEE821" w14:paraId="3137D7CD" w14:textId="5BC2DA87">
      <w:pPr>
        <w:spacing w:before="240" w:beforeAutospacing="off" w:after="240" w:afterAutospacing="off"/>
        <w:ind/>
      </w:pPr>
      <w:r>
        <w:br w:type="page"/>
      </w:r>
    </w:p>
    <w:p w:rsidR="48DEE821" w:rsidP="0CC01388" w:rsidRDefault="48DEE821" w14:paraId="19CEFBCE" w14:textId="39B22A4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000406640" w:id="1445845378"/>
      <w:r w:rsidRPr="1520C160" w:rsidR="7525A9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4.2.2 Custom Layers/Recipe added</w:t>
      </w:r>
      <w:bookmarkEnd w:id="1445845378"/>
    </w:p>
    <w:p w:rsidR="27B38CE6" w:rsidP="7E36F842" w:rsidRDefault="27B38CE6" w14:paraId="1BA372EC" w14:textId="446F0592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36F842" w:rsidR="27B38C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7E36F842" w:rsidR="3886F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meta-</w:t>
      </w:r>
      <w:r w:rsidRPr="7E36F842" w:rsidR="3886F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xfce</w:t>
      </w:r>
      <w:r w:rsidRPr="7E36F842" w:rsidR="53445E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723C6A22" w:rsidP="7E36F842" w:rsidRDefault="723C6A22" w14:paraId="75957EB3" w14:textId="58923138">
      <w:pPr>
        <w:pStyle w:val="Normal"/>
        <w:spacing w:before="240" w:beforeAutospacing="off" w:after="240" w:afterAutospacing="off"/>
        <w:ind w:right="-720" w:firstLine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36F842" w:rsidR="723C6A2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</w:t>
      </w:r>
      <w:r w:rsidRPr="7E36F842" w:rsidR="723C6A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E36F842" w:rsidR="723C6A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Yocto</w:t>
      </w:r>
      <w:r w:rsidRPr="7E36F842" w:rsidR="723C6A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Project layer that provides recipes for building the lightweight XFCE desktop environment.</w:t>
      </w:r>
    </w:p>
    <w:p w:rsidR="723C6A22" w:rsidP="7E36F842" w:rsidRDefault="723C6A22" w14:paraId="42048968" w14:textId="1331538B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E36F842" w:rsidR="723C6A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7E36F842" w:rsidR="3886F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meta-</w:t>
      </w:r>
      <w:r w:rsidRPr="7E36F842" w:rsidR="3886F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caminterface</w:t>
      </w:r>
    </w:p>
    <w:p w:rsidR="1DAC4159" w:rsidP="7E36F842" w:rsidRDefault="1DAC4159" w14:paraId="2E778AE8" w14:textId="4842DCA0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E36F842" w:rsidR="1DAC415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 custom layer created with recipes to support camera, browser, </w:t>
      </w:r>
      <w:r w:rsidRPr="7E36F842" w:rsidR="3C7AA9F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network manager.</w:t>
      </w:r>
    </w:p>
    <w:p w:rsidR="48DEE821" w:rsidP="7E36F842" w:rsidRDefault="48DEE821" w14:paraId="3C4786D7" w14:textId="7B1CE268">
      <w:pPr>
        <w:pStyle w:val="ListParagraph"/>
        <w:numPr>
          <w:ilvl w:val="0"/>
          <w:numId w:val="42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E36F842" w:rsidR="5E3F3A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recipes-camera</w:t>
      </w:r>
    </w:p>
    <w:p w:rsidR="387013B8" w:rsidP="7E36F842" w:rsidRDefault="387013B8" w14:paraId="7E71A58F" w14:textId="6565243B">
      <w:pPr>
        <w:pStyle w:val="ListParagraph"/>
        <w:numPr>
          <w:ilvl w:val="0"/>
          <w:numId w:val="42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E36F842" w:rsidR="387013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recipes-</w:t>
      </w:r>
      <w:r w:rsidRPr="7E36F842" w:rsidR="387013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bsp</w:t>
      </w:r>
    </w:p>
    <w:p w:rsidR="387013B8" w:rsidP="7E36F842" w:rsidRDefault="387013B8" w14:paraId="65EF8370" w14:textId="724B5774">
      <w:pPr>
        <w:pStyle w:val="ListParagraph"/>
        <w:numPr>
          <w:ilvl w:val="0"/>
          <w:numId w:val="42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E36F842" w:rsidR="387013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recipes-multimedia</w:t>
      </w:r>
    </w:p>
    <w:p w:rsidR="387013B8" w:rsidP="7E36F842" w:rsidRDefault="387013B8" w14:paraId="2B1E78AC" w14:textId="5452E555">
      <w:pPr>
        <w:pStyle w:val="ListParagraph"/>
        <w:numPr>
          <w:ilvl w:val="0"/>
          <w:numId w:val="422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E36F842" w:rsidR="387013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recipes-core</w:t>
      </w:r>
    </w:p>
    <w:p w:rsidR="05CE55BA" w:rsidP="0CC01388" w:rsidRDefault="05CE55BA" w14:paraId="62CA4315" w14:textId="2F7BF47D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437820272" w:id="906448491"/>
      <w:r w:rsidRPr="1520C160" w:rsidR="05CE55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4.2.3 Running</w:t>
      </w:r>
      <w:r w:rsidRPr="1520C160" w:rsidR="05CE55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executable</w:t>
      </w:r>
      <w:bookmarkEnd w:id="906448491"/>
    </w:p>
    <w:p w:rsidR="05CE55BA" w:rsidP="7E36F842" w:rsidRDefault="05CE55BA" w14:paraId="23701478" w14:textId="4D9BBF18">
      <w:pPr>
        <w:pStyle w:val="ListParagraph"/>
        <w:numPr>
          <w:ilvl w:val="0"/>
          <w:numId w:val="423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E36F842" w:rsidR="05CE55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Build the image core-image-minimal-</w:t>
      </w:r>
      <w:r w:rsidRPr="7E36F842" w:rsidR="05CE55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xfce</w:t>
      </w:r>
    </w:p>
    <w:p w:rsidR="05CE55BA" w:rsidP="7E36F842" w:rsidRDefault="05CE55BA" w14:paraId="46347C24" w14:textId="5A217743">
      <w:pPr>
        <w:pStyle w:val="ListParagraph"/>
        <w:numPr>
          <w:ilvl w:val="0"/>
          <w:numId w:val="423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E36F842" w:rsidR="05CE55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Flash the image into the SD card.</w:t>
      </w:r>
    </w:p>
    <w:p w:rsidR="05CE55BA" w:rsidP="0CC01388" w:rsidRDefault="05CE55BA" w14:paraId="3A4A7EAF" w14:textId="4F03F8C7">
      <w:pPr>
        <w:pStyle w:val="ListParagraph"/>
        <w:numPr>
          <w:ilvl w:val="0"/>
          <w:numId w:val="423"/>
        </w:numPr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CC01388" w:rsidR="05CE55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Once booted, open the terminal and enter the following command to run the camera executable.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200"/>
      </w:tblGrid>
      <w:tr w:rsidR="0CC01388" w:rsidTr="1520C160" w14:paraId="2DD55E8A">
        <w:trPr>
          <w:trHeight w:val="1095"/>
        </w:trPr>
        <w:tc>
          <w:tcPr>
            <w:tcW w:w="4200" w:type="dxa"/>
            <w:tcMar/>
            <w:vAlign w:val="center"/>
          </w:tcPr>
          <w:p w:rsidR="3AE9FAAA" w:rsidP="0CC01388" w:rsidRDefault="3AE9FAAA" w14:paraId="1F946C4D" w14:textId="1CD27BCF">
            <w:pPr>
              <w:spacing w:before="240" w:beforeAutospacing="off" w:after="240" w:afterAutospacing="off"/>
              <w:jc w:val="center"/>
              <w:rPr>
                <w:b w:val="1"/>
                <w:bCs w:val="1"/>
                <w:i w:val="1"/>
                <w:iCs w:val="1"/>
                <w:noProof w:val="0"/>
                <w:lang w:val="en-US"/>
              </w:rPr>
            </w:pPr>
            <w:r w:rsidRPr="0CC01388" w:rsidR="3AE9FAAA">
              <w:rPr>
                <w:b w:val="1"/>
                <w:bCs w:val="1"/>
                <w:i w:val="1"/>
                <w:iCs w:val="1"/>
                <w:noProof w:val="0"/>
                <w:lang w:val="en-US"/>
              </w:rPr>
              <w:t>cd home/root/Desktop</w:t>
            </w:r>
          </w:p>
          <w:p w:rsidR="3AE9FAAA" w:rsidP="0CC01388" w:rsidRDefault="3AE9FAAA" w14:paraId="5E6950F9" w14:textId="73FB3D6B">
            <w:pPr>
              <w:spacing w:before="240" w:beforeAutospacing="off" w:after="240" w:afterAutospacing="off"/>
              <w:jc w:val="center"/>
              <w:rPr>
                <w:b w:val="1"/>
                <w:bCs w:val="1"/>
                <w:i w:val="1"/>
                <w:iCs w:val="1"/>
                <w:noProof w:val="0"/>
                <w:lang w:val="en-US"/>
              </w:rPr>
            </w:pPr>
            <w:r w:rsidRPr="0CC01388" w:rsidR="3AE9FAAA">
              <w:rPr>
                <w:b w:val="1"/>
                <w:bCs w:val="1"/>
                <w:i w:val="1"/>
                <w:iCs w:val="1"/>
                <w:noProof w:val="0"/>
                <w:lang w:val="en-US"/>
              </w:rPr>
              <w:t>./</w:t>
            </w:r>
            <w:r w:rsidRPr="0CC01388" w:rsidR="3AE9FAAA">
              <w:rPr>
                <w:b w:val="1"/>
                <w:bCs w:val="1"/>
                <w:i w:val="1"/>
                <w:iCs w:val="1"/>
                <w:noProof w:val="0"/>
                <w:lang w:val="en-US"/>
              </w:rPr>
              <w:t>run_Arducam_Demo</w:t>
            </w:r>
          </w:p>
        </w:tc>
      </w:tr>
    </w:tbl>
    <w:p w:rsidR="1520C160" w:rsidP="1520C160" w:rsidRDefault="1520C160" w14:paraId="5A7BDA29" w14:textId="2AE572A7">
      <w:pPr>
        <w:pStyle w:val="Normal"/>
        <w:rPr>
          <w:noProof w:val="0"/>
          <w:lang w:val="en-US"/>
        </w:rPr>
      </w:pPr>
    </w:p>
    <w:p w:rsidR="1520C160" w:rsidP="1520C160" w:rsidRDefault="1520C160" w14:paraId="7D499FC0" w14:textId="21AA2B60">
      <w:pPr>
        <w:pStyle w:val="Normal"/>
        <w:rPr>
          <w:noProof w:val="0"/>
          <w:lang w:val="en-US"/>
        </w:rPr>
      </w:pPr>
    </w:p>
    <w:p w:rsidR="1520C160" w:rsidP="1520C160" w:rsidRDefault="1520C160" w14:paraId="693224F7" w14:textId="72EF6B4D">
      <w:pPr>
        <w:pStyle w:val="Normal"/>
        <w:rPr>
          <w:noProof w:val="0"/>
          <w:lang w:val="en-US"/>
        </w:rPr>
      </w:pPr>
    </w:p>
    <w:p w:rsidR="1520C160" w:rsidP="1520C160" w:rsidRDefault="1520C160" w14:paraId="0222121A" w14:textId="367DF334">
      <w:pPr>
        <w:pStyle w:val="Normal"/>
        <w:rPr>
          <w:noProof w:val="0"/>
          <w:lang w:val="en-US"/>
        </w:rPr>
      </w:pPr>
    </w:p>
    <w:p w:rsidR="1520C160" w:rsidP="1520C160" w:rsidRDefault="1520C160" w14:paraId="063A9E7F" w14:textId="2F28FF5A">
      <w:pPr>
        <w:pStyle w:val="Normal"/>
        <w:rPr>
          <w:noProof w:val="0"/>
          <w:lang w:val="en-US"/>
        </w:rPr>
      </w:pPr>
    </w:p>
    <w:p w:rsidR="1520C160" w:rsidP="1520C160" w:rsidRDefault="1520C160" w14:paraId="3E9E4C77" w14:textId="2ADCCB6C">
      <w:pPr>
        <w:pStyle w:val="Normal"/>
        <w:rPr>
          <w:noProof w:val="0"/>
          <w:lang w:val="en-US"/>
        </w:rPr>
      </w:pPr>
    </w:p>
    <w:p w:rsidR="1520C160" w:rsidP="1520C160" w:rsidRDefault="1520C160" w14:paraId="30BE4EC5" w14:textId="5BA2167F">
      <w:pPr>
        <w:pStyle w:val="Normal"/>
        <w:rPr>
          <w:noProof w:val="0"/>
          <w:lang w:val="en-US"/>
        </w:rPr>
      </w:pPr>
    </w:p>
    <w:p w:rsidR="1520C160" w:rsidP="1520C160" w:rsidRDefault="1520C160" w14:paraId="76A90044" w14:textId="1F058FE4">
      <w:pPr>
        <w:pStyle w:val="Normal"/>
        <w:rPr>
          <w:noProof w:val="0"/>
          <w:lang w:val="en-US"/>
        </w:rPr>
      </w:pPr>
    </w:p>
    <w:p w:rsidR="1520C160" w:rsidP="1520C160" w:rsidRDefault="1520C160" w14:paraId="7683A726" w14:textId="6F8BEC48">
      <w:pPr>
        <w:pStyle w:val="Normal"/>
        <w:rPr>
          <w:noProof w:val="0"/>
          <w:lang w:val="en-US"/>
        </w:rPr>
      </w:pPr>
    </w:p>
    <w:p w:rsidR="1520C160" w:rsidP="1520C160" w:rsidRDefault="1520C160" w14:paraId="477734E0" w14:textId="36D4523A">
      <w:pPr>
        <w:pStyle w:val="Normal"/>
        <w:rPr>
          <w:noProof w:val="0"/>
          <w:lang w:val="en-US"/>
        </w:rPr>
      </w:pPr>
    </w:p>
    <w:p w:rsidR="5DD5FDA8" w:rsidP="1520C160" w:rsidRDefault="5DD5FDA8" w14:paraId="15F1A93B" w14:textId="11A7AE3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520C160" w:rsidR="5DD5FD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Image Captured</w:t>
      </w:r>
    </w:p>
    <w:p w:rsidR="1520C160" w:rsidP="1520C160" w:rsidRDefault="1520C160" w14:paraId="5257D19E" w14:textId="620A294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684C9CA" w:rsidP="1520C160" w:rsidRDefault="5684C9CA" w14:paraId="4095A3EA" w14:textId="1C4DE5AA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="5684C9CA">
        <w:drawing>
          <wp:inline wp14:editId="5EAC9DDE" wp14:anchorId="3AAEBE78">
            <wp:extent cx="3048000" cy="2286000"/>
            <wp:effectExtent l="0" t="0" r="0" b="0"/>
            <wp:docPr id="21538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383211" name=""/>
                    <pic:cNvPicPr/>
                  </pic:nvPicPr>
                  <pic:blipFill>
                    <a:blip xmlns:r="http://schemas.openxmlformats.org/officeDocument/2006/relationships" r:embed="rId21334152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0C160" w:rsidP="1520C160" w:rsidRDefault="1520C160" w14:paraId="33E44A76" w14:textId="66D816B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520C160" w:rsidP="1520C160" w:rsidRDefault="1520C160" w14:paraId="4EEB0E0E" w14:textId="262B5D5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684C9CA" w:rsidP="1520C160" w:rsidRDefault="5684C9CA" w14:paraId="4E384FB6" w14:textId="08B6ED68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="5684C9CA">
        <w:drawing>
          <wp:inline wp14:editId="4D1E2816" wp14:anchorId="418DAA00">
            <wp:extent cx="3048000" cy="2286000"/>
            <wp:effectExtent l="0" t="0" r="0" b="0"/>
            <wp:docPr id="78388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885081" name=""/>
                    <pic:cNvPicPr/>
                  </pic:nvPicPr>
                  <pic:blipFill>
                    <a:blip xmlns:r="http://schemas.openxmlformats.org/officeDocument/2006/relationships" r:embed="rId672469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0C160" w:rsidP="1520C160" w:rsidRDefault="1520C160" w14:paraId="5661CD0B" w14:textId="3F7619A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25BE0CA" w:rsidP="0CC01388" w:rsidRDefault="425BE0CA" w14:paraId="090E4375" w14:textId="626E7652">
      <w:pPr>
        <w:spacing w:before="240" w:beforeAutospacing="off" w:after="240" w:afterAutospacing="off"/>
        <w:ind/>
      </w:pPr>
      <w:r>
        <w:br w:type="page"/>
      </w:r>
    </w:p>
    <w:p w:rsidR="425BE0CA" w:rsidP="0CC01388" w:rsidRDefault="425BE0CA" w14:paraId="1265CA96" w14:textId="341A6AE8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912866595" w:id="1743966280"/>
      <w:r w:rsidRPr="1520C160" w:rsidR="425BE0CA">
        <w:rPr>
          <w:rFonts w:ascii="Times New Roman" w:hAnsi="Times New Roman" w:eastAsia="Times New Roman" w:cs="Times New Roman"/>
          <w:noProof w:val="0"/>
          <w:lang w:val="en-US"/>
        </w:rPr>
        <w:t>4.3. Git Repository Used</w:t>
      </w:r>
      <w:bookmarkEnd w:id="1743966280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065"/>
        <w:gridCol w:w="5055"/>
        <w:gridCol w:w="3240"/>
      </w:tblGrid>
      <w:tr w:rsidR="212DBECF" w:rsidTr="59B4C716" w14:paraId="151540B8">
        <w:trPr>
          <w:trHeight w:val="300"/>
        </w:trPr>
        <w:tc>
          <w:tcPr>
            <w:tcW w:w="1065" w:type="dxa"/>
            <w:shd w:val="clear" w:color="auto" w:fill="BDD6EE" w:themeFill="accent1" w:themeFillTint="66"/>
            <w:tcMar/>
            <w:vAlign w:val="center"/>
          </w:tcPr>
          <w:p w:rsidR="212DBECF" w:rsidP="68101BDC" w:rsidRDefault="212DBECF" w14:paraId="72EB4D00" w14:textId="1D890E40">
            <w:pPr>
              <w:pStyle w:val="Normal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8101BDC" w:rsidR="510831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S.No</w:t>
            </w:r>
            <w:r w:rsidRPr="68101BDC" w:rsidR="510831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5055" w:type="dxa"/>
            <w:shd w:val="clear" w:color="auto" w:fill="BDD6EE" w:themeFill="accent1" w:themeFillTint="66"/>
            <w:tcMar/>
            <w:vAlign w:val="center"/>
          </w:tcPr>
          <w:p w:rsidR="212DBECF" w:rsidP="68101BDC" w:rsidRDefault="212DBECF" w14:paraId="4205AE9D" w14:textId="7E0BBFD9">
            <w:pPr>
              <w:pStyle w:val="Normal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8101BDC" w:rsidR="510831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Github</w:t>
            </w:r>
            <w:r w:rsidRPr="68101BDC" w:rsidR="510831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link</w:t>
            </w:r>
          </w:p>
        </w:tc>
        <w:tc>
          <w:tcPr>
            <w:tcW w:w="3240" w:type="dxa"/>
            <w:shd w:val="clear" w:color="auto" w:fill="BDD6EE" w:themeFill="accent1" w:themeFillTint="66"/>
            <w:tcMar/>
            <w:vAlign w:val="center"/>
          </w:tcPr>
          <w:p w:rsidR="212DBECF" w:rsidP="68101BDC" w:rsidRDefault="212DBECF" w14:paraId="47EE946D" w14:textId="76DFB2B8">
            <w:pPr>
              <w:pStyle w:val="Normal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68101BDC" w:rsidR="5108312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Usage</w:t>
            </w:r>
          </w:p>
        </w:tc>
      </w:tr>
      <w:tr w:rsidR="212DBECF" w:rsidTr="59B4C716" w14:paraId="69CC0993">
        <w:trPr>
          <w:trHeight w:val="375"/>
        </w:trPr>
        <w:tc>
          <w:tcPr>
            <w:tcW w:w="1065" w:type="dxa"/>
            <w:tcMar/>
            <w:vAlign w:val="center"/>
          </w:tcPr>
          <w:p w:rsidR="212DBECF" w:rsidP="68101BDC" w:rsidRDefault="212DBECF" w14:paraId="765E1838" w14:textId="641B7747">
            <w:pPr>
              <w:pStyle w:val="Normal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68101BDC" w:rsidR="5F781E5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5055" w:type="dxa"/>
            <w:tcMar/>
            <w:vAlign w:val="center"/>
          </w:tcPr>
          <w:p w:rsidR="212DBECF" w:rsidP="18E5C636" w:rsidRDefault="212DBECF" w14:paraId="5E8FADDE" w14:textId="5AA4E31E">
            <w:pPr>
              <w:pStyle w:val="Normal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7A966CF1" w:rsidR="38A5C9B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git://git.yoctoproject.org/poky</w:t>
            </w:r>
          </w:p>
        </w:tc>
        <w:tc>
          <w:tcPr>
            <w:tcW w:w="3240" w:type="dxa"/>
            <w:tcMar/>
            <w:vAlign w:val="center"/>
          </w:tcPr>
          <w:p w:rsidR="212DBECF" w:rsidP="18E5C636" w:rsidRDefault="212DBECF" w14:paraId="39747023" w14:textId="7731EFF2">
            <w:pPr>
              <w:pStyle w:val="Normal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9562BCE" w:rsidR="011AD79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Use </w:t>
            </w:r>
            <w:r w:rsidRPr="59562BCE" w:rsidR="011AD79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yocto</w:t>
            </w:r>
            <w:r w:rsidRPr="59562BCE" w:rsidR="011AD79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environment for OS creation</w:t>
            </w:r>
          </w:p>
        </w:tc>
      </w:tr>
      <w:tr w:rsidR="212DBECF" w:rsidTr="59B4C716" w14:paraId="64DC6A30">
        <w:trPr>
          <w:trHeight w:val="300"/>
        </w:trPr>
        <w:tc>
          <w:tcPr>
            <w:tcW w:w="1065" w:type="dxa"/>
            <w:tcMar/>
            <w:vAlign w:val="center"/>
          </w:tcPr>
          <w:p w:rsidR="212DBECF" w:rsidP="68101BDC" w:rsidRDefault="212DBECF" w14:paraId="4BEB8B58" w14:textId="1BA78704">
            <w:pPr>
              <w:pStyle w:val="Normal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68101BDC" w:rsidR="5F781E5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5055" w:type="dxa"/>
            <w:tcMar/>
            <w:vAlign w:val="center"/>
          </w:tcPr>
          <w:p w:rsidR="212DBECF" w:rsidP="18E5C636" w:rsidRDefault="212DBECF" w14:paraId="6C058E3D" w14:textId="08E01EDD">
            <w:pPr>
              <w:pStyle w:val="Normal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6331CDC9" w:rsidR="5379249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https://github.com/agherzan/meta-raspberrypi.git</w:t>
            </w:r>
            <w:r w:rsidRPr="6331CDC9" w:rsidR="3FA8F8D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3240" w:type="dxa"/>
            <w:tcMar/>
            <w:vAlign w:val="center"/>
          </w:tcPr>
          <w:p w:rsidR="212DBECF" w:rsidP="18E5C636" w:rsidRDefault="212DBECF" w14:paraId="05814C45" w14:textId="527EE311">
            <w:pPr>
              <w:pStyle w:val="Normal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2A689B2" w:rsidR="0CE3E71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</w:t>
            </w:r>
            <w:r w:rsidRPr="52A689B2" w:rsidR="19D3593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et raspberry pi dependency packages</w:t>
            </w:r>
          </w:p>
        </w:tc>
      </w:tr>
      <w:tr w:rsidR="22F814C5" w:rsidTr="59B4C716" w14:paraId="434258C1">
        <w:trPr>
          <w:trHeight w:val="300"/>
        </w:trPr>
        <w:tc>
          <w:tcPr>
            <w:tcW w:w="1065" w:type="dxa"/>
            <w:tcMar/>
            <w:vAlign w:val="center"/>
          </w:tcPr>
          <w:p w:rsidR="3BC838B5" w:rsidP="22F814C5" w:rsidRDefault="3BC838B5" w14:paraId="7EACE3AB" w14:textId="5428474D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2F814C5" w:rsidR="3BC838B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5055" w:type="dxa"/>
            <w:tcMar/>
            <w:vAlign w:val="center"/>
          </w:tcPr>
          <w:p w:rsidR="22F814C5" w:rsidP="22F814C5" w:rsidRDefault="22F814C5" w14:paraId="1D7A90C5" w14:textId="23D96E42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C3D8995" w:rsidR="3BC838B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git://git.openembedded.org/meta-openembedded -b kirkstone</w:t>
            </w:r>
          </w:p>
        </w:tc>
        <w:tc>
          <w:tcPr>
            <w:tcW w:w="3240" w:type="dxa"/>
            <w:tcMar/>
            <w:vAlign w:val="center"/>
          </w:tcPr>
          <w:p w:rsidR="22F814C5" w:rsidP="22F814C5" w:rsidRDefault="22F814C5" w14:paraId="7878080F" w14:textId="52A91D14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D3516A3" w:rsidR="1800C19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Common </w:t>
            </w:r>
            <w:r w:rsidRPr="2D3516A3" w:rsidR="1800C19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layer for embedded related package support</w:t>
            </w:r>
          </w:p>
        </w:tc>
      </w:tr>
      <w:tr w:rsidR="709F421A" w:rsidTr="59B4C716" w14:paraId="2F053049">
        <w:trPr>
          <w:trHeight w:val="300"/>
        </w:trPr>
        <w:tc>
          <w:tcPr>
            <w:tcW w:w="1065" w:type="dxa"/>
            <w:tcMar/>
            <w:vAlign w:val="center"/>
          </w:tcPr>
          <w:p w:rsidR="5F781E5D" w:rsidP="709F421A" w:rsidRDefault="5F781E5D" w14:paraId="4BC281FE" w14:textId="1643806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80BA5E6" w:rsidR="422E8E61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5055" w:type="dxa"/>
            <w:tcMar/>
            <w:vAlign w:val="center"/>
          </w:tcPr>
          <w:p w:rsidR="709F421A" w:rsidP="18E5C636" w:rsidRDefault="709F421A" w14:paraId="2FBE1D66" w14:textId="083E9BD0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hyperlink r:id="R15c99f0230344be4">
              <w:r w:rsidRPr="18E5C636" w:rsidR="5F781E5D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noProof w:val="0"/>
                  <w:sz w:val="28"/>
                  <w:szCs w:val="28"/>
                  <w:lang w:val="en-US"/>
                </w:rPr>
                <w:t>https://github.com/ArduCAM/RaspberryPi.git</w:t>
              </w:r>
            </w:hyperlink>
          </w:p>
        </w:tc>
        <w:tc>
          <w:tcPr>
            <w:tcW w:w="3240" w:type="dxa"/>
            <w:tcMar/>
            <w:vAlign w:val="center"/>
          </w:tcPr>
          <w:p w:rsidR="709F421A" w:rsidP="18E5C636" w:rsidRDefault="709F421A" w14:paraId="76C2B230" w14:textId="0694A748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2A689B2" w:rsidR="28276A7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Get SPI </w:t>
            </w:r>
            <w:r w:rsidRPr="52A689B2" w:rsidR="28276A7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camera </w:t>
            </w:r>
            <w:r w:rsidRPr="52A689B2" w:rsidR="28276A7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interface</w:t>
            </w:r>
          </w:p>
        </w:tc>
      </w:tr>
      <w:tr w:rsidR="709F421A" w:rsidTr="59B4C716" w14:paraId="62834674">
        <w:trPr>
          <w:trHeight w:val="300"/>
        </w:trPr>
        <w:tc>
          <w:tcPr>
            <w:tcW w:w="1065" w:type="dxa"/>
            <w:tcMar/>
            <w:vAlign w:val="center"/>
          </w:tcPr>
          <w:p w:rsidR="5F781E5D" w:rsidP="709F421A" w:rsidRDefault="5F781E5D" w14:paraId="0AC137CE" w14:textId="58CD2B1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3792FD0C" w:rsidR="2CE179E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5055" w:type="dxa"/>
            <w:tcMar/>
            <w:vAlign w:val="center"/>
          </w:tcPr>
          <w:p w:rsidR="709F421A" w:rsidP="18E5C636" w:rsidRDefault="709F421A" w14:paraId="296B13C0" w14:textId="4E12D0F6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hyperlink r:id="R38e2bb5d3b104a2c">
              <w:r w:rsidRPr="232058D1" w:rsidR="1A2C0F8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noProof w:val="0"/>
                  <w:sz w:val="28"/>
                  <w:szCs w:val="28"/>
                  <w:lang w:val="en-US"/>
                </w:rPr>
                <w:t>https://github.com/meta-browser/meta-browser.git</w:t>
              </w:r>
            </w:hyperlink>
          </w:p>
        </w:tc>
        <w:tc>
          <w:tcPr>
            <w:tcW w:w="3240" w:type="dxa"/>
            <w:tcMar/>
            <w:vAlign w:val="center"/>
          </w:tcPr>
          <w:p w:rsidR="709F421A" w:rsidP="18E5C636" w:rsidRDefault="709F421A" w14:paraId="5D8C9C5A" w14:textId="58B8F56A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96FDD51" w:rsidR="3F1C41D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Get browser (chromium) packages</w:t>
            </w:r>
          </w:p>
        </w:tc>
      </w:tr>
      <w:tr w:rsidR="709F421A" w:rsidTr="59B4C716" w14:paraId="1FBC5158">
        <w:trPr>
          <w:trHeight w:val="300"/>
        </w:trPr>
        <w:tc>
          <w:tcPr>
            <w:tcW w:w="1065" w:type="dxa"/>
            <w:tcMar/>
            <w:vAlign w:val="center"/>
          </w:tcPr>
          <w:p w:rsidR="5F781E5D" w:rsidP="709F421A" w:rsidRDefault="5F781E5D" w14:paraId="050A48D4" w14:textId="36B2980A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3792FD0C" w:rsidR="2CE179E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5055" w:type="dxa"/>
            <w:tcMar/>
            <w:vAlign w:val="center"/>
          </w:tcPr>
          <w:p w:rsidR="709F421A" w:rsidP="18E5C636" w:rsidRDefault="709F421A" w14:paraId="5C421B93" w14:textId="3F469D5C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hyperlink r:id="R29b76fe1474e4acb">
              <w:r w:rsidRPr="232058D1" w:rsidR="1A2C0F8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noProof w:val="0"/>
                  <w:sz w:val="28"/>
                  <w:szCs w:val="28"/>
                  <w:lang w:val="en-US"/>
                </w:rPr>
                <w:t>https://github.com/kraj/meta-clang.git</w:t>
              </w:r>
            </w:hyperlink>
          </w:p>
        </w:tc>
        <w:tc>
          <w:tcPr>
            <w:tcW w:w="3240" w:type="dxa"/>
            <w:tcMar/>
            <w:vAlign w:val="center"/>
          </w:tcPr>
          <w:p w:rsidR="709F421A" w:rsidP="18E5C636" w:rsidRDefault="709F421A" w14:paraId="1A2B0FAD" w14:textId="4F065A00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2A689B2" w:rsidR="2635702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Get the dependency packages for browser</w:t>
            </w:r>
          </w:p>
        </w:tc>
      </w:tr>
      <w:tr w:rsidR="709F421A" w:rsidTr="59B4C716" w14:paraId="0D05A76B">
        <w:trPr>
          <w:trHeight w:val="300"/>
        </w:trPr>
        <w:tc>
          <w:tcPr>
            <w:tcW w:w="1065" w:type="dxa"/>
            <w:tcMar/>
            <w:vAlign w:val="center"/>
          </w:tcPr>
          <w:p w:rsidR="5F781E5D" w:rsidP="709F421A" w:rsidRDefault="5F781E5D" w14:paraId="73D1AF26" w14:textId="4124B6D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3792FD0C" w:rsidR="5FED30B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5055" w:type="dxa"/>
            <w:tcMar/>
            <w:vAlign w:val="center"/>
          </w:tcPr>
          <w:p w:rsidR="709F421A" w:rsidP="18E5C636" w:rsidRDefault="709F421A" w14:paraId="421DD1A6" w14:textId="435E6052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hyperlink r:id="Rf33b983ebc7845d1">
              <w:r w:rsidRPr="1BCD3C05" w:rsidR="005268B1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noProof w:val="0"/>
                  <w:sz w:val="28"/>
                  <w:szCs w:val="28"/>
                  <w:lang w:val="en-US"/>
                </w:rPr>
                <w:t>https://github.com/meta-rust/meta-rust.git</w:t>
              </w:r>
            </w:hyperlink>
          </w:p>
        </w:tc>
        <w:tc>
          <w:tcPr>
            <w:tcW w:w="3240" w:type="dxa"/>
            <w:tcMar/>
            <w:vAlign w:val="center"/>
          </w:tcPr>
          <w:p w:rsidR="709F421A" w:rsidP="18E5C636" w:rsidRDefault="709F421A" w14:paraId="79C1AD26" w14:textId="58BBC8D2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2A689B2" w:rsidR="73C325D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Get the dependency packages for browser</w:t>
            </w:r>
          </w:p>
        </w:tc>
      </w:tr>
      <w:tr w:rsidR="709F421A" w:rsidTr="59B4C716" w14:paraId="10395E65">
        <w:trPr>
          <w:trHeight w:val="300"/>
        </w:trPr>
        <w:tc>
          <w:tcPr>
            <w:tcW w:w="1065" w:type="dxa"/>
            <w:tcMar/>
            <w:vAlign w:val="center"/>
          </w:tcPr>
          <w:p w:rsidR="709F421A" w:rsidP="709F421A" w:rsidRDefault="709F421A" w14:paraId="342077CF" w14:textId="70EC28A5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3792FD0C" w:rsidR="5FED30B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5055" w:type="dxa"/>
            <w:tcMar/>
            <w:vAlign w:val="center"/>
          </w:tcPr>
          <w:p w:rsidR="709F421A" w:rsidP="18E5C636" w:rsidRDefault="709F421A" w14:paraId="24C68347" w14:textId="15350AF7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hyperlink r:id="R387ad06d9d924894">
              <w:r w:rsidRPr="3792FD0C" w:rsidR="005268B1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noProof w:val="0"/>
                  <w:sz w:val="28"/>
                  <w:szCs w:val="28"/>
                  <w:lang w:val="en-US"/>
                </w:rPr>
                <w:t>https://github.com/WiringPi/WiringPi.git</w:t>
              </w:r>
            </w:hyperlink>
          </w:p>
        </w:tc>
        <w:tc>
          <w:tcPr>
            <w:tcW w:w="3240" w:type="dxa"/>
            <w:tcMar/>
            <w:vAlign w:val="center"/>
          </w:tcPr>
          <w:p w:rsidR="709F421A" w:rsidP="18E5C636" w:rsidRDefault="709F421A" w14:paraId="01AE6025" w14:textId="2CD675E1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59B4C716" w:rsidR="2E287D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Interface connection </w:t>
            </w:r>
            <w:r w:rsidRPr="59B4C716" w:rsidR="2E287D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pins (</w:t>
            </w:r>
            <w:r w:rsidRPr="59B4C716" w:rsidR="2E287D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GPIO) in Raspberry Pi</w:t>
            </w:r>
          </w:p>
        </w:tc>
      </w:tr>
    </w:tbl>
    <w:p w:rsidR="59B4C716" w:rsidRDefault="59B4C716" w14:paraId="5A39F2F4" w14:textId="5E1D9B45"/>
    <w:p w:rsidR="0869469E" w:rsidP="0869469E" w:rsidRDefault="0869469E" w14:paraId="382A3FE8" w14:textId="4FBABF10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CC01388" w:rsidRDefault="0CC01388" w14:paraId="404EDD3F" w14:textId="03588366">
      <w:r>
        <w:br w:type="page"/>
      </w:r>
    </w:p>
    <w:p w:rsidR="314DB49C" w:rsidP="0BA55C77" w:rsidRDefault="314DB49C" w14:paraId="68F8E012" w14:textId="06ADDF45">
      <w:pPr>
        <w:pStyle w:val="Heading1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4._Reference_" w:id="614820851"/>
      <w:bookmarkStart w:name="_Toc1848959223" w:id="223140873"/>
      <w:r w:rsidRPr="1520C160" w:rsidR="4242334A">
        <w:rPr>
          <w:noProof w:val="0"/>
          <w:lang w:val="en-US"/>
        </w:rPr>
        <w:t>5</w:t>
      </w:r>
      <w:r w:rsidRPr="1520C160" w:rsidR="5FACFE9E">
        <w:rPr>
          <w:noProof w:val="0"/>
          <w:lang w:val="en-US"/>
        </w:rPr>
        <w:t>. Reference</w:t>
      </w:r>
      <w:bookmarkEnd w:id="614820851"/>
      <w:bookmarkEnd w:id="223140873"/>
      <w:r w:rsidRPr="1520C160" w:rsidR="5FACFE9E">
        <w:rPr>
          <w:noProof w:val="0"/>
          <w:lang w:val="en-US"/>
        </w:rPr>
        <w:t xml:space="preserve"> </w:t>
      </w:r>
    </w:p>
    <w:p w:rsidR="314DB49C" w:rsidP="0BA55C77" w:rsidRDefault="314DB49C" w14:paraId="3DCFFBCB" w14:textId="3A72C540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314DB4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[1] </w:t>
      </w:r>
      <w:hyperlink r:id="R101c7a8068e74df7">
        <w:r w:rsidRPr="0BA55C77" w:rsidR="314DB49C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https://docs.yoctoproject.org/dev-manual/index.html</w:t>
        </w:r>
      </w:hyperlink>
    </w:p>
    <w:p w:rsidR="0F444B42" w:rsidP="0BA55C77" w:rsidRDefault="0F444B42" w14:paraId="28202817" w14:textId="4F5F8088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A55C77" w:rsidR="0F444B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[2]</w:t>
      </w:r>
      <w:r w:rsidRPr="0BA55C77" w:rsidR="20F255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hyperlink r:id="R04e099ba42fc4cb1">
        <w:r w:rsidRPr="0BA55C77" w:rsidR="20F2553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What is Linux? - Linux.com</w:t>
        </w:r>
      </w:hyperlink>
    </w:p>
    <w:p w:rsidR="63E412DA" w:rsidP="0BA55C77" w:rsidRDefault="63E412DA" w14:paraId="76F83AD2" w14:textId="7B2FEA5C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520C160" w:rsidR="4A349C0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[3] </w:t>
      </w:r>
      <w:hyperlink w:anchor="preview" r:id="Ra60c943e02874c57">
        <w:r w:rsidRPr="1520C160" w:rsidR="35464BE6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https://www.arducam.com/docs/arducam-mega/arducam-mega-getting-started/packs/example/Raspberry.html#preview</w:t>
        </w:r>
      </w:hyperlink>
    </w:p>
    <w:p w:rsidR="1520C160" w:rsidP="1520C160" w:rsidRDefault="1520C160" w14:paraId="71A00E1A" w14:textId="613257D5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18CAD9D1" w14:textId="744E0027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BA55C77" w:rsidP="0BA55C77" w:rsidRDefault="0BA55C77" w14:paraId="445E4AB4" w14:textId="128A1C77">
      <w:pPr>
        <w:pStyle w:val="Normal"/>
        <w:spacing w:before="240" w:beforeAutospacing="off" w:after="240" w:afterAutospacing="off"/>
        <w:ind w:right="-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RDefault="2D04DF11" w14:paraId="0B8B8DC3" w14:textId="5C24E00C">
      <w:r>
        <w:br w:type="page"/>
      </w:r>
    </w:p>
    <w:p w:rsidR="2D04DF11" w:rsidP="2D04DF11" w:rsidRDefault="2D04DF11" w14:paraId="60C37327" w14:textId="7C5D4C81">
      <w:pPr>
        <w:pStyle w:val="Heading1"/>
        <w:jc w:val="left"/>
        <w:rPr>
          <w:noProof w:val="0"/>
          <w:lang w:val="en-US"/>
        </w:rPr>
      </w:pPr>
    </w:p>
    <w:p w:rsidR="2D04DF11" w:rsidP="2D04DF11" w:rsidRDefault="2D04DF11" w14:paraId="2147249B" w14:textId="21133E81">
      <w:pPr>
        <w:pStyle w:val="Normal"/>
        <w:rPr>
          <w:noProof w:val="0"/>
          <w:lang w:val="en-US"/>
        </w:rPr>
      </w:pPr>
    </w:p>
    <w:p w:rsidR="21440BB4" w:rsidP="2D04DF11" w:rsidRDefault="21440BB4" w14:paraId="2C361EA3" w14:textId="675F7268">
      <w:pPr>
        <w:pStyle w:val="Heading1"/>
        <w:jc w:val="left"/>
        <w:rPr>
          <w:noProof w:val="0"/>
          <w:lang w:val="en-US"/>
        </w:rPr>
      </w:pPr>
      <w:bookmarkStart w:name="_Toc599044994" w:id="598517531"/>
      <w:r w:rsidRPr="1520C160" w:rsidR="21440BB4">
        <w:rPr>
          <w:noProof w:val="0"/>
          <w:lang w:val="en-US"/>
        </w:rPr>
        <w:t>Commands Used</w:t>
      </w:r>
      <w:bookmarkEnd w:id="598517531"/>
      <w:r w:rsidRPr="1520C160" w:rsidR="21440BB4">
        <w:rPr>
          <w:noProof w:val="0"/>
          <w:lang w:val="en-US"/>
        </w:rPr>
        <w:t xml:space="preserve"> </w:t>
      </w:r>
    </w:p>
    <w:p w:rsidR="2D04DF11" w:rsidP="2D04DF11" w:rsidRDefault="2D04DF11" w14:paraId="245CE10E" w14:textId="46E1E26C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0"/>
        <w:gridCol w:w="5881"/>
        <w:gridCol w:w="2609"/>
      </w:tblGrid>
      <w:tr w:rsidR="2D04DF11" w:rsidTr="7E36F842" w14:paraId="6E6A2CED">
        <w:trPr>
          <w:trHeight w:val="300"/>
        </w:trPr>
        <w:tc>
          <w:tcPr>
            <w:tcW w:w="870" w:type="dxa"/>
            <w:shd w:val="clear" w:color="auto" w:fill="BDD6EE" w:themeFill="accent1" w:themeFillTint="66"/>
            <w:tcMar/>
            <w:vAlign w:val="center"/>
          </w:tcPr>
          <w:p w:rsidR="2C72E119" w:rsidP="2D04DF11" w:rsidRDefault="2C72E119" w14:paraId="7B0D0F51" w14:textId="55BC102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C72E11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S.No</w:t>
            </w:r>
          </w:p>
        </w:tc>
        <w:tc>
          <w:tcPr>
            <w:tcW w:w="5881" w:type="dxa"/>
            <w:shd w:val="clear" w:color="auto" w:fill="BDD6EE" w:themeFill="accent1" w:themeFillTint="66"/>
            <w:tcMar/>
            <w:vAlign w:val="center"/>
          </w:tcPr>
          <w:p w:rsidR="21440BB4" w:rsidP="2D04DF11" w:rsidRDefault="21440BB4" w14:paraId="6692C847" w14:textId="2C5B4CD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1440BB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Command</w:t>
            </w:r>
          </w:p>
        </w:tc>
        <w:tc>
          <w:tcPr>
            <w:tcW w:w="2609" w:type="dxa"/>
            <w:shd w:val="clear" w:color="auto" w:fill="BDD6EE" w:themeFill="accent1" w:themeFillTint="66"/>
            <w:tcMar/>
            <w:vAlign w:val="center"/>
          </w:tcPr>
          <w:p w:rsidR="21440BB4" w:rsidP="2D04DF11" w:rsidRDefault="21440BB4" w14:paraId="1613E7FC" w14:textId="5F6E042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1440BB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Description</w:t>
            </w:r>
          </w:p>
        </w:tc>
      </w:tr>
      <w:tr w:rsidR="2D04DF11" w:rsidTr="7E36F842" w14:paraId="2651AE5C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861C159" w14:textId="4C8C300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5881" w:type="dxa"/>
            <w:tcMar/>
            <w:vAlign w:val="center"/>
          </w:tcPr>
          <w:p w:rsidR="1AA40A9B" w:rsidP="2D04DF11" w:rsidRDefault="1AA40A9B" w14:paraId="64184E05" w14:textId="5BCB5DBE">
            <w:pPr>
              <w:spacing w:before="240" w:beforeAutospacing="off" w:after="240" w:afterAutospacing="off"/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scp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-r </w:t>
            </w:r>
            <w:hyperlink r:id="Rb873a6e0b84e4ffc">
              <w:r w:rsidRPr="2D04DF11" w:rsidR="1AA40A9B">
                <w:rPr>
                  <w:rStyle w:val="Hyperlink"/>
                  <w:rFonts w:ascii="Times New Roman" w:hAnsi="Times New Roman" w:eastAsia="Times New Roman" w:cs="Times New Roman"/>
                  <w:noProof w:val="0"/>
                  <w:sz w:val="28"/>
                  <w:szCs w:val="28"/>
                  <w:lang w:val="en-US"/>
                </w:rPr>
                <w:t>rpi@172.21.2.16</w:t>
              </w:r>
            </w:hyperlink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:~/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os_customization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/poky/build/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tmp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/deploy/images/ /D:/Task_OS_Customization</w:t>
            </w:r>
          </w:p>
        </w:tc>
        <w:tc>
          <w:tcPr>
            <w:tcW w:w="2609" w:type="dxa"/>
            <w:tcMar/>
            <w:vAlign w:val="center"/>
          </w:tcPr>
          <w:p w:rsidR="1AA40A9B" w:rsidP="2D04DF11" w:rsidRDefault="1AA40A9B" w14:paraId="619202B9" w14:textId="70EAD894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Copy complete directory from 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linux</w:t>
            </w: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to windows</w:t>
            </w:r>
          </w:p>
          <w:p w:rsidR="2D04DF11" w:rsidP="2D04DF11" w:rsidRDefault="2D04DF11" w14:paraId="7EAB84AA" w14:textId="0E570C3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7E36F842" w14:paraId="5AF2C525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52C4506B" w14:textId="643830DF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5881" w:type="dxa"/>
            <w:tcMar/>
            <w:vAlign w:val="center"/>
          </w:tcPr>
          <w:p w:rsidR="4200FA39" w:rsidP="2D04DF11" w:rsidRDefault="4200FA39" w14:paraId="3E478A4A" w14:textId="1D47D7B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bitbake-layers show-layers</w:t>
            </w:r>
          </w:p>
        </w:tc>
        <w:tc>
          <w:tcPr>
            <w:tcW w:w="2609" w:type="dxa"/>
            <w:tcMar/>
            <w:vAlign w:val="center"/>
          </w:tcPr>
          <w:p w:rsidR="4200FA39" w:rsidP="2D04DF11" w:rsidRDefault="4200FA39" w14:paraId="757AD46B" w14:textId="19273AF6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Shows the layers in the bblayers</w:t>
            </w:r>
            <w:r w:rsidRPr="2D04DF11" w:rsidR="41EE84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.conf</w:t>
            </w:r>
            <w:r w:rsidRPr="2D04DF11" w:rsidR="4200FA3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file</w:t>
            </w:r>
          </w:p>
        </w:tc>
      </w:tr>
      <w:tr w:rsidR="2D04DF11" w:rsidTr="7E36F842" w14:paraId="40703BFB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95F83CA" w14:textId="26DD634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5881" w:type="dxa"/>
            <w:tcMar/>
            <w:vAlign w:val="center"/>
          </w:tcPr>
          <w:p w:rsidR="0F30F282" w:rsidP="2D04DF11" w:rsidRDefault="0F30F282" w14:paraId="51DE7E36" w14:textId="1CD935C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-layers add-layer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..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/..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/meta-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customtesting</w:t>
            </w: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-layer</w:t>
            </w:r>
          </w:p>
        </w:tc>
        <w:tc>
          <w:tcPr>
            <w:tcW w:w="2609" w:type="dxa"/>
            <w:tcMar/>
            <w:vAlign w:val="center"/>
          </w:tcPr>
          <w:p w:rsidR="0F30F282" w:rsidP="2D04DF11" w:rsidRDefault="0F30F282" w14:paraId="6176AE8B" w14:textId="2E8961F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F30F2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layers to bblayer.conf</w:t>
            </w:r>
          </w:p>
        </w:tc>
      </w:tr>
      <w:tr w:rsidR="2D04DF11" w:rsidTr="7E36F842" w14:paraId="7BE4AAF1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63FBB476" w14:textId="7C0CD1A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5881" w:type="dxa"/>
            <w:tcMar/>
            <w:vAlign w:val="center"/>
          </w:tcPr>
          <w:p w:rsidR="6A5AF71C" w:rsidP="2D04DF11" w:rsidRDefault="6A5AF71C" w14:paraId="6983D2B2" w14:textId="2B7CF4B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A5AF7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-c cleanall example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432B9898" w14:textId="5DDED93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FA24F84" w:rsidR="762C015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</w:t>
            </w:r>
            <w:r w:rsidRPr="5FA24F84" w:rsidR="76BDA00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lean the recipe</w:t>
            </w:r>
          </w:p>
        </w:tc>
      </w:tr>
      <w:tr w:rsidR="2D04DF11" w:rsidTr="7E36F842" w14:paraId="471430F9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68EE4CD7" w14:textId="7505F13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5881" w:type="dxa"/>
            <w:tcMar/>
            <w:vAlign w:val="center"/>
          </w:tcPr>
          <w:p w:rsidR="28B87AC9" w:rsidP="2D04DF11" w:rsidRDefault="28B87AC9" w14:paraId="75CFCEBE" w14:textId="072EFA9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8B87AC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example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32447409" w14:textId="72A52FF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FA24F84" w:rsidR="21660A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Build the recipe</w:t>
            </w:r>
          </w:p>
        </w:tc>
      </w:tr>
      <w:tr w:rsidR="2D04DF11" w:rsidTr="7E36F842" w14:paraId="022C237E">
        <w:trPr>
          <w:trHeight w:val="300"/>
        </w:trPr>
        <w:tc>
          <w:tcPr>
            <w:tcW w:w="870" w:type="dxa"/>
            <w:tcMar/>
            <w:vAlign w:val="center"/>
          </w:tcPr>
          <w:p w:rsidR="1AA40A9B" w:rsidP="2D04DF11" w:rsidRDefault="1AA40A9B" w14:paraId="3451074C" w14:textId="3BEF3D3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AA40A9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5881" w:type="dxa"/>
            <w:tcMar/>
            <w:vAlign w:val="center"/>
          </w:tcPr>
          <w:p w:rsidR="07CBF305" w:rsidP="2D04DF11" w:rsidRDefault="07CBF305" w14:paraId="2A7BA0DC" w14:textId="1059E64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7CBF3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example -c install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9137DC2" w14:textId="17F1B1F0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FA24F84" w:rsidR="17622A1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Install recipe</w:t>
            </w:r>
          </w:p>
        </w:tc>
      </w:tr>
      <w:tr w:rsidR="2D04DF11" w:rsidTr="7E36F842" w14:paraId="1982D233">
        <w:trPr>
          <w:trHeight w:val="300"/>
        </w:trPr>
        <w:tc>
          <w:tcPr>
            <w:tcW w:w="870" w:type="dxa"/>
            <w:tcMar/>
            <w:vAlign w:val="center"/>
          </w:tcPr>
          <w:p w:rsidR="5BE758CA" w:rsidP="2D04DF11" w:rsidRDefault="5BE758CA" w14:paraId="6C7CBD8F" w14:textId="0F983BE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5881" w:type="dxa"/>
            <w:tcMar/>
            <w:vAlign w:val="center"/>
          </w:tcPr>
          <w:p w:rsidR="5BE758CA" w:rsidP="2D04DF11" w:rsidRDefault="5BE758CA" w14:paraId="4769F65A" w14:textId="2E85420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-e | grep ^WKS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1809A1CA" w14:textId="0FC99FD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6B4DB52" w:rsidR="17E05E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Find the </w:t>
            </w:r>
            <w:r w:rsidRPr="76B4DB52" w:rsidR="205FDA1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file </w:t>
            </w:r>
          </w:p>
        </w:tc>
      </w:tr>
      <w:tr w:rsidR="2D04DF11" w:rsidTr="7E36F842" w14:paraId="689CCC79">
        <w:trPr>
          <w:trHeight w:val="300"/>
        </w:trPr>
        <w:tc>
          <w:tcPr>
            <w:tcW w:w="870" w:type="dxa"/>
            <w:tcMar/>
            <w:vAlign w:val="center"/>
          </w:tcPr>
          <w:p w:rsidR="5BE758CA" w:rsidP="2D04DF11" w:rsidRDefault="5BE758CA" w14:paraId="609E8D1F" w14:textId="42B7D55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BE758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5881" w:type="dxa"/>
            <w:tcMar/>
            <w:vAlign w:val="center"/>
          </w:tcPr>
          <w:p w:rsidR="5DC94759" w:rsidP="2D04DF11" w:rsidRDefault="5DC94759" w14:paraId="26AA5772" w14:textId="44A5C93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git fetch</w:t>
            </w:r>
          </w:p>
          <w:p w:rsidR="5DC94759" w:rsidP="2D04DF11" w:rsidRDefault="5DC94759" w14:paraId="4ABA731A" w14:textId="6FB9DFAE">
            <w:pPr>
              <w:pStyle w:val="Normal"/>
              <w:jc w:val="left"/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git checkout kirkstone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94823FC" w14:textId="7EE8E7B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6B4DB52" w:rsidR="2665680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switch the branch</w:t>
            </w:r>
          </w:p>
        </w:tc>
      </w:tr>
      <w:tr w:rsidR="2D04DF11" w:rsidTr="7E36F842" w14:paraId="72083BE0">
        <w:trPr>
          <w:trHeight w:val="300"/>
        </w:trPr>
        <w:tc>
          <w:tcPr>
            <w:tcW w:w="870" w:type="dxa"/>
            <w:tcMar/>
            <w:vAlign w:val="center"/>
          </w:tcPr>
          <w:p w:rsidR="5DC94759" w:rsidP="2D04DF11" w:rsidRDefault="5DC94759" w14:paraId="1E4695BE" w14:textId="00B1EF5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5881" w:type="dxa"/>
            <w:tcMar/>
            <w:vAlign w:val="center"/>
          </w:tcPr>
          <w:p w:rsidR="5DC94759" w:rsidP="2D04DF11" w:rsidRDefault="5DC94759" w14:paraId="0E2D027E" w14:textId="5A072FFE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cd ~/os_customization/yocto/poky/build</w:t>
            </w:r>
          </w:p>
        </w:tc>
        <w:tc>
          <w:tcPr>
            <w:tcW w:w="2609" w:type="dxa"/>
            <w:tcMar/>
            <w:vAlign w:val="center"/>
          </w:tcPr>
          <w:p w:rsidR="5DC94759" w:rsidP="2D04DF11" w:rsidRDefault="5DC94759" w14:paraId="356A4771" w14:textId="4D11FDC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DC9475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Return to path without trace back with cd ..</w:t>
            </w:r>
          </w:p>
        </w:tc>
      </w:tr>
      <w:tr w:rsidR="2D04DF11" w:rsidTr="7E36F842" w14:paraId="374EB5D3">
        <w:trPr>
          <w:trHeight w:val="300"/>
        </w:trPr>
        <w:tc>
          <w:tcPr>
            <w:tcW w:w="870" w:type="dxa"/>
            <w:tcMar/>
            <w:vAlign w:val="center"/>
          </w:tcPr>
          <w:p w:rsidR="0BA7245A" w:rsidP="2D04DF11" w:rsidRDefault="0BA7245A" w14:paraId="5E429E88" w14:textId="0F68F24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5881" w:type="dxa"/>
            <w:tcMar/>
            <w:vAlign w:val="center"/>
          </w:tcPr>
          <w:p w:rsidR="0BA7245A" w:rsidP="2D04DF11" w:rsidRDefault="0BA7245A" w14:paraId="1D617AB7" w14:textId="4052F50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openssl passwd -6 '123456'</w:t>
            </w:r>
          </w:p>
          <w:p w:rsidR="0BA7245A" w:rsidP="2D04DF11" w:rsidRDefault="0BA7245A" w14:paraId="7E47C827" w14:textId="2204420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mkpasswd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-m sha-512 '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yourpassword</w:t>
            </w: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'</w:t>
            </w:r>
          </w:p>
          <w:p w:rsidR="5F4DFE48" w:rsidP="2D04DF11" w:rsidRDefault="5F4DFE48" w14:paraId="58341A0E" w14:textId="452AE8E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F4DFE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mkpasswd</w:t>
            </w:r>
            <w:r w:rsidRPr="2D04DF11" w:rsidR="5F4DFE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-m sha256crypt password</w:t>
            </w:r>
          </w:p>
        </w:tc>
        <w:tc>
          <w:tcPr>
            <w:tcW w:w="2609" w:type="dxa"/>
            <w:tcMar/>
            <w:vAlign w:val="center"/>
          </w:tcPr>
          <w:p w:rsidR="0BA7245A" w:rsidP="2D04DF11" w:rsidRDefault="0BA7245A" w14:paraId="714C520C" w14:textId="6375E04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A7245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Generate encrypted password</w:t>
            </w:r>
          </w:p>
        </w:tc>
      </w:tr>
      <w:tr w:rsidR="2D04DF11" w:rsidTr="7E36F842" w14:paraId="3AA1288C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23D644E6" w14:textId="517A488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73A27F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11</w:t>
            </w:r>
          </w:p>
        </w:tc>
        <w:tc>
          <w:tcPr>
            <w:tcW w:w="5881" w:type="dxa"/>
            <w:tcMar/>
            <w:vAlign w:val="center"/>
          </w:tcPr>
          <w:p w:rsidR="0B0A96CB" w:rsidP="2D04DF11" w:rsidRDefault="0B0A96CB" w14:paraId="1B8B2748" w14:textId="098C7A88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B0A96C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 core-image-minimal-xfce</w:t>
            </w: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40771F10" w14:textId="0F700C0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569F274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Build </w:t>
            </w:r>
            <w:r w:rsidRPr="0AA1B7FC" w:rsidR="569F274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 image</w:t>
            </w:r>
          </w:p>
        </w:tc>
      </w:tr>
      <w:tr w:rsidR="2D04DF11" w:rsidTr="7E36F842" w14:paraId="2B35AD67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E856523" w14:textId="5C764AAD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73A27F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12</w:t>
            </w:r>
          </w:p>
        </w:tc>
        <w:tc>
          <w:tcPr>
            <w:tcW w:w="5881" w:type="dxa"/>
            <w:tcMar/>
            <w:vAlign w:val="center"/>
          </w:tcPr>
          <w:p w:rsidR="2EA281CD" w:rsidP="2D04DF11" w:rsidRDefault="2EA281CD" w14:paraId="5E930E45" w14:textId="491B134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EA281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bitbake-layers show-recipes | grep rpi-config</w:t>
            </w:r>
          </w:p>
        </w:tc>
        <w:tc>
          <w:tcPr>
            <w:tcW w:w="2609" w:type="dxa"/>
            <w:tcMar/>
            <w:vAlign w:val="center"/>
          </w:tcPr>
          <w:p w:rsidR="2EA281CD" w:rsidP="2D04DF11" w:rsidRDefault="2EA281CD" w14:paraId="4F65416D" w14:textId="41D16DA9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2EA281C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To find </w:t>
            </w:r>
            <w:r w:rsidRPr="0AA1B7FC" w:rsidR="3E0124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the file in recipes</w:t>
            </w:r>
          </w:p>
        </w:tc>
      </w:tr>
      <w:tr w:rsidR="2D04DF11" w:rsidTr="7E36F842" w14:paraId="69546D49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623F1464" w14:textId="1411946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4A25EB1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13</w:t>
            </w:r>
          </w:p>
        </w:tc>
        <w:tc>
          <w:tcPr>
            <w:tcW w:w="5881" w:type="dxa"/>
            <w:tcMar/>
            <w:vAlign w:val="center"/>
          </w:tcPr>
          <w:p w:rsidR="7829D5EA" w:rsidP="2D04DF11" w:rsidRDefault="7829D5EA" w14:paraId="79E3874C" w14:textId="289F3AAE">
            <w:pPr>
              <w:spacing w:before="240" w:beforeAutospacing="off" w:after="240" w:afterAutospacing="off"/>
              <w:jc w:val="left"/>
            </w:pP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~/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os_customization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/poky/build/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tmp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/work/raspberrypi4_64-poky-linux/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arducam</w:t>
            </w: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/1.0+gitAUTOINC+450e1aee03-r0/temp$</w:t>
            </w:r>
          </w:p>
        </w:tc>
        <w:tc>
          <w:tcPr>
            <w:tcW w:w="2609" w:type="dxa"/>
            <w:tcMar/>
            <w:vAlign w:val="center"/>
          </w:tcPr>
          <w:p w:rsidR="7829D5EA" w:rsidP="2D04DF11" w:rsidRDefault="7829D5EA" w14:paraId="2D2C6DC3" w14:textId="3C57EB8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829D5E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navigate to the log file of recipe during build.</w:t>
            </w:r>
          </w:p>
        </w:tc>
      </w:tr>
      <w:tr w:rsidR="2D04DF11" w:rsidTr="7E36F842" w14:paraId="2F50235E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020A2048" w14:textId="2FD8591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163A7DE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14</w:t>
            </w:r>
          </w:p>
        </w:tc>
        <w:tc>
          <w:tcPr>
            <w:tcW w:w="5881" w:type="dxa"/>
            <w:tcMar/>
            <w:vAlign w:val="center"/>
          </w:tcPr>
          <w:p w:rsidR="02492579" w:rsidP="2D04DF11" w:rsidRDefault="02492579" w14:paraId="246F4453" w14:textId="26496EB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runqemu</w:t>
            </w: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qemuarm64 </w:t>
            </w: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nographic</w:t>
            </w:r>
          </w:p>
        </w:tc>
        <w:tc>
          <w:tcPr>
            <w:tcW w:w="2609" w:type="dxa"/>
            <w:tcMar/>
            <w:vAlign w:val="center"/>
          </w:tcPr>
          <w:p w:rsidR="02492579" w:rsidP="2D04DF11" w:rsidRDefault="02492579" w14:paraId="498AEB03" w14:textId="67F49284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49257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Virtual running</w:t>
            </w:r>
          </w:p>
        </w:tc>
      </w:tr>
      <w:tr w:rsidR="2D04DF11" w:rsidTr="7E36F842" w14:paraId="1A81BCBE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24FBEBC" w14:textId="6AE8EBA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05F4DDF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15</w:t>
            </w:r>
          </w:p>
        </w:tc>
        <w:tc>
          <w:tcPr>
            <w:tcW w:w="5881" w:type="dxa"/>
            <w:tcMar/>
            <w:vAlign w:val="center"/>
          </w:tcPr>
          <w:p w:rsidR="6E580572" w:rsidP="2D04DF11" w:rsidRDefault="6E580572" w14:paraId="4FC131C2" w14:textId="03CB37A9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5805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https://github.com/raspberrypi/linux</w:t>
            </w:r>
          </w:p>
        </w:tc>
        <w:tc>
          <w:tcPr>
            <w:tcW w:w="2609" w:type="dxa"/>
            <w:tcMar/>
            <w:vAlign w:val="center"/>
          </w:tcPr>
          <w:p w:rsidR="6E580572" w:rsidP="2D04DF11" w:rsidRDefault="6E580572" w14:paraId="5A21B34F" w14:textId="26ABFF6B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5805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Linux kernel </w:t>
            </w:r>
          </w:p>
        </w:tc>
      </w:tr>
      <w:tr w:rsidR="2D04DF11" w:rsidTr="7E36F842" w14:paraId="0CBE6BDF">
        <w:trPr>
          <w:trHeight w:val="300"/>
        </w:trPr>
        <w:tc>
          <w:tcPr>
            <w:tcW w:w="870" w:type="dxa"/>
            <w:tcMar/>
            <w:vAlign w:val="center"/>
          </w:tcPr>
          <w:p w:rsidR="2D04DF11" w:rsidP="2D04DF11" w:rsidRDefault="2D04DF11" w14:paraId="48E52744" w14:textId="1D854C1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05F4DDF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16</w:t>
            </w:r>
          </w:p>
        </w:tc>
        <w:tc>
          <w:tcPr>
            <w:tcW w:w="5881" w:type="dxa"/>
            <w:tcMar/>
            <w:vAlign w:val="center"/>
          </w:tcPr>
          <w:p w:rsidR="2D04DF11" w:rsidP="0DDB8D66" w:rsidRDefault="2D04DF11" w14:paraId="5A6AAB25" w14:textId="79429EC0">
            <w:pPr>
              <w:spacing w:before="240" w:beforeAutospacing="off" w:after="240" w:afterAutospacing="off"/>
              <w:jc w:val="left"/>
            </w:pPr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scp D:\Task_OS_Customization\working.txt </w:t>
            </w:r>
            <w:hyperlink r:id="Rcff7b98f18134f3a">
              <w:r w:rsidRPr="0DDB8D66" w:rsidR="027123C4">
                <w:rPr>
                  <w:rStyle w:val="Hyperlink"/>
                  <w:rFonts w:ascii="Times New Roman" w:hAnsi="Times New Roman" w:eastAsia="Times New Roman" w:cs="Times New Roman"/>
                  <w:noProof w:val="0"/>
                  <w:sz w:val="28"/>
                  <w:szCs w:val="28"/>
                  <w:lang w:val="en-US"/>
                </w:rPr>
                <w:t>root@172.21.3.39</w:t>
              </w:r>
            </w:hyperlink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:/home/root/Desktop</w:t>
            </w:r>
          </w:p>
          <w:p w:rsidR="2D04DF11" w:rsidP="2D04DF11" w:rsidRDefault="2D04DF11" w14:paraId="451607E0" w14:textId="52BFDC7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2D04DF11" w:rsidP="2D04DF11" w:rsidRDefault="2D04DF11" w14:paraId="7A090DDE" w14:textId="3EB71DCE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02712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From windows to rasp pi </w:t>
            </w:r>
          </w:p>
        </w:tc>
      </w:tr>
      <w:tr w:rsidR="0DDB8D66" w:rsidTr="7E36F842" w14:paraId="0D0EC2C0">
        <w:trPr>
          <w:trHeight w:val="300"/>
        </w:trPr>
        <w:tc>
          <w:tcPr>
            <w:tcW w:w="870" w:type="dxa"/>
            <w:tcMar/>
            <w:vAlign w:val="center"/>
          </w:tcPr>
          <w:p w:rsidR="0DDB8D66" w:rsidP="0DDB8D66" w:rsidRDefault="0DDB8D66" w14:paraId="0A740E31" w14:textId="0B57D401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227E7EC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17</w:t>
            </w:r>
          </w:p>
        </w:tc>
        <w:tc>
          <w:tcPr>
            <w:tcW w:w="5881" w:type="dxa"/>
            <w:tcMar/>
            <w:vAlign w:val="center"/>
          </w:tcPr>
          <w:p w:rsidR="7C1AC510" w:rsidP="0DDB8D66" w:rsidRDefault="7C1AC510" w14:paraId="402DE3E6" w14:textId="53ABEFA0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7C1AC5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ssh-keygen -R 172.21.3.32</w:t>
            </w:r>
          </w:p>
        </w:tc>
        <w:tc>
          <w:tcPr>
            <w:tcW w:w="2609" w:type="dxa"/>
            <w:tcMar/>
            <w:vAlign w:val="center"/>
          </w:tcPr>
          <w:p w:rsidR="7C1AC510" w:rsidP="0DDB8D66" w:rsidRDefault="7C1AC510" w14:paraId="3052CCBE" w14:textId="2140DA2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DDB8D66" w:rsidR="7C1AC51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remove the previous connection</w:t>
            </w:r>
          </w:p>
        </w:tc>
      </w:tr>
      <w:tr w:rsidR="0DDB8D66" w:rsidTr="7E36F842" w14:paraId="0D8EBDE1">
        <w:trPr>
          <w:trHeight w:val="300"/>
        </w:trPr>
        <w:tc>
          <w:tcPr>
            <w:tcW w:w="870" w:type="dxa"/>
            <w:tcMar/>
            <w:vAlign w:val="center"/>
          </w:tcPr>
          <w:p w:rsidR="0DDB8D66" w:rsidP="0DDB8D66" w:rsidRDefault="0DDB8D66" w14:paraId="035E9346" w14:textId="02CD085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AA1B7FC" w:rsidR="227E7EC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18</w:t>
            </w:r>
          </w:p>
        </w:tc>
        <w:tc>
          <w:tcPr>
            <w:tcW w:w="5881" w:type="dxa"/>
            <w:tcMar/>
            <w:vAlign w:val="center"/>
          </w:tcPr>
          <w:p w:rsidR="0DDB8D66" w:rsidP="53133DCE" w:rsidRDefault="0DDB8D66" w14:paraId="156EC3E7" w14:textId="0F0F6CA9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grep -</w:t>
            </w: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rnw</w:t>
            </w: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meta/ -e "--disable-</w:t>
            </w: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gpl</w:t>
            </w: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" | grep </w:t>
            </w: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ffmpeg</w:t>
            </w:r>
          </w:p>
          <w:p w:rsidR="0DDB8D66" w:rsidP="53133DCE" w:rsidRDefault="0DDB8D66" w14:paraId="4655A7FD" w14:textId="3EA24BF7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  <w:p w:rsidR="0DDB8D66" w:rsidP="0DDB8D66" w:rsidRDefault="0DDB8D66" w14:paraId="653056B2" w14:textId="148297E5">
            <w:pPr>
              <w:pStyle w:val="Normal"/>
              <w:jc w:val="left"/>
            </w:pP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meta/recipes-multimedia/ffmpeg/ffmpeg_5.0.1.bb:119:PACKAGECONFIG[gpl] = "--enable-gpl,--disable-gpl"</w:t>
            </w:r>
          </w:p>
        </w:tc>
        <w:tc>
          <w:tcPr>
            <w:tcW w:w="2609" w:type="dxa"/>
            <w:tcMar/>
            <w:vAlign w:val="center"/>
          </w:tcPr>
          <w:p w:rsidR="0DDB8D66" w:rsidP="0DDB8D66" w:rsidRDefault="0DDB8D66" w14:paraId="6DF63977" w14:textId="0CEB819F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3133DCE" w:rsidR="0F9FB3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disable gpl</w:t>
            </w:r>
          </w:p>
        </w:tc>
      </w:tr>
      <w:tr w:rsidR="53133DCE" w:rsidTr="7E36F842" w14:paraId="09A8DCE1">
        <w:trPr>
          <w:trHeight w:val="300"/>
        </w:trPr>
        <w:tc>
          <w:tcPr>
            <w:tcW w:w="870" w:type="dxa"/>
            <w:tcMar/>
            <w:vAlign w:val="center"/>
          </w:tcPr>
          <w:p w:rsidR="53133DCE" w:rsidP="53133DCE" w:rsidRDefault="53133DCE" w14:paraId="58336385" w14:textId="0DD6CCF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19</w:t>
            </w:r>
          </w:p>
        </w:tc>
        <w:tc>
          <w:tcPr>
            <w:tcW w:w="5881" w:type="dxa"/>
            <w:tcMar/>
            <w:vAlign w:val="center"/>
          </w:tcPr>
          <w:p w:rsidR="53133DCE" w:rsidP="7E36F842" w:rsidRDefault="53133DCE" w14:paraId="6EFE0ABA" w14:textId="77409A85">
            <w:pPr>
              <w:spacing w:before="240" w:beforeAutospacing="off" w:after="240" w:afterAutospacing="off"/>
              <w:jc w:val="left"/>
            </w:pP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du -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sh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~/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ization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y/bui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ld </w:t>
            </w:r>
          </w:p>
          <w:p w:rsidR="53133DCE" w:rsidP="7E36F842" w:rsidRDefault="53133DCE" w14:paraId="37049282" w14:textId="127CB693">
            <w:pPr>
              <w:spacing w:before="240" w:beforeAutospacing="off" w:after="240" w:afterAutospacing="off"/>
              <w:jc w:val="left"/>
            </w:pP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(Example: 159G /home/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rpi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os_customization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yocto</w:t>
            </w: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/poky/build)</w:t>
            </w:r>
          </w:p>
          <w:p w:rsidR="53133DCE" w:rsidP="53133DCE" w:rsidRDefault="53133DCE" w14:paraId="3A9560EA" w14:textId="07765E7B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53133DCE" w:rsidP="53133DCE" w:rsidRDefault="53133DCE" w14:paraId="77928126" w14:textId="11796ED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E36F842" w:rsidR="22BF566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find size of the folder</w:t>
            </w:r>
          </w:p>
        </w:tc>
      </w:tr>
      <w:tr w:rsidR="53133DCE" w:rsidTr="7E36F842" w14:paraId="2FA3CF27">
        <w:trPr>
          <w:trHeight w:val="300"/>
        </w:trPr>
        <w:tc>
          <w:tcPr>
            <w:tcW w:w="870" w:type="dxa"/>
            <w:tcMar/>
            <w:vAlign w:val="center"/>
          </w:tcPr>
          <w:p w:rsidR="53133DCE" w:rsidP="53133DCE" w:rsidRDefault="53133DCE" w14:paraId="2D99B8F6" w14:textId="739A41E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53133DCE" w:rsidP="53133DCE" w:rsidRDefault="53133DCE" w14:paraId="0A2816FA" w14:textId="4D2B748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53133DCE" w:rsidP="53133DCE" w:rsidRDefault="53133DCE" w14:paraId="444EA7BC" w14:textId="5EC6569B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53133DCE" w:rsidTr="7E36F842" w14:paraId="2DEFD644">
        <w:trPr>
          <w:trHeight w:val="300"/>
        </w:trPr>
        <w:tc>
          <w:tcPr>
            <w:tcW w:w="870" w:type="dxa"/>
            <w:tcMar/>
            <w:vAlign w:val="center"/>
          </w:tcPr>
          <w:p w:rsidR="53133DCE" w:rsidP="53133DCE" w:rsidRDefault="53133DCE" w14:paraId="37B8D311" w14:textId="5B78208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5881" w:type="dxa"/>
            <w:tcMar/>
            <w:vAlign w:val="center"/>
          </w:tcPr>
          <w:p w:rsidR="53133DCE" w:rsidP="53133DCE" w:rsidRDefault="53133DCE" w14:paraId="31A59BA6" w14:textId="21627952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2609" w:type="dxa"/>
            <w:tcMar/>
            <w:vAlign w:val="center"/>
          </w:tcPr>
          <w:p w:rsidR="53133DCE" w:rsidP="53133DCE" w:rsidRDefault="53133DCE" w14:paraId="0CC7A197" w14:textId="074968DA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w:rsidR="2D04DF11" w:rsidRDefault="2D04DF11" w14:paraId="7BE6E173" w14:textId="6A3BA133">
      <w:r>
        <w:br w:type="page"/>
      </w:r>
    </w:p>
    <w:p w:rsidR="2D04DF11" w:rsidP="2D04DF11" w:rsidRDefault="2D04DF11" w14:paraId="5CDAB1C3" w14:textId="4573E210">
      <w:pPr>
        <w:pStyle w:val="Normal"/>
        <w:rPr>
          <w:noProof w:val="0"/>
          <w:lang w:val="en-US"/>
        </w:rPr>
      </w:pPr>
    </w:p>
    <w:p w:rsidR="11A716CC" w:rsidP="2D04DF11" w:rsidRDefault="11A716CC" w14:paraId="3A4F9A1F" w14:textId="0F326E77">
      <w:pPr>
        <w:pStyle w:val="Heading1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bookmarkStart w:name="_Toc1463436974" w:id="1227547771"/>
      <w:r w:rsidRPr="1520C160" w:rsidR="11A716C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Tasks</w:t>
      </w:r>
      <w:bookmarkEnd w:id="1227547771"/>
    </w:p>
    <w:p w:rsidR="2D04DF11" w:rsidP="2D04DF11" w:rsidRDefault="2D04DF11" w14:paraId="270A6F48" w14:textId="7B8B1220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05"/>
        <w:gridCol w:w="6451"/>
        <w:gridCol w:w="1904"/>
      </w:tblGrid>
      <w:tr w:rsidR="2D04DF11" w:rsidTr="575BFC85" w14:paraId="2C371FB1">
        <w:trPr>
          <w:trHeight w:val="375"/>
        </w:trPr>
        <w:tc>
          <w:tcPr>
            <w:tcW w:w="1005" w:type="dxa"/>
            <w:shd w:val="clear" w:color="auto" w:fill="BDD6EE" w:themeFill="accent1" w:themeFillTint="66"/>
            <w:tcMar/>
          </w:tcPr>
          <w:p w:rsidR="1CBE444A" w:rsidP="2D04DF11" w:rsidRDefault="1CBE444A" w14:paraId="7D59B769" w14:textId="7F375C3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S.No</w:t>
            </w:r>
          </w:p>
        </w:tc>
        <w:tc>
          <w:tcPr>
            <w:tcW w:w="6451" w:type="dxa"/>
            <w:shd w:val="clear" w:color="auto" w:fill="BDD6EE" w:themeFill="accent1" w:themeFillTint="66"/>
            <w:tcMar/>
          </w:tcPr>
          <w:p w:rsidR="1CBE444A" w:rsidP="2D04DF11" w:rsidRDefault="1CBE444A" w14:paraId="37CE2DF6" w14:textId="1A8EB75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Task</w:t>
            </w:r>
          </w:p>
        </w:tc>
        <w:tc>
          <w:tcPr>
            <w:tcW w:w="1904" w:type="dxa"/>
            <w:shd w:val="clear" w:color="auto" w:fill="BDD6EE" w:themeFill="accent1" w:themeFillTint="66"/>
            <w:tcMar/>
          </w:tcPr>
          <w:p w:rsidR="1CBE444A" w:rsidP="2D04DF11" w:rsidRDefault="1CBE444A" w14:paraId="49E1F88B" w14:textId="3F7620B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Status</w:t>
            </w:r>
          </w:p>
        </w:tc>
      </w:tr>
      <w:tr w:rsidR="2D04DF11" w:rsidTr="575BFC85" w14:paraId="028ACBBC">
        <w:trPr>
          <w:trHeight w:val="300"/>
        </w:trPr>
        <w:tc>
          <w:tcPr>
            <w:tcW w:w="1005" w:type="dxa"/>
            <w:tcMar/>
          </w:tcPr>
          <w:p w:rsidR="1CBE444A" w:rsidP="2D04DF11" w:rsidRDefault="1CBE444A" w14:paraId="007E3BB6" w14:textId="4AFBB07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1CBE444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6451" w:type="dxa"/>
            <w:tcMar/>
          </w:tcPr>
          <w:p w:rsidR="25208558" w:rsidP="2D04DF11" w:rsidRDefault="25208558" w14:paraId="7AB996B6" w14:textId="168AB2B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create various images and check the GUI</w:t>
            </w:r>
          </w:p>
        </w:tc>
        <w:tc>
          <w:tcPr>
            <w:tcW w:w="1904" w:type="dxa"/>
            <w:tcMar/>
          </w:tcPr>
          <w:p w:rsidR="5CEF92C4" w:rsidP="2D04DF11" w:rsidRDefault="5CEF92C4" w14:paraId="1D6D91EC" w14:textId="5434A77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CEF92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2320183D">
        <w:trPr>
          <w:trHeight w:val="300"/>
        </w:trPr>
        <w:tc>
          <w:tcPr>
            <w:tcW w:w="1005" w:type="dxa"/>
            <w:tcMar/>
          </w:tcPr>
          <w:p w:rsidR="02EBA75B" w:rsidP="2D04DF11" w:rsidRDefault="02EBA75B" w14:paraId="2A4318AF" w14:textId="2CD62D8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EBA7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6451" w:type="dxa"/>
            <w:tcMar/>
          </w:tcPr>
          <w:p w:rsidR="25208558" w:rsidP="2D04DF11" w:rsidRDefault="25208558" w14:paraId="1446ADE3" w14:textId="0D3A027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extend the space</w:t>
            </w:r>
          </w:p>
        </w:tc>
        <w:tc>
          <w:tcPr>
            <w:tcW w:w="1904" w:type="dxa"/>
            <w:tcMar/>
          </w:tcPr>
          <w:p w:rsidR="2D04DF11" w:rsidP="2D04DF11" w:rsidRDefault="2D04DF11" w14:paraId="17E5E821" w14:textId="7692D34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  <w:tr w:rsidR="2D04DF11" w:rsidTr="575BFC85" w14:paraId="36885A35">
        <w:trPr>
          <w:trHeight w:val="300"/>
        </w:trPr>
        <w:tc>
          <w:tcPr>
            <w:tcW w:w="1005" w:type="dxa"/>
            <w:tcMar/>
          </w:tcPr>
          <w:p w:rsidR="02EBA75B" w:rsidP="2D04DF11" w:rsidRDefault="02EBA75B" w14:paraId="0D2825D9" w14:textId="447D003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02EBA7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6451" w:type="dxa"/>
            <w:tcMar/>
          </w:tcPr>
          <w:p w:rsidR="25208558" w:rsidP="2D04DF11" w:rsidRDefault="25208558" w14:paraId="2103F6C5" w14:textId="6F697F8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build the raspberry GUI using Yocto</w:t>
            </w:r>
          </w:p>
        </w:tc>
        <w:tc>
          <w:tcPr>
            <w:tcW w:w="1904" w:type="dxa"/>
            <w:tcMar/>
          </w:tcPr>
          <w:p w:rsidR="2D04DF11" w:rsidP="2D04DF11" w:rsidRDefault="2D04DF11" w14:paraId="42E6A019" w14:textId="5A0D208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75BFC85" w:rsidR="22D73B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0303F0EC">
        <w:trPr>
          <w:trHeight w:val="300"/>
        </w:trPr>
        <w:tc>
          <w:tcPr>
            <w:tcW w:w="1005" w:type="dxa"/>
            <w:tcMar/>
          </w:tcPr>
          <w:p w:rsidR="5EF66C91" w:rsidP="2D04DF11" w:rsidRDefault="5EF66C91" w14:paraId="441664D1" w14:textId="71AE956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5EF66C9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6451" w:type="dxa"/>
            <w:tcMar/>
          </w:tcPr>
          <w:p w:rsidR="25208558" w:rsidP="2D04DF11" w:rsidRDefault="25208558" w14:paraId="0B4659E0" w14:textId="4E575A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virtually simulate the Image</w:t>
            </w:r>
          </w:p>
        </w:tc>
        <w:tc>
          <w:tcPr>
            <w:tcW w:w="1904" w:type="dxa"/>
            <w:tcMar/>
          </w:tcPr>
          <w:p w:rsidR="2D04DF11" w:rsidP="2D04DF11" w:rsidRDefault="2D04DF11" w14:paraId="6543B06E" w14:textId="7A1D64E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75BFC85" w:rsidR="02F58CA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291754BD">
        <w:trPr>
          <w:trHeight w:val="300"/>
        </w:trPr>
        <w:tc>
          <w:tcPr>
            <w:tcW w:w="1005" w:type="dxa"/>
            <w:tcMar/>
          </w:tcPr>
          <w:p w:rsidR="7CD14EA5" w:rsidP="2D04DF11" w:rsidRDefault="7CD14EA5" w14:paraId="6D394BB4" w14:textId="3FC9FCE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CD14E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6451" w:type="dxa"/>
            <w:tcMar/>
          </w:tcPr>
          <w:p w:rsidR="25208558" w:rsidP="2D04DF11" w:rsidRDefault="25208558" w14:paraId="422232EF" w14:textId="6FF700A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explore with GPIO</w:t>
            </w:r>
          </w:p>
        </w:tc>
        <w:tc>
          <w:tcPr>
            <w:tcW w:w="1904" w:type="dxa"/>
            <w:tcMar/>
          </w:tcPr>
          <w:p w:rsidR="2D04DF11" w:rsidP="2D04DF11" w:rsidRDefault="2D04DF11" w14:paraId="37DC74A4" w14:textId="5DC149D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75BFC85" w:rsidR="05954F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58B78474">
        <w:trPr>
          <w:trHeight w:val="300"/>
        </w:trPr>
        <w:tc>
          <w:tcPr>
            <w:tcW w:w="1005" w:type="dxa"/>
            <w:tcMar/>
          </w:tcPr>
          <w:p w:rsidR="7CD14EA5" w:rsidP="2D04DF11" w:rsidRDefault="7CD14EA5" w14:paraId="1FFA3B3A" w14:textId="31809D1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7CD14E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6451" w:type="dxa"/>
            <w:tcMar/>
          </w:tcPr>
          <w:p w:rsidR="25208558" w:rsidP="2D04DF11" w:rsidRDefault="25208558" w14:paraId="56F69357" w14:textId="25B6988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252085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 configure the camera module</w:t>
            </w:r>
            <w:r w:rsidRPr="2D04DF11" w:rsidR="779A16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</w:t>
            </w:r>
            <w:r w:rsidRPr="2D04DF11" w:rsidR="779A16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ArduCam</w:t>
            </w:r>
            <w:r w:rsidRPr="2D04DF11" w:rsidR="779A160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OV5642</w:t>
            </w:r>
            <w:r w:rsidRPr="2D04DF11" w:rsidR="779A160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(SPI interface) )</w:t>
            </w:r>
          </w:p>
        </w:tc>
        <w:tc>
          <w:tcPr>
            <w:tcW w:w="1904" w:type="dxa"/>
            <w:tcMar/>
          </w:tcPr>
          <w:p w:rsidR="2D04DF11" w:rsidP="2D04DF11" w:rsidRDefault="2D04DF11" w14:paraId="04D060EE" w14:textId="306C1E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575BFC85" w:rsidR="65E5AE3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57495573">
        <w:trPr>
          <w:trHeight w:val="300"/>
        </w:trPr>
        <w:tc>
          <w:tcPr>
            <w:tcW w:w="1005" w:type="dxa"/>
            <w:tcMar/>
          </w:tcPr>
          <w:p w:rsidR="3F02DC7F" w:rsidP="2D04DF11" w:rsidRDefault="3F02DC7F" w14:paraId="2DDEA907" w14:textId="037E559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6451" w:type="dxa"/>
            <w:tcMar/>
          </w:tcPr>
          <w:p w:rsidR="3F02DC7F" w:rsidP="2D04DF11" w:rsidRDefault="3F02DC7F" w14:paraId="1CAFA6D0" w14:textId="0BB5552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a compiler to image</w:t>
            </w:r>
          </w:p>
        </w:tc>
        <w:tc>
          <w:tcPr>
            <w:tcW w:w="1904" w:type="dxa"/>
            <w:tcMar/>
          </w:tcPr>
          <w:p w:rsidR="6E839A1F" w:rsidP="2D04DF11" w:rsidRDefault="6E839A1F" w14:paraId="60F51835" w14:textId="3567BF83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6E839A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Completed</w:t>
            </w:r>
          </w:p>
        </w:tc>
      </w:tr>
      <w:tr w:rsidR="2D04DF11" w:rsidTr="575BFC85" w14:paraId="27FD3F40">
        <w:trPr>
          <w:trHeight w:val="300"/>
        </w:trPr>
        <w:tc>
          <w:tcPr>
            <w:tcW w:w="1005" w:type="dxa"/>
            <w:tcMar/>
          </w:tcPr>
          <w:p w:rsidR="3F02DC7F" w:rsidP="2D04DF11" w:rsidRDefault="3F02DC7F" w14:paraId="41188607" w14:textId="2F7734E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D04DF11" w:rsidR="3F02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6451" w:type="dxa"/>
            <w:tcMar/>
          </w:tcPr>
          <w:p w:rsidR="2D04DF11" w:rsidP="2D04DF11" w:rsidRDefault="2D04DF11" w14:paraId="68EDD1E6" w14:textId="57770A9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  <w:tc>
          <w:tcPr>
            <w:tcW w:w="1904" w:type="dxa"/>
            <w:tcMar/>
          </w:tcPr>
          <w:p w:rsidR="2D04DF11" w:rsidP="2D04DF11" w:rsidRDefault="2D04DF11" w14:paraId="21BBFC6F" w14:textId="12B3806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</w:p>
        </w:tc>
      </w:tr>
    </w:tbl>
    <w:p w:rsidR="2D04DF11" w:rsidRDefault="2D04DF11" w14:paraId="31AC0851" w14:textId="06E47B57"/>
    <w:p w:rsidR="7EBE0C8D" w:rsidP="2D04DF11" w:rsidRDefault="7EBE0C8D" w14:paraId="1DA8FCF4" w14:textId="2EECD4B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D04DF11" w:rsidR="7EBE0C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D04DF11" w:rsidP="2D04DF11" w:rsidRDefault="2D04DF11" w14:paraId="1DBFE6A7" w14:textId="30CDF3E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41E50223" w14:textId="29D64BE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552DC151" w14:textId="2CE8FF7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3BBEF35A" w14:textId="011F83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D04DF11" w:rsidP="2D04DF11" w:rsidRDefault="2D04DF11" w14:paraId="334301A1" w14:textId="5C458B6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 w:rsidRPr="00A64C55" w:rsidR="00E83B17">
      <w:headerReference w:type="default" r:id="rId10"/>
      <w:footerReference w:type="default" r:id="rId11"/>
      <w:pgSz w:w="12240" w:h="15840" w:orient="portrait" w:code="1"/>
      <w:pgMar w:top="1440" w:right="2250" w:bottom="1440" w:left="14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FD6DA34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FD6DA34" w16cid:durableId="63D1C34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D4554F" w:rsidRDefault="00D4554F" w14:paraId="30D7AA69" wp14:textId="77777777">
      <w:r>
        <w:separator/>
      </w:r>
    </w:p>
  </w:endnote>
  <w:endnote w:type="continuationSeparator" w:id="0">
    <w:p xmlns:wp14="http://schemas.microsoft.com/office/word/2010/wordml" w:rsidR="00D4554F" w:rsidRDefault="00D4554F" w14:paraId="7196D064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736"/>
      <w:gridCol w:w="3373"/>
      <w:gridCol w:w="2133"/>
    </w:tblGrid>
    <w:tr xmlns:wp14="http://schemas.microsoft.com/office/word/2010/wordml" w:rsidRPr="00A64C55" w:rsidR="00A64C55" w14:paraId="28946B8B" wp14:textId="77777777">
      <w:tc>
        <w:tcPr>
          <w:tcW w:w="3780" w:type="dxa"/>
          <w:vAlign w:val="bottom"/>
        </w:tcPr>
        <w:p w:rsidRPr="00A64C55" w:rsidR="00283B38" w:rsidP="004F58E5" w:rsidRDefault="008F028A" w14:paraId="67E8BD12" wp14:textId="77777777">
          <w:pPr>
            <w:pStyle w:val="Foo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GT_1010/1</w:t>
          </w:r>
          <w:r w:rsidRPr="00A64C55" w:rsid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.1</w:t>
          </w:r>
        </w:p>
      </w:tc>
      <w:tc>
        <w:tcPr>
          <w:tcW w:w="3420" w:type="dxa"/>
          <w:vAlign w:val="bottom"/>
        </w:tcPr>
        <w:p w:rsidRPr="00A64C55" w:rsidR="00283B38" w:rsidRDefault="00A64C55" w14:paraId="74F105CB" wp14:textId="77777777">
          <w:pPr>
            <w:pStyle w:val="Footer"/>
            <w:jc w:val="cen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>
            <w:rPr>
              <w:rFonts w:ascii="Times New Roman" w:hAnsi="Times New Roman"/>
              <w:bCs/>
              <w:snapToGrid w:val="0"/>
              <w:color w:val="0000FF"/>
              <w:szCs w:val="24"/>
            </w:rPr>
            <w:t>Internal Use</w:t>
          </w:r>
        </w:p>
      </w:tc>
      <w:tc>
        <w:tcPr>
          <w:tcW w:w="2160" w:type="dxa"/>
          <w:vAlign w:val="bottom"/>
        </w:tcPr>
        <w:p w:rsidRPr="00A64C55" w:rsidR="00283B38" w:rsidRDefault="00283B38" w14:paraId="3F3804A7" wp14:textId="77777777">
          <w:pPr>
            <w:pStyle w:val="Footer"/>
            <w:jc w:val="right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Page: 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begin"/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instrText xml:space="preserve"> PAGE </w:instrTex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separate"/>
          </w:r>
          <w:r w:rsidR="00C87F93">
            <w:rPr>
              <w:rStyle w:val="PageNumber"/>
              <w:rFonts w:ascii="Times New Roman" w:hAnsi="Times New Roman"/>
              <w:bCs/>
              <w:noProof/>
              <w:color w:val="0000FF"/>
              <w:szCs w:val="24"/>
            </w:rPr>
            <w:t>4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end"/>
          </w: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 </w:t>
          </w:r>
        </w:p>
      </w:tc>
    </w:tr>
  </w:tbl>
  <w:p xmlns:wp14="http://schemas.microsoft.com/office/word/2010/wordml" w:rsidRPr="00A64C55" w:rsidR="00283B38" w:rsidP="00813338" w:rsidRDefault="00283B38" w14:paraId="36FEB5B0" wp14:textId="77777777">
    <w:pPr>
      <w:pStyle w:val="Footer"/>
      <w:jc w:val="right"/>
      <w:rPr>
        <w:i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D4554F" w:rsidRDefault="00D4554F" w14:paraId="54CD245A" wp14:textId="77777777">
      <w:r>
        <w:separator/>
      </w:r>
    </w:p>
  </w:footnote>
  <w:footnote w:type="continuationSeparator" w:id="0">
    <w:p xmlns:wp14="http://schemas.microsoft.com/office/word/2010/wordml" w:rsidR="00D4554F" w:rsidRDefault="00D4554F" w14:paraId="1231BE6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p14">
  <w:p xmlns:wp14="http://schemas.microsoft.com/office/word/2010/wordml" w:rsidR="00283B38" w:rsidP="00B73101" w:rsidRDefault="00F907CC" w14:paraId="3E8BE62C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3F93C068" wp14:editId="22492415">
          <wp:simplePos x="0" y="0"/>
          <wp:positionH relativeFrom="margin">
            <wp:align>left</wp:align>
          </wp:positionH>
          <wp:positionV relativeFrom="paragraph">
            <wp:posOffset>-142875</wp:posOffset>
          </wp:positionV>
          <wp:extent cx="1399032" cy="521208"/>
          <wp:effectExtent l="0" t="0" r="0" b="0"/>
          <wp:wrapTight wrapText="bothSides">
            <wp:wrapPolygon edited="0">
              <wp:start x="0" y="0"/>
              <wp:lineTo x="0" y="20546"/>
              <wp:lineTo x="21178" y="20546"/>
              <wp:lineTo x="21178" y="0"/>
              <wp:lineTo x="0" y="0"/>
            </wp:wrapPolygon>
          </wp:wrapTight>
          <wp:docPr id="10" name="Picture 9" descr="tlogo2.jpg">
            <a:extLst xmlns:a="http://schemas.openxmlformats.org/drawingml/2006/main">
              <a:ext uri="{FF2B5EF4-FFF2-40B4-BE49-F238E27FC236}">
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FD05FAB9-16E3-4D7A-A967-129968AE24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tlogo2.jpg">
                    <a:extLst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FD05FAB9-16E3-4D7A-A967-129968AE241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032" cy="521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3101">
      <w:t xml:space="preserve">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>
  <int2:observations>
    <int2:textHash int2:hashCode="DXeiCcFaI0uuqi" int2:id="2jbL4rXL">
      <int2:state int2:type="AugLoop_Text_Critique" int2:value="Rejected"/>
    </int2:textHash>
    <int2:textHash int2:hashCode="KSTTzeEAvyuUYG" int2:id="47MI2CII">
      <int2:state int2:type="AugLoop_Text_Critique" int2:value="Rejected"/>
    </int2:textHash>
    <int2:textHash int2:hashCode="fAXcH6m/K+kuN3" int2:id="z9h84Cy2">
      <int2:state int2:type="AugLoop_Text_Critique" int2:value="Rejected"/>
    </int2:textHash>
    <int2:textHash int2:hashCode="ZgRKZwh/D/5o11" int2:id="uy1GEoKc">
      <int2:state int2:type="AugLoop_Text_Critique" int2:value="Rejected"/>
    </int2:textHash>
    <int2:textHash int2:hashCode="yo4iuO7VY/qAPu" int2:id="mL0n8MKf">
      <int2:state int2:type="AugLoop_Text_Critique" int2:value="Rejected"/>
    </int2:textHash>
    <int2:textHash int2:hashCode="aViGUyNvHwM/NR" int2:id="M8Bsar2f">
      <int2:state int2:type="AugLoop_Text_Critique" int2:value="Rejected"/>
    </int2:textHash>
    <int2:textHash int2:hashCode="IHxK/xZFGyv1og" int2:id="VcX8Mhpb">
      <int2:state int2:type="AugLoop_Text_Critique" int2:value="Rejected"/>
    </int2:textHash>
    <int2:textHash int2:hashCode="o++qM07ZXcN24N" int2:id="ct1hxizN">
      <int2:state int2:type="AugLoop_Text_Critique" int2:value="Rejected"/>
    </int2:textHash>
    <int2:textHash int2:hashCode="YkzGnaKUNXB3Do" int2:id="C4ueWgC8">
      <int2:state int2:type="AugLoop_Text_Critique" int2:value="Rejected"/>
    </int2:textHash>
    <int2:textHash int2:hashCode="hdXIGmwZaKp/Up" int2:id="r4jaIwyv">
      <int2:state int2:type="AugLoop_Text_Critique" int2:value="Rejected"/>
    </int2:textHash>
    <int2:textHash int2:hashCode="3/UG+8hcVrQ3J0" int2:id="sBAMdATD">
      <int2:state int2:type="AugLoop_Text_Critique" int2:value="Rejected"/>
    </int2:textHash>
    <int2:textHash int2:hashCode="y6gvhpcXK/GTAh" int2:id="1CeXnMGc">
      <int2:state int2:type="AugLoop_Text_Critique" int2:value="Rejected"/>
    </int2:textHash>
    <int2:textHash int2:hashCode="XnseSt+ryYOYt1" int2:id="0N6AiC67">
      <int2:state int2:type="AugLoop_Text_Critique" int2:value="Rejected"/>
    </int2:textHash>
    <int2:textHash int2:hashCode="g2xibVLz+y6lQ6" int2:id="ZG0DxXWA">
      <int2:state int2:type="AugLoop_Text_Critique" int2:value="Rejected"/>
    </int2:textHash>
    <int2:textHash int2:hashCode="kIaP/fo6i9mc+p" int2:id="a0a8oLLX">
      <int2:state int2:type="AugLoop_Text_Critique" int2:value="Rejected"/>
    </int2:textHash>
    <int2:textHash int2:hashCode="x1jbf6k02fw0PV" int2:id="N3A1yoku">
      <int2:state int2:type="AugLoop_Text_Critique" int2:value="Rejected"/>
    </int2:textHash>
    <int2:textHash int2:hashCode="7+5W2UkD4bfii3" int2:id="xbsj3nf8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12">
    <w:nsid w:val="32d52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1">
    <w:nsid w:val="718c7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0">
    <w:nsid w:val="91ac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9">
    <w:nsid w:val="69c18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8">
    <w:nsid w:val="4b2c5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7">
    <w:nsid w:val="334bc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6">
    <w:nsid w:val="1423a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5">
    <w:nsid w:val="33cc1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4">
    <w:nsid w:val="2d773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3">
    <w:nsid w:val="65c6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c1a5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1">
    <w:nsid w:val="13c80b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47cae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635df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8">
    <w:nsid w:val="45600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5a2b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fd14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14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39226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3ef96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1b2f4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644fc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0">
    <w:nsid w:val="46ce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7ab60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aeb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35253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63cfc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6c933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26ec2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6b8dd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7635e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4c528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4e605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1e842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0fd9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bca0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6">
    <w:nsid w:val="67491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5">
    <w:nsid w:val="49061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206d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34ce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5fafd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5c197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70a74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2bab5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7b5af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538f4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7e4ee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6786e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790d5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5ab07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563d0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5fdce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622f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78254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37232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13f0f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77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58a79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30b51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3b402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3146a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1f672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7b045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69504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7004123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3555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2ece6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5361b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2fbf9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4cd6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20ca8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164ea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15a18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7e56f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57ee06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37">
    <w:nsid w:val="789f3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2b9b9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5">
    <w:nsid w:val="24c73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7e62b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916f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53e8d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3ad1f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0">
    <w:nsid w:val="732fa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365ce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2bfd3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6b313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4a340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79882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2f921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52f7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679ce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74a54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69551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2834c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d420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60d32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4854d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d9c7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f2ed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3bc0c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1b3c8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6d8f3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65e18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457212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8">
    <w:nsid w:val="18f76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7719f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75a9d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5c4f5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328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4ebc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b93d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f9bb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2845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41d69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68c78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507fe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21d2d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7ad00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25dc8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2b0d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47f0c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dc82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760ec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47fc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60fb4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17cdb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6431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51029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4bf47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2ae63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711e5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7837c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1e42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44d02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65f38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6ed9d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269d8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7ec4c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41da2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822a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769a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7e198e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75add8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29a4e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8">
    <w:nsid w:val="14dd9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6c8725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6">
    <w:nsid w:val="60e4f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5c386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739a8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ca65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716df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1">
    <w:nsid w:val="693ed0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0">
    <w:nsid w:val="3cd3d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25df5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2df40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3ff74e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4e262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17b7e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3a8aa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1f6fe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2ff58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f3df0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0">
    <w:nsid w:val="66e80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e450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5a72d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5e485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15890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4b8ca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2a57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3">
    <w:nsid w:val="12a9f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56979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4940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27de7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20bf3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70c24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35a1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45389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2b22c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43eef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f3e3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8d16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22c7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c77c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16f55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2482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54452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48487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87770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4">
    <w:nsid w:val="78838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674bc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7f70b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7e34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e3b8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9">
    <w:nsid w:val="17e4c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8">
    <w:nsid w:val="179c42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7">
    <w:nsid w:val="429b6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2f1f6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1f0a7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3b9bc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227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5fb0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1436c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5497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72200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3e9363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7">
    <w:nsid w:val="8d86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3e75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e65e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4435f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74f1b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6b5f6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58191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7ea8c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3beeb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794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43e1b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37113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440ed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9415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12d80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6a30d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16d32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e3c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4f8d5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27517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11fbb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cf1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f24b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12b39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461a7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2a570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7160c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4c6fa27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79">
    <w:nsid w:val="65d32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9423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42b20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329f1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4fe83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3accd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e7de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55c5a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137d3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c4f8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65fb6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34b04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597cf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47c42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5ca5e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4b792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20cc1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4dfc7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dcfe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0">
    <w:nsid w:val="75b8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83ba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58820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7">
    <w:nsid w:val="6db68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7d49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64bcb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4">
    <w:nsid w:val="3e66b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3">
    <w:nsid w:val="7c880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39e310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5bed6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0">
    <w:nsid w:val="49555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6a78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5605cf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7">
    <w:nsid w:val="2f74e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6">
    <w:nsid w:val="5a0ffc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3cc643d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64a30e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2843f0d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699da9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348225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7a0879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717c1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3ca90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47f0d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f61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2de4d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fafd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bcea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5e1f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cb64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6919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35fa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ee7fc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1a73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f122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257b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2317d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74984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29f2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274a4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efe6f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9">
    <w:nsid w:val="1ce21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6a2ef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fba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872f74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1b0c4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855f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42a7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16c9b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6f738f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44360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6c7e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3a19a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31d60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ca77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57b3b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bc4fd5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396f1a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57f488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667d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476e3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bfa7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a97a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7297d5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1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cfe8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8ee0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ef36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50ad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c23f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9fed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85ce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0ffc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d16a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cdad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d4819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23d40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bcb4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6e30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cae1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8335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b6acc3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69354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b5667e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efb5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db3b0f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5bec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f1ccd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fba9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a608ae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a53b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4e4f78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33a3b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e1b3e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229b8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7d45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7d799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2cd7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faa58d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c99f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302ef4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0718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089148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5b4c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149995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2f87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cd6f4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b62d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3a0fd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1350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14f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36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99389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f29a57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476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6f3a1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493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d42d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72694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fd93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aa8b4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cd8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1f3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a71f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a2e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fd3eaf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8b4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7732c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2fa9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13d6ee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9c57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21102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dd13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e048e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6166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4635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1d59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d5f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64bc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2aa9a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465" w:hanging="425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7e1456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d8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6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5d453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c3ca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d48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ec816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14fa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feda5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9827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0e3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627606"/>
    <w:multiLevelType w:val="multilevel"/>
    <w:tmpl w:val="E174B280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11ptNotAllcaps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/>
    </w:lvl>
  </w:abstractNum>
  <w:abstractNum w:abstractNumId="1" w15:restartNumberingAfterBreak="0">
    <w:nsid w:val="12587763"/>
    <w:multiLevelType w:val="multilevel"/>
    <w:tmpl w:val="EF90044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 w15:restartNumberingAfterBreak="0">
    <w:nsid w:val="148327EA"/>
    <w:multiLevelType w:val="hybridMultilevel"/>
    <w:tmpl w:val="F8A21D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D6124A7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/>
    </w:lvl>
  </w:abstractNum>
  <w:abstractNum w:abstractNumId="4" w15:restartNumberingAfterBreak="0">
    <w:nsid w:val="4E6F2C8E"/>
    <w:multiLevelType w:val="multilevel"/>
    <w:tmpl w:val="070C9F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5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hint="default" w:ascii="Times New Roman" w:hAnsi="Times New Roman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 w:ascii="Times New Roman" w:hAnsi="Times New Roman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6" w15:restartNumberingAfterBreak="0">
    <w:nsid w:val="56316FA6"/>
    <w:multiLevelType w:val="multilevel"/>
    <w:tmpl w:val="FA7887BC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/>
    </w:lvl>
  </w:abstractNum>
  <w:abstractNum w:abstractNumId="7" w15:restartNumberingAfterBreak="0">
    <w:nsid w:val="57C57C40"/>
    <w:multiLevelType w:val="hybridMultilevel"/>
    <w:tmpl w:val="00702FF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5C2C4DC4"/>
    <w:multiLevelType w:val="multilevel"/>
    <w:tmpl w:val="43EE73F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70"/>
        </w:tabs>
        <w:ind w:left="770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94"/>
        </w:tabs>
        <w:ind w:left="1094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9" w15:restartNumberingAfterBreak="0">
    <w:nsid w:val="5E397422"/>
    <w:multiLevelType w:val="multilevel"/>
    <w:tmpl w:val="01FC985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F9D4422"/>
    <w:multiLevelType w:val="multilevel"/>
    <w:tmpl w:val="C7521E96"/>
    <w:lvl w:ilvl="0">
      <w:start w:val="1"/>
      <w:numFmt w:val="decimal"/>
      <w:pStyle w:val="StyleHeading111ptBlackLeft"/>
      <w:lvlText w:val="%1"/>
      <w:lvlJc w:val="left"/>
      <w:pPr>
        <w:tabs>
          <w:tab w:val="num" w:pos="1138"/>
        </w:tabs>
        <w:ind w:left="113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Black"/>
      <w:lvlText w:val="%1.%2"/>
      <w:lvlJc w:val="left"/>
      <w:pPr>
        <w:tabs>
          <w:tab w:val="num" w:pos="1476"/>
        </w:tabs>
        <w:ind w:left="147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pStyle w:val="StyleStyleHeading3BlackFirstline0Left36pt"/>
      <w:lvlText w:val="%1.%2.%3"/>
      <w:lvlJc w:val="left"/>
      <w:pPr>
        <w:tabs>
          <w:tab w:val="num" w:pos="1800"/>
        </w:tabs>
        <w:ind w:left="180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570"/>
        </w:tabs>
        <w:ind w:left="157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714"/>
        </w:tabs>
        <w:ind w:left="171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858"/>
        </w:tabs>
        <w:ind w:left="1858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2002"/>
        </w:tabs>
        <w:ind w:left="2002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2146"/>
        </w:tabs>
        <w:ind w:left="2146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290"/>
        </w:tabs>
        <w:ind w:left="2290" w:hanging="1584"/>
      </w:pPr>
      <w:rPr/>
    </w:lvl>
  </w:abstractNum>
  <w:abstractNum w:abstractNumId="11" w15:restartNumberingAfterBreak="0">
    <w:nsid w:val="701D4CA9"/>
    <w:multiLevelType w:val="multilevel"/>
    <w:tmpl w:val="A1C227EE"/>
    <w:lvl w:ilvl="0">
      <w:start w:val="1"/>
      <w:numFmt w:val="decimal"/>
      <w:lvlText w:val="%1"/>
      <w:lvlJc w:val="left"/>
      <w:pPr>
        <w:tabs>
          <w:tab w:val="num" w:pos="994"/>
        </w:tabs>
        <w:ind w:left="994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1332"/>
        </w:tabs>
        <w:ind w:left="1332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656"/>
        </w:tabs>
        <w:ind w:left="1656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/>
    </w:lvl>
  </w:abstractNum>
  <w:num w:numId="425">
    <w:abstractNumId w:val="412"/>
  </w:num>
  <w:num w:numId="424">
    <w:abstractNumId w:val="411"/>
  </w:num>
  <w:num w:numId="423">
    <w:abstractNumId w:val="410"/>
  </w:num>
  <w:num w:numId="422">
    <w:abstractNumId w:val="409"/>
  </w:num>
  <w:num w:numId="421">
    <w:abstractNumId w:val="408"/>
  </w:num>
  <w:num w:numId="420">
    <w:abstractNumId w:val="407"/>
  </w:num>
  <w:num w:numId="419">
    <w:abstractNumId w:val="406"/>
  </w:num>
  <w:num w:numId="418">
    <w:abstractNumId w:val="405"/>
  </w:num>
  <w:num w:numId="417">
    <w:abstractNumId w:val="404"/>
  </w:num>
  <w:num w:numId="416">
    <w:abstractNumId w:val="403"/>
  </w:num>
  <w:num w:numId="415">
    <w:abstractNumId w:val="402"/>
  </w:num>
  <w:num w:numId="414">
    <w:abstractNumId w:val="401"/>
  </w:num>
  <w:num w:numId="413">
    <w:abstractNumId w:val="400"/>
  </w:num>
  <w:num w:numId="412">
    <w:abstractNumId w:val="399"/>
  </w:num>
  <w:num w:numId="411">
    <w:abstractNumId w:val="398"/>
  </w:num>
  <w:num w:numId="410">
    <w:abstractNumId w:val="397"/>
  </w:num>
  <w:num w:numId="409">
    <w:abstractNumId w:val="396"/>
  </w:num>
  <w:num w:numId="408">
    <w:abstractNumId w:val="395"/>
  </w:num>
  <w:num w:numId="407">
    <w:abstractNumId w:val="394"/>
  </w:num>
  <w:num w:numId="406">
    <w:abstractNumId w:val="393"/>
  </w:num>
  <w:num w:numId="405">
    <w:abstractNumId w:val="392"/>
  </w:num>
  <w:num w:numId="404">
    <w:abstractNumId w:val="391"/>
  </w:num>
  <w:num w:numId="403">
    <w:abstractNumId w:val="390"/>
  </w:num>
  <w:num w:numId="402">
    <w:abstractNumId w:val="389"/>
  </w:num>
  <w:num w:numId="401">
    <w:abstractNumId w:val="388"/>
  </w:num>
  <w:num w:numId="400">
    <w:abstractNumId w:val="387"/>
  </w:num>
  <w:num w:numId="399">
    <w:abstractNumId w:val="386"/>
  </w:num>
  <w:num w:numId="398">
    <w:abstractNumId w:val="385"/>
  </w:num>
  <w:num w:numId="397">
    <w:abstractNumId w:val="384"/>
  </w:num>
  <w:num w:numId="396">
    <w:abstractNumId w:val="383"/>
  </w:num>
  <w:num w:numId="395">
    <w:abstractNumId w:val="382"/>
  </w:num>
  <w:num w:numId="394">
    <w:abstractNumId w:val="381"/>
  </w:num>
  <w:num w:numId="393">
    <w:abstractNumId w:val="380"/>
  </w:num>
  <w:num w:numId="392">
    <w:abstractNumId w:val="379"/>
  </w:num>
  <w:num w:numId="391">
    <w:abstractNumId w:val="378"/>
  </w:num>
  <w:num w:numId="390">
    <w:abstractNumId w:val="377"/>
  </w:num>
  <w:num w:numId="389">
    <w:abstractNumId w:val="376"/>
  </w:num>
  <w:num w:numId="388">
    <w:abstractNumId w:val="375"/>
  </w:num>
  <w:num w:numId="387">
    <w:abstractNumId w:val="374"/>
  </w:num>
  <w:num w:numId="386">
    <w:abstractNumId w:val="373"/>
  </w:num>
  <w:num w:numId="385">
    <w:abstractNumId w:val="372"/>
  </w:num>
  <w:num w:numId="384">
    <w:abstractNumId w:val="371"/>
  </w:num>
  <w:num w:numId="383">
    <w:abstractNumId w:val="370"/>
  </w:num>
  <w:num w:numId="382">
    <w:abstractNumId w:val="369"/>
  </w:num>
  <w:num w:numId="381">
    <w:abstractNumId w:val="368"/>
  </w:num>
  <w:num w:numId="380">
    <w:abstractNumId w:val="367"/>
  </w:num>
  <w:num w:numId="379">
    <w:abstractNumId w:val="366"/>
  </w:num>
  <w:num w:numId="378">
    <w:abstractNumId w:val="365"/>
  </w:num>
  <w:num w:numId="377">
    <w:abstractNumId w:val="364"/>
  </w:num>
  <w:num w:numId="376">
    <w:abstractNumId w:val="363"/>
  </w:num>
  <w:num w:numId="375">
    <w:abstractNumId w:val="362"/>
  </w:num>
  <w:num w:numId="374">
    <w:abstractNumId w:val="361"/>
  </w:num>
  <w:num w:numId="373">
    <w:abstractNumId w:val="360"/>
  </w:num>
  <w:num w:numId="372">
    <w:abstractNumId w:val="359"/>
  </w:num>
  <w:num w:numId="371">
    <w:abstractNumId w:val="358"/>
  </w:num>
  <w:num w:numId="370">
    <w:abstractNumId w:val="357"/>
  </w:num>
  <w:num w:numId="369">
    <w:abstractNumId w:val="356"/>
  </w:num>
  <w:num w:numId="368">
    <w:abstractNumId w:val="355"/>
  </w:num>
  <w:num w:numId="367">
    <w:abstractNumId w:val="354"/>
  </w:num>
  <w:num w:numId="366">
    <w:abstractNumId w:val="353"/>
  </w:num>
  <w:num w:numId="365">
    <w:abstractNumId w:val="352"/>
  </w:num>
  <w:num w:numId="364">
    <w:abstractNumId w:val="351"/>
  </w:num>
  <w:num w:numId="363">
    <w:abstractNumId w:val="350"/>
  </w:num>
  <w:num w:numId="362">
    <w:abstractNumId w:val="349"/>
  </w:num>
  <w:num w:numId="361">
    <w:abstractNumId w:val="348"/>
  </w:num>
  <w:num w:numId="360">
    <w:abstractNumId w:val="347"/>
  </w:num>
  <w:num w:numId="359">
    <w:abstractNumId w:val="346"/>
  </w:num>
  <w:num w:numId="358">
    <w:abstractNumId w:val="345"/>
  </w:num>
  <w:num w:numId="357">
    <w:abstractNumId w:val="344"/>
  </w:num>
  <w:num w:numId="356">
    <w:abstractNumId w:val="343"/>
  </w:num>
  <w:num w:numId="355">
    <w:abstractNumId w:val="342"/>
  </w:num>
  <w:num w:numId="354">
    <w:abstractNumId w:val="341"/>
  </w:num>
  <w:num w:numId="353">
    <w:abstractNumId w:val="340"/>
  </w:num>
  <w:num w:numId="352">
    <w:abstractNumId w:val="339"/>
  </w:num>
  <w:num w:numId="351">
    <w:abstractNumId w:val="338"/>
  </w:num>
  <w:num w:numId="350">
    <w:abstractNumId w:val="337"/>
  </w:num>
  <w:num w:numId="349">
    <w:abstractNumId w:val="336"/>
  </w:num>
  <w:num w:numId="348">
    <w:abstractNumId w:val="335"/>
  </w:num>
  <w:num w:numId="347">
    <w:abstractNumId w:val="334"/>
  </w:num>
  <w:num w:numId="346">
    <w:abstractNumId w:val="333"/>
  </w:num>
  <w:num w:numId="345">
    <w:abstractNumId w:val="332"/>
  </w:num>
  <w:num w:numId="344">
    <w:abstractNumId w:val="331"/>
  </w:num>
  <w:num w:numId="343">
    <w:abstractNumId w:val="330"/>
  </w:num>
  <w:num w:numId="342">
    <w:abstractNumId w:val="329"/>
  </w:num>
  <w:num w:numId="341">
    <w:abstractNumId w:val="328"/>
  </w:num>
  <w:num w:numId="340">
    <w:abstractNumId w:val="327"/>
  </w:num>
  <w:num w:numId="339">
    <w:abstractNumId w:val="326"/>
  </w:num>
  <w:num w:numId="338">
    <w:abstractNumId w:val="325"/>
  </w:num>
  <w:num w:numId="337">
    <w:abstractNumId w:val="324"/>
  </w:num>
  <w:num w:numId="336">
    <w:abstractNumId w:val="323"/>
  </w:num>
  <w:num w:numId="335">
    <w:abstractNumId w:val="322"/>
  </w:num>
  <w:num w:numId="334">
    <w:abstractNumId w:val="321"/>
  </w:num>
  <w:num w:numId="333">
    <w:abstractNumId w:val="320"/>
  </w:num>
  <w:num w:numId="332">
    <w:abstractNumId w:val="319"/>
  </w:num>
  <w:num w:numId="331">
    <w:abstractNumId w:val="318"/>
  </w:num>
  <w:num w:numId="330">
    <w:abstractNumId w:val="317"/>
  </w:num>
  <w:num w:numId="329">
    <w:abstractNumId w:val="316"/>
  </w:num>
  <w:num w:numId="328">
    <w:abstractNumId w:val="315"/>
  </w:num>
  <w:num w:numId="327">
    <w:abstractNumId w:val="314"/>
  </w:num>
  <w:num w:numId="326">
    <w:abstractNumId w:val="313"/>
  </w:num>
  <w:num w:numId="325">
    <w:abstractNumId w:val="312"/>
  </w:num>
  <w:num w:numId="324">
    <w:abstractNumId w:val="311"/>
  </w:num>
  <w:num w:numId="323">
    <w:abstractNumId w:val="310"/>
  </w:num>
  <w:num w:numId="322">
    <w:abstractNumId w:val="309"/>
  </w:num>
  <w:num w:numId="321">
    <w:abstractNumId w:val="308"/>
  </w:num>
  <w:num w:numId="320">
    <w:abstractNumId w:val="307"/>
  </w:num>
  <w:num w:numId="319">
    <w:abstractNumId w:val="306"/>
  </w:num>
  <w:num w:numId="318">
    <w:abstractNumId w:val="305"/>
  </w:num>
  <w:num w:numId="317">
    <w:abstractNumId w:val="304"/>
  </w:num>
  <w:num w:numId="316">
    <w:abstractNumId w:val="303"/>
  </w:num>
  <w:num w:numId="315">
    <w:abstractNumId w:val="302"/>
  </w:num>
  <w:num w:numId="314">
    <w:abstractNumId w:val="301"/>
  </w:num>
  <w:num w:numId="313">
    <w:abstractNumId w:val="300"/>
  </w:num>
  <w:num w:numId="312">
    <w:abstractNumId w:val="299"/>
  </w:num>
  <w:num w:numId="311">
    <w:abstractNumId w:val="298"/>
  </w:num>
  <w:num w:numId="310">
    <w:abstractNumId w:val="297"/>
  </w:num>
  <w:num w:numId="309">
    <w:abstractNumId w:val="296"/>
  </w:num>
  <w:num w:numId="308">
    <w:abstractNumId w:val="295"/>
  </w:num>
  <w:num w:numId="307">
    <w:abstractNumId w:val="294"/>
  </w:num>
  <w:num w:numId="306">
    <w:abstractNumId w:val="293"/>
  </w:num>
  <w:num w:numId="305">
    <w:abstractNumId w:val="292"/>
  </w:num>
  <w:num w:numId="304">
    <w:abstractNumId w:val="291"/>
  </w:num>
  <w:num w:numId="303">
    <w:abstractNumId w:val="290"/>
  </w:num>
  <w:num w:numId="302">
    <w:abstractNumId w:val="289"/>
  </w:num>
  <w:num w:numId="301">
    <w:abstractNumId w:val="288"/>
  </w:num>
  <w:num w:numId="300">
    <w:abstractNumId w:val="287"/>
  </w:num>
  <w:num w:numId="299">
    <w:abstractNumId w:val="286"/>
  </w:num>
  <w:num w:numId="298">
    <w:abstractNumId w:val="285"/>
  </w:num>
  <w:num w:numId="297">
    <w:abstractNumId w:val="284"/>
  </w:num>
  <w:num w:numId="296">
    <w:abstractNumId w:val="283"/>
  </w:num>
  <w:num w:numId="295">
    <w:abstractNumId w:val="282"/>
  </w:num>
  <w:num w:numId="294">
    <w:abstractNumId w:val="281"/>
  </w:num>
  <w:num w:numId="293">
    <w:abstractNumId w:val="280"/>
  </w:num>
  <w:num w:numId="292">
    <w:abstractNumId w:val="279"/>
  </w:num>
  <w:num w:numId="291">
    <w:abstractNumId w:val="278"/>
  </w:num>
  <w:num w:numId="290">
    <w:abstractNumId w:val="277"/>
  </w:num>
  <w:num w:numId="289">
    <w:abstractNumId w:val="276"/>
  </w:num>
  <w:num w:numId="288">
    <w:abstractNumId w:val="275"/>
  </w:num>
  <w:num w:numId="287">
    <w:abstractNumId w:val="274"/>
  </w:num>
  <w:num w:numId="286">
    <w:abstractNumId w:val="273"/>
  </w:num>
  <w:num w:numId="285">
    <w:abstractNumId w:val="272"/>
  </w:num>
  <w:num w:numId="284">
    <w:abstractNumId w:val="271"/>
  </w:num>
  <w:num w:numId="283">
    <w:abstractNumId w:val="270"/>
  </w:num>
  <w:num w:numId="282">
    <w:abstractNumId w:val="269"/>
  </w:num>
  <w:num w:numId="281">
    <w:abstractNumId w:val="268"/>
  </w:num>
  <w:num w:numId="280">
    <w:abstractNumId w:val="267"/>
  </w:num>
  <w:num w:numId="279">
    <w:abstractNumId w:val="266"/>
  </w:num>
  <w:num w:numId="278">
    <w:abstractNumId w:val="265"/>
  </w:num>
  <w:num w:numId="277">
    <w:abstractNumId w:val="264"/>
  </w:num>
  <w:num w:numId="276">
    <w:abstractNumId w:val="263"/>
  </w:num>
  <w:num w:numId="275">
    <w:abstractNumId w:val="262"/>
  </w:num>
  <w:num w:numId="274">
    <w:abstractNumId w:val="261"/>
  </w:num>
  <w:num w:numId="273">
    <w:abstractNumId w:val="260"/>
  </w:num>
  <w:num w:numId="272">
    <w:abstractNumId w:val="259"/>
  </w:num>
  <w:num w:numId="271">
    <w:abstractNumId w:val="258"/>
  </w:num>
  <w:num w:numId="270">
    <w:abstractNumId w:val="257"/>
  </w:num>
  <w:num w:numId="269">
    <w:abstractNumId w:val="256"/>
  </w:num>
  <w:num w:numId="268">
    <w:abstractNumId w:val="255"/>
  </w:num>
  <w:num w:numId="267">
    <w:abstractNumId w:val="254"/>
  </w:num>
  <w:num w:numId="266">
    <w:abstractNumId w:val="253"/>
  </w:num>
  <w:num w:numId="265">
    <w:abstractNumId w:val="252"/>
  </w:num>
  <w:num w:numId="264">
    <w:abstractNumId w:val="251"/>
  </w:num>
  <w:num w:numId="263">
    <w:abstractNumId w:val="250"/>
  </w:num>
  <w:num w:numId="262">
    <w:abstractNumId w:val="249"/>
  </w:num>
  <w:num w:numId="261">
    <w:abstractNumId w:val="248"/>
  </w:num>
  <w:num w:numId="260">
    <w:abstractNumId w:val="247"/>
  </w:num>
  <w:num w:numId="259">
    <w:abstractNumId w:val="246"/>
  </w:num>
  <w:num w:numId="258">
    <w:abstractNumId w:val="245"/>
  </w:num>
  <w:num w:numId="257">
    <w:abstractNumId w:val="244"/>
  </w:num>
  <w:num w:numId="256">
    <w:abstractNumId w:val="243"/>
  </w:num>
  <w:num w:numId="255">
    <w:abstractNumId w:val="242"/>
  </w:num>
  <w:num w:numId="254">
    <w:abstractNumId w:val="241"/>
  </w:num>
  <w:num w:numId="253">
    <w:abstractNumId w:val="240"/>
  </w:num>
  <w:num w:numId="252">
    <w:abstractNumId w:val="239"/>
  </w:num>
  <w:num w:numId="251">
    <w:abstractNumId w:val="238"/>
  </w:num>
  <w:num w:numId="250">
    <w:abstractNumId w:val="237"/>
  </w:num>
  <w:num w:numId="249">
    <w:abstractNumId w:val="236"/>
  </w:num>
  <w:num w:numId="248">
    <w:abstractNumId w:val="235"/>
  </w:num>
  <w:num w:numId="247">
    <w:abstractNumId w:val="234"/>
  </w:num>
  <w:num w:numId="246">
    <w:abstractNumId w:val="233"/>
  </w:num>
  <w:num w:numId="245">
    <w:abstractNumId w:val="232"/>
  </w:num>
  <w:num w:numId="244">
    <w:abstractNumId w:val="231"/>
  </w:num>
  <w:num w:numId="243">
    <w:abstractNumId w:val="230"/>
  </w:num>
  <w:num w:numId="242">
    <w:abstractNumId w:val="229"/>
  </w:num>
  <w:num w:numId="241">
    <w:abstractNumId w:val="228"/>
  </w:num>
  <w:num w:numId="240">
    <w:abstractNumId w:val="227"/>
  </w:num>
  <w:num w:numId="239">
    <w:abstractNumId w:val="226"/>
  </w:num>
  <w:num w:numId="238">
    <w:abstractNumId w:val="225"/>
  </w:num>
  <w:num w:numId="237">
    <w:abstractNumId w:val="224"/>
  </w:num>
  <w:num w:numId="236">
    <w:abstractNumId w:val="223"/>
  </w:num>
  <w:num w:numId="235">
    <w:abstractNumId w:val="222"/>
  </w:num>
  <w:num w:numId="234">
    <w:abstractNumId w:val="221"/>
  </w:num>
  <w:num w:numId="233">
    <w:abstractNumId w:val="220"/>
  </w:num>
  <w:num w:numId="232">
    <w:abstractNumId w:val="219"/>
  </w:num>
  <w:num w:numId="231">
    <w:abstractNumId w:val="218"/>
  </w:num>
  <w:num w:numId="230">
    <w:abstractNumId w:val="217"/>
  </w:num>
  <w:num w:numId="229">
    <w:abstractNumId w:val="216"/>
  </w:num>
  <w:num w:numId="228">
    <w:abstractNumId w:val="215"/>
  </w:num>
  <w:num w:numId="227">
    <w:abstractNumId w:val="214"/>
  </w:num>
  <w:num w:numId="226">
    <w:abstractNumId w:val="213"/>
  </w:num>
  <w:num w:numId="225">
    <w:abstractNumId w:val="212"/>
  </w:num>
  <w:num w:numId="224">
    <w:abstractNumId w:val="211"/>
  </w:num>
  <w:num w:numId="223">
    <w:abstractNumId w:val="210"/>
  </w:num>
  <w:num w:numId="222">
    <w:abstractNumId w:val="209"/>
  </w:num>
  <w:num w:numId="221">
    <w:abstractNumId w:val="208"/>
  </w:num>
  <w:num w:numId="220">
    <w:abstractNumId w:val="207"/>
  </w:num>
  <w:num w:numId="219">
    <w:abstractNumId w:val="206"/>
  </w:num>
  <w:num w:numId="218">
    <w:abstractNumId w:val="205"/>
  </w:num>
  <w:num w:numId="217">
    <w:abstractNumId w:val="204"/>
  </w:num>
  <w:num w:numId="216">
    <w:abstractNumId w:val="203"/>
  </w:num>
  <w:num w:numId="215">
    <w:abstractNumId w:val="202"/>
  </w:num>
  <w:num w:numId="214">
    <w:abstractNumId w:val="201"/>
  </w:num>
  <w:num w:numId="213">
    <w:abstractNumId w:val="200"/>
  </w:num>
  <w:num w:numId="212">
    <w:abstractNumId w:val="199"/>
  </w:num>
  <w:num w:numId="211">
    <w:abstractNumId w:val="198"/>
  </w:num>
  <w:num w:numId="210">
    <w:abstractNumId w:val="197"/>
  </w:num>
  <w:num w:numId="209">
    <w:abstractNumId w:val="196"/>
  </w:num>
  <w:num w:numId="208">
    <w:abstractNumId w:val="195"/>
  </w:num>
  <w:num w:numId="207">
    <w:abstractNumId w:val="194"/>
  </w:num>
  <w:num w:numId="206">
    <w:abstractNumId w:val="193"/>
  </w:num>
  <w:num w:numId="205">
    <w:abstractNumId w:val="192"/>
  </w:num>
  <w:num w:numId="204">
    <w:abstractNumId w:val="191"/>
  </w:num>
  <w:num w:numId="203">
    <w:abstractNumId w:val="190"/>
  </w:num>
  <w:num w:numId="202">
    <w:abstractNumId w:val="189"/>
  </w:num>
  <w:num w:numId="201">
    <w:abstractNumId w:val="188"/>
  </w:num>
  <w:num w:numId="200">
    <w:abstractNumId w:val="187"/>
  </w:num>
  <w:num w:numId="199">
    <w:abstractNumId w:val="186"/>
  </w:num>
  <w:num w:numId="198">
    <w:abstractNumId w:val="185"/>
  </w:num>
  <w:num w:numId="197">
    <w:abstractNumId w:val="184"/>
  </w:num>
  <w:num w:numId="196">
    <w:abstractNumId w:val="183"/>
  </w:num>
  <w:num w:numId="195">
    <w:abstractNumId w:val="182"/>
  </w:num>
  <w:num w:numId="194">
    <w:abstractNumId w:val="181"/>
  </w:num>
  <w:num w:numId="193">
    <w:abstractNumId w:val="180"/>
  </w:num>
  <w:num w:numId="192">
    <w:abstractNumId w:val="179"/>
  </w:num>
  <w:num w:numId="191">
    <w:abstractNumId w:val="178"/>
  </w:num>
  <w:num w:numId="190">
    <w:abstractNumId w:val="177"/>
  </w:num>
  <w:num w:numId="189">
    <w:abstractNumId w:val="176"/>
  </w:num>
  <w:num w:numId="188">
    <w:abstractNumId w:val="175"/>
  </w:num>
  <w:num w:numId="187">
    <w:abstractNumId w:val="174"/>
  </w:num>
  <w:num w:numId="186">
    <w:abstractNumId w:val="173"/>
  </w:num>
  <w:num w:numId="185">
    <w:abstractNumId w:val="172"/>
  </w:num>
  <w:num w:numId="184">
    <w:abstractNumId w:val="171"/>
  </w:num>
  <w:num w:numId="183">
    <w:abstractNumId w:val="170"/>
  </w:num>
  <w:num w:numId="182">
    <w:abstractNumId w:val="169"/>
  </w:num>
  <w:num w:numId="181">
    <w:abstractNumId w:val="168"/>
  </w:num>
  <w:num w:numId="180">
    <w:abstractNumId w:val="167"/>
  </w:num>
  <w:num w:numId="179">
    <w:abstractNumId w:val="166"/>
  </w:num>
  <w:num w:numId="178">
    <w:abstractNumId w:val="165"/>
  </w:num>
  <w:num w:numId="177">
    <w:abstractNumId w:val="164"/>
  </w:num>
  <w:num w:numId="176">
    <w:abstractNumId w:val="163"/>
  </w:num>
  <w:num w:numId="175">
    <w:abstractNumId w:val="162"/>
  </w:num>
  <w:num w:numId="174">
    <w:abstractNumId w:val="161"/>
  </w:num>
  <w:num w:numId="173">
    <w:abstractNumId w:val="160"/>
  </w:num>
  <w:num w:numId="172">
    <w:abstractNumId w:val="159"/>
  </w:num>
  <w:num w:numId="171">
    <w:abstractNumId w:val="158"/>
  </w:num>
  <w:num w:numId="170">
    <w:abstractNumId w:val="157"/>
  </w:num>
  <w:num w:numId="169">
    <w:abstractNumId w:val="156"/>
  </w:num>
  <w:num w:numId="168">
    <w:abstractNumId w:val="155"/>
  </w:num>
  <w:num w:numId="167">
    <w:abstractNumId w:val="154"/>
  </w:num>
  <w:num w:numId="166">
    <w:abstractNumId w:val="153"/>
  </w:num>
  <w:num w:numId="165">
    <w:abstractNumId w:val="152"/>
  </w:num>
  <w:num w:numId="164">
    <w:abstractNumId w:val="151"/>
  </w:num>
  <w:num w:numId="163">
    <w:abstractNumId w:val="150"/>
  </w:num>
  <w:num w:numId="162">
    <w:abstractNumId w:val="149"/>
  </w:num>
  <w:num w:numId="161">
    <w:abstractNumId w:val="148"/>
  </w:num>
  <w:num w:numId="160">
    <w:abstractNumId w:val="147"/>
  </w:num>
  <w:num w:numId="159">
    <w:abstractNumId w:val="146"/>
  </w:num>
  <w:num w:numId="158">
    <w:abstractNumId w:val="145"/>
  </w:num>
  <w:num w:numId="157">
    <w:abstractNumId w:val="144"/>
  </w:num>
  <w:num w:numId="156">
    <w:abstractNumId w:val="143"/>
  </w:num>
  <w:num w:numId="155">
    <w:abstractNumId w:val="142"/>
  </w:num>
  <w:num w:numId="154">
    <w:abstractNumId w:val="141"/>
  </w:num>
  <w:num w:numId="153">
    <w:abstractNumId w:val="140"/>
  </w:num>
  <w:num w:numId="152">
    <w:abstractNumId w:val="139"/>
  </w:num>
  <w:num w:numId="151">
    <w:abstractNumId w:val="138"/>
  </w:num>
  <w:num w:numId="150">
    <w:abstractNumId w:val="137"/>
  </w:num>
  <w:num w:numId="149">
    <w:abstractNumId w:val="136"/>
  </w:num>
  <w:num w:numId="148">
    <w:abstractNumId w:val="135"/>
  </w:num>
  <w:num w:numId="147">
    <w:abstractNumId w:val="134"/>
  </w:num>
  <w:num w:numId="146">
    <w:abstractNumId w:val="133"/>
  </w:num>
  <w:num w:numId="145">
    <w:abstractNumId w:val="132"/>
  </w:num>
  <w:num w:numId="144">
    <w:abstractNumId w:val="131"/>
  </w:num>
  <w:num w:numId="143">
    <w:abstractNumId w:val="130"/>
  </w:num>
  <w:num w:numId="142">
    <w:abstractNumId w:val="129"/>
  </w:num>
  <w:num w:numId="141">
    <w:abstractNumId w:val="128"/>
  </w:num>
  <w:num w:numId="140">
    <w:abstractNumId w:val="127"/>
  </w:num>
  <w:num w:numId="139">
    <w:abstractNumId w:val="126"/>
  </w:num>
  <w:num w:numId="138">
    <w:abstractNumId w:val="125"/>
  </w:num>
  <w:num w:numId="137">
    <w:abstractNumId w:val="124"/>
  </w:num>
  <w:num w:numId="136">
    <w:abstractNumId w:val="123"/>
  </w:num>
  <w:num w:numId="135">
    <w:abstractNumId w:val="122"/>
  </w:num>
  <w:num w:numId="134">
    <w:abstractNumId w:val="121"/>
  </w:num>
  <w:num w:numId="133">
    <w:abstractNumId w:val="120"/>
  </w:num>
  <w:num w:numId="132">
    <w:abstractNumId w:val="119"/>
  </w:num>
  <w:num w:numId="131">
    <w:abstractNumId w:val="118"/>
  </w:num>
  <w:num w:numId="130">
    <w:abstractNumId w:val="117"/>
  </w:num>
  <w:num w:numId="129">
    <w:abstractNumId w:val="116"/>
  </w:num>
  <w:num w:numId="128">
    <w:abstractNumId w:val="115"/>
  </w:num>
  <w:num w:numId="127">
    <w:abstractNumId w:val="114"/>
  </w:num>
  <w:num w:numId="126">
    <w:abstractNumId w:val="113"/>
  </w:num>
  <w:num w:numId="125">
    <w:abstractNumId w:val="112"/>
  </w:num>
  <w:num w:numId="124">
    <w:abstractNumId w:val="111"/>
  </w:num>
  <w:num w:numId="123">
    <w:abstractNumId w:val="110"/>
  </w:num>
  <w:num w:numId="122">
    <w:abstractNumId w:val="109"/>
  </w:num>
  <w:num w:numId="121">
    <w:abstractNumId w:val="108"/>
  </w:num>
  <w:num w:numId="120">
    <w:abstractNumId w:val="107"/>
  </w:num>
  <w:num w:numId="119">
    <w:abstractNumId w:val="106"/>
  </w:num>
  <w:num w:numId="118">
    <w:abstractNumId w:val="105"/>
  </w:num>
  <w:num w:numId="117">
    <w:abstractNumId w:val="104"/>
  </w:num>
  <w:num w:numId="116">
    <w:abstractNumId w:val="103"/>
  </w:num>
  <w:num w:numId="115">
    <w:abstractNumId w:val="102"/>
  </w:num>
  <w:num w:numId="114">
    <w:abstractNumId w:val="101"/>
  </w:num>
  <w:num w:numId="113">
    <w:abstractNumId w:val="100"/>
  </w:num>
  <w:num w:numId="112">
    <w:abstractNumId w:val="99"/>
  </w:num>
  <w:num w:numId="111">
    <w:abstractNumId w:val="98"/>
  </w:num>
  <w:num w:numId="110">
    <w:abstractNumId w:val="97"/>
  </w:num>
  <w:num w:numId="109">
    <w:abstractNumId w:val="96"/>
  </w:num>
  <w:num w:numId="108">
    <w:abstractNumId w:val="95"/>
  </w:num>
  <w:num w:numId="107">
    <w:abstractNumId w:val="94"/>
  </w:num>
  <w:num w:numId="106">
    <w:abstractNumId w:val="93"/>
  </w:num>
  <w:num w:numId="105">
    <w:abstractNumId w:val="92"/>
  </w:num>
  <w:num w:numId="104">
    <w:abstractNumId w:val="91"/>
  </w:num>
  <w:num w:numId="103">
    <w:abstractNumId w:val="90"/>
  </w:num>
  <w:num w:numId="102">
    <w:abstractNumId w:val="89"/>
  </w:num>
  <w:num w:numId="101">
    <w:abstractNumId w:val="88"/>
  </w:num>
  <w:num w:numId="100">
    <w:abstractNumId w:val="87"/>
  </w:num>
  <w:num w:numId="99">
    <w:abstractNumId w:val="86"/>
  </w:num>
  <w:num w:numId="98">
    <w:abstractNumId w:val="85"/>
  </w:num>
  <w:num w:numId="97">
    <w:abstractNumId w:val="84"/>
  </w:num>
  <w:num w:numId="96">
    <w:abstractNumId w:val="83"/>
  </w:num>
  <w:num w:numId="95">
    <w:abstractNumId w:val="82"/>
  </w:num>
  <w:num w:numId="94">
    <w:abstractNumId w:val="81"/>
  </w:num>
  <w:num w:numId="93">
    <w:abstractNumId w:val="80"/>
  </w:num>
  <w:num w:numId="92">
    <w:abstractNumId w:val="79"/>
  </w:num>
  <w:num w:numId="91">
    <w:abstractNumId w:val="78"/>
  </w:num>
  <w:num w:numId="90">
    <w:abstractNumId w:val="77"/>
  </w:num>
  <w:num w:numId="89">
    <w:abstractNumId w:val="76"/>
  </w:num>
  <w:num w:numId="88">
    <w:abstractNumId w:val="75"/>
  </w:num>
  <w:num w:numId="87">
    <w:abstractNumId w:val="74"/>
  </w:num>
  <w:num w:numId="86">
    <w:abstractNumId w:val="73"/>
  </w:num>
  <w:num w:numId="85">
    <w:abstractNumId w:val="72"/>
  </w:num>
  <w:num w:numId="84">
    <w:abstractNumId w:val="71"/>
  </w:num>
  <w:num w:numId="83">
    <w:abstractNumId w:val="70"/>
  </w:num>
  <w:num w:numId="82">
    <w:abstractNumId w:val="69"/>
  </w:num>
  <w:num w:numId="81">
    <w:abstractNumId w:val="68"/>
  </w:num>
  <w:num w:numId="80">
    <w:abstractNumId w:val="67"/>
  </w:num>
  <w:num w:numId="79">
    <w:abstractNumId w:val="66"/>
  </w:num>
  <w:num w:numId="78">
    <w:abstractNumId w:val="65"/>
  </w:num>
  <w:num w:numId="77">
    <w:abstractNumId w:val="64"/>
  </w:num>
  <w:num w:numId="76">
    <w:abstractNumId w:val="63"/>
  </w:num>
  <w:num w:numId="75">
    <w:abstractNumId w:val="62"/>
  </w:num>
  <w:num w:numId="74">
    <w:abstractNumId w:val="61"/>
  </w:num>
  <w:num w:numId="73">
    <w:abstractNumId w:val="60"/>
  </w:num>
  <w:num w:numId="72">
    <w:abstractNumId w:val="59"/>
  </w:num>
  <w:num w:numId="71">
    <w:abstractNumId w:val="58"/>
  </w:num>
  <w:num w:numId="70">
    <w:abstractNumId w:val="57"/>
  </w:num>
  <w:num w:numId="69">
    <w:abstractNumId w:val="56"/>
  </w:num>
  <w:num w:numId="68">
    <w:abstractNumId w:val="55"/>
  </w:num>
  <w:num w:numId="67">
    <w:abstractNumId w:val="54"/>
  </w:num>
  <w:num w:numId="66">
    <w:abstractNumId w:val="53"/>
  </w:num>
  <w:num w:numId="65">
    <w:abstractNumId w:val="52"/>
  </w:num>
  <w:num w:numId="64">
    <w:abstractNumId w:val="51"/>
  </w:num>
  <w:num w:numId="63">
    <w:abstractNumId w:val="50"/>
  </w:num>
  <w:num w:numId="62">
    <w:abstractNumId w:val="49"/>
  </w:num>
  <w:num w:numId="61">
    <w:abstractNumId w:val="48"/>
  </w:num>
  <w:num w:numId="60">
    <w:abstractNumId w:val="47"/>
  </w:num>
  <w:num w:numId="59">
    <w:abstractNumId w:val="46"/>
  </w:num>
  <w:num w:numId="58">
    <w:abstractNumId w:val="45"/>
  </w:num>
  <w:num w:numId="57">
    <w:abstractNumId w:val="44"/>
  </w:num>
  <w:num w:numId="56">
    <w:abstractNumId w:val="43"/>
  </w:num>
  <w:num w:numId="55">
    <w:abstractNumId w:val="42"/>
  </w:num>
  <w:num w:numId="54">
    <w:abstractNumId w:val="41"/>
  </w:num>
  <w:num w:numId="53">
    <w:abstractNumId w:val="40"/>
  </w:num>
  <w:num w:numId="52">
    <w:abstractNumId w:val="39"/>
  </w:num>
  <w:num w:numId="51">
    <w:abstractNumId w:val="38"/>
  </w:num>
  <w:num w:numId="50">
    <w:abstractNumId w:val="37"/>
  </w:num>
  <w:num w:numId="49">
    <w:abstractNumId w:val="36"/>
  </w:num>
  <w:num w:numId="48">
    <w:abstractNumId w:val="35"/>
  </w:num>
  <w:num w:numId="47">
    <w:abstractNumId w:val="34"/>
  </w:num>
  <w:num w:numId="46">
    <w:abstractNumId w:val="33"/>
  </w:num>
  <w:num w:numId="45">
    <w:abstractNumId w:val="32"/>
  </w:num>
  <w:num w:numId="44">
    <w:abstractNumId w:val="31"/>
  </w:num>
  <w:num w:numId="43">
    <w:abstractNumId w:val="30"/>
  </w:num>
  <w:num w:numId="42">
    <w:abstractNumId w:val="29"/>
  </w:num>
  <w:num w:numId="41">
    <w:abstractNumId w:val="28"/>
  </w:num>
  <w:num w:numId="40">
    <w:abstractNumId w:val="27"/>
  </w:num>
  <w:num w:numId="39">
    <w:abstractNumId w:val="26"/>
  </w:num>
  <w:num w:numId="38">
    <w:abstractNumId w:val="25"/>
  </w:num>
  <w:num w:numId="37">
    <w:abstractNumId w:val="24"/>
  </w:num>
  <w:num w:numId="36">
    <w:abstractNumId w:val="23"/>
  </w:num>
  <w:num w:numId="35">
    <w:abstractNumId w:val="22"/>
  </w:num>
  <w:num w:numId="34">
    <w:abstractNumId w:val="21"/>
  </w:num>
  <w:num w:numId="33">
    <w:abstractNumId w:val="20"/>
  </w:num>
  <w:num w:numId="32">
    <w:abstractNumId w:val="19"/>
  </w:num>
  <w:num w:numId="31">
    <w:abstractNumId w:val="18"/>
  </w:num>
  <w:num w:numId="30">
    <w:abstractNumId w:val="17"/>
  </w:num>
  <w:num w:numId="29">
    <w:abstractNumId w:val="16"/>
  </w:num>
  <w:num w:numId="28">
    <w:abstractNumId w:val="15"/>
  </w:num>
  <w:num w:numId="27">
    <w:abstractNumId w:val="14"/>
  </w:num>
  <w:num w:numId="26">
    <w:abstractNumId w:val="13"/>
  </w:num>
  <w:num w:numId="25">
    <w:abstractNumId w:val="12"/>
  </w:num>
  <w:num w:numId="1">
    <w:abstractNumId w:val="8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8"/>
  </w:num>
  <w:num w:numId="7">
    <w:abstractNumId w:val="8"/>
  </w:num>
  <w:num w:numId="8">
    <w:abstractNumId w:val="8"/>
  </w:num>
  <w:num w:numId="9">
    <w:abstractNumId w:val="8"/>
  </w:num>
  <w:num w:numId="10">
    <w:abstractNumId w:val="8"/>
  </w:num>
  <w:num w:numId="11">
    <w:abstractNumId w:val="3"/>
  </w:num>
  <w:num w:numId="12">
    <w:abstractNumId w:val="9"/>
  </w:num>
  <w:num w:numId="13">
    <w:abstractNumId w:val="11"/>
  </w:num>
  <w:num w:numId="14">
    <w:abstractNumId w:val="4"/>
  </w:num>
  <w:num w:numId="15">
    <w:abstractNumId w:val="1"/>
  </w:num>
  <w:num w:numId="16">
    <w:abstractNumId w:val="0"/>
  </w:num>
  <w:num w:numId="17">
    <w:abstractNumId w:val="6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removePersonalInformation/>
  <w:removeDateAndTim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CF0"/>
    <w:rsid w:val="0000125A"/>
    <w:rsid w:val="00001B0E"/>
    <w:rsid w:val="00012EC8"/>
    <w:rsid w:val="00014D80"/>
    <w:rsid w:val="00015B2B"/>
    <w:rsid w:val="000205CF"/>
    <w:rsid w:val="00031AEF"/>
    <w:rsid w:val="00044F15"/>
    <w:rsid w:val="000454D8"/>
    <w:rsid w:val="00056D2B"/>
    <w:rsid w:val="00057AEB"/>
    <w:rsid w:val="00071493"/>
    <w:rsid w:val="00075A7E"/>
    <w:rsid w:val="00083157"/>
    <w:rsid w:val="00095609"/>
    <w:rsid w:val="000A28B0"/>
    <w:rsid w:val="000A5EED"/>
    <w:rsid w:val="000A775A"/>
    <w:rsid w:val="000B78CD"/>
    <w:rsid w:val="000BAAB9"/>
    <w:rsid w:val="000D390C"/>
    <w:rsid w:val="000D55F2"/>
    <w:rsid w:val="000D798D"/>
    <w:rsid w:val="000E11A8"/>
    <w:rsid w:val="000E6A2B"/>
    <w:rsid w:val="000F055C"/>
    <w:rsid w:val="000F67F0"/>
    <w:rsid w:val="00102675"/>
    <w:rsid w:val="0010490A"/>
    <w:rsid w:val="00110455"/>
    <w:rsid w:val="0011102B"/>
    <w:rsid w:val="00115EA8"/>
    <w:rsid w:val="0014142A"/>
    <w:rsid w:val="00142F8D"/>
    <w:rsid w:val="001529DE"/>
    <w:rsid w:val="00160489"/>
    <w:rsid w:val="00166F41"/>
    <w:rsid w:val="00167D3D"/>
    <w:rsid w:val="00187CBE"/>
    <w:rsid w:val="001951D6"/>
    <w:rsid w:val="0019DCB0"/>
    <w:rsid w:val="001A07A5"/>
    <w:rsid w:val="001A34AF"/>
    <w:rsid w:val="001B03EE"/>
    <w:rsid w:val="001B0DE3"/>
    <w:rsid w:val="001B13CC"/>
    <w:rsid w:val="001B6011"/>
    <w:rsid w:val="001B70F2"/>
    <w:rsid w:val="001C39C4"/>
    <w:rsid w:val="001C4FA4"/>
    <w:rsid w:val="001D1D4A"/>
    <w:rsid w:val="001D4660"/>
    <w:rsid w:val="001D530D"/>
    <w:rsid w:val="001D6A21"/>
    <w:rsid w:val="001E2352"/>
    <w:rsid w:val="001F14C0"/>
    <w:rsid w:val="001F45E6"/>
    <w:rsid w:val="001F7818"/>
    <w:rsid w:val="00213EB5"/>
    <w:rsid w:val="00221CBB"/>
    <w:rsid w:val="00237081"/>
    <w:rsid w:val="00255136"/>
    <w:rsid w:val="0025DF62"/>
    <w:rsid w:val="00261268"/>
    <w:rsid w:val="00262A37"/>
    <w:rsid w:val="002654BC"/>
    <w:rsid w:val="00283B38"/>
    <w:rsid w:val="0029046F"/>
    <w:rsid w:val="002905AF"/>
    <w:rsid w:val="002918F1"/>
    <w:rsid w:val="00297633"/>
    <w:rsid w:val="002C2065"/>
    <w:rsid w:val="002C3D5A"/>
    <w:rsid w:val="002C4763"/>
    <w:rsid w:val="002C645C"/>
    <w:rsid w:val="002D05C8"/>
    <w:rsid w:val="002D7C7A"/>
    <w:rsid w:val="002E4F28"/>
    <w:rsid w:val="002E6B62"/>
    <w:rsid w:val="002F27C4"/>
    <w:rsid w:val="002F53B3"/>
    <w:rsid w:val="002F6655"/>
    <w:rsid w:val="002F7F0A"/>
    <w:rsid w:val="00311B3B"/>
    <w:rsid w:val="003135FC"/>
    <w:rsid w:val="003146A7"/>
    <w:rsid w:val="00326EEC"/>
    <w:rsid w:val="0033052D"/>
    <w:rsid w:val="003328A4"/>
    <w:rsid w:val="00334A7C"/>
    <w:rsid w:val="003467F8"/>
    <w:rsid w:val="00356FAC"/>
    <w:rsid w:val="0037321D"/>
    <w:rsid w:val="00384D89"/>
    <w:rsid w:val="0038565C"/>
    <w:rsid w:val="0038707F"/>
    <w:rsid w:val="00396BAA"/>
    <w:rsid w:val="003A63C7"/>
    <w:rsid w:val="003C5629"/>
    <w:rsid w:val="003D0777"/>
    <w:rsid w:val="003D1B81"/>
    <w:rsid w:val="003E4899"/>
    <w:rsid w:val="003E5303"/>
    <w:rsid w:val="003F7810"/>
    <w:rsid w:val="0040530D"/>
    <w:rsid w:val="0040E9D4"/>
    <w:rsid w:val="00420425"/>
    <w:rsid w:val="00423FDE"/>
    <w:rsid w:val="00430AB1"/>
    <w:rsid w:val="00432354"/>
    <w:rsid w:val="004338F9"/>
    <w:rsid w:val="00441C5B"/>
    <w:rsid w:val="0044554A"/>
    <w:rsid w:val="00453FAF"/>
    <w:rsid w:val="0045766D"/>
    <w:rsid w:val="00464A04"/>
    <w:rsid w:val="00466BF4"/>
    <w:rsid w:val="0047020B"/>
    <w:rsid w:val="004744B2"/>
    <w:rsid w:val="004845F3"/>
    <w:rsid w:val="00493056"/>
    <w:rsid w:val="00495DEF"/>
    <w:rsid w:val="0049689B"/>
    <w:rsid w:val="004B136F"/>
    <w:rsid w:val="004B2B84"/>
    <w:rsid w:val="004C3D35"/>
    <w:rsid w:val="004C4890"/>
    <w:rsid w:val="004C7B44"/>
    <w:rsid w:val="004D47C7"/>
    <w:rsid w:val="004E19A6"/>
    <w:rsid w:val="004E1CA5"/>
    <w:rsid w:val="004E2E53"/>
    <w:rsid w:val="004E5717"/>
    <w:rsid w:val="004F58E5"/>
    <w:rsid w:val="004F7DF2"/>
    <w:rsid w:val="005158C0"/>
    <w:rsid w:val="00515E1C"/>
    <w:rsid w:val="00524730"/>
    <w:rsid w:val="005268B1"/>
    <w:rsid w:val="00533453"/>
    <w:rsid w:val="00555924"/>
    <w:rsid w:val="00563AF7"/>
    <w:rsid w:val="00566F32"/>
    <w:rsid w:val="005675F4"/>
    <w:rsid w:val="0057021B"/>
    <w:rsid w:val="005729A0"/>
    <w:rsid w:val="00574A38"/>
    <w:rsid w:val="00577CED"/>
    <w:rsid w:val="00586C6A"/>
    <w:rsid w:val="00590558"/>
    <w:rsid w:val="00592F2A"/>
    <w:rsid w:val="00594272"/>
    <w:rsid w:val="00594AD5"/>
    <w:rsid w:val="005A2BCF"/>
    <w:rsid w:val="005A7287"/>
    <w:rsid w:val="005A75A7"/>
    <w:rsid w:val="005B09F9"/>
    <w:rsid w:val="005C4486"/>
    <w:rsid w:val="005F68F5"/>
    <w:rsid w:val="00600A57"/>
    <w:rsid w:val="0060506F"/>
    <w:rsid w:val="0060779F"/>
    <w:rsid w:val="00607815"/>
    <w:rsid w:val="00607CF0"/>
    <w:rsid w:val="006100B4"/>
    <w:rsid w:val="00617F81"/>
    <w:rsid w:val="00622CEF"/>
    <w:rsid w:val="00626B9F"/>
    <w:rsid w:val="006439C9"/>
    <w:rsid w:val="006630A5"/>
    <w:rsid w:val="0066685B"/>
    <w:rsid w:val="00671924"/>
    <w:rsid w:val="00672285"/>
    <w:rsid w:val="00674200"/>
    <w:rsid w:val="00677C12"/>
    <w:rsid w:val="006900D0"/>
    <w:rsid w:val="00690729"/>
    <w:rsid w:val="00693605"/>
    <w:rsid w:val="00693C40"/>
    <w:rsid w:val="0069757B"/>
    <w:rsid w:val="006A54DD"/>
    <w:rsid w:val="006A6F7B"/>
    <w:rsid w:val="006B2A60"/>
    <w:rsid w:val="006B35FB"/>
    <w:rsid w:val="006C17D4"/>
    <w:rsid w:val="006C6786"/>
    <w:rsid w:val="006C7B76"/>
    <w:rsid w:val="006D32F9"/>
    <w:rsid w:val="006E1F68"/>
    <w:rsid w:val="006F0C80"/>
    <w:rsid w:val="006F0FA7"/>
    <w:rsid w:val="006F1863"/>
    <w:rsid w:val="006F1FEE"/>
    <w:rsid w:val="006F2431"/>
    <w:rsid w:val="006F2ED3"/>
    <w:rsid w:val="007012A2"/>
    <w:rsid w:val="00706B15"/>
    <w:rsid w:val="00707DC8"/>
    <w:rsid w:val="00712FF6"/>
    <w:rsid w:val="00716147"/>
    <w:rsid w:val="007270A0"/>
    <w:rsid w:val="00734B57"/>
    <w:rsid w:val="00735093"/>
    <w:rsid w:val="0074536E"/>
    <w:rsid w:val="00745DE5"/>
    <w:rsid w:val="00751D8E"/>
    <w:rsid w:val="007520CE"/>
    <w:rsid w:val="0075214B"/>
    <w:rsid w:val="00753E95"/>
    <w:rsid w:val="00767942"/>
    <w:rsid w:val="007710D7"/>
    <w:rsid w:val="00782ED3"/>
    <w:rsid w:val="0078732E"/>
    <w:rsid w:val="00794618"/>
    <w:rsid w:val="00797FE9"/>
    <w:rsid w:val="007B499F"/>
    <w:rsid w:val="007C1345"/>
    <w:rsid w:val="007D0465"/>
    <w:rsid w:val="007E02E9"/>
    <w:rsid w:val="007E4D78"/>
    <w:rsid w:val="007E79A2"/>
    <w:rsid w:val="007F6866"/>
    <w:rsid w:val="008022B4"/>
    <w:rsid w:val="0080742D"/>
    <w:rsid w:val="00813338"/>
    <w:rsid w:val="0082215D"/>
    <w:rsid w:val="00822CFD"/>
    <w:rsid w:val="00823207"/>
    <w:rsid w:val="008252DC"/>
    <w:rsid w:val="008255F4"/>
    <w:rsid w:val="00826F85"/>
    <w:rsid w:val="00827BA9"/>
    <w:rsid w:val="00831743"/>
    <w:rsid w:val="00837693"/>
    <w:rsid w:val="00843D38"/>
    <w:rsid w:val="008475BF"/>
    <w:rsid w:val="008502A0"/>
    <w:rsid w:val="00862294"/>
    <w:rsid w:val="008717D9"/>
    <w:rsid w:val="008816D7"/>
    <w:rsid w:val="00891173"/>
    <w:rsid w:val="008A7EC8"/>
    <w:rsid w:val="008B6D2D"/>
    <w:rsid w:val="008C332E"/>
    <w:rsid w:val="008C4852"/>
    <w:rsid w:val="008C5DD8"/>
    <w:rsid w:val="008D1E3B"/>
    <w:rsid w:val="008D397B"/>
    <w:rsid w:val="008F028A"/>
    <w:rsid w:val="008F73A4"/>
    <w:rsid w:val="00900EAB"/>
    <w:rsid w:val="0091196B"/>
    <w:rsid w:val="009176E9"/>
    <w:rsid w:val="009266F7"/>
    <w:rsid w:val="00930EFA"/>
    <w:rsid w:val="00936089"/>
    <w:rsid w:val="0094188A"/>
    <w:rsid w:val="00943582"/>
    <w:rsid w:val="00943AE6"/>
    <w:rsid w:val="0095069B"/>
    <w:rsid w:val="0095799E"/>
    <w:rsid w:val="00966797"/>
    <w:rsid w:val="0098713C"/>
    <w:rsid w:val="00991C1D"/>
    <w:rsid w:val="009A0F2D"/>
    <w:rsid w:val="009A525F"/>
    <w:rsid w:val="009A53B9"/>
    <w:rsid w:val="009B62C9"/>
    <w:rsid w:val="009C5D1F"/>
    <w:rsid w:val="009D2547"/>
    <w:rsid w:val="009D3522"/>
    <w:rsid w:val="009D37E2"/>
    <w:rsid w:val="009E5ADA"/>
    <w:rsid w:val="009F6040"/>
    <w:rsid w:val="009F6840"/>
    <w:rsid w:val="009FBD3B"/>
    <w:rsid w:val="00A07435"/>
    <w:rsid w:val="00A12980"/>
    <w:rsid w:val="00A14BCB"/>
    <w:rsid w:val="00A151BC"/>
    <w:rsid w:val="00A20FE3"/>
    <w:rsid w:val="00A5111B"/>
    <w:rsid w:val="00A55575"/>
    <w:rsid w:val="00A56756"/>
    <w:rsid w:val="00A56B28"/>
    <w:rsid w:val="00A64C55"/>
    <w:rsid w:val="00A66A8D"/>
    <w:rsid w:val="00A70A75"/>
    <w:rsid w:val="00A8463D"/>
    <w:rsid w:val="00A90D17"/>
    <w:rsid w:val="00A92C90"/>
    <w:rsid w:val="00A97DC4"/>
    <w:rsid w:val="00AA2CA1"/>
    <w:rsid w:val="00AB2CAC"/>
    <w:rsid w:val="00AB7FA7"/>
    <w:rsid w:val="00AC0622"/>
    <w:rsid w:val="00AC2841"/>
    <w:rsid w:val="00AD2C02"/>
    <w:rsid w:val="00AE4C42"/>
    <w:rsid w:val="00AE660D"/>
    <w:rsid w:val="00AF124D"/>
    <w:rsid w:val="00AF15FE"/>
    <w:rsid w:val="00B06E4A"/>
    <w:rsid w:val="00B118DE"/>
    <w:rsid w:val="00B1376B"/>
    <w:rsid w:val="00B15237"/>
    <w:rsid w:val="00B16414"/>
    <w:rsid w:val="00B22ABB"/>
    <w:rsid w:val="00B261BD"/>
    <w:rsid w:val="00B3250B"/>
    <w:rsid w:val="00B330F5"/>
    <w:rsid w:val="00B57250"/>
    <w:rsid w:val="00B6542A"/>
    <w:rsid w:val="00B6710E"/>
    <w:rsid w:val="00B71170"/>
    <w:rsid w:val="00B72BE4"/>
    <w:rsid w:val="00B73101"/>
    <w:rsid w:val="00B74F54"/>
    <w:rsid w:val="00B76E99"/>
    <w:rsid w:val="00B8193A"/>
    <w:rsid w:val="00B84AB9"/>
    <w:rsid w:val="00B8767B"/>
    <w:rsid w:val="00B9142C"/>
    <w:rsid w:val="00BAC834"/>
    <w:rsid w:val="00BB70F3"/>
    <w:rsid w:val="00BC3BB9"/>
    <w:rsid w:val="00BC68C3"/>
    <w:rsid w:val="00BD0449"/>
    <w:rsid w:val="00BD10C0"/>
    <w:rsid w:val="00BD2684"/>
    <w:rsid w:val="00BE6C85"/>
    <w:rsid w:val="00BF273F"/>
    <w:rsid w:val="00BF5066"/>
    <w:rsid w:val="00BF6E24"/>
    <w:rsid w:val="00C053CD"/>
    <w:rsid w:val="00C0C293"/>
    <w:rsid w:val="00C10A9A"/>
    <w:rsid w:val="00C14FEF"/>
    <w:rsid w:val="00C158B7"/>
    <w:rsid w:val="00C255EC"/>
    <w:rsid w:val="00C2738A"/>
    <w:rsid w:val="00C37FC6"/>
    <w:rsid w:val="00C41FFC"/>
    <w:rsid w:val="00C43E4F"/>
    <w:rsid w:val="00C442CB"/>
    <w:rsid w:val="00C46D85"/>
    <w:rsid w:val="00C4761E"/>
    <w:rsid w:val="00C478CF"/>
    <w:rsid w:val="00C501DD"/>
    <w:rsid w:val="00C54084"/>
    <w:rsid w:val="00C55C00"/>
    <w:rsid w:val="00C6218D"/>
    <w:rsid w:val="00C69FCA"/>
    <w:rsid w:val="00C755AB"/>
    <w:rsid w:val="00C76928"/>
    <w:rsid w:val="00C87F93"/>
    <w:rsid w:val="00CA6643"/>
    <w:rsid w:val="00CB48F2"/>
    <w:rsid w:val="00CC2CAD"/>
    <w:rsid w:val="00CD621D"/>
    <w:rsid w:val="00CD709E"/>
    <w:rsid w:val="00CD7F8A"/>
    <w:rsid w:val="00CE5A50"/>
    <w:rsid w:val="00CF5B69"/>
    <w:rsid w:val="00D025D7"/>
    <w:rsid w:val="00D14D67"/>
    <w:rsid w:val="00D25292"/>
    <w:rsid w:val="00D30012"/>
    <w:rsid w:val="00D40AF9"/>
    <w:rsid w:val="00D4427B"/>
    <w:rsid w:val="00D4554F"/>
    <w:rsid w:val="00D52885"/>
    <w:rsid w:val="00D57DA0"/>
    <w:rsid w:val="00D57F2C"/>
    <w:rsid w:val="00D70625"/>
    <w:rsid w:val="00D936F5"/>
    <w:rsid w:val="00D944B2"/>
    <w:rsid w:val="00D96D2E"/>
    <w:rsid w:val="00D96DA1"/>
    <w:rsid w:val="00D97A80"/>
    <w:rsid w:val="00DB0146"/>
    <w:rsid w:val="00DC66AF"/>
    <w:rsid w:val="00DCE840"/>
    <w:rsid w:val="00DF4E22"/>
    <w:rsid w:val="00DF6EDA"/>
    <w:rsid w:val="00E01977"/>
    <w:rsid w:val="00E21D0D"/>
    <w:rsid w:val="00E2545A"/>
    <w:rsid w:val="00E35A08"/>
    <w:rsid w:val="00E408E1"/>
    <w:rsid w:val="00E41C8E"/>
    <w:rsid w:val="00E43757"/>
    <w:rsid w:val="00E46DEF"/>
    <w:rsid w:val="00E57F4C"/>
    <w:rsid w:val="00E65D02"/>
    <w:rsid w:val="00E770B3"/>
    <w:rsid w:val="00E8168A"/>
    <w:rsid w:val="00E81C8F"/>
    <w:rsid w:val="00E82148"/>
    <w:rsid w:val="00E83B17"/>
    <w:rsid w:val="00E911A6"/>
    <w:rsid w:val="00E92CA7"/>
    <w:rsid w:val="00E96614"/>
    <w:rsid w:val="00EC02A4"/>
    <w:rsid w:val="00EC1C6B"/>
    <w:rsid w:val="00EC2924"/>
    <w:rsid w:val="00EC4FA4"/>
    <w:rsid w:val="00EC6920"/>
    <w:rsid w:val="00ED5FC6"/>
    <w:rsid w:val="00EE5B94"/>
    <w:rsid w:val="00EEBB26"/>
    <w:rsid w:val="00EF18C1"/>
    <w:rsid w:val="00EF787F"/>
    <w:rsid w:val="00EF92D7"/>
    <w:rsid w:val="00F02E97"/>
    <w:rsid w:val="00F058E6"/>
    <w:rsid w:val="00F1532A"/>
    <w:rsid w:val="00F23813"/>
    <w:rsid w:val="00F27AF3"/>
    <w:rsid w:val="00F30978"/>
    <w:rsid w:val="00F315E6"/>
    <w:rsid w:val="00F330F6"/>
    <w:rsid w:val="00F3428E"/>
    <w:rsid w:val="00F44DA3"/>
    <w:rsid w:val="00F46F54"/>
    <w:rsid w:val="00F52504"/>
    <w:rsid w:val="00F5351D"/>
    <w:rsid w:val="00F5AD9C"/>
    <w:rsid w:val="00F609FB"/>
    <w:rsid w:val="00F65232"/>
    <w:rsid w:val="00F74D97"/>
    <w:rsid w:val="00F74EDF"/>
    <w:rsid w:val="00F750AA"/>
    <w:rsid w:val="00F8093D"/>
    <w:rsid w:val="00F81B35"/>
    <w:rsid w:val="00F8375C"/>
    <w:rsid w:val="00F847EA"/>
    <w:rsid w:val="00F907CC"/>
    <w:rsid w:val="00F97E35"/>
    <w:rsid w:val="00FA693D"/>
    <w:rsid w:val="00FD413D"/>
    <w:rsid w:val="00FE3F50"/>
    <w:rsid w:val="00FE5FDA"/>
    <w:rsid w:val="00FF6723"/>
    <w:rsid w:val="010264AF"/>
    <w:rsid w:val="01058C08"/>
    <w:rsid w:val="0107BB3D"/>
    <w:rsid w:val="011AD798"/>
    <w:rsid w:val="01255184"/>
    <w:rsid w:val="0147CD67"/>
    <w:rsid w:val="015D7E0A"/>
    <w:rsid w:val="016DC2BC"/>
    <w:rsid w:val="016FA989"/>
    <w:rsid w:val="01704991"/>
    <w:rsid w:val="01738D81"/>
    <w:rsid w:val="017C90D1"/>
    <w:rsid w:val="019A4173"/>
    <w:rsid w:val="01BEDC21"/>
    <w:rsid w:val="01D7AF3B"/>
    <w:rsid w:val="01E63842"/>
    <w:rsid w:val="01F3E1E7"/>
    <w:rsid w:val="0203F64F"/>
    <w:rsid w:val="020593D8"/>
    <w:rsid w:val="022A2548"/>
    <w:rsid w:val="022C57E3"/>
    <w:rsid w:val="02376B37"/>
    <w:rsid w:val="02492579"/>
    <w:rsid w:val="0249FD9E"/>
    <w:rsid w:val="025A488D"/>
    <w:rsid w:val="027123C4"/>
    <w:rsid w:val="027E43DF"/>
    <w:rsid w:val="0283E95E"/>
    <w:rsid w:val="029DC1C2"/>
    <w:rsid w:val="02C8E081"/>
    <w:rsid w:val="02D00B20"/>
    <w:rsid w:val="02EBA75B"/>
    <w:rsid w:val="02F58CA8"/>
    <w:rsid w:val="02FB7E56"/>
    <w:rsid w:val="03069A20"/>
    <w:rsid w:val="0311704D"/>
    <w:rsid w:val="0313CFE4"/>
    <w:rsid w:val="032AFAA0"/>
    <w:rsid w:val="032AFAA0"/>
    <w:rsid w:val="03449B94"/>
    <w:rsid w:val="0347923C"/>
    <w:rsid w:val="035FCA7C"/>
    <w:rsid w:val="037CFCA9"/>
    <w:rsid w:val="039D7420"/>
    <w:rsid w:val="03A5F9F2"/>
    <w:rsid w:val="03B5ABD6"/>
    <w:rsid w:val="03CE8C6C"/>
    <w:rsid w:val="03D7DB43"/>
    <w:rsid w:val="03F487FE"/>
    <w:rsid w:val="040198D5"/>
    <w:rsid w:val="041B665A"/>
    <w:rsid w:val="0438D478"/>
    <w:rsid w:val="043AB511"/>
    <w:rsid w:val="04415A19"/>
    <w:rsid w:val="0450FD40"/>
    <w:rsid w:val="04811D76"/>
    <w:rsid w:val="048E3D6D"/>
    <w:rsid w:val="04A4C301"/>
    <w:rsid w:val="04B49187"/>
    <w:rsid w:val="04BDB7F3"/>
    <w:rsid w:val="04C2724A"/>
    <w:rsid w:val="04CAC26E"/>
    <w:rsid w:val="04DF52B8"/>
    <w:rsid w:val="04E8CA6E"/>
    <w:rsid w:val="04F224DC"/>
    <w:rsid w:val="04F864BC"/>
    <w:rsid w:val="04F8D61C"/>
    <w:rsid w:val="04FD3AB6"/>
    <w:rsid w:val="0519A97E"/>
    <w:rsid w:val="054C77C0"/>
    <w:rsid w:val="054CD948"/>
    <w:rsid w:val="054F1853"/>
    <w:rsid w:val="054F8813"/>
    <w:rsid w:val="05500113"/>
    <w:rsid w:val="0573F974"/>
    <w:rsid w:val="0575B895"/>
    <w:rsid w:val="05954F82"/>
    <w:rsid w:val="05C118FC"/>
    <w:rsid w:val="05CD9CAA"/>
    <w:rsid w:val="05CE55BA"/>
    <w:rsid w:val="05EC9A20"/>
    <w:rsid w:val="05F4DDF2"/>
    <w:rsid w:val="05F60B03"/>
    <w:rsid w:val="05FBAF54"/>
    <w:rsid w:val="06064076"/>
    <w:rsid w:val="065352AA"/>
    <w:rsid w:val="06663A4F"/>
    <w:rsid w:val="0676E3C6"/>
    <w:rsid w:val="0676E58B"/>
    <w:rsid w:val="068AE52D"/>
    <w:rsid w:val="068C7897"/>
    <w:rsid w:val="0692FBAB"/>
    <w:rsid w:val="069C4F6C"/>
    <w:rsid w:val="06A5AD20"/>
    <w:rsid w:val="06A9915E"/>
    <w:rsid w:val="06C2A59A"/>
    <w:rsid w:val="06C5294C"/>
    <w:rsid w:val="06C8E71D"/>
    <w:rsid w:val="06E3422E"/>
    <w:rsid w:val="070E39CE"/>
    <w:rsid w:val="0710B47B"/>
    <w:rsid w:val="072217C3"/>
    <w:rsid w:val="0724E4A7"/>
    <w:rsid w:val="072863D5"/>
    <w:rsid w:val="0739083F"/>
    <w:rsid w:val="07557FF9"/>
    <w:rsid w:val="077B4F07"/>
    <w:rsid w:val="077C10D2"/>
    <w:rsid w:val="078BF656"/>
    <w:rsid w:val="0791DBD9"/>
    <w:rsid w:val="07A6FBE4"/>
    <w:rsid w:val="07B25298"/>
    <w:rsid w:val="07C3F820"/>
    <w:rsid w:val="07C85BAF"/>
    <w:rsid w:val="07CBF305"/>
    <w:rsid w:val="07D198C7"/>
    <w:rsid w:val="07DBB5FA"/>
    <w:rsid w:val="07DEA7C2"/>
    <w:rsid w:val="0802D761"/>
    <w:rsid w:val="0828518B"/>
    <w:rsid w:val="082E767C"/>
    <w:rsid w:val="082FE96F"/>
    <w:rsid w:val="0833BE45"/>
    <w:rsid w:val="08379084"/>
    <w:rsid w:val="083F3803"/>
    <w:rsid w:val="0846632B"/>
    <w:rsid w:val="0848BAAE"/>
    <w:rsid w:val="0860E8F9"/>
    <w:rsid w:val="0869469E"/>
    <w:rsid w:val="087F574E"/>
    <w:rsid w:val="088228F9"/>
    <w:rsid w:val="0890329B"/>
    <w:rsid w:val="08A3C0FC"/>
    <w:rsid w:val="08B87FCB"/>
    <w:rsid w:val="08EEEEBD"/>
    <w:rsid w:val="0903151C"/>
    <w:rsid w:val="0912B0FF"/>
    <w:rsid w:val="09182C42"/>
    <w:rsid w:val="09238EA2"/>
    <w:rsid w:val="0943B5E4"/>
    <w:rsid w:val="09572554"/>
    <w:rsid w:val="096CFF81"/>
    <w:rsid w:val="097B1095"/>
    <w:rsid w:val="097BCA0C"/>
    <w:rsid w:val="0991D486"/>
    <w:rsid w:val="09B0D537"/>
    <w:rsid w:val="09B3DE21"/>
    <w:rsid w:val="09C4C4D2"/>
    <w:rsid w:val="09C95A38"/>
    <w:rsid w:val="09D4BE26"/>
    <w:rsid w:val="09D4BE26"/>
    <w:rsid w:val="09D836C8"/>
    <w:rsid w:val="09E7DAE0"/>
    <w:rsid w:val="09F0590B"/>
    <w:rsid w:val="09FC5FFB"/>
    <w:rsid w:val="0A1CF4F9"/>
    <w:rsid w:val="0A1DC852"/>
    <w:rsid w:val="0A2A9237"/>
    <w:rsid w:val="0A2E699A"/>
    <w:rsid w:val="0A4DCAE3"/>
    <w:rsid w:val="0A5BEC23"/>
    <w:rsid w:val="0A780378"/>
    <w:rsid w:val="0A78D711"/>
    <w:rsid w:val="0A87E87E"/>
    <w:rsid w:val="0A8F389F"/>
    <w:rsid w:val="0AA1B7FC"/>
    <w:rsid w:val="0ABC58FA"/>
    <w:rsid w:val="0AC45C83"/>
    <w:rsid w:val="0AF4F812"/>
    <w:rsid w:val="0AFD3357"/>
    <w:rsid w:val="0B0A96CB"/>
    <w:rsid w:val="0B1A6BDC"/>
    <w:rsid w:val="0B388D3D"/>
    <w:rsid w:val="0B4E4BC8"/>
    <w:rsid w:val="0B559F09"/>
    <w:rsid w:val="0B5A8D86"/>
    <w:rsid w:val="0B5B5109"/>
    <w:rsid w:val="0B67DA14"/>
    <w:rsid w:val="0B688AB0"/>
    <w:rsid w:val="0B85395C"/>
    <w:rsid w:val="0B9780C1"/>
    <w:rsid w:val="0B9B1F1C"/>
    <w:rsid w:val="0B9C9D63"/>
    <w:rsid w:val="0BA55C77"/>
    <w:rsid w:val="0BA7245A"/>
    <w:rsid w:val="0BADB0D2"/>
    <w:rsid w:val="0BAF57DF"/>
    <w:rsid w:val="0BB5714C"/>
    <w:rsid w:val="0BFDD70A"/>
    <w:rsid w:val="0C07C63B"/>
    <w:rsid w:val="0C0AB145"/>
    <w:rsid w:val="0C1D8B1F"/>
    <w:rsid w:val="0C1FDE05"/>
    <w:rsid w:val="0C311468"/>
    <w:rsid w:val="0C31A2CC"/>
    <w:rsid w:val="0C34866B"/>
    <w:rsid w:val="0C4E5191"/>
    <w:rsid w:val="0C58DD3D"/>
    <w:rsid w:val="0C5D6067"/>
    <w:rsid w:val="0C6D481C"/>
    <w:rsid w:val="0CAC02F0"/>
    <w:rsid w:val="0CB1CFCB"/>
    <w:rsid w:val="0CB32ED0"/>
    <w:rsid w:val="0CC01388"/>
    <w:rsid w:val="0CCB0825"/>
    <w:rsid w:val="0CDF885B"/>
    <w:rsid w:val="0CE3E71B"/>
    <w:rsid w:val="0CE5A64D"/>
    <w:rsid w:val="0D277F3F"/>
    <w:rsid w:val="0D58D90D"/>
    <w:rsid w:val="0D5C4F9C"/>
    <w:rsid w:val="0D5E5458"/>
    <w:rsid w:val="0D860DD1"/>
    <w:rsid w:val="0D8D1E7D"/>
    <w:rsid w:val="0D8E4F0E"/>
    <w:rsid w:val="0DB45A04"/>
    <w:rsid w:val="0DB89682"/>
    <w:rsid w:val="0DC6AC19"/>
    <w:rsid w:val="0DCF8085"/>
    <w:rsid w:val="0DDB8D66"/>
    <w:rsid w:val="0DEB3B5F"/>
    <w:rsid w:val="0E06B11F"/>
    <w:rsid w:val="0E1834C9"/>
    <w:rsid w:val="0E22DC21"/>
    <w:rsid w:val="0E28B170"/>
    <w:rsid w:val="0E3862D8"/>
    <w:rsid w:val="0E41EC94"/>
    <w:rsid w:val="0E4EFA4F"/>
    <w:rsid w:val="0E514D0A"/>
    <w:rsid w:val="0E7D06DA"/>
    <w:rsid w:val="0E955E3F"/>
    <w:rsid w:val="0EA6F5F7"/>
    <w:rsid w:val="0EACADF8"/>
    <w:rsid w:val="0ECF3758"/>
    <w:rsid w:val="0F0B5E7B"/>
    <w:rsid w:val="0F30F282"/>
    <w:rsid w:val="0F36DB69"/>
    <w:rsid w:val="0F3CCAF0"/>
    <w:rsid w:val="0F444B42"/>
    <w:rsid w:val="0F478E15"/>
    <w:rsid w:val="0F6CC208"/>
    <w:rsid w:val="0F6DA2F4"/>
    <w:rsid w:val="0F9EBCAC"/>
    <w:rsid w:val="0F9FB344"/>
    <w:rsid w:val="0FC6ACB9"/>
    <w:rsid w:val="0FC8FD59"/>
    <w:rsid w:val="0FCFAEC8"/>
    <w:rsid w:val="0FD5AE8C"/>
    <w:rsid w:val="0FD6CA33"/>
    <w:rsid w:val="0FF64169"/>
    <w:rsid w:val="10167082"/>
    <w:rsid w:val="1031DB98"/>
    <w:rsid w:val="10366D7C"/>
    <w:rsid w:val="103D9E5B"/>
    <w:rsid w:val="1044EE9F"/>
    <w:rsid w:val="105062F1"/>
    <w:rsid w:val="10592BC4"/>
    <w:rsid w:val="10640FD7"/>
    <w:rsid w:val="1076F0EC"/>
    <w:rsid w:val="10AB55BD"/>
    <w:rsid w:val="10B691C0"/>
    <w:rsid w:val="10BD500A"/>
    <w:rsid w:val="10C00515"/>
    <w:rsid w:val="10C50BB0"/>
    <w:rsid w:val="10DC250D"/>
    <w:rsid w:val="10F32A33"/>
    <w:rsid w:val="10FFA06E"/>
    <w:rsid w:val="113E9173"/>
    <w:rsid w:val="114B91B7"/>
    <w:rsid w:val="114BB8CB"/>
    <w:rsid w:val="11558EAA"/>
    <w:rsid w:val="1186A28A"/>
    <w:rsid w:val="1189F537"/>
    <w:rsid w:val="1192A6F9"/>
    <w:rsid w:val="11A716CC"/>
    <w:rsid w:val="11BE43B2"/>
    <w:rsid w:val="11D08087"/>
    <w:rsid w:val="120B86E3"/>
    <w:rsid w:val="1215C9BE"/>
    <w:rsid w:val="1215C9BE"/>
    <w:rsid w:val="121A229A"/>
    <w:rsid w:val="121A229A"/>
    <w:rsid w:val="1238D3F8"/>
    <w:rsid w:val="1241BF53"/>
    <w:rsid w:val="1246E413"/>
    <w:rsid w:val="124C3561"/>
    <w:rsid w:val="126ED994"/>
    <w:rsid w:val="127F0EB8"/>
    <w:rsid w:val="1288FA13"/>
    <w:rsid w:val="128D139D"/>
    <w:rsid w:val="12A238A3"/>
    <w:rsid w:val="12A238A3"/>
    <w:rsid w:val="12A3CD34"/>
    <w:rsid w:val="12D2E039"/>
    <w:rsid w:val="12DC956C"/>
    <w:rsid w:val="12E65F0B"/>
    <w:rsid w:val="12F6F84B"/>
    <w:rsid w:val="12FDA1E9"/>
    <w:rsid w:val="13066921"/>
    <w:rsid w:val="1310E0C3"/>
    <w:rsid w:val="13283B6B"/>
    <w:rsid w:val="13484A68"/>
    <w:rsid w:val="1352297B"/>
    <w:rsid w:val="13548A6A"/>
    <w:rsid w:val="135BBB17"/>
    <w:rsid w:val="137FE655"/>
    <w:rsid w:val="138D4363"/>
    <w:rsid w:val="13CFF169"/>
    <w:rsid w:val="13E03C90"/>
    <w:rsid w:val="13E8C209"/>
    <w:rsid w:val="13F8B429"/>
    <w:rsid w:val="1404F3F9"/>
    <w:rsid w:val="140634A9"/>
    <w:rsid w:val="1408B744"/>
    <w:rsid w:val="140927E2"/>
    <w:rsid w:val="140B6935"/>
    <w:rsid w:val="141FAEE4"/>
    <w:rsid w:val="142D834F"/>
    <w:rsid w:val="142F815B"/>
    <w:rsid w:val="143C9CD3"/>
    <w:rsid w:val="14417D3C"/>
    <w:rsid w:val="1447D5DF"/>
    <w:rsid w:val="1450EE69"/>
    <w:rsid w:val="148E6BF3"/>
    <w:rsid w:val="14945C18"/>
    <w:rsid w:val="1497F40A"/>
    <w:rsid w:val="149D14B4"/>
    <w:rsid w:val="14A7812B"/>
    <w:rsid w:val="14DC5701"/>
    <w:rsid w:val="14ED4160"/>
    <w:rsid w:val="14F1786F"/>
    <w:rsid w:val="14FE362F"/>
    <w:rsid w:val="14FF950D"/>
    <w:rsid w:val="15026FDF"/>
    <w:rsid w:val="1520C160"/>
    <w:rsid w:val="152B4648"/>
    <w:rsid w:val="152B4648"/>
    <w:rsid w:val="1540F52D"/>
    <w:rsid w:val="1548C43C"/>
    <w:rsid w:val="1552BE5B"/>
    <w:rsid w:val="1576328D"/>
    <w:rsid w:val="15769F51"/>
    <w:rsid w:val="1578D175"/>
    <w:rsid w:val="157B20F5"/>
    <w:rsid w:val="1585AFE5"/>
    <w:rsid w:val="159B75BA"/>
    <w:rsid w:val="159B90DF"/>
    <w:rsid w:val="159BA1CB"/>
    <w:rsid w:val="159EBEA0"/>
    <w:rsid w:val="15A57CC2"/>
    <w:rsid w:val="15E278A9"/>
    <w:rsid w:val="15E384AD"/>
    <w:rsid w:val="161886BB"/>
    <w:rsid w:val="16243EE0"/>
    <w:rsid w:val="16251FA7"/>
    <w:rsid w:val="1631649B"/>
    <w:rsid w:val="163A7DE8"/>
    <w:rsid w:val="165B767E"/>
    <w:rsid w:val="1661949F"/>
    <w:rsid w:val="168849E9"/>
    <w:rsid w:val="1693F83A"/>
    <w:rsid w:val="16963BCF"/>
    <w:rsid w:val="16A37EFB"/>
    <w:rsid w:val="16AC4A17"/>
    <w:rsid w:val="16AD8066"/>
    <w:rsid w:val="16B918BD"/>
    <w:rsid w:val="16C0842C"/>
    <w:rsid w:val="16CADCD1"/>
    <w:rsid w:val="16D259BC"/>
    <w:rsid w:val="16E0E160"/>
    <w:rsid w:val="16EEDB74"/>
    <w:rsid w:val="16F1083B"/>
    <w:rsid w:val="16F21737"/>
    <w:rsid w:val="17048147"/>
    <w:rsid w:val="17060187"/>
    <w:rsid w:val="17105829"/>
    <w:rsid w:val="171CEBB6"/>
    <w:rsid w:val="1720B24E"/>
    <w:rsid w:val="1744B96A"/>
    <w:rsid w:val="1749EEAD"/>
    <w:rsid w:val="175D99D0"/>
    <w:rsid w:val="17622A1D"/>
    <w:rsid w:val="1769169D"/>
    <w:rsid w:val="17738229"/>
    <w:rsid w:val="17952FA6"/>
    <w:rsid w:val="1798C3A8"/>
    <w:rsid w:val="179A0E6A"/>
    <w:rsid w:val="17A287BA"/>
    <w:rsid w:val="17C5D99D"/>
    <w:rsid w:val="17DE1287"/>
    <w:rsid w:val="17DF886D"/>
    <w:rsid w:val="17E05E8C"/>
    <w:rsid w:val="17EA0AD8"/>
    <w:rsid w:val="1800C19A"/>
    <w:rsid w:val="1806C095"/>
    <w:rsid w:val="183404C3"/>
    <w:rsid w:val="18412AF9"/>
    <w:rsid w:val="184B17C2"/>
    <w:rsid w:val="18644EEB"/>
    <w:rsid w:val="18853679"/>
    <w:rsid w:val="189A4406"/>
    <w:rsid w:val="18AAD1A9"/>
    <w:rsid w:val="18AFDECE"/>
    <w:rsid w:val="18C16479"/>
    <w:rsid w:val="18D48B40"/>
    <w:rsid w:val="18E5C636"/>
    <w:rsid w:val="18E9451F"/>
    <w:rsid w:val="1905E725"/>
    <w:rsid w:val="19258389"/>
    <w:rsid w:val="1956ED53"/>
    <w:rsid w:val="19597F65"/>
    <w:rsid w:val="195ED503"/>
    <w:rsid w:val="1962DEE8"/>
    <w:rsid w:val="19786B71"/>
    <w:rsid w:val="197A7B45"/>
    <w:rsid w:val="1994A6CC"/>
    <w:rsid w:val="19B83E4F"/>
    <w:rsid w:val="19BEEBF3"/>
    <w:rsid w:val="19C0AA56"/>
    <w:rsid w:val="19D35937"/>
    <w:rsid w:val="19EDBDE5"/>
    <w:rsid w:val="19EDD00B"/>
    <w:rsid w:val="19EDD00B"/>
    <w:rsid w:val="1A037B45"/>
    <w:rsid w:val="1A19A45B"/>
    <w:rsid w:val="1A2000E5"/>
    <w:rsid w:val="1A202D24"/>
    <w:rsid w:val="1A21A595"/>
    <w:rsid w:val="1A24DAD2"/>
    <w:rsid w:val="1A2C0F89"/>
    <w:rsid w:val="1A324F2A"/>
    <w:rsid w:val="1A3D9D23"/>
    <w:rsid w:val="1A422E21"/>
    <w:rsid w:val="1A616076"/>
    <w:rsid w:val="1A68F824"/>
    <w:rsid w:val="1A7EE13E"/>
    <w:rsid w:val="1A92EA08"/>
    <w:rsid w:val="1A93E97B"/>
    <w:rsid w:val="1AA2E9A0"/>
    <w:rsid w:val="1AA40A9B"/>
    <w:rsid w:val="1AB52596"/>
    <w:rsid w:val="1AB9B5B1"/>
    <w:rsid w:val="1ABC9FB0"/>
    <w:rsid w:val="1ACCCC20"/>
    <w:rsid w:val="1ACD8A69"/>
    <w:rsid w:val="1ACE7D80"/>
    <w:rsid w:val="1AD0C625"/>
    <w:rsid w:val="1ADB747B"/>
    <w:rsid w:val="1AE0A765"/>
    <w:rsid w:val="1B068F09"/>
    <w:rsid w:val="1B083D89"/>
    <w:rsid w:val="1B0DD017"/>
    <w:rsid w:val="1B0FAAA5"/>
    <w:rsid w:val="1B22F0D5"/>
    <w:rsid w:val="1B27AC37"/>
    <w:rsid w:val="1B2E253C"/>
    <w:rsid w:val="1B30813B"/>
    <w:rsid w:val="1B334831"/>
    <w:rsid w:val="1B3EDF31"/>
    <w:rsid w:val="1B49F15E"/>
    <w:rsid w:val="1B5CE431"/>
    <w:rsid w:val="1B5E6A3A"/>
    <w:rsid w:val="1B6327DD"/>
    <w:rsid w:val="1B67A4D3"/>
    <w:rsid w:val="1B86FED6"/>
    <w:rsid w:val="1B91D8C8"/>
    <w:rsid w:val="1B9CD3F3"/>
    <w:rsid w:val="1BA682B6"/>
    <w:rsid w:val="1BAC5EC4"/>
    <w:rsid w:val="1BB25552"/>
    <w:rsid w:val="1BB6ADE4"/>
    <w:rsid w:val="1BCD3C05"/>
    <w:rsid w:val="1BD0607D"/>
    <w:rsid w:val="1BD0607D"/>
    <w:rsid w:val="1BD09DB8"/>
    <w:rsid w:val="1BDC235D"/>
    <w:rsid w:val="1BDF221E"/>
    <w:rsid w:val="1BFA4A23"/>
    <w:rsid w:val="1BFC1BD3"/>
    <w:rsid w:val="1C17CB4A"/>
    <w:rsid w:val="1C2F8B7B"/>
    <w:rsid w:val="1C539A03"/>
    <w:rsid w:val="1C546126"/>
    <w:rsid w:val="1C5CDB4A"/>
    <w:rsid w:val="1C6DF7AB"/>
    <w:rsid w:val="1C6F6201"/>
    <w:rsid w:val="1C9203E4"/>
    <w:rsid w:val="1C9D9A22"/>
    <w:rsid w:val="1CBE444A"/>
    <w:rsid w:val="1CC8641B"/>
    <w:rsid w:val="1CCF1A81"/>
    <w:rsid w:val="1CDC8886"/>
    <w:rsid w:val="1CF59097"/>
    <w:rsid w:val="1D0D6511"/>
    <w:rsid w:val="1D13A72B"/>
    <w:rsid w:val="1D1D615A"/>
    <w:rsid w:val="1D32E234"/>
    <w:rsid w:val="1D36F2C9"/>
    <w:rsid w:val="1D481030"/>
    <w:rsid w:val="1D4F77A7"/>
    <w:rsid w:val="1D54960B"/>
    <w:rsid w:val="1D600466"/>
    <w:rsid w:val="1D9242B6"/>
    <w:rsid w:val="1D9DC9C7"/>
    <w:rsid w:val="1DAA8B07"/>
    <w:rsid w:val="1DAC4159"/>
    <w:rsid w:val="1DB9EBAB"/>
    <w:rsid w:val="1DBFE46B"/>
    <w:rsid w:val="1DC8A44F"/>
    <w:rsid w:val="1DD14F1F"/>
    <w:rsid w:val="1DE8E181"/>
    <w:rsid w:val="1DEA7CCD"/>
    <w:rsid w:val="1DF48E59"/>
    <w:rsid w:val="1E0AAFA3"/>
    <w:rsid w:val="1E0C923A"/>
    <w:rsid w:val="1E17AEE3"/>
    <w:rsid w:val="1E27A797"/>
    <w:rsid w:val="1E5A2D1A"/>
    <w:rsid w:val="1E6D4516"/>
    <w:rsid w:val="1E74F488"/>
    <w:rsid w:val="1E8BB932"/>
    <w:rsid w:val="1E902FEE"/>
    <w:rsid w:val="1E92CABE"/>
    <w:rsid w:val="1EA6965D"/>
    <w:rsid w:val="1EB344B5"/>
    <w:rsid w:val="1EF76AC9"/>
    <w:rsid w:val="1F08B099"/>
    <w:rsid w:val="1F133330"/>
    <w:rsid w:val="1F1B25AE"/>
    <w:rsid w:val="1F1B6D5E"/>
    <w:rsid w:val="1F23D41D"/>
    <w:rsid w:val="1F27ADE2"/>
    <w:rsid w:val="1F2F6819"/>
    <w:rsid w:val="1F609A26"/>
    <w:rsid w:val="1F6F0A8B"/>
    <w:rsid w:val="1F7C00C8"/>
    <w:rsid w:val="1F875674"/>
    <w:rsid w:val="1F8EB3BF"/>
    <w:rsid w:val="1F93D93F"/>
    <w:rsid w:val="1FBCEE11"/>
    <w:rsid w:val="1FE0075F"/>
    <w:rsid w:val="1FE0BE76"/>
    <w:rsid w:val="1FFFC43A"/>
    <w:rsid w:val="20080F19"/>
    <w:rsid w:val="2016ADDB"/>
    <w:rsid w:val="201886FD"/>
    <w:rsid w:val="20274655"/>
    <w:rsid w:val="202D6A0A"/>
    <w:rsid w:val="2036A44B"/>
    <w:rsid w:val="2041A302"/>
    <w:rsid w:val="2051C4E4"/>
    <w:rsid w:val="20537C62"/>
    <w:rsid w:val="20586A79"/>
    <w:rsid w:val="205B5F74"/>
    <w:rsid w:val="205FDA1E"/>
    <w:rsid w:val="206472D3"/>
    <w:rsid w:val="2077C207"/>
    <w:rsid w:val="2088CBB8"/>
    <w:rsid w:val="20967BCD"/>
    <w:rsid w:val="20A00F20"/>
    <w:rsid w:val="20A7643A"/>
    <w:rsid w:val="20A7643A"/>
    <w:rsid w:val="20AAA7BB"/>
    <w:rsid w:val="20AC814C"/>
    <w:rsid w:val="20BA79D6"/>
    <w:rsid w:val="20C1774A"/>
    <w:rsid w:val="20C9D6CD"/>
    <w:rsid w:val="20CB4D92"/>
    <w:rsid w:val="20D4232B"/>
    <w:rsid w:val="20E60A03"/>
    <w:rsid w:val="20E87761"/>
    <w:rsid w:val="20F25539"/>
    <w:rsid w:val="210CEFBE"/>
    <w:rsid w:val="210CEFBE"/>
    <w:rsid w:val="2116B35D"/>
    <w:rsid w:val="2116D427"/>
    <w:rsid w:val="21224718"/>
    <w:rsid w:val="212DBECF"/>
    <w:rsid w:val="213B2014"/>
    <w:rsid w:val="21440BB4"/>
    <w:rsid w:val="21538674"/>
    <w:rsid w:val="21660A36"/>
    <w:rsid w:val="217669E4"/>
    <w:rsid w:val="21773B8A"/>
    <w:rsid w:val="21855AFD"/>
    <w:rsid w:val="218B2957"/>
    <w:rsid w:val="21BE57BF"/>
    <w:rsid w:val="21C5EB51"/>
    <w:rsid w:val="21C70F43"/>
    <w:rsid w:val="21D87F6D"/>
    <w:rsid w:val="21DB78E3"/>
    <w:rsid w:val="21DF8FC0"/>
    <w:rsid w:val="21E74CD0"/>
    <w:rsid w:val="21E7A865"/>
    <w:rsid w:val="21F2382B"/>
    <w:rsid w:val="21F26015"/>
    <w:rsid w:val="21F535C3"/>
    <w:rsid w:val="220EC97A"/>
    <w:rsid w:val="222BC34F"/>
    <w:rsid w:val="2248418A"/>
    <w:rsid w:val="22533D81"/>
    <w:rsid w:val="225D6DAC"/>
    <w:rsid w:val="227E7EC1"/>
    <w:rsid w:val="22B54082"/>
    <w:rsid w:val="22BF566B"/>
    <w:rsid w:val="22CF1E55"/>
    <w:rsid w:val="22D2C13B"/>
    <w:rsid w:val="22D73B0C"/>
    <w:rsid w:val="22F814C5"/>
    <w:rsid w:val="230A08C3"/>
    <w:rsid w:val="230B770F"/>
    <w:rsid w:val="230B770F"/>
    <w:rsid w:val="230E16A9"/>
    <w:rsid w:val="2311B06F"/>
    <w:rsid w:val="231475A6"/>
    <w:rsid w:val="2315789D"/>
    <w:rsid w:val="23182D9F"/>
    <w:rsid w:val="231A6297"/>
    <w:rsid w:val="232058D1"/>
    <w:rsid w:val="23342A8C"/>
    <w:rsid w:val="233C0D74"/>
    <w:rsid w:val="233C1D6A"/>
    <w:rsid w:val="233F0453"/>
    <w:rsid w:val="23410073"/>
    <w:rsid w:val="234A6658"/>
    <w:rsid w:val="2358E8BA"/>
    <w:rsid w:val="23604C7A"/>
    <w:rsid w:val="2363B331"/>
    <w:rsid w:val="23710FA2"/>
    <w:rsid w:val="2377A6F3"/>
    <w:rsid w:val="239770ED"/>
    <w:rsid w:val="23A7D85D"/>
    <w:rsid w:val="23ACDE23"/>
    <w:rsid w:val="23B08DDF"/>
    <w:rsid w:val="23C18A0F"/>
    <w:rsid w:val="23D35D46"/>
    <w:rsid w:val="23E2A174"/>
    <w:rsid w:val="23EB60C9"/>
    <w:rsid w:val="23FA1911"/>
    <w:rsid w:val="241E9FB0"/>
    <w:rsid w:val="24333FC7"/>
    <w:rsid w:val="24375179"/>
    <w:rsid w:val="24381740"/>
    <w:rsid w:val="24398C52"/>
    <w:rsid w:val="243A26D7"/>
    <w:rsid w:val="243DE616"/>
    <w:rsid w:val="2445E53A"/>
    <w:rsid w:val="2452FE78"/>
    <w:rsid w:val="2459B6CE"/>
    <w:rsid w:val="245FD430"/>
    <w:rsid w:val="2469C07A"/>
    <w:rsid w:val="246F0BCB"/>
    <w:rsid w:val="247FABD3"/>
    <w:rsid w:val="2486CAD8"/>
    <w:rsid w:val="24894674"/>
    <w:rsid w:val="249ED329"/>
    <w:rsid w:val="249FCFDD"/>
    <w:rsid w:val="24A38A8B"/>
    <w:rsid w:val="24C71DE4"/>
    <w:rsid w:val="24C7CD5C"/>
    <w:rsid w:val="24C99BAE"/>
    <w:rsid w:val="24D01A0F"/>
    <w:rsid w:val="24EA6CE7"/>
    <w:rsid w:val="24F34B1C"/>
    <w:rsid w:val="24FC0710"/>
    <w:rsid w:val="25112ABB"/>
    <w:rsid w:val="2515706A"/>
    <w:rsid w:val="25192790"/>
    <w:rsid w:val="25208558"/>
    <w:rsid w:val="252299FC"/>
    <w:rsid w:val="25253E72"/>
    <w:rsid w:val="253E9EE6"/>
    <w:rsid w:val="25558B11"/>
    <w:rsid w:val="256798D6"/>
    <w:rsid w:val="2591B530"/>
    <w:rsid w:val="2593C6B2"/>
    <w:rsid w:val="2595BDA2"/>
    <w:rsid w:val="259E0BC9"/>
    <w:rsid w:val="25C8CA5A"/>
    <w:rsid w:val="25F639C5"/>
    <w:rsid w:val="25FDD3AB"/>
    <w:rsid w:val="261C090C"/>
    <w:rsid w:val="261C090C"/>
    <w:rsid w:val="261C9220"/>
    <w:rsid w:val="261C9220"/>
    <w:rsid w:val="26262DB3"/>
    <w:rsid w:val="26271ED6"/>
    <w:rsid w:val="26271ED6"/>
    <w:rsid w:val="2635702A"/>
    <w:rsid w:val="2638DCE7"/>
    <w:rsid w:val="265612C0"/>
    <w:rsid w:val="26586F21"/>
    <w:rsid w:val="26588335"/>
    <w:rsid w:val="26588335"/>
    <w:rsid w:val="2661E1EE"/>
    <w:rsid w:val="2665680D"/>
    <w:rsid w:val="267CFC50"/>
    <w:rsid w:val="267CFC50"/>
    <w:rsid w:val="26828B84"/>
    <w:rsid w:val="26A3D66A"/>
    <w:rsid w:val="26A41F79"/>
    <w:rsid w:val="26AB954D"/>
    <w:rsid w:val="26B7160A"/>
    <w:rsid w:val="26BCEA8F"/>
    <w:rsid w:val="26CB350D"/>
    <w:rsid w:val="26D2C8B8"/>
    <w:rsid w:val="270078B7"/>
    <w:rsid w:val="2700857E"/>
    <w:rsid w:val="270F0A77"/>
    <w:rsid w:val="271BC6B1"/>
    <w:rsid w:val="272BAB0C"/>
    <w:rsid w:val="272CB585"/>
    <w:rsid w:val="272D359D"/>
    <w:rsid w:val="273B4E57"/>
    <w:rsid w:val="274D6F1C"/>
    <w:rsid w:val="276D8BEE"/>
    <w:rsid w:val="2783D2B9"/>
    <w:rsid w:val="278C7D36"/>
    <w:rsid w:val="27ADA4D6"/>
    <w:rsid w:val="27B38CE6"/>
    <w:rsid w:val="27DBCF7E"/>
    <w:rsid w:val="27DDE4CD"/>
    <w:rsid w:val="27E6DCD6"/>
    <w:rsid w:val="280BA5E6"/>
    <w:rsid w:val="280D274F"/>
    <w:rsid w:val="281F56DC"/>
    <w:rsid w:val="28208922"/>
    <w:rsid w:val="28208922"/>
    <w:rsid w:val="28276A72"/>
    <w:rsid w:val="282FF6EB"/>
    <w:rsid w:val="284DFC38"/>
    <w:rsid w:val="2869C4DD"/>
    <w:rsid w:val="28743770"/>
    <w:rsid w:val="28A3FE59"/>
    <w:rsid w:val="28A853C4"/>
    <w:rsid w:val="28B87AC9"/>
    <w:rsid w:val="28BBB1DD"/>
    <w:rsid w:val="28C6C455"/>
    <w:rsid w:val="28C707EF"/>
    <w:rsid w:val="28C779F1"/>
    <w:rsid w:val="28C779F1"/>
    <w:rsid w:val="28D7B70A"/>
    <w:rsid w:val="28D7C805"/>
    <w:rsid w:val="28E7B477"/>
    <w:rsid w:val="28F03115"/>
    <w:rsid w:val="28F34F82"/>
    <w:rsid w:val="291AEF8C"/>
    <w:rsid w:val="29279861"/>
    <w:rsid w:val="294481B4"/>
    <w:rsid w:val="29568511"/>
    <w:rsid w:val="29586FB0"/>
    <w:rsid w:val="295AD894"/>
    <w:rsid w:val="2965CAD0"/>
    <w:rsid w:val="296872AA"/>
    <w:rsid w:val="298E5CD4"/>
    <w:rsid w:val="299BF497"/>
    <w:rsid w:val="29AF1787"/>
    <w:rsid w:val="29EEB745"/>
    <w:rsid w:val="29F26E8D"/>
    <w:rsid w:val="2A0B095D"/>
    <w:rsid w:val="2A0DD67B"/>
    <w:rsid w:val="2A15D4C0"/>
    <w:rsid w:val="2A1700D2"/>
    <w:rsid w:val="2A222AC7"/>
    <w:rsid w:val="2A2257A5"/>
    <w:rsid w:val="2A279AF4"/>
    <w:rsid w:val="2A36905E"/>
    <w:rsid w:val="2A41360C"/>
    <w:rsid w:val="2A691DBF"/>
    <w:rsid w:val="2A71515F"/>
    <w:rsid w:val="2A7B8D7A"/>
    <w:rsid w:val="2A845A1F"/>
    <w:rsid w:val="2A915529"/>
    <w:rsid w:val="2A9DA038"/>
    <w:rsid w:val="2AAAE5D2"/>
    <w:rsid w:val="2ABE25ED"/>
    <w:rsid w:val="2AD2AB2D"/>
    <w:rsid w:val="2AD2F3F5"/>
    <w:rsid w:val="2AE18438"/>
    <w:rsid w:val="2AEA2EC6"/>
    <w:rsid w:val="2B08BA2E"/>
    <w:rsid w:val="2B15F08A"/>
    <w:rsid w:val="2B17B80B"/>
    <w:rsid w:val="2B217BC2"/>
    <w:rsid w:val="2B263224"/>
    <w:rsid w:val="2B486ED9"/>
    <w:rsid w:val="2B4DFC6A"/>
    <w:rsid w:val="2B6415A3"/>
    <w:rsid w:val="2B688770"/>
    <w:rsid w:val="2B8E6701"/>
    <w:rsid w:val="2B92603A"/>
    <w:rsid w:val="2B92603A"/>
    <w:rsid w:val="2B9BA962"/>
    <w:rsid w:val="2B9D4854"/>
    <w:rsid w:val="2BCD48A5"/>
    <w:rsid w:val="2BCD48A5"/>
    <w:rsid w:val="2BCE935A"/>
    <w:rsid w:val="2BDDDF83"/>
    <w:rsid w:val="2BE81B8B"/>
    <w:rsid w:val="2BEECBD4"/>
    <w:rsid w:val="2BF79E49"/>
    <w:rsid w:val="2C0B3E16"/>
    <w:rsid w:val="2C1EE4C0"/>
    <w:rsid w:val="2C2AEE25"/>
    <w:rsid w:val="2C4D5EB7"/>
    <w:rsid w:val="2C55EBD8"/>
    <w:rsid w:val="2C585821"/>
    <w:rsid w:val="2C6A98D2"/>
    <w:rsid w:val="2C72E119"/>
    <w:rsid w:val="2C7777BA"/>
    <w:rsid w:val="2C7A2EFD"/>
    <w:rsid w:val="2CA5AE88"/>
    <w:rsid w:val="2CC5E9D0"/>
    <w:rsid w:val="2CCCD7C1"/>
    <w:rsid w:val="2CE179E8"/>
    <w:rsid w:val="2CEA9822"/>
    <w:rsid w:val="2D007419"/>
    <w:rsid w:val="2D04DF11"/>
    <w:rsid w:val="2D11BC54"/>
    <w:rsid w:val="2D13C2DE"/>
    <w:rsid w:val="2D23DCA2"/>
    <w:rsid w:val="2D27B5EA"/>
    <w:rsid w:val="2D2FC1D1"/>
    <w:rsid w:val="2D3516A3"/>
    <w:rsid w:val="2D3545DF"/>
    <w:rsid w:val="2D924DD8"/>
    <w:rsid w:val="2D9649EA"/>
    <w:rsid w:val="2DA91631"/>
    <w:rsid w:val="2DCDB368"/>
    <w:rsid w:val="2DCF5DAB"/>
    <w:rsid w:val="2DD74EA9"/>
    <w:rsid w:val="2DE450DF"/>
    <w:rsid w:val="2DF13873"/>
    <w:rsid w:val="2E0BCA1F"/>
    <w:rsid w:val="2E18509A"/>
    <w:rsid w:val="2E287D8F"/>
    <w:rsid w:val="2E50A34C"/>
    <w:rsid w:val="2E580F45"/>
    <w:rsid w:val="2E5A6391"/>
    <w:rsid w:val="2E5B0754"/>
    <w:rsid w:val="2E6B872D"/>
    <w:rsid w:val="2E724F8C"/>
    <w:rsid w:val="2E86B1F2"/>
    <w:rsid w:val="2E9C12B9"/>
    <w:rsid w:val="2EA26F25"/>
    <w:rsid w:val="2EA281CD"/>
    <w:rsid w:val="2EB24E9A"/>
    <w:rsid w:val="2EBFDD6D"/>
    <w:rsid w:val="2EC190B2"/>
    <w:rsid w:val="2ECC4583"/>
    <w:rsid w:val="2ED42FC0"/>
    <w:rsid w:val="2EE685A9"/>
    <w:rsid w:val="2EF553A4"/>
    <w:rsid w:val="2F097725"/>
    <w:rsid w:val="2F1C45E3"/>
    <w:rsid w:val="2F22183D"/>
    <w:rsid w:val="2F22183D"/>
    <w:rsid w:val="2F2CD235"/>
    <w:rsid w:val="2F2E5F7A"/>
    <w:rsid w:val="2F4391D6"/>
    <w:rsid w:val="2F689FEB"/>
    <w:rsid w:val="2F79783B"/>
    <w:rsid w:val="2FA5B789"/>
    <w:rsid w:val="2FA8A6FC"/>
    <w:rsid w:val="2FB442B2"/>
    <w:rsid w:val="2FBFFC18"/>
    <w:rsid w:val="2FD23A4D"/>
    <w:rsid w:val="2FDCF45A"/>
    <w:rsid w:val="2FE9DD6A"/>
    <w:rsid w:val="2FED830E"/>
    <w:rsid w:val="2FF1A2FA"/>
    <w:rsid w:val="300ACC0D"/>
    <w:rsid w:val="300DD989"/>
    <w:rsid w:val="301910B8"/>
    <w:rsid w:val="30246469"/>
    <w:rsid w:val="304094D4"/>
    <w:rsid w:val="30460962"/>
    <w:rsid w:val="3048A42D"/>
    <w:rsid w:val="3078D310"/>
    <w:rsid w:val="307FEF82"/>
    <w:rsid w:val="30A06B2C"/>
    <w:rsid w:val="30A1DDBA"/>
    <w:rsid w:val="30A919B3"/>
    <w:rsid w:val="30B815D3"/>
    <w:rsid w:val="30C7ADCE"/>
    <w:rsid w:val="30D10876"/>
    <w:rsid w:val="30E0BC44"/>
    <w:rsid w:val="30E23174"/>
    <w:rsid w:val="30F799DE"/>
    <w:rsid w:val="30FA484F"/>
    <w:rsid w:val="30FA8574"/>
    <w:rsid w:val="31203576"/>
    <w:rsid w:val="3139C009"/>
    <w:rsid w:val="313EFB7C"/>
    <w:rsid w:val="314200FA"/>
    <w:rsid w:val="3149D402"/>
    <w:rsid w:val="314DB49C"/>
    <w:rsid w:val="315CAA41"/>
    <w:rsid w:val="3164D874"/>
    <w:rsid w:val="3173DBAC"/>
    <w:rsid w:val="31765F9D"/>
    <w:rsid w:val="317B5A99"/>
    <w:rsid w:val="318CAD90"/>
    <w:rsid w:val="3195076C"/>
    <w:rsid w:val="31A482A8"/>
    <w:rsid w:val="31C38C1F"/>
    <w:rsid w:val="31F0F807"/>
    <w:rsid w:val="31F1030F"/>
    <w:rsid w:val="3208B8B2"/>
    <w:rsid w:val="32175E83"/>
    <w:rsid w:val="3225CCDC"/>
    <w:rsid w:val="324CFAEA"/>
    <w:rsid w:val="32519572"/>
    <w:rsid w:val="325619EA"/>
    <w:rsid w:val="325FCF6E"/>
    <w:rsid w:val="3269062F"/>
    <w:rsid w:val="3269ED15"/>
    <w:rsid w:val="326B82C1"/>
    <w:rsid w:val="326DEDC7"/>
    <w:rsid w:val="3275EDC8"/>
    <w:rsid w:val="327DDE83"/>
    <w:rsid w:val="32820C7B"/>
    <w:rsid w:val="328438F1"/>
    <w:rsid w:val="3290D02E"/>
    <w:rsid w:val="32915751"/>
    <w:rsid w:val="3295E05B"/>
    <w:rsid w:val="329FCD07"/>
    <w:rsid w:val="32D05DEB"/>
    <w:rsid w:val="32E0CB09"/>
    <w:rsid w:val="32ECA49D"/>
    <w:rsid w:val="330ABBFB"/>
    <w:rsid w:val="3314A2B1"/>
    <w:rsid w:val="333310D5"/>
    <w:rsid w:val="3333305A"/>
    <w:rsid w:val="3336D549"/>
    <w:rsid w:val="3339CF82"/>
    <w:rsid w:val="3339CF82"/>
    <w:rsid w:val="334E2979"/>
    <w:rsid w:val="335291AF"/>
    <w:rsid w:val="335291AF"/>
    <w:rsid w:val="3356C855"/>
    <w:rsid w:val="33581F80"/>
    <w:rsid w:val="336E10F9"/>
    <w:rsid w:val="33A2BD16"/>
    <w:rsid w:val="33A8325C"/>
    <w:rsid w:val="33C658A2"/>
    <w:rsid w:val="33C6C83D"/>
    <w:rsid w:val="33C9E450"/>
    <w:rsid w:val="33CF8912"/>
    <w:rsid w:val="33E86CD3"/>
    <w:rsid w:val="33EDBA47"/>
    <w:rsid w:val="33F1CE93"/>
    <w:rsid w:val="340B3185"/>
    <w:rsid w:val="34105448"/>
    <w:rsid w:val="3444AEC4"/>
    <w:rsid w:val="34547384"/>
    <w:rsid w:val="3467393F"/>
    <w:rsid w:val="34843C9C"/>
    <w:rsid w:val="34869B67"/>
    <w:rsid w:val="34918CD6"/>
    <w:rsid w:val="34974E22"/>
    <w:rsid w:val="34A5C545"/>
    <w:rsid w:val="34AB6499"/>
    <w:rsid w:val="34B7D963"/>
    <w:rsid w:val="34CC0EAA"/>
    <w:rsid w:val="34DAEE73"/>
    <w:rsid w:val="34E43F7B"/>
    <w:rsid w:val="34E89479"/>
    <w:rsid w:val="34F5CB40"/>
    <w:rsid w:val="351B1B8B"/>
    <w:rsid w:val="35464BE6"/>
    <w:rsid w:val="354CD5A6"/>
    <w:rsid w:val="354E5BB3"/>
    <w:rsid w:val="3568628E"/>
    <w:rsid w:val="356DD45C"/>
    <w:rsid w:val="357FDB70"/>
    <w:rsid w:val="35897654"/>
    <w:rsid w:val="35897654"/>
    <w:rsid w:val="35A86881"/>
    <w:rsid w:val="35D45664"/>
    <w:rsid w:val="35E624C2"/>
    <w:rsid w:val="35F52E27"/>
    <w:rsid w:val="35FD028F"/>
    <w:rsid w:val="3603728E"/>
    <w:rsid w:val="360D5D77"/>
    <w:rsid w:val="3621FC97"/>
    <w:rsid w:val="362F5B40"/>
    <w:rsid w:val="3652FE76"/>
    <w:rsid w:val="3659DF07"/>
    <w:rsid w:val="365BC5EA"/>
    <w:rsid w:val="3664BC7D"/>
    <w:rsid w:val="367F2E8E"/>
    <w:rsid w:val="3688BE16"/>
    <w:rsid w:val="368ED4A4"/>
    <w:rsid w:val="369CBD64"/>
    <w:rsid w:val="36A0C5A3"/>
    <w:rsid w:val="36A2E257"/>
    <w:rsid w:val="36E103CA"/>
    <w:rsid w:val="37132024"/>
    <w:rsid w:val="3721DF78"/>
    <w:rsid w:val="372D71A8"/>
    <w:rsid w:val="3730148D"/>
    <w:rsid w:val="3741A994"/>
    <w:rsid w:val="3760DA19"/>
    <w:rsid w:val="377C4CB2"/>
    <w:rsid w:val="37823973"/>
    <w:rsid w:val="3792FD0C"/>
    <w:rsid w:val="379CE954"/>
    <w:rsid w:val="37A4A141"/>
    <w:rsid w:val="37A54D67"/>
    <w:rsid w:val="37BACE44"/>
    <w:rsid w:val="37C6B12D"/>
    <w:rsid w:val="37C8FE8D"/>
    <w:rsid w:val="37D0C1CB"/>
    <w:rsid w:val="37DAEBFD"/>
    <w:rsid w:val="37E76F82"/>
    <w:rsid w:val="37FDD6B6"/>
    <w:rsid w:val="3804B6F0"/>
    <w:rsid w:val="3808ED54"/>
    <w:rsid w:val="3843F4B0"/>
    <w:rsid w:val="38498E59"/>
    <w:rsid w:val="387013B8"/>
    <w:rsid w:val="387E93AD"/>
    <w:rsid w:val="3886D6ED"/>
    <w:rsid w:val="3886FB47"/>
    <w:rsid w:val="38886F21"/>
    <w:rsid w:val="389550DF"/>
    <w:rsid w:val="38A5C9B5"/>
    <w:rsid w:val="38B10180"/>
    <w:rsid w:val="38C8944E"/>
    <w:rsid w:val="38E5303C"/>
    <w:rsid w:val="38F978B7"/>
    <w:rsid w:val="38FA3AE4"/>
    <w:rsid w:val="39003796"/>
    <w:rsid w:val="3909DBE7"/>
    <w:rsid w:val="3913CA13"/>
    <w:rsid w:val="391834E9"/>
    <w:rsid w:val="3958EA1B"/>
    <w:rsid w:val="396DE747"/>
    <w:rsid w:val="3996F281"/>
    <w:rsid w:val="39A5C656"/>
    <w:rsid w:val="39B896A0"/>
    <w:rsid w:val="39C1DE00"/>
    <w:rsid w:val="39DA2692"/>
    <w:rsid w:val="39E1F94A"/>
    <w:rsid w:val="39F796CD"/>
    <w:rsid w:val="3A119E0B"/>
    <w:rsid w:val="3A1B8FF1"/>
    <w:rsid w:val="3A267646"/>
    <w:rsid w:val="3A2744E8"/>
    <w:rsid w:val="3A292DC4"/>
    <w:rsid w:val="3A2E6596"/>
    <w:rsid w:val="3A3B1227"/>
    <w:rsid w:val="3A4301D4"/>
    <w:rsid w:val="3A65E571"/>
    <w:rsid w:val="3A6640AD"/>
    <w:rsid w:val="3A6CFB5A"/>
    <w:rsid w:val="3A6D1CD4"/>
    <w:rsid w:val="3A8EB109"/>
    <w:rsid w:val="3AADDC52"/>
    <w:rsid w:val="3AE9FAAA"/>
    <w:rsid w:val="3B03C663"/>
    <w:rsid w:val="3B1FA79E"/>
    <w:rsid w:val="3B22E858"/>
    <w:rsid w:val="3B3662D9"/>
    <w:rsid w:val="3B37D483"/>
    <w:rsid w:val="3B397DB3"/>
    <w:rsid w:val="3B4A294F"/>
    <w:rsid w:val="3B4BD2EE"/>
    <w:rsid w:val="3B57DED7"/>
    <w:rsid w:val="3B5B2294"/>
    <w:rsid w:val="3B68F233"/>
    <w:rsid w:val="3B74439A"/>
    <w:rsid w:val="3B921478"/>
    <w:rsid w:val="3B92E255"/>
    <w:rsid w:val="3B9F7B1F"/>
    <w:rsid w:val="3BAA1D15"/>
    <w:rsid w:val="3BC838B5"/>
    <w:rsid w:val="3BF9CC38"/>
    <w:rsid w:val="3BFB1224"/>
    <w:rsid w:val="3BFC7579"/>
    <w:rsid w:val="3BFDEF4A"/>
    <w:rsid w:val="3C000A29"/>
    <w:rsid w:val="3C0400B5"/>
    <w:rsid w:val="3C16F692"/>
    <w:rsid w:val="3C1B8C2E"/>
    <w:rsid w:val="3C240831"/>
    <w:rsid w:val="3C294283"/>
    <w:rsid w:val="3C2CAB05"/>
    <w:rsid w:val="3C2F0297"/>
    <w:rsid w:val="3C3B5F40"/>
    <w:rsid w:val="3C5272C1"/>
    <w:rsid w:val="3C6227D2"/>
    <w:rsid w:val="3C66A8BF"/>
    <w:rsid w:val="3C6BBE11"/>
    <w:rsid w:val="3C7AA9FD"/>
    <w:rsid w:val="3C7C52B8"/>
    <w:rsid w:val="3C956CB6"/>
    <w:rsid w:val="3CD9EA40"/>
    <w:rsid w:val="3CE5B508"/>
    <w:rsid w:val="3CE5BDC7"/>
    <w:rsid w:val="3CE965BD"/>
    <w:rsid w:val="3D00D22C"/>
    <w:rsid w:val="3D4DB1A8"/>
    <w:rsid w:val="3D670946"/>
    <w:rsid w:val="3D670946"/>
    <w:rsid w:val="3D7B8A71"/>
    <w:rsid w:val="3D8DDC70"/>
    <w:rsid w:val="3D943E9B"/>
    <w:rsid w:val="3DA102EF"/>
    <w:rsid w:val="3DBF340E"/>
    <w:rsid w:val="3DCB5F60"/>
    <w:rsid w:val="3DCD8DF6"/>
    <w:rsid w:val="3DCD8DF6"/>
    <w:rsid w:val="3DD90C6F"/>
    <w:rsid w:val="3DE208E1"/>
    <w:rsid w:val="3DEA94E6"/>
    <w:rsid w:val="3DEC571A"/>
    <w:rsid w:val="3E0124D0"/>
    <w:rsid w:val="3E14282F"/>
    <w:rsid w:val="3E4AE91D"/>
    <w:rsid w:val="3E565933"/>
    <w:rsid w:val="3E5A9D05"/>
    <w:rsid w:val="3E5B82E6"/>
    <w:rsid w:val="3E9A6B17"/>
    <w:rsid w:val="3EDB0E79"/>
    <w:rsid w:val="3EF35746"/>
    <w:rsid w:val="3EF71E07"/>
    <w:rsid w:val="3F02DC7F"/>
    <w:rsid w:val="3F0E9E54"/>
    <w:rsid w:val="3F0F5B40"/>
    <w:rsid w:val="3F11E706"/>
    <w:rsid w:val="3F1C41D0"/>
    <w:rsid w:val="3F2886A6"/>
    <w:rsid w:val="3F33B37B"/>
    <w:rsid w:val="3F46C4DA"/>
    <w:rsid w:val="3F4F4EA9"/>
    <w:rsid w:val="3F5E832A"/>
    <w:rsid w:val="3F810F09"/>
    <w:rsid w:val="3F96C979"/>
    <w:rsid w:val="3FA8F8DB"/>
    <w:rsid w:val="3FAE5014"/>
    <w:rsid w:val="3FAF6023"/>
    <w:rsid w:val="3FB6BDBA"/>
    <w:rsid w:val="3FB7DBB9"/>
    <w:rsid w:val="3FC5B91A"/>
    <w:rsid w:val="3FE504BB"/>
    <w:rsid w:val="3FFAF986"/>
    <w:rsid w:val="40055B8A"/>
    <w:rsid w:val="40078A05"/>
    <w:rsid w:val="4032ED42"/>
    <w:rsid w:val="404CBFB3"/>
    <w:rsid w:val="404D1671"/>
    <w:rsid w:val="408730E4"/>
    <w:rsid w:val="40A28F58"/>
    <w:rsid w:val="40AA940A"/>
    <w:rsid w:val="40AD86CF"/>
    <w:rsid w:val="40ADBF8A"/>
    <w:rsid w:val="40B041C6"/>
    <w:rsid w:val="40EEB98E"/>
    <w:rsid w:val="40F664EA"/>
    <w:rsid w:val="41122FE5"/>
    <w:rsid w:val="4114856D"/>
    <w:rsid w:val="411929BA"/>
    <w:rsid w:val="411B4E90"/>
    <w:rsid w:val="411E87DA"/>
    <w:rsid w:val="4126999A"/>
    <w:rsid w:val="412DA84A"/>
    <w:rsid w:val="4137B650"/>
    <w:rsid w:val="4140BCFF"/>
    <w:rsid w:val="4141F057"/>
    <w:rsid w:val="414A9A99"/>
    <w:rsid w:val="4167C91C"/>
    <w:rsid w:val="4167C91C"/>
    <w:rsid w:val="418369AE"/>
    <w:rsid w:val="419A4582"/>
    <w:rsid w:val="41A43772"/>
    <w:rsid w:val="41BAC0AE"/>
    <w:rsid w:val="41D12A13"/>
    <w:rsid w:val="41D1D0F4"/>
    <w:rsid w:val="41D7361A"/>
    <w:rsid w:val="41EE842E"/>
    <w:rsid w:val="4200FA39"/>
    <w:rsid w:val="4201BD02"/>
    <w:rsid w:val="4206D123"/>
    <w:rsid w:val="420C6935"/>
    <w:rsid w:val="4210CEC2"/>
    <w:rsid w:val="421D052A"/>
    <w:rsid w:val="42262A62"/>
    <w:rsid w:val="422E8E61"/>
    <w:rsid w:val="423A5470"/>
    <w:rsid w:val="424000FE"/>
    <w:rsid w:val="4242334A"/>
    <w:rsid w:val="4259673E"/>
    <w:rsid w:val="425BE0CA"/>
    <w:rsid w:val="4260C5D4"/>
    <w:rsid w:val="4263ADE0"/>
    <w:rsid w:val="426FA84E"/>
    <w:rsid w:val="4271363D"/>
    <w:rsid w:val="4288E1BC"/>
    <w:rsid w:val="4298DE4D"/>
    <w:rsid w:val="429E8B95"/>
    <w:rsid w:val="42A10F44"/>
    <w:rsid w:val="42C02D59"/>
    <w:rsid w:val="42F41DD9"/>
    <w:rsid w:val="42F8C492"/>
    <w:rsid w:val="430195E4"/>
    <w:rsid w:val="430AD03F"/>
    <w:rsid w:val="431BC6CE"/>
    <w:rsid w:val="431EFD55"/>
    <w:rsid w:val="4328A332"/>
    <w:rsid w:val="437DABA7"/>
    <w:rsid w:val="43A53900"/>
    <w:rsid w:val="43AC9560"/>
    <w:rsid w:val="43C904E9"/>
    <w:rsid w:val="43D46DD1"/>
    <w:rsid w:val="43D68D0C"/>
    <w:rsid w:val="43DD86FF"/>
    <w:rsid w:val="4401D75D"/>
    <w:rsid w:val="440E3508"/>
    <w:rsid w:val="441C3DF9"/>
    <w:rsid w:val="4424493F"/>
    <w:rsid w:val="44293EAB"/>
    <w:rsid w:val="442C4568"/>
    <w:rsid w:val="443D779D"/>
    <w:rsid w:val="443E78BD"/>
    <w:rsid w:val="444DE72D"/>
    <w:rsid w:val="447A5651"/>
    <w:rsid w:val="447F19E4"/>
    <w:rsid w:val="44A173A5"/>
    <w:rsid w:val="44B24AE7"/>
    <w:rsid w:val="44C85000"/>
    <w:rsid w:val="44C8CEB8"/>
    <w:rsid w:val="44CBE61A"/>
    <w:rsid w:val="44EEB519"/>
    <w:rsid w:val="452E734B"/>
    <w:rsid w:val="45526A91"/>
    <w:rsid w:val="455B6DF7"/>
    <w:rsid w:val="456DC311"/>
    <w:rsid w:val="45A1B89A"/>
    <w:rsid w:val="45C09126"/>
    <w:rsid w:val="45CB1CF0"/>
    <w:rsid w:val="45D383D4"/>
    <w:rsid w:val="45D921FA"/>
    <w:rsid w:val="45E0D660"/>
    <w:rsid w:val="45EA6B82"/>
    <w:rsid w:val="46112611"/>
    <w:rsid w:val="461AEA59"/>
    <w:rsid w:val="46206C00"/>
    <w:rsid w:val="4624EA85"/>
    <w:rsid w:val="464A6320"/>
    <w:rsid w:val="46500F7D"/>
    <w:rsid w:val="465D0956"/>
    <w:rsid w:val="465D18C7"/>
    <w:rsid w:val="465EF78C"/>
    <w:rsid w:val="4666EB74"/>
    <w:rsid w:val="466DDC1B"/>
    <w:rsid w:val="4690F728"/>
    <w:rsid w:val="4693F1B4"/>
    <w:rsid w:val="46B3AA9B"/>
    <w:rsid w:val="46E6228D"/>
    <w:rsid w:val="46F19812"/>
    <w:rsid w:val="470204EB"/>
    <w:rsid w:val="471606A7"/>
    <w:rsid w:val="472F96A1"/>
    <w:rsid w:val="47408CE6"/>
    <w:rsid w:val="4741A428"/>
    <w:rsid w:val="4747D098"/>
    <w:rsid w:val="47529585"/>
    <w:rsid w:val="476E1BAC"/>
    <w:rsid w:val="477AC0D9"/>
    <w:rsid w:val="477D1BD9"/>
    <w:rsid w:val="478384FD"/>
    <w:rsid w:val="47958A3B"/>
    <w:rsid w:val="479CB901"/>
    <w:rsid w:val="47B12FED"/>
    <w:rsid w:val="47B4CD04"/>
    <w:rsid w:val="47CC2D07"/>
    <w:rsid w:val="47F24FD0"/>
    <w:rsid w:val="48289CA4"/>
    <w:rsid w:val="483DEBD0"/>
    <w:rsid w:val="483FBD43"/>
    <w:rsid w:val="484890C4"/>
    <w:rsid w:val="485289BE"/>
    <w:rsid w:val="4854E825"/>
    <w:rsid w:val="485D0332"/>
    <w:rsid w:val="485D0332"/>
    <w:rsid w:val="4872A421"/>
    <w:rsid w:val="48A60729"/>
    <w:rsid w:val="48C436F3"/>
    <w:rsid w:val="48D33CF8"/>
    <w:rsid w:val="48DEE821"/>
    <w:rsid w:val="48E200DC"/>
    <w:rsid w:val="48FB904C"/>
    <w:rsid w:val="491F6E1E"/>
    <w:rsid w:val="493BC37D"/>
    <w:rsid w:val="49466E7D"/>
    <w:rsid w:val="49475008"/>
    <w:rsid w:val="49482ADC"/>
    <w:rsid w:val="494D12A9"/>
    <w:rsid w:val="49642151"/>
    <w:rsid w:val="496D734D"/>
    <w:rsid w:val="497E7FDB"/>
    <w:rsid w:val="49DCEFC6"/>
    <w:rsid w:val="49E09CDF"/>
    <w:rsid w:val="49EA4F57"/>
    <w:rsid w:val="4A25EB15"/>
    <w:rsid w:val="4A349C09"/>
    <w:rsid w:val="4A3CAFD0"/>
    <w:rsid w:val="4A4638A3"/>
    <w:rsid w:val="4A58A43D"/>
    <w:rsid w:val="4A5AF9DC"/>
    <w:rsid w:val="4A5BED46"/>
    <w:rsid w:val="4A645188"/>
    <w:rsid w:val="4A674876"/>
    <w:rsid w:val="4A69F9A3"/>
    <w:rsid w:val="4A8465F9"/>
    <w:rsid w:val="4A8465F9"/>
    <w:rsid w:val="4A8A3779"/>
    <w:rsid w:val="4A8B1F11"/>
    <w:rsid w:val="4AA47972"/>
    <w:rsid w:val="4AA5CD96"/>
    <w:rsid w:val="4AAC3623"/>
    <w:rsid w:val="4AB915A6"/>
    <w:rsid w:val="4ABDB7C6"/>
    <w:rsid w:val="4AD7D82A"/>
    <w:rsid w:val="4AE29F80"/>
    <w:rsid w:val="4AEAA5DF"/>
    <w:rsid w:val="4B07C491"/>
    <w:rsid w:val="4B0B4F3D"/>
    <w:rsid w:val="4B0BEB36"/>
    <w:rsid w:val="4B14158E"/>
    <w:rsid w:val="4B15BF15"/>
    <w:rsid w:val="4B1B51DC"/>
    <w:rsid w:val="4B2E6B7A"/>
    <w:rsid w:val="4B36418C"/>
    <w:rsid w:val="4B4E506E"/>
    <w:rsid w:val="4B70BF38"/>
    <w:rsid w:val="4B719EDC"/>
    <w:rsid w:val="4B763E05"/>
    <w:rsid w:val="4B85ECDC"/>
    <w:rsid w:val="4B906D1F"/>
    <w:rsid w:val="4BAD8F64"/>
    <w:rsid w:val="4BCD3962"/>
    <w:rsid w:val="4BD1160E"/>
    <w:rsid w:val="4BD1F1D4"/>
    <w:rsid w:val="4BD1F1D4"/>
    <w:rsid w:val="4C0440C0"/>
    <w:rsid w:val="4C3F58A3"/>
    <w:rsid w:val="4C474394"/>
    <w:rsid w:val="4C54A362"/>
    <w:rsid w:val="4C7DD65A"/>
    <w:rsid w:val="4C8C1CB5"/>
    <w:rsid w:val="4C970858"/>
    <w:rsid w:val="4C970858"/>
    <w:rsid w:val="4C9CD801"/>
    <w:rsid w:val="4CBBEA78"/>
    <w:rsid w:val="4CC50CE6"/>
    <w:rsid w:val="4CCE8FD5"/>
    <w:rsid w:val="4CDCA248"/>
    <w:rsid w:val="4CDD8A89"/>
    <w:rsid w:val="4CE55083"/>
    <w:rsid w:val="4D238478"/>
    <w:rsid w:val="4D375F0A"/>
    <w:rsid w:val="4D3B6067"/>
    <w:rsid w:val="4D5EEE6D"/>
    <w:rsid w:val="4D74F145"/>
    <w:rsid w:val="4D77AFF9"/>
    <w:rsid w:val="4D8042EC"/>
    <w:rsid w:val="4DA9834D"/>
    <w:rsid w:val="4DBCF917"/>
    <w:rsid w:val="4DD4A861"/>
    <w:rsid w:val="4DDAE4EA"/>
    <w:rsid w:val="4DE881F0"/>
    <w:rsid w:val="4DF61AE3"/>
    <w:rsid w:val="4E099E6C"/>
    <w:rsid w:val="4E0DC37A"/>
    <w:rsid w:val="4E136DA1"/>
    <w:rsid w:val="4E13CAD7"/>
    <w:rsid w:val="4E16DF3F"/>
    <w:rsid w:val="4E1C841C"/>
    <w:rsid w:val="4E2303B5"/>
    <w:rsid w:val="4E3B83DF"/>
    <w:rsid w:val="4E4840B9"/>
    <w:rsid w:val="4E5067C8"/>
    <w:rsid w:val="4E7E1170"/>
    <w:rsid w:val="4E9315E2"/>
    <w:rsid w:val="4E9A3F9F"/>
    <w:rsid w:val="4EB5A2E1"/>
    <w:rsid w:val="4EB9969B"/>
    <w:rsid w:val="4EB9969B"/>
    <w:rsid w:val="4EC7B2A7"/>
    <w:rsid w:val="4ECE006B"/>
    <w:rsid w:val="4ED65BE6"/>
    <w:rsid w:val="4ED9AD06"/>
    <w:rsid w:val="4EDC9EBA"/>
    <w:rsid w:val="4EE6B768"/>
    <w:rsid w:val="4EFB7CA9"/>
    <w:rsid w:val="4F02751E"/>
    <w:rsid w:val="4F07CA8A"/>
    <w:rsid w:val="4F07FFFC"/>
    <w:rsid w:val="4F1B4170"/>
    <w:rsid w:val="4F417EC2"/>
    <w:rsid w:val="4F547680"/>
    <w:rsid w:val="4FA1FEDD"/>
    <w:rsid w:val="4FA3A14D"/>
    <w:rsid w:val="4FA5CC33"/>
    <w:rsid w:val="4FBB52E1"/>
    <w:rsid w:val="4FCA4DC5"/>
    <w:rsid w:val="4FCDEE51"/>
    <w:rsid w:val="4FF3D762"/>
    <w:rsid w:val="4FF5966C"/>
    <w:rsid w:val="50184DFE"/>
    <w:rsid w:val="501D2DBC"/>
    <w:rsid w:val="502149BE"/>
    <w:rsid w:val="50387C5C"/>
    <w:rsid w:val="5058C8D3"/>
    <w:rsid w:val="507F635C"/>
    <w:rsid w:val="508E441E"/>
    <w:rsid w:val="50A0D5BE"/>
    <w:rsid w:val="50A2355A"/>
    <w:rsid w:val="50A69676"/>
    <w:rsid w:val="50B6A925"/>
    <w:rsid w:val="50B6A925"/>
    <w:rsid w:val="50B759E2"/>
    <w:rsid w:val="50CC2664"/>
    <w:rsid w:val="50D3E0CE"/>
    <w:rsid w:val="50DB91DC"/>
    <w:rsid w:val="50FF7FB3"/>
    <w:rsid w:val="5108312C"/>
    <w:rsid w:val="511E5896"/>
    <w:rsid w:val="5138DF66"/>
    <w:rsid w:val="5138DF66"/>
    <w:rsid w:val="514CBB95"/>
    <w:rsid w:val="51540364"/>
    <w:rsid w:val="517F6547"/>
    <w:rsid w:val="5182B164"/>
    <w:rsid w:val="5184EEA3"/>
    <w:rsid w:val="5194BAD4"/>
    <w:rsid w:val="51966EF8"/>
    <w:rsid w:val="519C4595"/>
    <w:rsid w:val="519C4595"/>
    <w:rsid w:val="51B2AF5D"/>
    <w:rsid w:val="51BC6CF4"/>
    <w:rsid w:val="51BFE0FB"/>
    <w:rsid w:val="51F4CAF8"/>
    <w:rsid w:val="51FDC1FA"/>
    <w:rsid w:val="520B0EBD"/>
    <w:rsid w:val="52154523"/>
    <w:rsid w:val="523006AB"/>
    <w:rsid w:val="52335523"/>
    <w:rsid w:val="52384BE8"/>
    <w:rsid w:val="524A2AC4"/>
    <w:rsid w:val="52587798"/>
    <w:rsid w:val="525CAB1E"/>
    <w:rsid w:val="525F113B"/>
    <w:rsid w:val="52723057"/>
    <w:rsid w:val="527E45A0"/>
    <w:rsid w:val="528BE8E6"/>
    <w:rsid w:val="5294F6A0"/>
    <w:rsid w:val="52A1825A"/>
    <w:rsid w:val="52A689B2"/>
    <w:rsid w:val="52B589E9"/>
    <w:rsid w:val="52B5FBBD"/>
    <w:rsid w:val="52CD2A54"/>
    <w:rsid w:val="52CE8599"/>
    <w:rsid w:val="52D4F17A"/>
    <w:rsid w:val="52D4F17A"/>
    <w:rsid w:val="52E4B32F"/>
    <w:rsid w:val="52EF1A32"/>
    <w:rsid w:val="52FD3463"/>
    <w:rsid w:val="53102323"/>
    <w:rsid w:val="53133DCE"/>
    <w:rsid w:val="5320B9C6"/>
    <w:rsid w:val="53269D0B"/>
    <w:rsid w:val="5333E08B"/>
    <w:rsid w:val="533E500E"/>
    <w:rsid w:val="53445EDC"/>
    <w:rsid w:val="534588DF"/>
    <w:rsid w:val="53475BBF"/>
    <w:rsid w:val="535369B7"/>
    <w:rsid w:val="5358B7A3"/>
    <w:rsid w:val="535F9E26"/>
    <w:rsid w:val="53645B75"/>
    <w:rsid w:val="536BDE34"/>
    <w:rsid w:val="53747784"/>
    <w:rsid w:val="5379249C"/>
    <w:rsid w:val="53A46E79"/>
    <w:rsid w:val="53B66F02"/>
    <w:rsid w:val="53C42423"/>
    <w:rsid w:val="53CE9B41"/>
    <w:rsid w:val="53D01571"/>
    <w:rsid w:val="53E2769D"/>
    <w:rsid w:val="53E684A0"/>
    <w:rsid w:val="53F59530"/>
    <w:rsid w:val="540FED88"/>
    <w:rsid w:val="54171B7F"/>
    <w:rsid w:val="5422AB03"/>
    <w:rsid w:val="542A1DD9"/>
    <w:rsid w:val="542FE70A"/>
    <w:rsid w:val="5462B9A9"/>
    <w:rsid w:val="547ED2A3"/>
    <w:rsid w:val="548B9E34"/>
    <w:rsid w:val="54A77677"/>
    <w:rsid w:val="54BAAF9D"/>
    <w:rsid w:val="54BE9E26"/>
    <w:rsid w:val="54CA1E5E"/>
    <w:rsid w:val="551D31A4"/>
    <w:rsid w:val="551D31A4"/>
    <w:rsid w:val="551DE6F5"/>
    <w:rsid w:val="5534982B"/>
    <w:rsid w:val="55453FB8"/>
    <w:rsid w:val="5546CF90"/>
    <w:rsid w:val="5553FAC4"/>
    <w:rsid w:val="555EF5DE"/>
    <w:rsid w:val="555F28F7"/>
    <w:rsid w:val="5564C97F"/>
    <w:rsid w:val="55680A0F"/>
    <w:rsid w:val="55680A0F"/>
    <w:rsid w:val="557A7FBE"/>
    <w:rsid w:val="559124F2"/>
    <w:rsid w:val="559E0D38"/>
    <w:rsid w:val="55A59C11"/>
    <w:rsid w:val="55ACAD21"/>
    <w:rsid w:val="55B0C448"/>
    <w:rsid w:val="55DD2CE8"/>
    <w:rsid w:val="55FB99EF"/>
    <w:rsid w:val="5604746D"/>
    <w:rsid w:val="560B1A8D"/>
    <w:rsid w:val="5616B334"/>
    <w:rsid w:val="563C0326"/>
    <w:rsid w:val="564F3DFA"/>
    <w:rsid w:val="565C9F0B"/>
    <w:rsid w:val="566771CD"/>
    <w:rsid w:val="566E621A"/>
    <w:rsid w:val="567ADD54"/>
    <w:rsid w:val="567F65CD"/>
    <w:rsid w:val="5684C9CA"/>
    <w:rsid w:val="56963B75"/>
    <w:rsid w:val="569F2741"/>
    <w:rsid w:val="56A16BAC"/>
    <w:rsid w:val="56B51994"/>
    <w:rsid w:val="56C69546"/>
    <w:rsid w:val="56F2DD17"/>
    <w:rsid w:val="56F6E38E"/>
    <w:rsid w:val="5712471D"/>
    <w:rsid w:val="571A2EB7"/>
    <w:rsid w:val="572E7295"/>
    <w:rsid w:val="57357AB1"/>
    <w:rsid w:val="575017AF"/>
    <w:rsid w:val="5755CD6B"/>
    <w:rsid w:val="575BFC85"/>
    <w:rsid w:val="57A2D8B1"/>
    <w:rsid w:val="57A98434"/>
    <w:rsid w:val="57A9C546"/>
    <w:rsid w:val="57DA5C1F"/>
    <w:rsid w:val="57E41CFC"/>
    <w:rsid w:val="57EFC879"/>
    <w:rsid w:val="5802BD9C"/>
    <w:rsid w:val="580490BB"/>
    <w:rsid w:val="580C9D2B"/>
    <w:rsid w:val="5815D453"/>
    <w:rsid w:val="582146E7"/>
    <w:rsid w:val="5822A714"/>
    <w:rsid w:val="582F7784"/>
    <w:rsid w:val="58328238"/>
    <w:rsid w:val="584F660B"/>
    <w:rsid w:val="58563DCC"/>
    <w:rsid w:val="58649E6C"/>
    <w:rsid w:val="5869A1EA"/>
    <w:rsid w:val="587EC37E"/>
    <w:rsid w:val="5893A84B"/>
    <w:rsid w:val="589AFE25"/>
    <w:rsid w:val="58AD7E3C"/>
    <w:rsid w:val="58B0B41C"/>
    <w:rsid w:val="58DC5C6F"/>
    <w:rsid w:val="5903F4DF"/>
    <w:rsid w:val="59117835"/>
    <w:rsid w:val="59185455"/>
    <w:rsid w:val="5923A863"/>
    <w:rsid w:val="5929F30F"/>
    <w:rsid w:val="5934AFF6"/>
    <w:rsid w:val="59394335"/>
    <w:rsid w:val="593D24FF"/>
    <w:rsid w:val="594F5410"/>
    <w:rsid w:val="59562BCE"/>
    <w:rsid w:val="59576628"/>
    <w:rsid w:val="595B6777"/>
    <w:rsid w:val="596FDD51"/>
    <w:rsid w:val="5973F70F"/>
    <w:rsid w:val="59A2CC18"/>
    <w:rsid w:val="59A417A8"/>
    <w:rsid w:val="59B4C716"/>
    <w:rsid w:val="59B873AB"/>
    <w:rsid w:val="59CB45D8"/>
    <w:rsid w:val="59E130EB"/>
    <w:rsid w:val="59FB553A"/>
    <w:rsid w:val="5A00123F"/>
    <w:rsid w:val="5A05A374"/>
    <w:rsid w:val="5A37CDB8"/>
    <w:rsid w:val="5A475046"/>
    <w:rsid w:val="5A51E7E6"/>
    <w:rsid w:val="5A536EB7"/>
    <w:rsid w:val="5A6D2D67"/>
    <w:rsid w:val="5A75B159"/>
    <w:rsid w:val="5A805C43"/>
    <w:rsid w:val="5A8410AB"/>
    <w:rsid w:val="5A992629"/>
    <w:rsid w:val="5AA40189"/>
    <w:rsid w:val="5ABF64DB"/>
    <w:rsid w:val="5ACBC8CB"/>
    <w:rsid w:val="5ACE104D"/>
    <w:rsid w:val="5ADBE2BE"/>
    <w:rsid w:val="5AE03DD4"/>
    <w:rsid w:val="5AFE1EF2"/>
    <w:rsid w:val="5AFE2F27"/>
    <w:rsid w:val="5B352AE6"/>
    <w:rsid w:val="5B4204BA"/>
    <w:rsid w:val="5B74EE0F"/>
    <w:rsid w:val="5B9897C9"/>
    <w:rsid w:val="5BAA1A7D"/>
    <w:rsid w:val="5BC083B6"/>
    <w:rsid w:val="5BDCA81A"/>
    <w:rsid w:val="5BE758CA"/>
    <w:rsid w:val="5C0E8F99"/>
    <w:rsid w:val="5C161661"/>
    <w:rsid w:val="5C2B3AB1"/>
    <w:rsid w:val="5C3D8995"/>
    <w:rsid w:val="5C730540"/>
    <w:rsid w:val="5C73E2AB"/>
    <w:rsid w:val="5C748748"/>
    <w:rsid w:val="5C9BB86A"/>
    <w:rsid w:val="5CA241C4"/>
    <w:rsid w:val="5CA6E016"/>
    <w:rsid w:val="5CC860A2"/>
    <w:rsid w:val="5CEF92C4"/>
    <w:rsid w:val="5CFD5146"/>
    <w:rsid w:val="5D3773DC"/>
    <w:rsid w:val="5D38617E"/>
    <w:rsid w:val="5D4277C2"/>
    <w:rsid w:val="5D478A09"/>
    <w:rsid w:val="5D546362"/>
    <w:rsid w:val="5D7FA668"/>
    <w:rsid w:val="5D8B6FBB"/>
    <w:rsid w:val="5D96D409"/>
    <w:rsid w:val="5D96D409"/>
    <w:rsid w:val="5D9F7B3E"/>
    <w:rsid w:val="5DC7E3D0"/>
    <w:rsid w:val="5DC94759"/>
    <w:rsid w:val="5DCDF2BE"/>
    <w:rsid w:val="5DD5FDA8"/>
    <w:rsid w:val="5E04EB51"/>
    <w:rsid w:val="5E27135D"/>
    <w:rsid w:val="5E29CAEE"/>
    <w:rsid w:val="5E3F3A78"/>
    <w:rsid w:val="5E5552DE"/>
    <w:rsid w:val="5E56ECA5"/>
    <w:rsid w:val="5E5FE9BD"/>
    <w:rsid w:val="5E73D842"/>
    <w:rsid w:val="5E7FD6CB"/>
    <w:rsid w:val="5E996CC4"/>
    <w:rsid w:val="5EA74E7E"/>
    <w:rsid w:val="5EE09A77"/>
    <w:rsid w:val="5EEF7D7C"/>
    <w:rsid w:val="5EF189F8"/>
    <w:rsid w:val="5EF5874F"/>
    <w:rsid w:val="5EF66C91"/>
    <w:rsid w:val="5EFDC6C3"/>
    <w:rsid w:val="5F067D4D"/>
    <w:rsid w:val="5F10D8E1"/>
    <w:rsid w:val="5F12B90F"/>
    <w:rsid w:val="5F18C7C2"/>
    <w:rsid w:val="5F1DDAA5"/>
    <w:rsid w:val="5F4DFE48"/>
    <w:rsid w:val="5F523EA7"/>
    <w:rsid w:val="5F605E5C"/>
    <w:rsid w:val="5F781E5D"/>
    <w:rsid w:val="5F7BCB62"/>
    <w:rsid w:val="5F8C7E31"/>
    <w:rsid w:val="5F9C21BC"/>
    <w:rsid w:val="5F9EF2A1"/>
    <w:rsid w:val="5FA0015C"/>
    <w:rsid w:val="5FA24F84"/>
    <w:rsid w:val="5FACFE9E"/>
    <w:rsid w:val="5FADCB20"/>
    <w:rsid w:val="5FB3EAE5"/>
    <w:rsid w:val="5FB60BEC"/>
    <w:rsid w:val="5FB93F75"/>
    <w:rsid w:val="5FBF1B4F"/>
    <w:rsid w:val="5FE705B1"/>
    <w:rsid w:val="5FE7620B"/>
    <w:rsid w:val="5FED30B8"/>
    <w:rsid w:val="5FFB0AED"/>
    <w:rsid w:val="5FFB0AED"/>
    <w:rsid w:val="60013527"/>
    <w:rsid w:val="602BC300"/>
    <w:rsid w:val="6037DDAD"/>
    <w:rsid w:val="6047A1F6"/>
    <w:rsid w:val="6053E36F"/>
    <w:rsid w:val="606A6F5D"/>
    <w:rsid w:val="607274E6"/>
    <w:rsid w:val="6078340E"/>
    <w:rsid w:val="607D164F"/>
    <w:rsid w:val="60A86807"/>
    <w:rsid w:val="60B443D6"/>
    <w:rsid w:val="60BF756B"/>
    <w:rsid w:val="60C8CD0A"/>
    <w:rsid w:val="60CC746D"/>
    <w:rsid w:val="60D65122"/>
    <w:rsid w:val="60E78C62"/>
    <w:rsid w:val="60E78C62"/>
    <w:rsid w:val="60F72BB5"/>
    <w:rsid w:val="60FABF88"/>
    <w:rsid w:val="60FE0E9C"/>
    <w:rsid w:val="6107364D"/>
    <w:rsid w:val="610F7438"/>
    <w:rsid w:val="612CA787"/>
    <w:rsid w:val="615EE877"/>
    <w:rsid w:val="616B79A8"/>
    <w:rsid w:val="61836A2B"/>
    <w:rsid w:val="6191739B"/>
    <w:rsid w:val="6198CCD1"/>
    <w:rsid w:val="61AF92B4"/>
    <w:rsid w:val="61B4EC04"/>
    <w:rsid w:val="61B6285D"/>
    <w:rsid w:val="61BDD285"/>
    <w:rsid w:val="61DA5511"/>
    <w:rsid w:val="61FFC54F"/>
    <w:rsid w:val="62076FE3"/>
    <w:rsid w:val="620C54C7"/>
    <w:rsid w:val="6215BD28"/>
    <w:rsid w:val="62201C31"/>
    <w:rsid w:val="62258EC3"/>
    <w:rsid w:val="62279A07"/>
    <w:rsid w:val="623D4CAC"/>
    <w:rsid w:val="624F5154"/>
    <w:rsid w:val="625E334C"/>
    <w:rsid w:val="626F5C11"/>
    <w:rsid w:val="6285CCBF"/>
    <w:rsid w:val="628B2D2E"/>
    <w:rsid w:val="6295E508"/>
    <w:rsid w:val="629B41D6"/>
    <w:rsid w:val="62A54396"/>
    <w:rsid w:val="62A7F2DB"/>
    <w:rsid w:val="62B0E91C"/>
    <w:rsid w:val="62B93285"/>
    <w:rsid w:val="62BC5377"/>
    <w:rsid w:val="62E35EA7"/>
    <w:rsid w:val="63046C01"/>
    <w:rsid w:val="631620A0"/>
    <w:rsid w:val="63215E4F"/>
    <w:rsid w:val="6324FFBE"/>
    <w:rsid w:val="6328F134"/>
    <w:rsid w:val="6331CDC9"/>
    <w:rsid w:val="633CC1B1"/>
    <w:rsid w:val="633D8D86"/>
    <w:rsid w:val="633E16B7"/>
    <w:rsid w:val="634E6F3B"/>
    <w:rsid w:val="635DEAA7"/>
    <w:rsid w:val="63831149"/>
    <w:rsid w:val="638A1429"/>
    <w:rsid w:val="638E55A7"/>
    <w:rsid w:val="63984D93"/>
    <w:rsid w:val="639F494D"/>
    <w:rsid w:val="63AEA4D6"/>
    <w:rsid w:val="63B42944"/>
    <w:rsid w:val="63D51804"/>
    <w:rsid w:val="63D7A809"/>
    <w:rsid w:val="63E412DA"/>
    <w:rsid w:val="63F0C2A5"/>
    <w:rsid w:val="6403F6AB"/>
    <w:rsid w:val="64149689"/>
    <w:rsid w:val="641DE976"/>
    <w:rsid w:val="6426A7E5"/>
    <w:rsid w:val="642AC34F"/>
    <w:rsid w:val="642CBB91"/>
    <w:rsid w:val="64333670"/>
    <w:rsid w:val="6440742B"/>
    <w:rsid w:val="6472E130"/>
    <w:rsid w:val="647D23A2"/>
    <w:rsid w:val="649BF9F9"/>
    <w:rsid w:val="64ABD6C0"/>
    <w:rsid w:val="64C862C8"/>
    <w:rsid w:val="64D4ECA6"/>
    <w:rsid w:val="64DECB34"/>
    <w:rsid w:val="64E35520"/>
    <w:rsid w:val="64EDA18C"/>
    <w:rsid w:val="64FBD3B2"/>
    <w:rsid w:val="65082FD9"/>
    <w:rsid w:val="65179D16"/>
    <w:rsid w:val="65188B3B"/>
    <w:rsid w:val="6522CC62"/>
    <w:rsid w:val="6522CC62"/>
    <w:rsid w:val="6532A010"/>
    <w:rsid w:val="653A75A0"/>
    <w:rsid w:val="65400616"/>
    <w:rsid w:val="654198EA"/>
    <w:rsid w:val="654ED8D2"/>
    <w:rsid w:val="654FCAA3"/>
    <w:rsid w:val="655AA931"/>
    <w:rsid w:val="655CE72A"/>
    <w:rsid w:val="656F449A"/>
    <w:rsid w:val="656FE79C"/>
    <w:rsid w:val="657A656C"/>
    <w:rsid w:val="65843C96"/>
    <w:rsid w:val="65911791"/>
    <w:rsid w:val="65958CD1"/>
    <w:rsid w:val="65AAC680"/>
    <w:rsid w:val="65CD7BA6"/>
    <w:rsid w:val="65D27FA8"/>
    <w:rsid w:val="65D7212C"/>
    <w:rsid w:val="65DFB041"/>
    <w:rsid w:val="65DFF8B8"/>
    <w:rsid w:val="65E5AE3E"/>
    <w:rsid w:val="660938B4"/>
    <w:rsid w:val="660C504D"/>
    <w:rsid w:val="6632D29C"/>
    <w:rsid w:val="664046A5"/>
    <w:rsid w:val="665F09B5"/>
    <w:rsid w:val="665F9E1C"/>
    <w:rsid w:val="66633555"/>
    <w:rsid w:val="66818605"/>
    <w:rsid w:val="6695CB12"/>
    <w:rsid w:val="66AA3A36"/>
    <w:rsid w:val="66B60636"/>
    <w:rsid w:val="66C43850"/>
    <w:rsid w:val="67136360"/>
    <w:rsid w:val="671BE811"/>
    <w:rsid w:val="67310B75"/>
    <w:rsid w:val="6731AB45"/>
    <w:rsid w:val="67336D0C"/>
    <w:rsid w:val="67336D0C"/>
    <w:rsid w:val="6742267B"/>
    <w:rsid w:val="675E2D7C"/>
    <w:rsid w:val="67683660"/>
    <w:rsid w:val="67703317"/>
    <w:rsid w:val="6787CEB7"/>
    <w:rsid w:val="679B921B"/>
    <w:rsid w:val="67B0A3C8"/>
    <w:rsid w:val="67CCE9D5"/>
    <w:rsid w:val="67D3C79F"/>
    <w:rsid w:val="67DCFF6E"/>
    <w:rsid w:val="67DFC359"/>
    <w:rsid w:val="67E6309D"/>
    <w:rsid w:val="67EB1312"/>
    <w:rsid w:val="67F3EC3C"/>
    <w:rsid w:val="67FA7577"/>
    <w:rsid w:val="6804C689"/>
    <w:rsid w:val="68067B10"/>
    <w:rsid w:val="68101BDC"/>
    <w:rsid w:val="681E2E25"/>
    <w:rsid w:val="68310F99"/>
    <w:rsid w:val="684429CE"/>
    <w:rsid w:val="6844E951"/>
    <w:rsid w:val="685B280C"/>
    <w:rsid w:val="6874589F"/>
    <w:rsid w:val="6876B7A6"/>
    <w:rsid w:val="687A51B5"/>
    <w:rsid w:val="68968241"/>
    <w:rsid w:val="68A3B982"/>
    <w:rsid w:val="68C5B028"/>
    <w:rsid w:val="68D0DFF9"/>
    <w:rsid w:val="68D9C5BC"/>
    <w:rsid w:val="68E4549F"/>
    <w:rsid w:val="68EFCFDA"/>
    <w:rsid w:val="6909212C"/>
    <w:rsid w:val="69175588"/>
    <w:rsid w:val="691CC495"/>
    <w:rsid w:val="6962FCF3"/>
    <w:rsid w:val="697670EB"/>
    <w:rsid w:val="698C189E"/>
    <w:rsid w:val="699AA844"/>
    <w:rsid w:val="69AC2939"/>
    <w:rsid w:val="69B2AE0B"/>
    <w:rsid w:val="69B84672"/>
    <w:rsid w:val="69C5F092"/>
    <w:rsid w:val="69C70141"/>
    <w:rsid w:val="69C7D552"/>
    <w:rsid w:val="69D2027D"/>
    <w:rsid w:val="69D73F2E"/>
    <w:rsid w:val="69D93219"/>
    <w:rsid w:val="69D9E7C9"/>
    <w:rsid w:val="69E01CBF"/>
    <w:rsid w:val="69EA946D"/>
    <w:rsid w:val="6A07DA53"/>
    <w:rsid w:val="6A0838B2"/>
    <w:rsid w:val="6A2C6273"/>
    <w:rsid w:val="6A5AF71C"/>
    <w:rsid w:val="6A6D8B7F"/>
    <w:rsid w:val="6A71530F"/>
    <w:rsid w:val="6A87A231"/>
    <w:rsid w:val="6A8B60A4"/>
    <w:rsid w:val="6A8B60A4"/>
    <w:rsid w:val="6A91AD79"/>
    <w:rsid w:val="6AAF738B"/>
    <w:rsid w:val="6AB9581D"/>
    <w:rsid w:val="6AC08313"/>
    <w:rsid w:val="6AD2CE4F"/>
    <w:rsid w:val="6AD621DA"/>
    <w:rsid w:val="6ADF187D"/>
    <w:rsid w:val="6AED6334"/>
    <w:rsid w:val="6B1347A1"/>
    <w:rsid w:val="6B23E3FE"/>
    <w:rsid w:val="6B288B44"/>
    <w:rsid w:val="6B43AF47"/>
    <w:rsid w:val="6B47D980"/>
    <w:rsid w:val="6B570695"/>
    <w:rsid w:val="6B6BF0A7"/>
    <w:rsid w:val="6B6C47DB"/>
    <w:rsid w:val="6B77FAB9"/>
    <w:rsid w:val="6B77FAB9"/>
    <w:rsid w:val="6B91B3AB"/>
    <w:rsid w:val="6BA79518"/>
    <w:rsid w:val="6BAE7795"/>
    <w:rsid w:val="6BB972BB"/>
    <w:rsid w:val="6BBB113E"/>
    <w:rsid w:val="6BC4F5AF"/>
    <w:rsid w:val="6BD17138"/>
    <w:rsid w:val="6BE541CD"/>
    <w:rsid w:val="6BE980AA"/>
    <w:rsid w:val="6BEAFDD5"/>
    <w:rsid w:val="6BF9DAE9"/>
    <w:rsid w:val="6BFC91EB"/>
    <w:rsid w:val="6C30B54B"/>
    <w:rsid w:val="6C30B54B"/>
    <w:rsid w:val="6C31056F"/>
    <w:rsid w:val="6C3E2698"/>
    <w:rsid w:val="6C478234"/>
    <w:rsid w:val="6C575462"/>
    <w:rsid w:val="6C6E7CD9"/>
    <w:rsid w:val="6C813B12"/>
    <w:rsid w:val="6C8F11D0"/>
    <w:rsid w:val="6C9388EB"/>
    <w:rsid w:val="6C95EC30"/>
    <w:rsid w:val="6CA3C2E3"/>
    <w:rsid w:val="6CA58210"/>
    <w:rsid w:val="6CA89D3D"/>
    <w:rsid w:val="6CA9F9D4"/>
    <w:rsid w:val="6CBECE21"/>
    <w:rsid w:val="6CC1231D"/>
    <w:rsid w:val="6CCFE41F"/>
    <w:rsid w:val="6CD9B934"/>
    <w:rsid w:val="6CDEEC6D"/>
    <w:rsid w:val="6CF5B69D"/>
    <w:rsid w:val="6D1653E9"/>
    <w:rsid w:val="6D1727F1"/>
    <w:rsid w:val="6D227CFA"/>
    <w:rsid w:val="6D4E796E"/>
    <w:rsid w:val="6D4E796E"/>
    <w:rsid w:val="6D5B8E66"/>
    <w:rsid w:val="6D670AFE"/>
    <w:rsid w:val="6D685C89"/>
    <w:rsid w:val="6D80C8EB"/>
    <w:rsid w:val="6D858801"/>
    <w:rsid w:val="6D8BB333"/>
    <w:rsid w:val="6DB9C68E"/>
    <w:rsid w:val="6DBC560D"/>
    <w:rsid w:val="6DCF533E"/>
    <w:rsid w:val="6DD38A94"/>
    <w:rsid w:val="6DF0491B"/>
    <w:rsid w:val="6DF3C700"/>
    <w:rsid w:val="6E02776D"/>
    <w:rsid w:val="6E194601"/>
    <w:rsid w:val="6E2C8C22"/>
    <w:rsid w:val="6E40041A"/>
    <w:rsid w:val="6E4EE340"/>
    <w:rsid w:val="6E56ADDC"/>
    <w:rsid w:val="6E580572"/>
    <w:rsid w:val="6E5F7C14"/>
    <w:rsid w:val="6E61677F"/>
    <w:rsid w:val="6E6578FE"/>
    <w:rsid w:val="6E6E9616"/>
    <w:rsid w:val="6E6EAD1E"/>
    <w:rsid w:val="6E7938F9"/>
    <w:rsid w:val="6E7D3BF7"/>
    <w:rsid w:val="6E7D8381"/>
    <w:rsid w:val="6E839A1F"/>
    <w:rsid w:val="6E92CDE3"/>
    <w:rsid w:val="6EBDDAB1"/>
    <w:rsid w:val="6EF4778E"/>
    <w:rsid w:val="6F0F2041"/>
    <w:rsid w:val="6F131828"/>
    <w:rsid w:val="6F1915EA"/>
    <w:rsid w:val="6F1AC5B2"/>
    <w:rsid w:val="6F26BBC0"/>
    <w:rsid w:val="6F28FCD2"/>
    <w:rsid w:val="6F364128"/>
    <w:rsid w:val="6F384B0C"/>
    <w:rsid w:val="6F42B9AC"/>
    <w:rsid w:val="6F5A3932"/>
    <w:rsid w:val="6F6FA083"/>
    <w:rsid w:val="6F96BCFB"/>
    <w:rsid w:val="6FBDF487"/>
    <w:rsid w:val="6FCEE67C"/>
    <w:rsid w:val="6FD1DB37"/>
    <w:rsid w:val="6FD54871"/>
    <w:rsid w:val="6FE87510"/>
    <w:rsid w:val="6FE920D0"/>
    <w:rsid w:val="6FF78157"/>
    <w:rsid w:val="6FF88C4F"/>
    <w:rsid w:val="6FF9A47E"/>
    <w:rsid w:val="702702C3"/>
    <w:rsid w:val="704093C3"/>
    <w:rsid w:val="705341A0"/>
    <w:rsid w:val="705FCEDA"/>
    <w:rsid w:val="7071F33E"/>
    <w:rsid w:val="707DF4BA"/>
    <w:rsid w:val="7085B319"/>
    <w:rsid w:val="70876D2B"/>
    <w:rsid w:val="709F421A"/>
    <w:rsid w:val="70A5D55A"/>
    <w:rsid w:val="70B32F66"/>
    <w:rsid w:val="70B96AEF"/>
    <w:rsid w:val="70C1B59B"/>
    <w:rsid w:val="70C5A9DA"/>
    <w:rsid w:val="70CDF315"/>
    <w:rsid w:val="70CE09CD"/>
    <w:rsid w:val="70D2662C"/>
    <w:rsid w:val="70D77261"/>
    <w:rsid w:val="70DC4CDD"/>
    <w:rsid w:val="70E681CA"/>
    <w:rsid w:val="70ECB1CF"/>
    <w:rsid w:val="70F58DCE"/>
    <w:rsid w:val="7104ED20"/>
    <w:rsid w:val="7109E4B3"/>
    <w:rsid w:val="7138A8CB"/>
    <w:rsid w:val="71410398"/>
    <w:rsid w:val="715673F6"/>
    <w:rsid w:val="715D7914"/>
    <w:rsid w:val="71616214"/>
    <w:rsid w:val="716C2771"/>
    <w:rsid w:val="71776735"/>
    <w:rsid w:val="7179244B"/>
    <w:rsid w:val="717CAC83"/>
    <w:rsid w:val="71849288"/>
    <w:rsid w:val="718B6539"/>
    <w:rsid w:val="718C4192"/>
    <w:rsid w:val="71A698E1"/>
    <w:rsid w:val="71A877A1"/>
    <w:rsid w:val="71B54819"/>
    <w:rsid w:val="71C7C5BA"/>
    <w:rsid w:val="71CB230C"/>
    <w:rsid w:val="71D0F7CF"/>
    <w:rsid w:val="71D10A18"/>
    <w:rsid w:val="71D2A59A"/>
    <w:rsid w:val="71DB60A8"/>
    <w:rsid w:val="71EDCB2E"/>
    <w:rsid w:val="721A5E85"/>
    <w:rsid w:val="721BE425"/>
    <w:rsid w:val="723C6A22"/>
    <w:rsid w:val="7254179B"/>
    <w:rsid w:val="72592D29"/>
    <w:rsid w:val="725996DC"/>
    <w:rsid w:val="725B1AC5"/>
    <w:rsid w:val="725DE9D2"/>
    <w:rsid w:val="727B5D82"/>
    <w:rsid w:val="728B28CD"/>
    <w:rsid w:val="72963D3F"/>
    <w:rsid w:val="72A9A5A4"/>
    <w:rsid w:val="72AAF432"/>
    <w:rsid w:val="72B2BB81"/>
    <w:rsid w:val="72B724EF"/>
    <w:rsid w:val="72D07779"/>
    <w:rsid w:val="72D90584"/>
    <w:rsid w:val="72F6E844"/>
    <w:rsid w:val="7307DCCC"/>
    <w:rsid w:val="730ECD3B"/>
    <w:rsid w:val="731AA61A"/>
    <w:rsid w:val="731F807F"/>
    <w:rsid w:val="7320DA8A"/>
    <w:rsid w:val="7337F004"/>
    <w:rsid w:val="73434198"/>
    <w:rsid w:val="734AAEB7"/>
    <w:rsid w:val="73634A5E"/>
    <w:rsid w:val="736566D5"/>
    <w:rsid w:val="73871580"/>
    <w:rsid w:val="738F7DB3"/>
    <w:rsid w:val="739C552E"/>
    <w:rsid w:val="73A27F6B"/>
    <w:rsid w:val="73A81F69"/>
    <w:rsid w:val="73AE15BC"/>
    <w:rsid w:val="73C325DF"/>
    <w:rsid w:val="73D17EA5"/>
    <w:rsid w:val="740CE3E1"/>
    <w:rsid w:val="740D387D"/>
    <w:rsid w:val="7426E667"/>
    <w:rsid w:val="742EA171"/>
    <w:rsid w:val="74367DA3"/>
    <w:rsid w:val="744D93A0"/>
    <w:rsid w:val="744DB4D5"/>
    <w:rsid w:val="745C4EFD"/>
    <w:rsid w:val="747FBF8A"/>
    <w:rsid w:val="74A28762"/>
    <w:rsid w:val="74A31DE3"/>
    <w:rsid w:val="74AF647F"/>
    <w:rsid w:val="74AF8706"/>
    <w:rsid w:val="74C38DF1"/>
    <w:rsid w:val="7525A9D6"/>
    <w:rsid w:val="752EA589"/>
    <w:rsid w:val="753B6894"/>
    <w:rsid w:val="755BB322"/>
    <w:rsid w:val="756171B7"/>
    <w:rsid w:val="75680E62"/>
    <w:rsid w:val="756DA545"/>
    <w:rsid w:val="757F5EE8"/>
    <w:rsid w:val="758010AF"/>
    <w:rsid w:val="75983AFB"/>
    <w:rsid w:val="75A15167"/>
    <w:rsid w:val="75A9024A"/>
    <w:rsid w:val="75B103C4"/>
    <w:rsid w:val="75B2B2EC"/>
    <w:rsid w:val="75C17EA0"/>
    <w:rsid w:val="75CE4659"/>
    <w:rsid w:val="75D05B48"/>
    <w:rsid w:val="75E2C823"/>
    <w:rsid w:val="75F9D828"/>
    <w:rsid w:val="760796B3"/>
    <w:rsid w:val="761D2AC4"/>
    <w:rsid w:val="762C0152"/>
    <w:rsid w:val="76447488"/>
    <w:rsid w:val="764F5072"/>
    <w:rsid w:val="765AC116"/>
    <w:rsid w:val="76622F06"/>
    <w:rsid w:val="767DEBDA"/>
    <w:rsid w:val="768E7E8D"/>
    <w:rsid w:val="76B4DB52"/>
    <w:rsid w:val="76BDA000"/>
    <w:rsid w:val="76E63A49"/>
    <w:rsid w:val="76F35A18"/>
    <w:rsid w:val="76F36687"/>
    <w:rsid w:val="76F92A32"/>
    <w:rsid w:val="77159259"/>
    <w:rsid w:val="771CA352"/>
    <w:rsid w:val="7737F2ED"/>
    <w:rsid w:val="774889DB"/>
    <w:rsid w:val="774A652C"/>
    <w:rsid w:val="774EA6DD"/>
    <w:rsid w:val="77679DBB"/>
    <w:rsid w:val="7767E5F6"/>
    <w:rsid w:val="777E713A"/>
    <w:rsid w:val="77876940"/>
    <w:rsid w:val="7787BA08"/>
    <w:rsid w:val="779A160E"/>
    <w:rsid w:val="77AD78E3"/>
    <w:rsid w:val="77E431BC"/>
    <w:rsid w:val="77EC1373"/>
    <w:rsid w:val="77EC897E"/>
    <w:rsid w:val="77FFA0DB"/>
    <w:rsid w:val="7800438B"/>
    <w:rsid w:val="780EC3D2"/>
    <w:rsid w:val="781DD912"/>
    <w:rsid w:val="7821B4DB"/>
    <w:rsid w:val="7821B4DB"/>
    <w:rsid w:val="7829D5EA"/>
    <w:rsid w:val="783203DE"/>
    <w:rsid w:val="78370937"/>
    <w:rsid w:val="7841CAFB"/>
    <w:rsid w:val="7841CAFB"/>
    <w:rsid w:val="786E2A26"/>
    <w:rsid w:val="7875D976"/>
    <w:rsid w:val="788066DB"/>
    <w:rsid w:val="78822C6E"/>
    <w:rsid w:val="788A43FB"/>
    <w:rsid w:val="788EBE2E"/>
    <w:rsid w:val="788F9333"/>
    <w:rsid w:val="78A5D010"/>
    <w:rsid w:val="78B74AFF"/>
    <w:rsid w:val="78BA1AA8"/>
    <w:rsid w:val="78BBE28D"/>
    <w:rsid w:val="78C1D887"/>
    <w:rsid w:val="78DEC312"/>
    <w:rsid w:val="78E65135"/>
    <w:rsid w:val="78ED3B35"/>
    <w:rsid w:val="790EA880"/>
    <w:rsid w:val="791113CE"/>
    <w:rsid w:val="791AC443"/>
    <w:rsid w:val="793B18E8"/>
    <w:rsid w:val="795077B4"/>
    <w:rsid w:val="7955C066"/>
    <w:rsid w:val="795DE2FD"/>
    <w:rsid w:val="79699745"/>
    <w:rsid w:val="797574B4"/>
    <w:rsid w:val="797665B5"/>
    <w:rsid w:val="7983D7D9"/>
    <w:rsid w:val="798997F4"/>
    <w:rsid w:val="79A1BFBD"/>
    <w:rsid w:val="79C779E3"/>
    <w:rsid w:val="79CB5C9B"/>
    <w:rsid w:val="79CB9902"/>
    <w:rsid w:val="79CB9902"/>
    <w:rsid w:val="79CE5FF4"/>
    <w:rsid w:val="7A034461"/>
    <w:rsid w:val="7A05384B"/>
    <w:rsid w:val="7A08F103"/>
    <w:rsid w:val="7A0DE8EA"/>
    <w:rsid w:val="7A17485F"/>
    <w:rsid w:val="7A287D30"/>
    <w:rsid w:val="7A3F467C"/>
    <w:rsid w:val="7A6C97E0"/>
    <w:rsid w:val="7A88AD2F"/>
    <w:rsid w:val="7A8B26D0"/>
    <w:rsid w:val="7A966CF1"/>
    <w:rsid w:val="7AA1F546"/>
    <w:rsid w:val="7AAF15CC"/>
    <w:rsid w:val="7AB395A9"/>
    <w:rsid w:val="7AC43262"/>
    <w:rsid w:val="7AD1A2A7"/>
    <w:rsid w:val="7ADC0378"/>
    <w:rsid w:val="7AE93BE4"/>
    <w:rsid w:val="7AF809AA"/>
    <w:rsid w:val="7B020EF3"/>
    <w:rsid w:val="7B0AC8E5"/>
    <w:rsid w:val="7B0AC8E5"/>
    <w:rsid w:val="7B170681"/>
    <w:rsid w:val="7B2072A2"/>
    <w:rsid w:val="7B2BB401"/>
    <w:rsid w:val="7B556FC3"/>
    <w:rsid w:val="7B738D54"/>
    <w:rsid w:val="7B8A6E9C"/>
    <w:rsid w:val="7BAB1DCE"/>
    <w:rsid w:val="7BAE317C"/>
    <w:rsid w:val="7BBA5630"/>
    <w:rsid w:val="7BBBFB77"/>
    <w:rsid w:val="7BC04104"/>
    <w:rsid w:val="7BD68064"/>
    <w:rsid w:val="7BDAD1FF"/>
    <w:rsid w:val="7C0B0741"/>
    <w:rsid w:val="7C126394"/>
    <w:rsid w:val="7C1AC510"/>
    <w:rsid w:val="7C266C40"/>
    <w:rsid w:val="7C292E32"/>
    <w:rsid w:val="7C42AED6"/>
    <w:rsid w:val="7C53C89E"/>
    <w:rsid w:val="7C729017"/>
    <w:rsid w:val="7C765B5E"/>
    <w:rsid w:val="7C9E85D7"/>
    <w:rsid w:val="7CB10DC6"/>
    <w:rsid w:val="7CBC671F"/>
    <w:rsid w:val="7CC30817"/>
    <w:rsid w:val="7CC40FEA"/>
    <w:rsid w:val="7CC49122"/>
    <w:rsid w:val="7CC4E541"/>
    <w:rsid w:val="7CCF86E1"/>
    <w:rsid w:val="7CD14EA5"/>
    <w:rsid w:val="7CD35683"/>
    <w:rsid w:val="7CD5A196"/>
    <w:rsid w:val="7CD852C8"/>
    <w:rsid w:val="7CED4FB3"/>
    <w:rsid w:val="7D092CB3"/>
    <w:rsid w:val="7D38F12D"/>
    <w:rsid w:val="7D399544"/>
    <w:rsid w:val="7D445E8A"/>
    <w:rsid w:val="7D618AF0"/>
    <w:rsid w:val="7D664769"/>
    <w:rsid w:val="7D7CECB8"/>
    <w:rsid w:val="7D877A42"/>
    <w:rsid w:val="7D8ADEB3"/>
    <w:rsid w:val="7D9A0193"/>
    <w:rsid w:val="7DAF07A9"/>
    <w:rsid w:val="7DBE5409"/>
    <w:rsid w:val="7DEC14CE"/>
    <w:rsid w:val="7DEC72CE"/>
    <w:rsid w:val="7DF33490"/>
    <w:rsid w:val="7DFB4BC3"/>
    <w:rsid w:val="7E04A70E"/>
    <w:rsid w:val="7E1CCEA8"/>
    <w:rsid w:val="7E330877"/>
    <w:rsid w:val="7E36F842"/>
    <w:rsid w:val="7E401B6B"/>
    <w:rsid w:val="7E568B21"/>
    <w:rsid w:val="7E5A0B5E"/>
    <w:rsid w:val="7E6AD351"/>
    <w:rsid w:val="7E72CC72"/>
    <w:rsid w:val="7E826C88"/>
    <w:rsid w:val="7E869C49"/>
    <w:rsid w:val="7E8B6FAF"/>
    <w:rsid w:val="7E8B993C"/>
    <w:rsid w:val="7E92D7AF"/>
    <w:rsid w:val="7E96EB6E"/>
    <w:rsid w:val="7EAD16C1"/>
    <w:rsid w:val="7EB1BF44"/>
    <w:rsid w:val="7EB40120"/>
    <w:rsid w:val="7EBA6E59"/>
    <w:rsid w:val="7EBE0C8D"/>
    <w:rsid w:val="7EC70DD6"/>
    <w:rsid w:val="7ED2F8EF"/>
    <w:rsid w:val="7ED63052"/>
    <w:rsid w:val="7EFF48F6"/>
    <w:rsid w:val="7F0762FC"/>
    <w:rsid w:val="7F07A320"/>
    <w:rsid w:val="7F13740E"/>
    <w:rsid w:val="7F13C3DF"/>
    <w:rsid w:val="7F2BF0E3"/>
    <w:rsid w:val="7F3F5B82"/>
    <w:rsid w:val="7F5B0FF9"/>
    <w:rsid w:val="7F668EE8"/>
    <w:rsid w:val="7F748C5C"/>
    <w:rsid w:val="7F7B2C99"/>
    <w:rsid w:val="7F810FDB"/>
    <w:rsid w:val="7F97F91E"/>
    <w:rsid w:val="7FA62E65"/>
    <w:rsid w:val="7FB31C27"/>
    <w:rsid w:val="7FD39724"/>
    <w:rsid w:val="7FE25CD3"/>
    <w:rsid w:val="7FF2A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849D9B"/>
  <w15:chartTrackingRefBased/>
  <w15:docId w15:val="{8F9A01DD-1C84-45EA-89B9-DD195487C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4E19A6"/>
    <w:pPr>
      <w:keepNext/>
      <w:jc w:val="center"/>
      <w:outlineLvl w:val="0"/>
    </w:pPr>
    <w:rPr>
      <w:rFonts w:ascii="Times New Roman" w:hAnsi="Times New Roman"/>
      <w:b/>
      <w:caps/>
      <w:sz w:val="28"/>
    </w:rPr>
  </w:style>
  <w:style w:type="paragraph" w:styleId="Heading2">
    <w:uiPriority w:val="1"/>
    <w:name w:val="heading 2"/>
    <w:basedOn w:val="Normal"/>
    <w:next w:val="Normal"/>
    <w:qFormat/>
    <w:rsid w:val="3D7B8A71"/>
    <w:rPr>
      <w:rFonts w:ascii="Times New Roman" w:hAnsi="Times New Roman" w:eastAsia="Times New Roman" w:cs="Times New Roman"/>
      <w:b w:val="1"/>
      <w:bCs w:val="1"/>
      <w:caps w:val="1"/>
      <w:noProof w:val="0"/>
      <w:sz w:val="28"/>
      <w:szCs w:val="28"/>
      <w:lang w:val="en-US"/>
    </w:rPr>
    <w:pPr>
      <w:keepNext w:val="1"/>
      <w:keepLines w:val="1"/>
      <w:widowControl w:val="0"/>
      <w:spacing w:before="240" w:after="60"/>
      <w:outlineLvl w:val="1"/>
    </w:pPr>
  </w:style>
  <w:style w:type="paragraph" w:styleId="Heading3">
    <w:uiPriority w:val="1"/>
    <w:name w:val="heading 3"/>
    <w:basedOn w:val="Normal"/>
    <w:next w:val="Normal"/>
    <w:qFormat/>
    <w:rsid w:val="3D7B8A71"/>
    <w:rPr>
      <w:rFonts w:ascii="Times New Roman" w:hAnsi="Times New Roman" w:eastAsia="Times New Roman" w:cs="Times New Roman"/>
      <w:b w:val="1"/>
      <w:bCs w:val="1"/>
      <w:noProof w:val="0"/>
      <w:lang w:val="en-US"/>
    </w:rPr>
    <w:pPr>
      <w:keepNext w:val="1"/>
      <w:widowControl w:val="0"/>
      <w:spacing w:before="281" w:beforeAutospacing="off" w:after="281" w:afterAutospacing="off"/>
      <w:jc w:val="both"/>
      <w:outlineLvl w:val="2"/>
    </w:pPr>
  </w:style>
  <w:style w:type="paragraph" w:styleId="Heading4">
    <w:name w:val="heading 4"/>
    <w:basedOn w:val="Normal"/>
    <w:next w:val="Normal"/>
    <w:qFormat/>
    <w:rsid w:val="004E19A6"/>
    <w:pPr>
      <w:keepNext/>
      <w:spacing w:before="240" w:after="60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4E19A6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E19A6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4E19A6"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4E19A6"/>
    <w:p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4E19A6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b/>
      <w:sz w:val="20"/>
    </w:rPr>
  </w:style>
  <w:style w:type="paragraph" w:styleId="BodyTextIndent">
    <w:name w:val="Body Text Indent"/>
    <w:basedOn w:val="Normal"/>
    <w:pPr>
      <w:ind w:left="720"/>
    </w:pPr>
    <w:rPr>
      <w:sz w:val="22"/>
    </w:rPr>
  </w:style>
  <w:style w:type="paragraph" w:styleId="TOC1">
    <w:name w:val="toc 1"/>
    <w:basedOn w:val="Normal"/>
    <w:next w:val="Normal"/>
    <w:autoRedefine/>
    <w:uiPriority w:val="39"/>
    <w:rsid w:val="00283B38"/>
    <w:pPr>
      <w:spacing w:before="120"/>
    </w:pPr>
    <w:rPr>
      <w:rFonts w:ascii="Times New Roman" w:hAnsi="Times New Roman"/>
      <w:b/>
      <w:caps/>
      <w:szCs w:val="24"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240"/>
    </w:pPr>
    <w:rPr>
      <w:rFonts w:ascii="Times New Roman" w:hAnsi="Times New Roman"/>
      <w:b/>
      <w:sz w:val="22"/>
    </w:rPr>
  </w:style>
  <w:style w:type="paragraph" w:styleId="TOC3">
    <w:name w:val="toc 3"/>
    <w:basedOn w:val="Normal"/>
    <w:next w:val="Normal"/>
    <w:autoRedefine/>
    <w:uiPriority w:val="39"/>
    <w:rsid w:val="00CF5B69"/>
    <w:pPr>
      <w:tabs>
        <w:tab w:val="left" w:pos="1200"/>
        <w:tab w:val="right" w:leader="dot" w:pos="9350"/>
      </w:tabs>
      <w:ind w:left="480"/>
    </w:pPr>
    <w:rPr>
      <w:rFonts w:ascii="Times New Roman" w:hAnsi="Times New Roman"/>
      <w:noProof/>
      <w:sz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Cover-title" w:customStyle="1">
    <w:name w:val="Cover-title"/>
    <w:basedOn w:val="Normal"/>
    <w:pPr>
      <w:spacing w:before="240" w:after="60"/>
      <w:jc w:val="center"/>
    </w:pPr>
    <w:rPr>
      <w:rFonts w:ascii="Times New Roman" w:hAnsi="Times New Roman"/>
      <w:b/>
      <w:caps/>
      <w:sz w:val="32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Times New Roman" w:hAnsi="Times New Roman"/>
      <w:b/>
      <w:caps/>
    </w:rPr>
  </w:style>
  <w:style w:type="paragraph" w:styleId="BodyText3">
    <w:name w:val="Body Text 3"/>
    <w:basedOn w:val="Normal"/>
    <w:pPr>
      <w:jc w:val="both"/>
    </w:pPr>
  </w:style>
  <w:style w:type="paragraph" w:styleId="BodyTextIndent3">
    <w:name w:val="Body Text Indent 3"/>
    <w:basedOn w:val="Normal"/>
    <w:pPr>
      <w:ind w:left="1440"/>
      <w:jc w:val="both"/>
    </w:pPr>
    <w:rPr>
      <w:rFonts w:ascii="Times New Roman" w:hAnsi="Times New Roman"/>
      <w:sz w:val="22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0"/>
    </w:rPr>
  </w:style>
  <w:style w:type="paragraph" w:styleId="CommentText">
    <w:name w:val="annotation text"/>
    <w:basedOn w:val="Normal"/>
    <w:semiHidden/>
    <w:pPr>
      <w:jc w:val="both"/>
    </w:pPr>
    <w:rPr>
      <w:rFonts w:ascii="Times New Roman" w:hAnsi="Times New Roman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BodyText2">
    <w:name w:val="Body Text 2"/>
    <w:basedOn w:val="Normal"/>
    <w:rPr>
      <w:rFonts w:ascii="Times New Roman" w:hAnsi="Times New Roman"/>
      <w:i/>
      <w:sz w:val="20"/>
    </w:rPr>
  </w:style>
  <w:style w:type="paragraph" w:styleId="Appendix1" w:customStyle="1">
    <w:name w:val="Appendix1"/>
    <w:basedOn w:val="Normal"/>
    <w:pPr>
      <w:numPr>
        <w:numId w:val="2"/>
      </w:numPr>
    </w:pPr>
    <w:rPr>
      <w:rFonts w:ascii="Times New Roman" w:hAnsi="Times New Roman"/>
      <w:b/>
      <w:bCs/>
      <w:i/>
      <w:iCs/>
      <w:sz w:val="28"/>
      <w:szCs w:val="24"/>
    </w:rPr>
  </w:style>
  <w:style w:type="paragraph" w:styleId="Appendix2" w:customStyle="1">
    <w:name w:val="Appendix2"/>
    <w:basedOn w:val="Appendix1"/>
    <w:pPr>
      <w:numPr>
        <w:ilvl w:val="1"/>
      </w:numPr>
      <w:tabs>
        <w:tab w:val="clear" w:pos="576"/>
        <w:tab w:val="num" w:pos="1440"/>
      </w:tabs>
      <w:ind w:left="1440" w:hanging="720"/>
    </w:pPr>
    <w:rPr>
      <w:b w:val="0"/>
      <w:bCs w:val="0"/>
      <w:i w:val="0"/>
      <w:iCs w:val="0"/>
    </w:rPr>
  </w:style>
  <w:style w:type="paragraph" w:styleId="Figuretext-L" w:customStyle="1">
    <w:name w:val="Figure text-L"/>
    <w:basedOn w:val="Normal"/>
    <w:pPr>
      <w:spacing w:before="60" w:after="60"/>
      <w:jc w:val="both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ind w:left="360"/>
      <w:jc w:val="both"/>
    </w:pPr>
    <w:rPr>
      <w:rFonts w:ascii="Times New Roman" w:hAnsi="Times New Roman"/>
      <w:szCs w:val="24"/>
    </w:rPr>
  </w:style>
  <w:style w:type="paragraph" w:styleId="Tabletitle" w:customStyle="1">
    <w:name w:val="Table title"/>
    <w:basedOn w:val="Normal"/>
    <w:pPr>
      <w:keepNext/>
      <w:spacing w:before="120" w:after="60"/>
      <w:jc w:val="center"/>
    </w:pPr>
    <w:rPr>
      <w:rFonts w:ascii="Times New Roman" w:hAnsi="Times New Roman"/>
      <w:caps/>
      <w:sz w:val="22"/>
    </w:rPr>
  </w:style>
  <w:style w:type="paragraph" w:styleId="template" w:customStyle="1">
    <w:name w:val="template"/>
    <w:basedOn w:val="Normal"/>
    <w:pPr>
      <w:jc w:val="both"/>
    </w:pPr>
    <w:rPr>
      <w:rFonts w:ascii="Times New Roman" w:hAnsi="Times New Roman"/>
    </w:rPr>
  </w:style>
  <w:style w:type="paragraph" w:styleId="workproduct-statement" w:customStyle="1">
    <w:name w:val="workproduct-statement"/>
    <w:basedOn w:val="Normal"/>
    <w:pPr>
      <w:keepLines/>
      <w:tabs>
        <w:tab w:val="left" w:pos="2304"/>
      </w:tabs>
      <w:suppressAutoHyphens/>
      <w:spacing w:before="60" w:after="120" w:line="260" w:lineRule="exact"/>
      <w:ind w:left="2736" w:hanging="432"/>
    </w:pPr>
    <w:rPr>
      <w:sz w:val="21"/>
    </w:rPr>
  </w:style>
  <w:style w:type="paragraph" w:styleId="DocumentMap">
    <w:name w:val="Document Map"/>
    <w:basedOn w:val="Normal"/>
    <w:semiHidden/>
    <w:rsid w:val="00B118DE"/>
    <w:pPr>
      <w:shd w:val="clear" w:color="auto" w:fill="000080"/>
    </w:pPr>
    <w:rPr>
      <w:rFonts w:ascii="Tahoma" w:hAnsi="Tahoma" w:cs="Tahoma"/>
      <w:sz w:val="20"/>
    </w:rPr>
  </w:style>
  <w:style w:type="paragraph" w:styleId="StyleHeading111ptBlackLeft" w:customStyle="1">
    <w:name w:val="Style Heading 1 + 11 pt Black Left"/>
    <w:basedOn w:val="Heading1"/>
    <w:autoRedefine/>
    <w:rsid w:val="004E2E53"/>
    <w:pPr>
      <w:numPr>
        <w:numId w:val="18"/>
      </w:numPr>
      <w:tabs>
        <w:tab w:val="left" w:pos="600"/>
      </w:tabs>
      <w:ind w:hanging="1138"/>
      <w:jc w:val="left"/>
    </w:pPr>
    <w:rPr>
      <w:bCs/>
      <w:caps w:val="0"/>
      <w:color w:val="000000"/>
      <w:szCs w:val="28"/>
    </w:rPr>
  </w:style>
  <w:style w:type="paragraph" w:styleId="StyleHeading2Black" w:customStyle="true">
    <w:uiPriority w:val="1"/>
    <w:name w:val="Style Heading 2 + Black"/>
    <w:basedOn w:val="Heading2"/>
    <w:rsid w:val="3D7B8A71"/>
    <w:rPr>
      <w:color w:val="000000" w:themeColor="text1" w:themeTint="FF" w:themeShade="FF"/>
      <w:sz w:val="24"/>
      <w:szCs w:val="24"/>
    </w:rPr>
    <w:pPr>
      <w:numPr>
        <w:ilvl w:val="1"/>
        <w:numId w:val="18"/>
      </w:numPr>
      <w:tabs>
        <w:tab w:val="clear" w:leader="none" w:pos="1476"/>
        <w:tab w:val="num" w:leader="none" w:pos="900"/>
      </w:tabs>
      <w:ind w:left="900" w:hanging="540"/>
    </w:pPr>
  </w:style>
  <w:style w:type="paragraph" w:styleId="StyleHeading3BlackFirstline0" w:customStyle="true">
    <w:uiPriority w:val="1"/>
    <w:name w:val="Style Heading 3 + Black First line:  0&quot;"/>
    <w:basedOn w:val="Heading3"/>
    <w:rsid w:val="3D7B8A71"/>
    <w:rPr>
      <w:color w:val="000000" w:themeColor="text1" w:themeTint="FF" w:themeShade="FF"/>
    </w:rPr>
  </w:style>
  <w:style w:type="paragraph" w:styleId="StyleStyleHeading3BlackFirstline0Left36pt" w:customStyle="1">
    <w:name w:val="Style Style Heading 3 + Black First line:  0&quot; + Left:  36 pt"/>
    <w:basedOn w:val="StyleHeading3BlackFirstline0"/>
    <w:autoRedefine/>
    <w:rsid w:val="000D798D"/>
    <w:pPr>
      <w:numPr>
        <w:ilvl w:val="2"/>
        <w:numId w:val="18"/>
      </w:numPr>
      <w:tabs>
        <w:tab w:val="clear" w:pos="1800"/>
      </w:tabs>
      <w:ind w:left="1170" w:hanging="360"/>
    </w:pPr>
    <w:rPr>
      <w:sz w:val="22"/>
      <w:szCs w:val="22"/>
    </w:rPr>
  </w:style>
  <w:style w:type="paragraph" w:styleId="StyleHeading211ptNotAllcaps" w:customStyle="1">
    <w:name w:val="Style Heading 2 + 11 pt Not All caps"/>
    <w:basedOn w:val="Normal"/>
    <w:rsid w:val="004E19A6"/>
    <w:pPr>
      <w:numPr>
        <w:ilvl w:val="1"/>
        <w:numId w:val="16"/>
      </w:numPr>
    </w:pPr>
  </w:style>
  <w:style w:type="paragraph" w:styleId="StyleTOC111ptBlack" w:customStyle="1">
    <w:name w:val="Style TOC 1 + 11 pt Black"/>
    <w:basedOn w:val="TOC1"/>
    <w:rsid w:val="00586C6A"/>
    <w:rPr>
      <w:bCs/>
      <w:iCs/>
      <w:color w:val="000000"/>
    </w:rPr>
  </w:style>
  <w:style w:type="paragraph" w:styleId="StyleTOC111ptBlack0" w:customStyle="1">
    <w:name w:val="Style TOC 1 + 11 pt Black0"/>
    <w:basedOn w:val="TOC1"/>
    <w:rsid w:val="003E5303"/>
    <w:rPr>
      <w:bCs/>
      <w:iCs/>
      <w:color w:val="000000"/>
      <w:sz w:val="22"/>
    </w:rPr>
  </w:style>
  <w:style w:type="paragraph" w:styleId="StyleTOC111ptBlack1" w:customStyle="1">
    <w:name w:val="Style TOC 1 + 11 pt Black1"/>
    <w:basedOn w:val="TOC1"/>
    <w:autoRedefine/>
    <w:rsid w:val="00283B38"/>
    <w:rPr>
      <w:bCs/>
      <w:i/>
      <w:iCs/>
      <w:color w:val="000000"/>
      <w:sz w:val="22"/>
    </w:rPr>
  </w:style>
  <w:style w:type="table" w:styleId="TableGrid">
    <w:name w:val="Table Grid"/>
    <w:basedOn w:val="TableNormal"/>
    <w:rsid w:val="00B1641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Calendar1" w:customStyle="1">
    <w:name w:val="Calendar 1"/>
    <w:basedOn w:val="TableNormal"/>
    <w:uiPriority w:val="99"/>
    <w:qFormat/>
    <w:rsid w:val="0095799E"/>
    <w:rPr>
      <w:rFonts w:ascii="Calibri" w:hAnsi="Calibri"/>
      <w:sz w:val="22"/>
      <w:szCs w:val="22"/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BalloonText">
    <w:name w:val="Balloon Text"/>
    <w:basedOn w:val="Normal"/>
    <w:link w:val="BalloonTextChar"/>
    <w:rsid w:val="003E530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3E5303"/>
    <w:rPr>
      <w:rFonts w:ascii="Tahoma" w:hAnsi="Tahoma" w:cs="Tahoma"/>
      <w:sz w:val="16"/>
      <w:szCs w:val="16"/>
    </w:rPr>
  </w:style>
  <w:style w:type="paragraph" w:styleId="TableParagraph" w:customStyle="true">
    <w:uiPriority w:val="1"/>
    <w:name w:val="Table Paragraph"/>
    <w:basedOn w:val="Normal"/>
    <w:qFormat/>
    <w:rsid w:val="4AB915A6"/>
    <w:rPr>
      <w:rFonts w:ascii="Times New Roman" w:hAnsi="Times New Roman" w:eastAsia="Times New Roman" w:cs="Times New Roman"/>
      <w:lang w:eastAsia="en-US"/>
    </w:rPr>
    <w:pPr>
      <w:widowControl w:val="0"/>
      <w:ind w:left="107" w:hanging="0" w:firstLine="7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043448718eb4c70" /><Relationship Type="http://schemas.microsoft.com/office/2011/relationships/people" Target="people.xml" Id="R50a694a6391b4154" /><Relationship Type="http://schemas.microsoft.com/office/2011/relationships/commentsExtended" Target="commentsExtended.xml" Id="Rbc66992d61c9462b" /><Relationship Type="http://schemas.microsoft.com/office/2016/09/relationships/commentsIds" Target="commentsIds.xml" Id="Rd4c0d9d7d4c44af4" /><Relationship Type="http://schemas.openxmlformats.org/officeDocument/2006/relationships/hyperlink" Target="https://github.com/agherzan/meta-raspberrypi.git" TargetMode="External" Id="Ra7b3219bc4064eab" /><Relationship Type="http://schemas.openxmlformats.org/officeDocument/2006/relationships/hyperlink" Target="file://my-service.service" TargetMode="External" Id="R4ee28a85366b444f" /><Relationship Type="http://schemas.openxmlformats.org/officeDocument/2006/relationships/hyperlink" Target="https://docs.yoctoproject.org/dev-manual/index.html" TargetMode="External" Id="R101c7a8068e74df7" /><Relationship Type="http://schemas.openxmlformats.org/officeDocument/2006/relationships/hyperlink" Target="https://www.linux.com/what-is-linux/" TargetMode="External" Id="R04e099ba42fc4cb1" /><Relationship Type="http://schemas.openxmlformats.org/officeDocument/2006/relationships/hyperlink" Target="mailto:rpi@172.21.2.16" TargetMode="External" Id="Rb873a6e0b84e4ffc" /><Relationship Type="http://schemas.openxmlformats.org/officeDocument/2006/relationships/hyperlink" Target="mailto:root@172.21.3.39" TargetMode="External" Id="Rcff7b98f18134f3a" /><Relationship Type="http://schemas.openxmlformats.org/officeDocument/2006/relationships/hyperlink" Target="https://github.com/ArduCAM/RaspberryPi.git" TargetMode="External" Id="R15c99f0230344be4" /><Relationship Type="http://schemas.openxmlformats.org/officeDocument/2006/relationships/hyperlink" Target="https://github.com/meta-browser/meta-browser.git" TargetMode="External" Id="R38e2bb5d3b104a2c" /><Relationship Type="http://schemas.openxmlformats.org/officeDocument/2006/relationships/hyperlink" Target="https://github.com/kraj/meta-clang.git" TargetMode="External" Id="R29b76fe1474e4acb" /><Relationship Type="http://schemas.openxmlformats.org/officeDocument/2006/relationships/hyperlink" Target="https://github.com/meta-rust/meta-rust.git" TargetMode="External" Id="Rf33b983ebc7845d1" /><Relationship Type="http://schemas.openxmlformats.org/officeDocument/2006/relationships/hyperlink" Target="https://github.com/WiringPi/WiringPi.git" TargetMode="External" Id="R387ad06d9d924894" /><Relationship Type="http://schemas.openxmlformats.org/officeDocument/2006/relationships/hyperlink" Target="https://github.com/ArduCAM/RaspberryPi.git" TargetMode="External" Id="Reaba798d891a4d92" /><Relationship Type="http://schemas.openxmlformats.org/officeDocument/2006/relationships/image" Target="/media/image2.jpg" Id="rId2133415235" /><Relationship Type="http://schemas.openxmlformats.org/officeDocument/2006/relationships/image" Target="/media/image3.jpg" Id="rId672469173" /><Relationship Type="http://schemas.openxmlformats.org/officeDocument/2006/relationships/hyperlink" Target="https://www.arducam.com/docs/arducam-mega/arducam-mega-getting-started/packs/example/Raspberry.html" TargetMode="External" Id="Ra60c943e02874c5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IN16800922.JI\Desktop\OneDrive_2_2-13-2024\GT_1010_JI_Word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D33652BA1EC4AA3AB9DE1879285AC" ma:contentTypeVersion="6" ma:contentTypeDescription="Create a new document." ma:contentTypeScope="" ma:versionID="f512d93d04be197b0847cf83aa10dc69">
  <xsd:schema xmlns:xsd="http://www.w3.org/2001/XMLSchema" xmlns:xs="http://www.w3.org/2001/XMLSchema" xmlns:p="http://schemas.microsoft.com/office/2006/metadata/properties" xmlns:ns2="060a8a9f-d048-4cae-94ae-42ad8fd36d05" xmlns:ns3="c683474e-3566-459e-a8fa-b9191d46e53e" targetNamespace="http://schemas.microsoft.com/office/2006/metadata/properties" ma:root="true" ma:fieldsID="2468039e6ea82dc6dc5f773e51d12c09" ns2:_="" ns3:_="">
    <xsd:import namespace="060a8a9f-d048-4cae-94ae-42ad8fd36d05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a8a9f-d048-4cae-94ae-42ad8fd36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8519F-F24D-4CE0-8566-A65973505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990A6D-B537-4F3D-B30C-C60E41EA2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a8a9f-d048-4cae-94ae-42ad8fd36d05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C246AC-A8C6-43B1-B263-B0B8BCE6E0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GT_1010_JI_Word_Template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MANAGEMENT PLAN</dc:title>
  <dc:subject/>
  <dc:creator/>
  <keywords/>
  <dc:description/>
  <lastModifiedBy>Nithishkumar Thangaraju</lastModifiedBy>
  <revision>104</revision>
  <lastPrinted>2000-04-12T03:37:00.0000000Z</lastPrinted>
  <dcterms:created xsi:type="dcterms:W3CDTF">2024-02-13T06:16:00.0000000Z</dcterms:created>
  <dcterms:modified xsi:type="dcterms:W3CDTF">2025-05-28T12:06:58.6871557Z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0x01010077CD33652BA1EC4AA3AB9DE1879285AC</vt:lpwstr>
  </property>
</Properties>
</file>