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ackground w:color="FFFFFF"/>
  <w:body>
    <w:p w:rsidR="09ECC2A9" w:rsidP="5A1C48B3" w:rsidRDefault="56EA2F35" w14:paraId="4ACD7E97" w14:textId="2C1249E1">
      <w:pPr>
        <w:ind w:firstLine="0"/>
        <w:rPr>
          <w:rFonts w:ascii="Times New Roman" w:hAnsi="Times New Roman"/>
        </w:rPr>
      </w:pPr>
      <w:r w:rsidRPr="5A1C48B3" w:rsidR="56EA2F35">
        <w:rPr>
          <w:rFonts w:ascii="Times New Roman" w:hAnsi="Times New Roman"/>
        </w:rPr>
        <w:t xml:space="preserve"> </w:t>
      </w:r>
    </w:p>
    <w:p w:rsidR="1C1A13AA" w:rsidP="770028B9" w:rsidRDefault="1C1A13AA" w14:paraId="64F7EFA1" w14:textId="2519E044">
      <w:pPr>
        <w:rPr>
          <w:rFonts w:ascii="Times New Roman" w:hAnsi="Times New Roman"/>
        </w:rPr>
      </w:pPr>
    </w:p>
    <w:p w:rsidR="1C1A13AA" w:rsidP="770028B9" w:rsidRDefault="1C1A13AA" w14:paraId="77C3BF37" w14:textId="18322BDC">
      <w:pPr>
        <w:rPr>
          <w:rFonts w:ascii="Times New Roman" w:hAnsi="Times New Roman"/>
        </w:rPr>
      </w:pPr>
    </w:p>
    <w:p w:rsidR="1C1A13AA" w:rsidP="3F2F66B5" w:rsidRDefault="2AEF47CB" w14:paraId="0176F966" w14:textId="45598C12">
      <w:pPr>
        <w:pStyle w:val="Cover-title"/>
        <w:spacing w:line="360" w:lineRule="auto"/>
        <w:ind w:right="-720"/>
        <w:rPr>
          <w:color w:val="000000" w:themeColor="text1"/>
          <w:sz w:val="40"/>
          <w:szCs w:val="40"/>
        </w:rPr>
      </w:pPr>
      <w:r w:rsidRPr="033DB915" w:rsidR="3ED2916C">
        <w:rPr>
          <w:color w:val="000000" w:themeColor="text1" w:themeTint="FF" w:themeShade="FF"/>
          <w:sz w:val="40"/>
          <w:szCs w:val="40"/>
        </w:rPr>
        <w:t xml:space="preserve">END APPLICATON WITH </w:t>
      </w:r>
      <w:r w:rsidRPr="033DB915" w:rsidR="5A1F8852">
        <w:rPr>
          <w:color w:val="000000" w:themeColor="text1" w:themeTint="FF" w:themeShade="FF"/>
          <w:sz w:val="40"/>
          <w:szCs w:val="40"/>
        </w:rPr>
        <w:t>GMSL Setup</w:t>
      </w:r>
    </w:p>
    <w:p w:rsidR="5A1F8852" w:rsidP="033DB915" w:rsidRDefault="5A1F8852" w14:paraId="0C901E2C" w14:textId="3D236D31">
      <w:pPr>
        <w:pStyle w:val="Heading1"/>
        <w:shd w:val="clear" w:color="auto" w:fill="FFFFFF" w:themeFill="background1"/>
        <w:spacing w:before="0" w:beforeAutospacing="off" w:after="270" w:afterAutospacing="off" w:line="420" w:lineRule="auto"/>
        <w:ind w:left="720"/>
        <w:jc w:val="center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32"/>
          <w:szCs w:val="32"/>
          <w:lang w:val="en-US"/>
        </w:rPr>
      </w:pPr>
      <w:bookmarkStart w:name="_Toc1329645809" w:id="1274517965"/>
      <w:r w:rsidRPr="033DB915" w:rsidR="5A1F8852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32"/>
          <w:szCs w:val="32"/>
          <w:lang w:val="en-US"/>
        </w:rPr>
        <w:t>Technical Specification &amp; Installation Manual: Jetson Surveillance System</w:t>
      </w:r>
      <w:bookmarkEnd w:id="1274517965"/>
    </w:p>
    <w:p w:rsidR="033DB915" w:rsidP="033DB915" w:rsidRDefault="033DB915" w14:paraId="02DAD157" w14:textId="716739E9">
      <w:pPr>
        <w:pStyle w:val="Cover-title"/>
        <w:spacing w:line="360" w:lineRule="auto"/>
        <w:ind w:right="-720"/>
        <w:rPr>
          <w:color w:val="000000" w:themeColor="text1" w:themeTint="FF" w:themeShade="FF"/>
          <w:sz w:val="40"/>
          <w:szCs w:val="40"/>
        </w:rPr>
      </w:pPr>
    </w:p>
    <w:p w:rsidR="1C1A13AA" w:rsidP="770028B9" w:rsidRDefault="1C1A13AA" w14:paraId="725DDAB3" w14:textId="6555904B">
      <w:pPr>
        <w:spacing w:line="360" w:lineRule="auto"/>
        <w:ind w:right="-720"/>
        <w:jc w:val="both"/>
        <w:rPr>
          <w:rFonts w:ascii="Times New Roman" w:hAnsi="Times New Roman"/>
          <w:color w:val="000000" w:themeColor="text1"/>
          <w:sz w:val="28"/>
          <w:szCs w:val="28"/>
        </w:rPr>
      </w:pPr>
    </w:p>
    <w:p w:rsidR="7820E0A7" w:rsidP="770028B9" w:rsidRDefault="7820E0A7" w14:paraId="1C71340B" w14:textId="3D7541B0">
      <w:pPr>
        <w:pStyle w:val="Cover-title"/>
        <w:spacing w:line="360" w:lineRule="auto"/>
        <w:ind w:right="-720"/>
        <w:jc w:val="both"/>
        <w:rPr>
          <w:bCs/>
          <w:color w:val="000000" w:themeColor="text1"/>
          <w:sz w:val="28"/>
          <w:szCs w:val="28"/>
        </w:rPr>
      </w:pPr>
      <w:r w:rsidRPr="08F55C27">
        <w:rPr>
          <w:bCs/>
          <w:caps w:val="0"/>
          <w:color w:val="000000" w:themeColor="text1"/>
          <w:sz w:val="28"/>
          <w:szCs w:val="28"/>
        </w:rPr>
        <w:t>Document History</w:t>
      </w:r>
      <w:r w:rsidRPr="08F55C27">
        <w:rPr>
          <w:bCs/>
          <w:color w:val="000000" w:themeColor="text1"/>
          <w:sz w:val="28"/>
          <w:szCs w:val="28"/>
        </w:rPr>
        <w:t>:</w:t>
      </w:r>
    </w:p>
    <w:p w:rsidR="1C1A13AA" w:rsidP="770028B9" w:rsidRDefault="1C1A13AA" w14:paraId="5F3D46D8" w14:textId="2C6D76C2">
      <w:pPr>
        <w:spacing w:before="240" w:after="60" w:line="360" w:lineRule="auto"/>
        <w:ind w:right="-720"/>
        <w:jc w:val="both"/>
        <w:rPr>
          <w:rFonts w:ascii="Times New Roman" w:hAnsi="Times New Roman"/>
          <w:b/>
          <w:bCs/>
          <w:caps/>
          <w:color w:val="000000" w:themeColor="text1"/>
          <w:sz w:val="28"/>
          <w:szCs w:val="28"/>
        </w:rPr>
      </w:pPr>
    </w:p>
    <w:tbl>
      <w:tblPr>
        <w:tblW w:w="9364" w:type="dxa"/>
        <w:tblInd w:w="10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720"/>
        <w:gridCol w:w="2520"/>
        <w:gridCol w:w="1260"/>
        <w:gridCol w:w="1680"/>
        <w:gridCol w:w="1290"/>
        <w:gridCol w:w="1354"/>
      </w:tblGrid>
      <w:tr w:rsidR="5D164CA7" w:rsidTr="033DB915" w14:paraId="210CC3FE" w14:textId="77777777">
        <w:trPr>
          <w:trHeight w:val="300"/>
        </w:trPr>
        <w:tc>
          <w:tcPr>
            <w:tcW w:w="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C0C0"/>
            <w:tcMar>
              <w:left w:w="90" w:type="dxa"/>
              <w:right w:w="90" w:type="dxa"/>
            </w:tcMar>
          </w:tcPr>
          <w:p w:rsidR="5D164CA7" w:rsidP="770028B9" w:rsidRDefault="56BC22CA" w14:paraId="5C182170" w14:textId="0837871B">
            <w:pPr>
              <w:jc w:val="center"/>
              <w:rPr>
                <w:rFonts w:ascii="Times New Roman" w:hAnsi="Times New Roman"/>
                <w:color w:val="000000" w:themeColor="text1"/>
                <w:szCs w:val="24"/>
              </w:rPr>
            </w:pPr>
            <w:r w:rsidRPr="103217B3">
              <w:rPr>
                <w:rFonts w:ascii="Times New Roman" w:hAnsi="Times New Roman"/>
                <w:b/>
                <w:bCs/>
                <w:color w:val="000000" w:themeColor="text1"/>
                <w:szCs w:val="24"/>
              </w:rPr>
              <w:t>S. No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C0C0"/>
            <w:tcMar>
              <w:left w:w="90" w:type="dxa"/>
              <w:right w:w="90" w:type="dxa"/>
            </w:tcMar>
          </w:tcPr>
          <w:p w:rsidR="5D164CA7" w:rsidP="770028B9" w:rsidRDefault="56BC22CA" w14:paraId="7D68F60E" w14:textId="50AB8CB9">
            <w:pPr>
              <w:jc w:val="center"/>
              <w:rPr>
                <w:rFonts w:ascii="Times New Roman" w:hAnsi="Times New Roman"/>
                <w:color w:val="000000" w:themeColor="text1"/>
                <w:szCs w:val="24"/>
              </w:rPr>
            </w:pPr>
            <w:r w:rsidRPr="103217B3">
              <w:rPr>
                <w:rFonts w:ascii="Times New Roman" w:hAnsi="Times New Roman"/>
                <w:b/>
                <w:bCs/>
                <w:color w:val="000000" w:themeColor="text1"/>
                <w:szCs w:val="24"/>
              </w:rPr>
              <w:t>Ver.No.</w:t>
            </w:r>
          </w:p>
        </w:tc>
        <w:tc>
          <w:tcPr>
            <w:tcW w:w="25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C0C0"/>
            <w:tcMar>
              <w:left w:w="90" w:type="dxa"/>
              <w:right w:w="90" w:type="dxa"/>
            </w:tcMar>
          </w:tcPr>
          <w:p w:rsidR="5D164CA7" w:rsidP="770028B9" w:rsidRDefault="56BC22CA" w14:paraId="67111361" w14:textId="64135F54">
            <w:pPr>
              <w:jc w:val="center"/>
              <w:rPr>
                <w:rFonts w:ascii="Times New Roman" w:hAnsi="Times New Roman"/>
                <w:color w:val="000000" w:themeColor="text1"/>
                <w:szCs w:val="24"/>
              </w:rPr>
            </w:pPr>
            <w:r w:rsidRPr="103217B3">
              <w:rPr>
                <w:rFonts w:ascii="Times New Roman" w:hAnsi="Times New Roman"/>
                <w:b/>
                <w:bCs/>
                <w:color w:val="000000" w:themeColor="text1"/>
                <w:szCs w:val="24"/>
              </w:rPr>
              <w:t>Author</w:t>
            </w:r>
            <w:r w:rsidRPr="103217B3" w:rsidR="4BC5CF74">
              <w:rPr>
                <w:rFonts w:ascii="Times New Roman" w:hAnsi="Times New Roman"/>
                <w:b/>
                <w:bCs/>
                <w:color w:val="000000" w:themeColor="text1"/>
                <w:szCs w:val="24"/>
              </w:rPr>
              <w:t>s</w:t>
            </w: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C0C0"/>
            <w:tcMar>
              <w:left w:w="90" w:type="dxa"/>
              <w:right w:w="90" w:type="dxa"/>
            </w:tcMar>
          </w:tcPr>
          <w:p w:rsidR="5D164CA7" w:rsidP="770028B9" w:rsidRDefault="56BC22CA" w14:paraId="5FDA4B10" w14:textId="24277457">
            <w:pPr>
              <w:jc w:val="center"/>
              <w:rPr>
                <w:rFonts w:ascii="Times New Roman" w:hAnsi="Times New Roman"/>
                <w:color w:val="000000" w:themeColor="text1"/>
                <w:szCs w:val="24"/>
              </w:rPr>
            </w:pPr>
            <w:r w:rsidRPr="103217B3">
              <w:rPr>
                <w:rFonts w:ascii="Times New Roman" w:hAnsi="Times New Roman"/>
                <w:b/>
                <w:bCs/>
                <w:color w:val="000000" w:themeColor="text1"/>
                <w:szCs w:val="24"/>
              </w:rPr>
              <w:t>Section(s) Affected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C0C0"/>
            <w:tcMar>
              <w:left w:w="90" w:type="dxa"/>
              <w:right w:w="90" w:type="dxa"/>
            </w:tcMar>
          </w:tcPr>
          <w:p w:rsidR="5D164CA7" w:rsidP="770028B9" w:rsidRDefault="56BC22CA" w14:paraId="6733A8D1" w14:textId="0682A5DE">
            <w:pPr>
              <w:jc w:val="center"/>
              <w:rPr>
                <w:rFonts w:ascii="Times New Roman" w:hAnsi="Times New Roman"/>
                <w:color w:val="000000" w:themeColor="text1"/>
                <w:szCs w:val="24"/>
              </w:rPr>
            </w:pPr>
            <w:r w:rsidRPr="103217B3">
              <w:rPr>
                <w:rFonts w:ascii="Times New Roman" w:hAnsi="Times New Roman"/>
                <w:b/>
                <w:bCs/>
                <w:color w:val="000000" w:themeColor="text1"/>
                <w:szCs w:val="24"/>
              </w:rPr>
              <w:t>Change(s) made</w:t>
            </w:r>
          </w:p>
        </w:tc>
        <w:tc>
          <w:tcPr>
            <w:tcW w:w="12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C0C0"/>
            <w:tcMar>
              <w:left w:w="90" w:type="dxa"/>
              <w:right w:w="90" w:type="dxa"/>
            </w:tcMar>
          </w:tcPr>
          <w:p w:rsidR="5D164CA7" w:rsidP="770028B9" w:rsidRDefault="56BC22CA" w14:paraId="4D6610E2" w14:textId="4C6DBF35">
            <w:pPr>
              <w:jc w:val="center"/>
              <w:rPr>
                <w:rFonts w:ascii="Times New Roman" w:hAnsi="Times New Roman"/>
                <w:color w:val="000000" w:themeColor="text1"/>
                <w:szCs w:val="24"/>
              </w:rPr>
            </w:pPr>
            <w:r w:rsidRPr="103217B3">
              <w:rPr>
                <w:rFonts w:ascii="Times New Roman" w:hAnsi="Times New Roman"/>
                <w:b/>
                <w:bCs/>
                <w:color w:val="000000" w:themeColor="text1"/>
                <w:szCs w:val="24"/>
              </w:rPr>
              <w:t xml:space="preserve">Approved Date </w:t>
            </w:r>
          </w:p>
        </w:tc>
        <w:tc>
          <w:tcPr>
            <w:tcW w:w="13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C0C0C0"/>
            <w:tcMar>
              <w:left w:w="90" w:type="dxa"/>
              <w:right w:w="90" w:type="dxa"/>
            </w:tcMar>
          </w:tcPr>
          <w:p w:rsidR="5D164CA7" w:rsidP="770028B9" w:rsidRDefault="56BC22CA" w14:paraId="3455C762" w14:textId="37D83276">
            <w:pPr>
              <w:jc w:val="center"/>
              <w:rPr>
                <w:rFonts w:ascii="Times New Roman" w:hAnsi="Times New Roman"/>
                <w:color w:val="000000" w:themeColor="text1"/>
                <w:szCs w:val="24"/>
              </w:rPr>
            </w:pPr>
            <w:r w:rsidRPr="103217B3">
              <w:rPr>
                <w:rFonts w:ascii="Times New Roman" w:hAnsi="Times New Roman"/>
                <w:b/>
                <w:bCs/>
                <w:color w:val="000000" w:themeColor="text1"/>
                <w:szCs w:val="24"/>
              </w:rPr>
              <w:t>Approved by</w:t>
            </w:r>
          </w:p>
        </w:tc>
      </w:tr>
      <w:tr w:rsidR="5D164CA7" w:rsidTr="033DB915" w14:paraId="4250E89E" w14:textId="77777777">
        <w:trPr>
          <w:trHeight w:val="555"/>
        </w:trPr>
        <w:tc>
          <w:tcPr>
            <w:tcW w:w="5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000000" w:themeColor="text1" w:sz="6" w:space="0"/>
            </w:tcBorders>
            <w:tcMar>
              <w:left w:w="90" w:type="dxa"/>
              <w:right w:w="90" w:type="dxa"/>
            </w:tcMar>
            <w:vAlign w:val="center"/>
          </w:tcPr>
          <w:p w:rsidR="22C887BA" w:rsidP="770028B9" w:rsidRDefault="6F52CB9C" w14:paraId="6AA7D52C" w14:textId="1BE98530">
            <w:pPr>
              <w:spacing w:line="259" w:lineRule="auto"/>
              <w:jc w:val="center"/>
              <w:rPr>
                <w:rFonts w:ascii="Times New Roman" w:hAnsi="Times New Roman"/>
                <w:color w:val="000000" w:themeColor="text1"/>
                <w:sz w:val="20"/>
              </w:rPr>
            </w:pPr>
            <w:r w:rsidRPr="770028B9">
              <w:rPr>
                <w:rFonts w:ascii="Times New Roman" w:hAnsi="Times New Roman"/>
                <w:color w:val="000000" w:themeColor="text1"/>
                <w:sz w:val="20"/>
              </w:rPr>
              <w:t>1</w:t>
            </w:r>
          </w:p>
        </w:tc>
        <w:tc>
          <w:tcPr>
            <w:tcW w:w="720" w:type="dxa"/>
            <w:tcBorders>
              <w:top w:val="single" w:color="auto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90" w:type="dxa"/>
              <w:right w:w="90" w:type="dxa"/>
            </w:tcMar>
            <w:vAlign w:val="center"/>
          </w:tcPr>
          <w:p w:rsidR="5D164CA7" w:rsidP="770028B9" w:rsidRDefault="72878B58" w14:paraId="6AB84AD5" w14:textId="4CA78894">
            <w:pPr>
              <w:jc w:val="center"/>
              <w:rPr>
                <w:rFonts w:ascii="Times New Roman" w:hAnsi="Times New Roman"/>
                <w:color w:val="000000" w:themeColor="text1"/>
                <w:sz w:val="20"/>
              </w:rPr>
            </w:pPr>
            <w:r w:rsidRPr="770028B9">
              <w:rPr>
                <w:rFonts w:ascii="Times New Roman" w:hAnsi="Times New Roman"/>
                <w:color w:val="000000" w:themeColor="text1"/>
                <w:sz w:val="20"/>
              </w:rPr>
              <w:t>1.0</w:t>
            </w:r>
          </w:p>
        </w:tc>
        <w:tc>
          <w:tcPr>
            <w:tcW w:w="252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000000" w:themeColor="text1" w:sz="6" w:space="0"/>
            </w:tcBorders>
            <w:tcMar>
              <w:left w:w="90" w:type="dxa"/>
              <w:right w:w="90" w:type="dxa"/>
            </w:tcMar>
            <w:vAlign w:val="center"/>
          </w:tcPr>
          <w:p w:rsidR="5D164CA7" w:rsidP="033DB915" w:rsidRDefault="4A277048" w14:paraId="3ACC2691" w14:textId="2EB50AAD">
            <w:pPr>
              <w:pStyle w:val="TableParagraph"/>
              <w:spacing w:line="259" w:lineRule="auto"/>
              <w:ind w:left="0"/>
              <w:jc w:val="center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 w:rsidRPr="033DB915" w:rsidR="5B2C7470">
              <w:rPr>
                <w:rFonts w:ascii="Times New Roman" w:hAnsi="Times New Roman"/>
                <w:color w:val="000000" w:themeColor="text1" w:themeTint="FF" w:themeShade="FF"/>
                <w:sz w:val="20"/>
                <w:szCs w:val="20"/>
              </w:rPr>
              <w:t>Hemavathi A</w:t>
            </w:r>
          </w:p>
        </w:tc>
        <w:tc>
          <w:tcPr>
            <w:tcW w:w="1260" w:type="dxa"/>
            <w:tcBorders>
              <w:top w:val="single" w:color="auto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90" w:type="dxa"/>
              <w:right w:w="90" w:type="dxa"/>
            </w:tcMar>
            <w:vAlign w:val="center"/>
          </w:tcPr>
          <w:p w:rsidR="5D164CA7" w:rsidP="770028B9" w:rsidRDefault="49EA640F" w14:paraId="1A26B327" w14:textId="25FDCBB5">
            <w:pPr>
              <w:jc w:val="center"/>
              <w:rPr>
                <w:rFonts w:ascii="Times New Roman" w:hAnsi="Times New Roman"/>
                <w:color w:val="000000" w:themeColor="text1"/>
                <w:sz w:val="20"/>
              </w:rPr>
            </w:pPr>
            <w:r w:rsidRPr="770028B9">
              <w:rPr>
                <w:rFonts w:ascii="Times New Roman" w:hAnsi="Times New Roman"/>
                <w:color w:val="000000" w:themeColor="text1"/>
                <w:sz w:val="20"/>
              </w:rPr>
              <w:t>All</w:t>
            </w:r>
          </w:p>
        </w:tc>
        <w:tc>
          <w:tcPr>
            <w:tcW w:w="1680" w:type="dxa"/>
            <w:tcBorders>
              <w:top w:val="single" w:color="auto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left w:w="90" w:type="dxa"/>
              <w:right w:w="90" w:type="dxa"/>
            </w:tcMar>
            <w:vAlign w:val="center"/>
          </w:tcPr>
          <w:p w:rsidR="5D164CA7" w:rsidP="770028B9" w:rsidRDefault="49EA640F" w14:paraId="025B9FC2" w14:textId="62071B29">
            <w:pPr>
              <w:rPr>
                <w:rFonts w:ascii="Times New Roman" w:hAnsi="Times New Roman"/>
                <w:color w:val="000000" w:themeColor="text1"/>
                <w:sz w:val="20"/>
              </w:rPr>
            </w:pPr>
            <w:r w:rsidRPr="770028B9">
              <w:rPr>
                <w:rFonts w:ascii="Times New Roman" w:hAnsi="Times New Roman"/>
                <w:color w:val="000000" w:themeColor="text1"/>
                <w:sz w:val="20"/>
              </w:rPr>
              <w:t>Initial</w:t>
            </w:r>
          </w:p>
        </w:tc>
        <w:tc>
          <w:tcPr>
            <w:tcW w:w="1290" w:type="dxa"/>
            <w:tcBorders>
              <w:top w:val="single" w:color="auto" w:sz="6" w:space="0"/>
              <w:left w:val="single" w:color="000000" w:themeColor="text1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="5D164CA7" w:rsidP="770028B9" w:rsidRDefault="5D164CA7" w14:paraId="5A41911B" w14:textId="676E045E">
            <w:pPr>
              <w:jc w:val="center"/>
              <w:rPr>
                <w:rFonts w:ascii="Times New Roman" w:hAnsi="Times New Roman"/>
                <w:color w:val="000000" w:themeColor="text1"/>
                <w:sz w:val="20"/>
              </w:rPr>
            </w:pPr>
          </w:p>
        </w:tc>
        <w:tc>
          <w:tcPr>
            <w:tcW w:w="135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>
              <w:left w:w="90" w:type="dxa"/>
              <w:right w:w="90" w:type="dxa"/>
            </w:tcMar>
            <w:vAlign w:val="center"/>
          </w:tcPr>
          <w:p w:rsidR="5D164CA7" w:rsidP="770028B9" w:rsidRDefault="5D164CA7" w14:paraId="1C2F28C1" w14:textId="5B696D3F">
            <w:pPr>
              <w:jc w:val="center"/>
              <w:rPr>
                <w:rFonts w:ascii="Times New Roman" w:hAnsi="Times New Roman"/>
                <w:color w:val="000000" w:themeColor="text1"/>
                <w:sz w:val="20"/>
              </w:rPr>
            </w:pPr>
          </w:p>
        </w:tc>
      </w:tr>
    </w:tbl>
    <w:p w:rsidR="033DB915" w:rsidRDefault="033DB915" w14:paraId="21C9B2FE" w14:textId="6B5B038C"/>
    <w:p w:rsidR="1576DC8E" w:rsidP="770028B9" w:rsidRDefault="1576DC8E" w14:paraId="4DCCA793" w14:textId="208DDE70">
      <w:pPr>
        <w:rPr>
          <w:rFonts w:ascii="Times New Roman" w:hAnsi="Times New Roman"/>
        </w:rPr>
      </w:pPr>
    </w:p>
    <w:p w:rsidR="7B10F367" w:rsidP="770028B9" w:rsidRDefault="7B10F367" w14:paraId="6EF9FC42" w14:textId="59889C74">
      <w:pPr>
        <w:rPr>
          <w:rFonts w:ascii="Times New Roman" w:hAnsi="Times New Roman"/>
        </w:rPr>
      </w:pPr>
    </w:p>
    <w:p w:rsidR="7B10F367" w:rsidP="770028B9" w:rsidRDefault="7B10F367" w14:paraId="25DA2C52" w14:textId="0EDEA83D">
      <w:pPr>
        <w:rPr>
          <w:rFonts w:ascii="Times New Roman" w:hAnsi="Times New Roman"/>
        </w:rPr>
      </w:pPr>
    </w:p>
    <w:p w:rsidR="7B10F367" w:rsidP="770028B9" w:rsidRDefault="7B10F367" w14:paraId="728F24F0" w14:textId="18C678ED">
      <w:pPr>
        <w:rPr>
          <w:rFonts w:ascii="Times New Roman" w:hAnsi="Times New Roman"/>
        </w:rPr>
      </w:pPr>
    </w:p>
    <w:p w:rsidR="00035B5C" w:rsidP="770028B9" w:rsidRDefault="00035B5C" w14:paraId="77E11500" w14:textId="77777777">
      <w:pPr>
        <w:rPr>
          <w:rFonts w:ascii="Times New Roman" w:hAnsi="Times New Roman"/>
        </w:rPr>
      </w:pPr>
    </w:p>
    <w:p w:rsidR="00035B5C" w:rsidP="770028B9" w:rsidRDefault="00035B5C" w14:paraId="5535EBFB" w14:textId="77777777">
      <w:pPr>
        <w:rPr>
          <w:rFonts w:ascii="Times New Roman" w:hAnsi="Times New Roman"/>
        </w:rPr>
      </w:pPr>
    </w:p>
    <w:p w:rsidR="00035B5C" w:rsidP="770028B9" w:rsidRDefault="00035B5C" w14:paraId="08F4E6E9" w14:textId="77777777">
      <w:pPr>
        <w:rPr>
          <w:rFonts w:ascii="Times New Roman" w:hAnsi="Times New Roman"/>
        </w:rPr>
      </w:pPr>
    </w:p>
    <w:p w:rsidR="6041016D" w:rsidP="770028B9" w:rsidRDefault="6041016D" w14:paraId="174A44F3" w14:textId="0687254B">
      <w:pPr>
        <w:rPr>
          <w:rFonts w:ascii="Times New Roman" w:hAnsi="Times New Roman"/>
        </w:rPr>
      </w:pPr>
    </w:p>
    <w:p w:rsidR="6041016D" w:rsidP="770028B9" w:rsidRDefault="6041016D" w14:paraId="663A4ACE" w14:textId="1E7F49FC">
      <w:pPr>
        <w:rPr>
          <w:rFonts w:ascii="Times New Roman" w:hAnsi="Times New Roman"/>
        </w:rPr>
      </w:pPr>
    </w:p>
    <w:p w:rsidR="6041016D" w:rsidP="770028B9" w:rsidRDefault="6041016D" w14:paraId="324C5C34" w14:textId="182B59E8">
      <w:pPr>
        <w:rPr>
          <w:rFonts w:ascii="Times New Roman" w:hAnsi="Times New Roman"/>
        </w:rPr>
      </w:pPr>
    </w:p>
    <w:p w:rsidR="033DB915" w:rsidP="033DB915" w:rsidRDefault="033DB915" w14:paraId="3C6CD290" w14:textId="6867E9DD">
      <w:pPr>
        <w:jc w:val="center"/>
        <w:rPr>
          <w:rFonts w:ascii="Times New Roman" w:hAnsi="Times New Roman"/>
          <w:b w:val="1"/>
          <w:bCs w:val="1"/>
          <w:sz w:val="28"/>
          <w:szCs w:val="28"/>
        </w:rPr>
      </w:pPr>
    </w:p>
    <w:p w:rsidR="033DB915" w:rsidP="033DB915" w:rsidRDefault="033DB915" w14:paraId="1F6FF0C2" w14:textId="00A3F969">
      <w:pPr>
        <w:jc w:val="center"/>
        <w:rPr>
          <w:rFonts w:ascii="Times New Roman" w:hAnsi="Times New Roman"/>
          <w:b w:val="1"/>
          <w:bCs w:val="1"/>
          <w:sz w:val="28"/>
          <w:szCs w:val="28"/>
        </w:rPr>
      </w:pPr>
    </w:p>
    <w:p w:rsidR="033DB915" w:rsidP="033DB915" w:rsidRDefault="033DB915" w14:paraId="768A37BE" w14:textId="7EEA8A1A">
      <w:pPr>
        <w:jc w:val="center"/>
        <w:rPr>
          <w:rFonts w:ascii="Times New Roman" w:hAnsi="Times New Roman"/>
          <w:b w:val="1"/>
          <w:bCs w:val="1"/>
          <w:sz w:val="28"/>
          <w:szCs w:val="28"/>
        </w:rPr>
      </w:pPr>
    </w:p>
    <w:p w:rsidR="033DB915" w:rsidP="033DB915" w:rsidRDefault="033DB915" w14:paraId="4EF23E29" w14:textId="40FE5292">
      <w:pPr>
        <w:jc w:val="center"/>
        <w:rPr>
          <w:rFonts w:ascii="Times New Roman" w:hAnsi="Times New Roman"/>
          <w:b w:val="1"/>
          <w:bCs w:val="1"/>
          <w:sz w:val="28"/>
          <w:szCs w:val="28"/>
        </w:rPr>
      </w:pPr>
    </w:p>
    <w:p w:rsidR="033DB915" w:rsidP="033DB915" w:rsidRDefault="033DB915" w14:paraId="3C4C7BC2" w14:textId="58735FBE">
      <w:pPr>
        <w:jc w:val="center"/>
        <w:rPr>
          <w:rFonts w:ascii="Times New Roman" w:hAnsi="Times New Roman"/>
          <w:b w:val="1"/>
          <w:bCs w:val="1"/>
          <w:sz w:val="28"/>
          <w:szCs w:val="28"/>
        </w:rPr>
      </w:pPr>
    </w:p>
    <w:p w:rsidR="033DB915" w:rsidP="033DB915" w:rsidRDefault="033DB915" w14:paraId="4AA559E1" w14:textId="3044DB32">
      <w:pPr>
        <w:jc w:val="center"/>
        <w:rPr>
          <w:rFonts w:ascii="Times New Roman" w:hAnsi="Times New Roman"/>
          <w:b w:val="1"/>
          <w:bCs w:val="1"/>
          <w:sz w:val="28"/>
          <w:szCs w:val="28"/>
        </w:rPr>
      </w:pPr>
    </w:p>
    <w:p w:rsidR="033DB915" w:rsidP="033DB915" w:rsidRDefault="033DB915" w14:paraId="00A3D956" w14:textId="008D8C02">
      <w:pPr>
        <w:jc w:val="center"/>
        <w:rPr>
          <w:rFonts w:ascii="Times New Roman" w:hAnsi="Times New Roman"/>
          <w:b w:val="1"/>
          <w:bCs w:val="1"/>
          <w:sz w:val="28"/>
          <w:szCs w:val="28"/>
        </w:rPr>
      </w:pPr>
    </w:p>
    <w:p w:rsidR="033DB915" w:rsidP="033DB915" w:rsidRDefault="033DB915" w14:paraId="4232E986" w14:textId="5413B2E5">
      <w:pPr>
        <w:jc w:val="center"/>
        <w:rPr>
          <w:rFonts w:ascii="Times New Roman" w:hAnsi="Times New Roman"/>
          <w:b w:val="1"/>
          <w:bCs w:val="1"/>
          <w:sz w:val="28"/>
          <w:szCs w:val="28"/>
        </w:rPr>
      </w:pPr>
    </w:p>
    <w:p w:rsidR="033DB915" w:rsidP="033DB915" w:rsidRDefault="033DB915" w14:paraId="4C4900E3" w14:textId="4F60FD3D">
      <w:pPr>
        <w:jc w:val="center"/>
        <w:rPr>
          <w:rFonts w:ascii="Times New Roman" w:hAnsi="Times New Roman"/>
          <w:b w:val="1"/>
          <w:bCs w:val="1"/>
          <w:sz w:val="28"/>
          <w:szCs w:val="28"/>
        </w:rPr>
      </w:pPr>
    </w:p>
    <w:p w:rsidR="033DB915" w:rsidP="033DB915" w:rsidRDefault="033DB915" w14:paraId="3B66497C" w14:textId="0BEDF8E0">
      <w:pPr>
        <w:jc w:val="center"/>
        <w:rPr>
          <w:rFonts w:ascii="Times New Roman" w:hAnsi="Times New Roman"/>
          <w:b w:val="1"/>
          <w:bCs w:val="1"/>
          <w:sz w:val="28"/>
          <w:szCs w:val="28"/>
        </w:rPr>
      </w:pPr>
    </w:p>
    <w:p w:rsidR="033DB915" w:rsidP="033DB915" w:rsidRDefault="033DB915" w14:paraId="1A84FA24" w14:textId="16448EDC">
      <w:pPr>
        <w:jc w:val="center"/>
        <w:rPr>
          <w:rFonts w:ascii="Times New Roman" w:hAnsi="Times New Roman"/>
          <w:b w:val="1"/>
          <w:bCs w:val="1"/>
          <w:sz w:val="28"/>
          <w:szCs w:val="28"/>
        </w:rPr>
      </w:pPr>
    </w:p>
    <w:p w:rsidR="7B10F367" w:rsidP="612B69CF" w:rsidRDefault="35B7A3DC" w14:paraId="53AAE045" w14:textId="673C5086">
      <w:pPr>
        <w:jc w:val="center"/>
        <w:rPr>
          <w:rFonts w:ascii="Times New Roman" w:hAnsi="Times New Roman"/>
          <w:b/>
          <w:bCs/>
          <w:sz w:val="28"/>
          <w:szCs w:val="28"/>
        </w:rPr>
      </w:pPr>
      <w:bookmarkStart w:name="_Toc1180981328" w:id="0"/>
      <w:r w:rsidRPr="612B69CF">
        <w:rPr>
          <w:rFonts w:ascii="Times New Roman" w:hAnsi="Times New Roman"/>
          <w:b/>
          <w:bCs/>
          <w:sz w:val="28"/>
          <w:szCs w:val="28"/>
        </w:rPr>
        <w:t>TABLE OF CONTENTS</w:t>
      </w:r>
      <w:bookmarkEnd w:id="0"/>
    </w:p>
    <w:p w:rsidR="7B10F367" w:rsidP="770028B9" w:rsidRDefault="7B10F367" w14:paraId="4C06B654" w14:textId="06BA0A4E">
      <w:pPr>
        <w:rPr>
          <w:rFonts w:ascii="Times New Roman" w:hAnsi="Times New Roman"/>
        </w:rPr>
      </w:pPr>
    </w:p>
    <w:p w:rsidR="00035B5C" w:rsidP="033DB915" w:rsidRDefault="3F2F66B5" w14:paraId="16F85406" w14:textId="345C53DE">
      <w:pPr>
        <w:pStyle w:val="TOC1"/>
        <w:tabs>
          <w:tab w:val="right" w:leader="dot" w:pos="9345"/>
        </w:tabs>
        <w:rPr>
          <w:rFonts w:ascii="Calibri" w:hAnsi="Calibri" w:eastAsia="ＭＳ 明朝" w:cs="Arial" w:asciiTheme="minorAscii" w:hAnsiTheme="minorAscii" w:eastAsiaTheme="minorEastAsia" w:cstheme="minorBidi"/>
          <w:b w:val="0"/>
          <w:bCs w:val="0"/>
          <w:caps w:val="0"/>
          <w:smallCaps w:val="0"/>
          <w:noProof/>
          <w:kern w:val="2"/>
          <w14:ligatures w14:val="standardContextual"/>
        </w:rPr>
      </w:pPr>
      <w:r>
        <w:fldChar w:fldCharType="begin"/>
      </w:r>
      <w:r>
        <w:instrText xml:space="preserve">TOC \o "1-9" \z \u \h</w:instrText>
      </w:r>
      <w:r>
        <w:fldChar w:fldCharType="separate"/>
      </w:r>
      <w:hyperlink w:anchor="_Toc1329645809">
        <w:r w:rsidRPr="033DB915" w:rsidR="033DB915">
          <w:rPr>
            <w:rStyle w:val="Hyperlink"/>
          </w:rPr>
          <w:t>Technical Specification &amp; Installation Manual: Jetson Surveillance System</w:t>
        </w:r>
        <w:r>
          <w:tab/>
        </w:r>
        <w:r>
          <w:fldChar w:fldCharType="begin"/>
        </w:r>
        <w:r>
          <w:instrText xml:space="preserve">PAGEREF _Toc1329645809 \h</w:instrText>
        </w:r>
        <w:r>
          <w:fldChar w:fldCharType="separate"/>
        </w:r>
        <w:r w:rsidRPr="033DB915" w:rsidR="033DB915">
          <w:rPr>
            <w:rStyle w:val="Hyperlink"/>
          </w:rPr>
          <w:t>1</w:t>
        </w:r>
        <w:r>
          <w:fldChar w:fldCharType="end"/>
        </w:r>
      </w:hyperlink>
    </w:p>
    <w:p w:rsidR="00035B5C" w:rsidP="033DB915" w:rsidRDefault="00035B5C" w14:paraId="4FBC23E0" w14:textId="3132E8B8">
      <w:pPr>
        <w:pStyle w:val="TOC2"/>
        <w:tabs>
          <w:tab w:val="right" w:leader="dot" w:pos="9345"/>
        </w:tabs>
        <w:rPr>
          <w:rFonts w:ascii="Calibri" w:hAnsi="Calibri" w:eastAsia="ＭＳ 明朝" w:cs="Arial" w:asciiTheme="minorAscii" w:hAnsiTheme="minorAscii" w:eastAsiaTheme="minorEastAsia" w:cstheme="minorBidi"/>
          <w:b w:val="0"/>
          <w:bCs w:val="0"/>
          <w:caps w:val="0"/>
          <w:smallCaps w:val="0"/>
          <w:noProof/>
          <w:kern w:val="2"/>
          <w14:ligatures w14:val="standardContextual"/>
        </w:rPr>
      </w:pPr>
      <w:hyperlink w:anchor="_Toc2016920568">
        <w:r w:rsidRPr="033DB915" w:rsidR="033DB915">
          <w:rPr>
            <w:rStyle w:val="Hyperlink"/>
          </w:rPr>
          <w:t>1. System Overview</w:t>
        </w:r>
        <w:r>
          <w:tab/>
        </w:r>
        <w:r>
          <w:fldChar w:fldCharType="begin"/>
        </w:r>
        <w:r>
          <w:instrText xml:space="preserve">PAGEREF _Toc2016920568 \h</w:instrText>
        </w:r>
        <w:r>
          <w:fldChar w:fldCharType="separate"/>
        </w:r>
        <w:r w:rsidRPr="033DB915" w:rsidR="033DB915">
          <w:rPr>
            <w:rStyle w:val="Hyperlink"/>
          </w:rPr>
          <w:t>3</w:t>
        </w:r>
        <w:r>
          <w:fldChar w:fldCharType="end"/>
        </w:r>
      </w:hyperlink>
    </w:p>
    <w:p w:rsidR="00035B5C" w:rsidP="24694FE1" w:rsidRDefault="00035B5C" w14:paraId="7FB91CF7" w14:textId="77B1C3EB">
      <w:pPr>
        <w:pStyle w:val="TOC2"/>
        <w:tabs>
          <w:tab w:val="right" w:leader="dot" w:pos="9345"/>
        </w:tabs>
        <w:rPr>
          <w:rFonts w:ascii="Calibri" w:hAnsi="Calibri" w:eastAsia="ＭＳ 明朝" w:cs="Arial" w:asciiTheme="minorAscii" w:hAnsiTheme="minorAscii"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746843301">
        <w:r w:rsidRPr="033DB915" w:rsidR="033DB915">
          <w:rPr>
            <w:rStyle w:val="Hyperlink"/>
          </w:rPr>
          <w:t>2. Hardware Requirements</w:t>
        </w:r>
        <w:r>
          <w:tab/>
        </w:r>
        <w:r>
          <w:fldChar w:fldCharType="begin"/>
        </w:r>
        <w:r>
          <w:instrText xml:space="preserve">PAGEREF _Toc746843301 \h</w:instrText>
        </w:r>
        <w:r>
          <w:fldChar w:fldCharType="separate"/>
        </w:r>
        <w:r w:rsidRPr="033DB915" w:rsidR="033DB915">
          <w:rPr>
            <w:rStyle w:val="Hyperlink"/>
          </w:rPr>
          <w:t>3</w:t>
        </w:r>
        <w:r>
          <w:fldChar w:fldCharType="end"/>
        </w:r>
      </w:hyperlink>
    </w:p>
    <w:p w:rsidR="00035B5C" w:rsidP="033DB915" w:rsidRDefault="00035B5C" w14:paraId="7B9932B4" w14:textId="7A5878B6">
      <w:pPr>
        <w:pStyle w:val="TOC2"/>
        <w:tabs>
          <w:tab w:val="right" w:leader="dot" w:pos="9345"/>
        </w:tabs>
        <w:rPr>
          <w:rFonts w:ascii="Calibri" w:hAnsi="Calibri" w:eastAsia="ＭＳ 明朝" w:cs="Arial" w:asciiTheme="minorAscii" w:hAnsiTheme="minorAscii" w:eastAsiaTheme="minorEastAsia" w:cstheme="minorBidi"/>
          <w:b w:val="0"/>
          <w:bCs w:val="0"/>
          <w:caps w:val="0"/>
          <w:smallCaps w:val="0"/>
          <w:noProof/>
          <w:kern w:val="2"/>
          <w14:ligatures w14:val="standardContextual"/>
        </w:rPr>
      </w:pPr>
      <w:hyperlink w:anchor="_Toc1456534075">
        <w:r w:rsidRPr="033DB915" w:rsidR="033DB915">
          <w:rPr>
            <w:rStyle w:val="Hyperlink"/>
          </w:rPr>
          <w:t>3. Environment Preparation</w:t>
        </w:r>
        <w:r>
          <w:tab/>
        </w:r>
        <w:r>
          <w:fldChar w:fldCharType="begin"/>
        </w:r>
        <w:r>
          <w:instrText xml:space="preserve">PAGEREF _Toc1456534075 \h</w:instrText>
        </w:r>
        <w:r>
          <w:fldChar w:fldCharType="separate"/>
        </w:r>
        <w:r w:rsidRPr="033DB915" w:rsidR="033DB915">
          <w:rPr>
            <w:rStyle w:val="Hyperlink"/>
          </w:rPr>
          <w:t>3</w:t>
        </w:r>
        <w:r>
          <w:fldChar w:fldCharType="end"/>
        </w:r>
      </w:hyperlink>
    </w:p>
    <w:p w:rsidR="00035B5C" w:rsidP="033DB915" w:rsidRDefault="00035B5C" w14:paraId="3F3B10B6" w14:textId="0559B582">
      <w:pPr>
        <w:pStyle w:val="TOC3"/>
        <w:tabs>
          <w:tab w:val="right" w:leader="dot" w:pos="9345"/>
        </w:tabs>
        <w:rPr>
          <w:rFonts w:ascii="Calibri" w:hAnsi="Calibri" w:eastAsia="ＭＳ 明朝" w:cs="Arial" w:asciiTheme="minorAscii" w:hAnsiTheme="minorAscii" w:eastAsiaTheme="minorEastAsia" w:cstheme="minorBidi"/>
          <w:b w:val="0"/>
          <w:bCs w:val="0"/>
          <w:caps w:val="0"/>
          <w:smallCaps w:val="0"/>
          <w:noProof/>
          <w:kern w:val="2"/>
          <w14:ligatures w14:val="standardContextual"/>
        </w:rPr>
      </w:pPr>
      <w:hyperlink w:anchor="_Toc627178449">
        <w:r w:rsidRPr="033DB915" w:rsidR="033DB915">
          <w:rPr>
            <w:rStyle w:val="Hyperlink"/>
          </w:rPr>
          <w:t>3.1 JetPack Setup</w:t>
        </w:r>
        <w:r>
          <w:tab/>
        </w:r>
        <w:r>
          <w:fldChar w:fldCharType="begin"/>
        </w:r>
        <w:r>
          <w:instrText xml:space="preserve">PAGEREF _Toc627178449 \h</w:instrText>
        </w:r>
        <w:r>
          <w:fldChar w:fldCharType="separate"/>
        </w:r>
        <w:r w:rsidRPr="033DB915" w:rsidR="033DB915">
          <w:rPr>
            <w:rStyle w:val="Hyperlink"/>
          </w:rPr>
          <w:t>3</w:t>
        </w:r>
        <w:r>
          <w:fldChar w:fldCharType="end"/>
        </w:r>
      </w:hyperlink>
    </w:p>
    <w:p w:rsidR="00035B5C" w:rsidP="033DB915" w:rsidRDefault="00035B5C" w14:paraId="57FCF08E" w14:textId="2E9628AE">
      <w:pPr>
        <w:pStyle w:val="TOC3"/>
        <w:tabs>
          <w:tab w:val="right" w:leader="dot" w:pos="9345"/>
        </w:tabs>
        <w:rPr>
          <w:rFonts w:ascii="Calibri" w:hAnsi="Calibri" w:eastAsia="ＭＳ 明朝" w:cs="Arial" w:asciiTheme="minorAscii" w:hAnsiTheme="minorAscii"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808277128">
        <w:r w:rsidRPr="033DB915" w:rsidR="033DB915">
          <w:rPr>
            <w:rStyle w:val="Hyperlink"/>
          </w:rPr>
          <w:t>3.2 Global Dependencies</w:t>
        </w:r>
        <w:r>
          <w:tab/>
        </w:r>
        <w:r>
          <w:fldChar w:fldCharType="begin"/>
        </w:r>
        <w:r>
          <w:instrText xml:space="preserve">PAGEREF _Toc1808277128 \h</w:instrText>
        </w:r>
        <w:r>
          <w:fldChar w:fldCharType="separate"/>
        </w:r>
        <w:r w:rsidRPr="033DB915" w:rsidR="033DB915">
          <w:rPr>
            <w:rStyle w:val="Hyperlink"/>
          </w:rPr>
          <w:t>3</w:t>
        </w:r>
        <w:r>
          <w:fldChar w:fldCharType="end"/>
        </w:r>
      </w:hyperlink>
    </w:p>
    <w:p w:rsidR="00035B5C" w:rsidP="033DB915" w:rsidRDefault="00035B5C" w14:paraId="1DA55AA5" w14:textId="6B3277E2">
      <w:pPr>
        <w:pStyle w:val="TOC3"/>
        <w:tabs>
          <w:tab w:val="right" w:leader="dot" w:pos="9345"/>
        </w:tabs>
        <w:rPr>
          <w:rFonts w:ascii="Calibri" w:hAnsi="Calibri" w:eastAsia="ＭＳ 明朝" w:cs="Arial" w:asciiTheme="minorAscii" w:hAnsiTheme="minorAscii" w:eastAsiaTheme="minorEastAsia" w:cstheme="minorBidi"/>
          <w:b w:val="0"/>
          <w:bCs w:val="0"/>
          <w:caps w:val="0"/>
          <w:smallCaps w:val="0"/>
          <w:noProof/>
          <w:kern w:val="2"/>
          <w14:ligatures w14:val="standardContextual"/>
        </w:rPr>
      </w:pPr>
      <w:hyperlink w:anchor="_Toc596117766">
        <w:r w:rsidRPr="033DB915" w:rsidR="033DB915">
          <w:rPr>
            <w:rStyle w:val="Hyperlink"/>
          </w:rPr>
          <w:t>3.3 Create Virtual Environment</w:t>
        </w:r>
        <w:r>
          <w:tab/>
        </w:r>
        <w:r>
          <w:fldChar w:fldCharType="begin"/>
        </w:r>
        <w:r>
          <w:instrText xml:space="preserve">PAGEREF _Toc596117766 \h</w:instrText>
        </w:r>
        <w:r>
          <w:fldChar w:fldCharType="separate"/>
        </w:r>
        <w:r w:rsidRPr="033DB915" w:rsidR="033DB915">
          <w:rPr>
            <w:rStyle w:val="Hyperlink"/>
          </w:rPr>
          <w:t>4</w:t>
        </w:r>
        <w:r>
          <w:fldChar w:fldCharType="end"/>
        </w:r>
      </w:hyperlink>
    </w:p>
    <w:p w:rsidR="00035B5C" w:rsidP="033DB915" w:rsidRDefault="00035B5C" w14:paraId="6B93245C" w14:textId="5D6198ED">
      <w:pPr>
        <w:pStyle w:val="TOC2"/>
        <w:tabs>
          <w:tab w:val="right" w:leader="dot" w:pos="9345"/>
        </w:tabs>
        <w:rPr>
          <w:rFonts w:ascii="Calibri" w:hAnsi="Calibri" w:eastAsia="ＭＳ 明朝" w:cs="Arial" w:asciiTheme="minorAscii" w:hAnsiTheme="minorAscii" w:eastAsiaTheme="minorEastAsia" w:cstheme="minorBidi"/>
          <w:b w:val="0"/>
          <w:bCs w:val="0"/>
          <w:caps w:val="0"/>
          <w:smallCaps w:val="0"/>
          <w:noProof/>
          <w:kern w:val="2"/>
          <w14:ligatures w14:val="standardContextual"/>
        </w:rPr>
      </w:pPr>
      <w:hyperlink w:anchor="_Toc727776622">
        <w:r w:rsidRPr="033DB915" w:rsidR="033DB915">
          <w:rPr>
            <w:rStyle w:val="Hyperlink"/>
          </w:rPr>
          <w:t>4. Software Installation</w:t>
        </w:r>
        <w:r>
          <w:tab/>
        </w:r>
        <w:r>
          <w:fldChar w:fldCharType="begin"/>
        </w:r>
        <w:r>
          <w:instrText xml:space="preserve">PAGEREF _Toc727776622 \h</w:instrText>
        </w:r>
        <w:r>
          <w:fldChar w:fldCharType="separate"/>
        </w:r>
        <w:r w:rsidRPr="033DB915" w:rsidR="033DB915">
          <w:rPr>
            <w:rStyle w:val="Hyperlink"/>
          </w:rPr>
          <w:t>4</w:t>
        </w:r>
        <w:r>
          <w:fldChar w:fldCharType="end"/>
        </w:r>
      </w:hyperlink>
    </w:p>
    <w:p w:rsidR="00035B5C" w:rsidP="033DB915" w:rsidRDefault="00035B5C" w14:paraId="06E6D503" w14:textId="21C18463">
      <w:pPr>
        <w:pStyle w:val="TOC3"/>
        <w:tabs>
          <w:tab w:val="right" w:leader="dot" w:pos="9345"/>
        </w:tabs>
        <w:rPr>
          <w:rFonts w:ascii="Calibri" w:hAnsi="Calibri" w:eastAsia="ＭＳ 明朝" w:cs="Arial" w:asciiTheme="minorAscii" w:hAnsiTheme="minorAscii" w:eastAsiaTheme="minorEastAsia" w:cstheme="minorBidi"/>
          <w:b w:val="0"/>
          <w:bCs w:val="0"/>
          <w:caps w:val="0"/>
          <w:smallCaps w:val="0"/>
          <w:noProof/>
          <w:kern w:val="2"/>
          <w14:ligatures w14:val="standardContextual"/>
        </w:rPr>
      </w:pPr>
      <w:hyperlink w:anchor="_Toc1952896475">
        <w:r w:rsidRPr="033DB915" w:rsidR="033DB915">
          <w:rPr>
            <w:rStyle w:val="Hyperlink"/>
          </w:rPr>
          <w:t>4.1 Required Python Packages</w:t>
        </w:r>
        <w:r>
          <w:tab/>
        </w:r>
        <w:r>
          <w:fldChar w:fldCharType="begin"/>
        </w:r>
        <w:r>
          <w:instrText xml:space="preserve">PAGEREF _Toc1952896475 \h</w:instrText>
        </w:r>
        <w:r>
          <w:fldChar w:fldCharType="separate"/>
        </w:r>
        <w:r w:rsidRPr="033DB915" w:rsidR="033DB915">
          <w:rPr>
            <w:rStyle w:val="Hyperlink"/>
          </w:rPr>
          <w:t>4</w:t>
        </w:r>
        <w:r>
          <w:fldChar w:fldCharType="end"/>
        </w:r>
      </w:hyperlink>
    </w:p>
    <w:p w:rsidR="00035B5C" w:rsidP="033DB915" w:rsidRDefault="00035B5C" w14:paraId="608683AB" w14:textId="78319CDD">
      <w:pPr>
        <w:pStyle w:val="TOC3"/>
        <w:tabs>
          <w:tab w:val="right" w:leader="dot" w:pos="9345"/>
        </w:tabs>
        <w:rPr>
          <w:rFonts w:ascii="Calibri" w:hAnsi="Calibri" w:eastAsia="ＭＳ 明朝" w:cs="Arial" w:asciiTheme="minorAscii" w:hAnsiTheme="minorAscii" w:eastAsiaTheme="minorEastAsia" w:cstheme="minorBidi"/>
          <w:b w:val="0"/>
          <w:bCs w:val="0"/>
          <w:caps w:val="0"/>
          <w:smallCaps w:val="0"/>
          <w:noProof/>
          <w:kern w:val="2"/>
          <w14:ligatures w14:val="standardContextual"/>
        </w:rPr>
      </w:pPr>
      <w:hyperlink w:anchor="_Toc591781781">
        <w:r w:rsidRPr="033DB915" w:rsidR="033DB915">
          <w:rPr>
            <w:rStyle w:val="Hyperlink"/>
          </w:rPr>
          <w:t>4.2 Install NVIDIA-Optimized PyTorch (Mandatory for CUDA)</w:t>
        </w:r>
        <w:r>
          <w:tab/>
        </w:r>
        <w:r>
          <w:fldChar w:fldCharType="begin"/>
        </w:r>
        <w:r>
          <w:instrText xml:space="preserve">PAGEREF _Toc591781781 \h</w:instrText>
        </w:r>
        <w:r>
          <w:fldChar w:fldCharType="separate"/>
        </w:r>
        <w:r w:rsidRPr="033DB915" w:rsidR="033DB915">
          <w:rPr>
            <w:rStyle w:val="Hyperlink"/>
          </w:rPr>
          <w:t>4</w:t>
        </w:r>
        <w:r>
          <w:fldChar w:fldCharType="end"/>
        </w:r>
      </w:hyperlink>
    </w:p>
    <w:p w:rsidR="24694FE1" w:rsidP="033DB915" w:rsidRDefault="24694FE1" w14:paraId="38D14CFD" w14:textId="716C6529">
      <w:pPr>
        <w:pStyle w:val="TOC3"/>
        <w:tabs>
          <w:tab w:val="right" w:leader="dot" w:pos="9345"/>
        </w:tabs>
      </w:pPr>
      <w:hyperlink w:anchor="_Toc1279805742">
        <w:r w:rsidRPr="033DB915" w:rsidR="033DB915">
          <w:rPr>
            <w:rStyle w:val="Hyperlink"/>
          </w:rPr>
          <w:t>4.3 Memory Optimization (Swap File)</w:t>
        </w:r>
        <w:r>
          <w:tab/>
        </w:r>
        <w:r>
          <w:fldChar w:fldCharType="begin"/>
        </w:r>
        <w:r>
          <w:instrText xml:space="preserve">PAGEREF _Toc1279805742 \h</w:instrText>
        </w:r>
        <w:r>
          <w:fldChar w:fldCharType="separate"/>
        </w:r>
        <w:r w:rsidRPr="033DB915" w:rsidR="033DB915">
          <w:rPr>
            <w:rStyle w:val="Hyperlink"/>
          </w:rPr>
          <w:t>4</w:t>
        </w:r>
        <w:r>
          <w:fldChar w:fldCharType="end"/>
        </w:r>
      </w:hyperlink>
    </w:p>
    <w:p w:rsidR="033DB915" w:rsidP="033DB915" w:rsidRDefault="033DB915" w14:paraId="644B62DA" w14:textId="44FB4643">
      <w:pPr>
        <w:pStyle w:val="TOC2"/>
        <w:tabs>
          <w:tab w:val="right" w:leader="dot" w:pos="9345"/>
        </w:tabs>
      </w:pPr>
      <w:hyperlink w:anchor="_Toc382054078">
        <w:r w:rsidRPr="033DB915" w:rsidR="033DB915">
          <w:rPr>
            <w:rStyle w:val="Hyperlink"/>
          </w:rPr>
          <w:t>5. CUDA &amp; GPU Verification (Confirmation Steps)</w:t>
        </w:r>
        <w:r>
          <w:tab/>
        </w:r>
        <w:r>
          <w:fldChar w:fldCharType="begin"/>
        </w:r>
        <w:r>
          <w:instrText xml:space="preserve">PAGEREF _Toc382054078 \h</w:instrText>
        </w:r>
        <w:r>
          <w:fldChar w:fldCharType="separate"/>
        </w:r>
        <w:r w:rsidRPr="033DB915" w:rsidR="033DB915">
          <w:rPr>
            <w:rStyle w:val="Hyperlink"/>
          </w:rPr>
          <w:t>5</w:t>
        </w:r>
        <w:r>
          <w:fldChar w:fldCharType="end"/>
        </w:r>
      </w:hyperlink>
    </w:p>
    <w:p w:rsidR="033DB915" w:rsidP="033DB915" w:rsidRDefault="033DB915" w14:paraId="6BA06D21" w14:textId="3709A0D0">
      <w:pPr>
        <w:pStyle w:val="TOC3"/>
        <w:tabs>
          <w:tab w:val="right" w:leader="dot" w:pos="9345"/>
        </w:tabs>
      </w:pPr>
      <w:hyperlink w:anchor="_Toc1454604796">
        <w:r w:rsidRPr="033DB915" w:rsidR="033DB915">
          <w:rPr>
            <w:rStyle w:val="Hyperlink"/>
          </w:rPr>
          <w:t>5.1 Verify CUDA Compiler</w:t>
        </w:r>
        <w:r>
          <w:tab/>
        </w:r>
        <w:r>
          <w:fldChar w:fldCharType="begin"/>
        </w:r>
        <w:r>
          <w:instrText xml:space="preserve">PAGEREF _Toc1454604796 \h</w:instrText>
        </w:r>
        <w:r>
          <w:fldChar w:fldCharType="separate"/>
        </w:r>
        <w:r w:rsidRPr="033DB915" w:rsidR="033DB915">
          <w:rPr>
            <w:rStyle w:val="Hyperlink"/>
          </w:rPr>
          <w:t>5</w:t>
        </w:r>
        <w:r>
          <w:fldChar w:fldCharType="end"/>
        </w:r>
      </w:hyperlink>
    </w:p>
    <w:p w:rsidR="033DB915" w:rsidP="033DB915" w:rsidRDefault="033DB915" w14:paraId="7450CE8C" w14:textId="54EF1E9E">
      <w:pPr>
        <w:pStyle w:val="TOC3"/>
        <w:tabs>
          <w:tab w:val="right" w:leader="dot" w:pos="9345"/>
        </w:tabs>
      </w:pPr>
      <w:hyperlink w:anchor="_Toc260332318">
        <w:r w:rsidRPr="033DB915" w:rsidR="033DB915">
          <w:rPr>
            <w:rStyle w:val="Hyperlink"/>
          </w:rPr>
          <w:t>5.2 Verify Python-GPU Link (The "Success" Test)</w:t>
        </w:r>
        <w:r>
          <w:tab/>
        </w:r>
        <w:r>
          <w:fldChar w:fldCharType="begin"/>
        </w:r>
        <w:r>
          <w:instrText xml:space="preserve">PAGEREF _Toc260332318 \h</w:instrText>
        </w:r>
        <w:r>
          <w:fldChar w:fldCharType="separate"/>
        </w:r>
        <w:r w:rsidRPr="033DB915" w:rsidR="033DB915">
          <w:rPr>
            <w:rStyle w:val="Hyperlink"/>
          </w:rPr>
          <w:t>5</w:t>
        </w:r>
        <w:r>
          <w:fldChar w:fldCharType="end"/>
        </w:r>
      </w:hyperlink>
    </w:p>
    <w:p w:rsidR="033DB915" w:rsidP="033DB915" w:rsidRDefault="033DB915" w14:paraId="2F5534E6" w14:textId="3B55694F">
      <w:pPr>
        <w:pStyle w:val="TOC3"/>
        <w:tabs>
          <w:tab w:val="right" w:leader="dot" w:pos="9345"/>
        </w:tabs>
      </w:pPr>
      <w:hyperlink w:anchor="_Toc910680556">
        <w:r w:rsidRPr="033DB915" w:rsidR="033DB915">
          <w:rPr>
            <w:rStyle w:val="Hyperlink"/>
          </w:rPr>
          <w:t>5.3 Monitor Real-Time GPU Load</w:t>
        </w:r>
        <w:r>
          <w:tab/>
        </w:r>
        <w:r>
          <w:fldChar w:fldCharType="begin"/>
        </w:r>
        <w:r>
          <w:instrText xml:space="preserve">PAGEREF _Toc910680556 \h</w:instrText>
        </w:r>
        <w:r>
          <w:fldChar w:fldCharType="separate"/>
        </w:r>
        <w:r w:rsidRPr="033DB915" w:rsidR="033DB915">
          <w:rPr>
            <w:rStyle w:val="Hyperlink"/>
          </w:rPr>
          <w:t>5</w:t>
        </w:r>
        <w:r>
          <w:fldChar w:fldCharType="end"/>
        </w:r>
      </w:hyperlink>
    </w:p>
    <w:p w:rsidR="033DB915" w:rsidP="033DB915" w:rsidRDefault="033DB915" w14:paraId="14053658" w14:textId="77E404DA">
      <w:pPr>
        <w:pStyle w:val="TOC2"/>
        <w:tabs>
          <w:tab w:val="right" w:leader="dot" w:pos="9345"/>
        </w:tabs>
      </w:pPr>
      <w:hyperlink w:anchor="_Toc1386651664">
        <w:r w:rsidRPr="033DB915" w:rsidR="033DB915">
          <w:rPr>
            <w:rStyle w:val="Hyperlink"/>
          </w:rPr>
          <w:t>6. AI Model Deployment (TensorRT)</w:t>
        </w:r>
        <w:r>
          <w:tab/>
        </w:r>
        <w:r>
          <w:fldChar w:fldCharType="begin"/>
        </w:r>
        <w:r>
          <w:instrText xml:space="preserve">PAGEREF _Toc1386651664 \h</w:instrText>
        </w:r>
        <w:r>
          <w:fldChar w:fldCharType="separate"/>
        </w:r>
        <w:r w:rsidRPr="033DB915" w:rsidR="033DB915">
          <w:rPr>
            <w:rStyle w:val="Hyperlink"/>
          </w:rPr>
          <w:t>5</w:t>
        </w:r>
        <w:r>
          <w:fldChar w:fldCharType="end"/>
        </w:r>
      </w:hyperlink>
    </w:p>
    <w:p w:rsidR="033DB915" w:rsidP="033DB915" w:rsidRDefault="033DB915" w14:paraId="05F82E6A" w14:textId="49AE32C4">
      <w:pPr>
        <w:pStyle w:val="TOC3"/>
        <w:tabs>
          <w:tab w:val="right" w:leader="dot" w:pos="9345"/>
        </w:tabs>
      </w:pPr>
      <w:hyperlink w:anchor="_Toc722098031">
        <w:r w:rsidRPr="033DB915" w:rsidR="033DB915">
          <w:rPr>
            <w:rStyle w:val="Hyperlink"/>
          </w:rPr>
          <w:t>6.1 Exporting Engines</w:t>
        </w:r>
        <w:r>
          <w:tab/>
        </w:r>
        <w:r>
          <w:fldChar w:fldCharType="begin"/>
        </w:r>
        <w:r>
          <w:instrText xml:space="preserve">PAGEREF _Toc722098031 \h</w:instrText>
        </w:r>
        <w:r>
          <w:fldChar w:fldCharType="separate"/>
        </w:r>
        <w:r w:rsidRPr="033DB915" w:rsidR="033DB915">
          <w:rPr>
            <w:rStyle w:val="Hyperlink"/>
          </w:rPr>
          <w:t>6</w:t>
        </w:r>
        <w:r>
          <w:fldChar w:fldCharType="end"/>
        </w:r>
      </w:hyperlink>
    </w:p>
    <w:p w:rsidR="033DB915" w:rsidP="033DB915" w:rsidRDefault="033DB915" w14:paraId="52D6D89C" w14:textId="5544AA83">
      <w:pPr>
        <w:pStyle w:val="TOC2"/>
        <w:tabs>
          <w:tab w:val="right" w:leader="dot" w:pos="9345"/>
        </w:tabs>
      </w:pPr>
      <w:hyperlink w:anchor="_Toc1764236891">
        <w:r w:rsidRPr="033DB915" w:rsidR="033DB915">
          <w:rPr>
            <w:rStyle w:val="Hyperlink"/>
          </w:rPr>
          <w:t>7. Application Configuration</w:t>
        </w:r>
        <w:r>
          <w:tab/>
        </w:r>
        <w:r>
          <w:fldChar w:fldCharType="begin"/>
        </w:r>
        <w:r>
          <w:instrText xml:space="preserve">PAGEREF _Toc1764236891 \h</w:instrText>
        </w:r>
        <w:r>
          <w:fldChar w:fldCharType="separate"/>
        </w:r>
        <w:r w:rsidRPr="033DB915" w:rsidR="033DB915">
          <w:rPr>
            <w:rStyle w:val="Hyperlink"/>
          </w:rPr>
          <w:t>6</w:t>
        </w:r>
        <w:r>
          <w:fldChar w:fldCharType="end"/>
        </w:r>
      </w:hyperlink>
    </w:p>
    <w:p w:rsidR="033DB915" w:rsidP="033DB915" w:rsidRDefault="033DB915" w14:paraId="6B4ECA89" w14:textId="63937FDD">
      <w:pPr>
        <w:pStyle w:val="TOC3"/>
        <w:tabs>
          <w:tab w:val="right" w:leader="dot" w:pos="9345"/>
        </w:tabs>
      </w:pPr>
      <w:hyperlink w:anchor="_Toc832051874">
        <w:r w:rsidRPr="033DB915" w:rsidR="033DB915">
          <w:rPr>
            <w:rStyle w:val="Hyperlink"/>
          </w:rPr>
          <w:t>7.1 GStreamer Optimization (v4l2_driver.py)</w:t>
        </w:r>
        <w:r>
          <w:tab/>
        </w:r>
        <w:r>
          <w:fldChar w:fldCharType="begin"/>
        </w:r>
        <w:r>
          <w:instrText xml:space="preserve">PAGEREF _Toc832051874 \h</w:instrText>
        </w:r>
        <w:r>
          <w:fldChar w:fldCharType="separate"/>
        </w:r>
        <w:r w:rsidRPr="033DB915" w:rsidR="033DB915">
          <w:rPr>
            <w:rStyle w:val="Hyperlink"/>
          </w:rPr>
          <w:t>6</w:t>
        </w:r>
        <w:r>
          <w:fldChar w:fldCharType="end"/>
        </w:r>
      </w:hyperlink>
    </w:p>
    <w:p w:rsidR="033DB915" w:rsidP="033DB915" w:rsidRDefault="033DB915" w14:paraId="115CA829" w14:textId="09D07BF3">
      <w:pPr>
        <w:pStyle w:val="TOC3"/>
        <w:tabs>
          <w:tab w:val="right" w:leader="dot" w:pos="9345"/>
        </w:tabs>
      </w:pPr>
      <w:hyperlink w:anchor="_Toc1910878381">
        <w:r w:rsidRPr="033DB915" w:rsidR="033DB915">
          <w:rPr>
            <w:rStyle w:val="Hyperlink"/>
          </w:rPr>
          <w:t>7.2 Asset Zone Data (fence_config.json)</w:t>
        </w:r>
        <w:r>
          <w:tab/>
        </w:r>
        <w:r>
          <w:fldChar w:fldCharType="begin"/>
        </w:r>
        <w:r>
          <w:instrText xml:space="preserve">PAGEREF _Toc1910878381 \h</w:instrText>
        </w:r>
        <w:r>
          <w:fldChar w:fldCharType="separate"/>
        </w:r>
        <w:r w:rsidRPr="033DB915" w:rsidR="033DB915">
          <w:rPr>
            <w:rStyle w:val="Hyperlink"/>
          </w:rPr>
          <w:t>6</w:t>
        </w:r>
        <w:r>
          <w:fldChar w:fldCharType="end"/>
        </w:r>
      </w:hyperlink>
    </w:p>
    <w:p w:rsidR="033DB915" w:rsidP="033DB915" w:rsidRDefault="033DB915" w14:paraId="2307589F" w14:textId="198F5DB6">
      <w:pPr>
        <w:pStyle w:val="TOC2"/>
        <w:tabs>
          <w:tab w:val="right" w:leader="dot" w:pos="9345"/>
        </w:tabs>
      </w:pPr>
      <w:hyperlink w:anchor="_Toc1038976238">
        <w:r w:rsidRPr="033DB915" w:rsidR="033DB915">
          <w:rPr>
            <w:rStyle w:val="Hyperlink"/>
          </w:rPr>
          <w:t>8. Execution Procedure</w:t>
        </w:r>
        <w:r>
          <w:tab/>
        </w:r>
        <w:r>
          <w:fldChar w:fldCharType="begin"/>
        </w:r>
        <w:r>
          <w:instrText xml:space="preserve">PAGEREF _Toc1038976238 \h</w:instrText>
        </w:r>
        <w:r>
          <w:fldChar w:fldCharType="separate"/>
        </w:r>
        <w:r w:rsidRPr="033DB915" w:rsidR="033DB915">
          <w:rPr>
            <w:rStyle w:val="Hyperlink"/>
          </w:rPr>
          <w:t>7</w:t>
        </w:r>
        <w:r>
          <w:fldChar w:fldCharType="end"/>
        </w:r>
      </w:hyperlink>
    </w:p>
    <w:p w:rsidR="033DB915" w:rsidP="033DB915" w:rsidRDefault="033DB915" w14:paraId="0333825D" w14:textId="20D499C4">
      <w:pPr>
        <w:pStyle w:val="TOC3"/>
        <w:tabs>
          <w:tab w:val="right" w:leader="dot" w:pos="9345"/>
        </w:tabs>
      </w:pPr>
      <w:hyperlink w:anchor="_Toc255323850">
        <w:r w:rsidRPr="033DB915" w:rsidR="033DB915">
          <w:rPr>
            <w:rStyle w:val="Hyperlink"/>
          </w:rPr>
          <w:t>8.1 Hardware Initialization</w:t>
        </w:r>
        <w:r>
          <w:tab/>
        </w:r>
        <w:r>
          <w:fldChar w:fldCharType="begin"/>
        </w:r>
        <w:r>
          <w:instrText xml:space="preserve">PAGEREF _Toc255323850 \h</w:instrText>
        </w:r>
        <w:r>
          <w:fldChar w:fldCharType="separate"/>
        </w:r>
        <w:r w:rsidRPr="033DB915" w:rsidR="033DB915">
          <w:rPr>
            <w:rStyle w:val="Hyperlink"/>
          </w:rPr>
          <w:t>7</w:t>
        </w:r>
        <w:r>
          <w:fldChar w:fldCharType="end"/>
        </w:r>
      </w:hyperlink>
    </w:p>
    <w:p w:rsidR="033DB915" w:rsidP="033DB915" w:rsidRDefault="033DB915" w14:paraId="50E4E6D6" w14:textId="02A4D4FC">
      <w:pPr>
        <w:pStyle w:val="TOC3"/>
        <w:tabs>
          <w:tab w:val="right" w:leader="dot" w:pos="9345"/>
        </w:tabs>
      </w:pPr>
      <w:hyperlink w:anchor="_Toc2008821821">
        <w:r w:rsidRPr="033DB915" w:rsidR="033DB915">
          <w:rPr>
            <w:rStyle w:val="Hyperlink"/>
          </w:rPr>
          <w:t>8.2 Launching the System</w:t>
        </w:r>
        <w:r>
          <w:tab/>
        </w:r>
        <w:r>
          <w:fldChar w:fldCharType="begin"/>
        </w:r>
        <w:r>
          <w:instrText xml:space="preserve">PAGEREF _Toc2008821821 \h</w:instrText>
        </w:r>
        <w:r>
          <w:fldChar w:fldCharType="separate"/>
        </w:r>
        <w:r w:rsidRPr="033DB915" w:rsidR="033DB915">
          <w:rPr>
            <w:rStyle w:val="Hyperlink"/>
          </w:rPr>
          <w:t>7</w:t>
        </w:r>
        <w:r>
          <w:fldChar w:fldCharType="end"/>
        </w:r>
      </w:hyperlink>
    </w:p>
    <w:p w:rsidR="033DB915" w:rsidP="033DB915" w:rsidRDefault="033DB915" w14:paraId="53870790" w14:textId="6B416D5C">
      <w:pPr>
        <w:pStyle w:val="TOC2"/>
        <w:tabs>
          <w:tab w:val="right" w:leader="dot" w:pos="9345"/>
        </w:tabs>
      </w:pPr>
      <w:hyperlink w:anchor="_Toc1984173670">
        <w:r w:rsidRPr="033DB915" w:rsidR="033DB915">
          <w:rPr>
            <w:rStyle w:val="Hyperlink"/>
          </w:rPr>
          <w:t>9. Troubleshooting &amp; Performance Tuning</w:t>
        </w:r>
        <w:r>
          <w:tab/>
        </w:r>
        <w:r>
          <w:fldChar w:fldCharType="begin"/>
        </w:r>
        <w:r>
          <w:instrText xml:space="preserve">PAGEREF _Toc1984173670 \h</w:instrText>
        </w:r>
        <w:r>
          <w:fldChar w:fldCharType="separate"/>
        </w:r>
        <w:r w:rsidRPr="033DB915" w:rsidR="033DB915">
          <w:rPr>
            <w:rStyle w:val="Hyperlink"/>
          </w:rPr>
          <w:t>7</w:t>
        </w:r>
        <w:r>
          <w:fldChar w:fldCharType="end"/>
        </w:r>
      </w:hyperlink>
      <w:r>
        <w:fldChar w:fldCharType="end"/>
      </w:r>
    </w:p>
    <w:sdt>
      <w:sdtPr>
        <w:id w:val="984184537"/>
        <w:docPartObj>
          <w:docPartGallery w:val="Table of Contents"/>
          <w:docPartUnique/>
        </w:docPartObj>
      </w:sdtPr>
      <w:sdtEndPr/>
      <w:sdtContent>
        <w:p w:rsidR="202B07F8" w:rsidP="770028B9" w:rsidRDefault="3F2F66B5" w14:paraId="71119A25" w14:textId="4C6E798E">
          <w:pPr>
            <w:pStyle w:val="TOC1"/>
            <w:tabs>
              <w:tab w:val="right" w:leader="dot" w:pos="9360"/>
            </w:tabs>
            <w:rPr>
              <w:rStyle w:val="Hyperlink"/>
            </w:rPr>
          </w:pPr>
        </w:p>
      </w:sdtContent>
    </w:sdt>
    <w:p w:rsidR="202B07F8" w:rsidP="770028B9" w:rsidRDefault="00CC6338" w14:paraId="71119A25" w14:textId="4C6E798E">
      <w:pPr>
        <w:pStyle w:val="TOC1"/>
        <w:tabs>
          <w:tab w:val="right" w:leader="dot" w:pos="9360"/>
        </w:tabs>
        <w:rPr>
          <w:rStyle w:val="Hyperlink"/>
        </w:rPr>
      </w:pPr>
    </w:p>
    <w:p w:rsidR="202B07F8" w:rsidP="770028B9" w:rsidRDefault="202B07F8" w14:paraId="5C0C8ECE" w14:textId="77777777">
      <w:pPr>
        <w:pStyle w:val="TOC1"/>
        <w:tabs>
          <w:tab w:val="right" w:leader="dot" w:pos="9360"/>
        </w:tabs>
        <w:rPr>
          <w:rStyle w:val="Hyperlink"/>
        </w:rPr>
      </w:pPr>
    </w:p>
    <w:p w:rsidR="202B07F8" w:rsidP="770028B9" w:rsidRDefault="202B07F8" w14:paraId="41BE719F" w14:textId="77777777">
      <w:pPr>
        <w:pStyle w:val="TOC1"/>
        <w:tabs>
          <w:tab w:val="right" w:leader="dot" w:pos="9360"/>
        </w:tabs>
        <w:rPr>
          <w:rStyle w:val="Hyperlink"/>
        </w:rPr>
      </w:pPr>
    </w:p>
    <w:p w:rsidR="7B10F367" w:rsidP="770028B9" w:rsidRDefault="7B10F367" w14:paraId="24DD7632" w14:textId="3E333C85">
      <w:pPr>
        <w:rPr>
          <w:rFonts w:ascii="Times New Roman" w:hAnsi="Times New Roman"/>
        </w:rPr>
      </w:pPr>
    </w:p>
    <w:p w:rsidR="5D164CA7" w:rsidP="770028B9" w:rsidRDefault="5D164CA7" w14:paraId="1208290C" w14:textId="78846C74">
      <w:pPr>
        <w:rPr>
          <w:rFonts w:ascii="Times New Roman" w:hAnsi="Times New Roman"/>
        </w:rPr>
      </w:pPr>
      <w:r w:rsidRPr="770028B9">
        <w:rPr>
          <w:rFonts w:ascii="Times New Roman" w:hAnsi="Times New Roman"/>
        </w:rPr>
        <w:br w:type="page"/>
      </w:r>
    </w:p>
    <w:p w:rsidR="413ADAE1" w:rsidP="033DB915" w:rsidRDefault="63362C37" w14:paraId="75F00E2D" w14:textId="76959AAD">
      <w:pPr>
        <w:pStyle w:val="Normal"/>
        <w:spacing w:before="240" w:after="240"/>
        <w:rPr>
          <w:rFonts w:ascii="Times New Roman" w:hAnsi="Times New Roman"/>
          <w:i w:val="1"/>
          <w:iCs w:val="1"/>
        </w:rPr>
      </w:pPr>
      <w:r>
        <w:br/>
      </w:r>
      <w:r>
        <w:br/>
      </w:r>
    </w:p>
    <w:p w:rsidR="3F2F66B5" w:rsidP="033DB915" w:rsidRDefault="3F2F66B5" w14:paraId="553EDC2D" w14:textId="7D58B5A0">
      <w:pPr>
        <w:pStyle w:val="Heading2"/>
        <w:shd w:val="clear" w:color="auto" w:fill="FFFFFF" w:themeFill="background1"/>
        <w:spacing w:before="0" w:beforeAutospacing="off" w:after="0" w:afterAutospacing="off" w:line="259" w:lineRule="auto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36"/>
          <w:szCs w:val="36"/>
          <w:lang w:val="en-US"/>
        </w:rPr>
      </w:pPr>
      <w:bookmarkStart w:name="_Toc2016920568" w:id="1996730185"/>
      <w:r w:rsidRPr="033DB915" w:rsidR="651F0ED1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36"/>
          <w:szCs w:val="36"/>
          <w:lang w:val="en-US"/>
        </w:rPr>
        <w:t>1. System Overview</w:t>
      </w:r>
      <w:bookmarkEnd w:id="1996730185"/>
    </w:p>
    <w:p w:rsidR="3F2F66B5" w:rsidP="033DB915" w:rsidRDefault="3F2F66B5" w14:paraId="6C3313D5" w14:textId="0FA87942">
      <w:pPr>
        <w:shd w:val="clear" w:color="auto" w:fill="FFFFFF" w:themeFill="background1"/>
        <w:spacing w:before="210" w:beforeAutospacing="off" w:after="270" w:afterAutospacing="off" w:line="300" w:lineRule="auto"/>
      </w:pPr>
      <w:r w:rsidRPr="033DB915" w:rsidR="651F0ED1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>The application is designed for NVIDIA Jetson SoCs to provide real-time holographic surveillance.</w:t>
      </w:r>
    </w:p>
    <w:p w:rsidR="3F2F66B5" w:rsidP="033DB915" w:rsidRDefault="3F2F66B5" w14:paraId="042DBD5C" w14:textId="7144DBAD">
      <w:pPr>
        <w:pStyle w:val="ListParagraph"/>
        <w:numPr>
          <w:ilvl w:val="0"/>
          <w:numId w:val="22"/>
        </w:numPr>
        <w:shd w:val="clear" w:color="auto" w:fill="FFFFFF" w:themeFill="background1"/>
        <w:spacing w:before="0" w:beforeAutospacing="off" w:after="45" w:afterAutospacing="off" w:line="300" w:lineRule="auto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</w:pPr>
      <w:r w:rsidRPr="033DB915" w:rsidR="651F0ED1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>Cam 0:</w:t>
      </w:r>
      <w:r w:rsidRPr="033DB915" w:rsidR="651F0ED1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 xml:space="preserve"> Face Detection &amp; Identification.</w:t>
      </w:r>
    </w:p>
    <w:p w:rsidR="3F2F66B5" w:rsidP="033DB915" w:rsidRDefault="3F2F66B5" w14:paraId="5E46104C" w14:textId="5188EE81">
      <w:pPr>
        <w:pStyle w:val="ListParagraph"/>
        <w:numPr>
          <w:ilvl w:val="0"/>
          <w:numId w:val="22"/>
        </w:numPr>
        <w:shd w:val="clear" w:color="auto" w:fill="FFFFFF" w:themeFill="background1"/>
        <w:spacing w:before="0" w:beforeAutospacing="off" w:after="45" w:afterAutospacing="off" w:line="300" w:lineRule="auto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</w:pPr>
      <w:r w:rsidRPr="033DB915" w:rsidR="651F0ED1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>Cam 1 (HoloScan):</w:t>
      </w:r>
      <w:r w:rsidRPr="033DB915" w:rsidR="651F0ED1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 xml:space="preserve"> Skeletal Pose Estimation &amp; Face Wireframe mapping.</w:t>
      </w:r>
    </w:p>
    <w:p w:rsidR="3F2F66B5" w:rsidP="033DB915" w:rsidRDefault="3F2F66B5" w14:paraId="5855222A" w14:textId="313F63FE">
      <w:pPr>
        <w:pStyle w:val="ListParagraph"/>
        <w:numPr>
          <w:ilvl w:val="0"/>
          <w:numId w:val="22"/>
        </w:numPr>
        <w:shd w:val="clear" w:color="auto" w:fill="FFFFFF" w:themeFill="background1"/>
        <w:spacing w:before="0" w:beforeAutospacing="off" w:after="45" w:afterAutospacing="off" w:line="300" w:lineRule="auto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</w:pPr>
      <w:r w:rsidRPr="033DB915" w:rsidR="651F0ED1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>Cam 2 (</w:t>
      </w:r>
      <w:r w:rsidRPr="033DB915" w:rsidR="651F0ED1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>AssetZone</w:t>
      </w:r>
      <w:r w:rsidRPr="033DB915" w:rsidR="651F0ED1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>):</w:t>
      </w:r>
      <w:r w:rsidRPr="033DB915" w:rsidR="651F0ED1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 xml:space="preserve"> Circular Geofencing with automated intruder alerting.</w:t>
      </w:r>
    </w:p>
    <w:p w:rsidR="3F2F66B5" w:rsidP="033DB915" w:rsidRDefault="3F2F66B5" w14:paraId="2588C44F" w14:textId="208A4862">
      <w:pPr>
        <w:pStyle w:val="ListParagraph"/>
        <w:shd w:val="clear" w:color="auto" w:fill="FFFFFF" w:themeFill="background1"/>
        <w:spacing w:before="0" w:beforeAutospacing="off" w:after="45" w:afterAutospacing="off" w:line="300" w:lineRule="auto"/>
        <w:ind w:left="720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</w:pPr>
    </w:p>
    <w:p w:rsidR="3F2F66B5" w:rsidP="033DB915" w:rsidRDefault="3F2F66B5" w14:paraId="56C5B227" w14:textId="79957F52">
      <w:pPr>
        <w:pStyle w:val="ListParagraph"/>
        <w:shd w:val="clear" w:color="auto" w:fill="FFFFFF" w:themeFill="background1"/>
        <w:spacing w:before="0" w:beforeAutospacing="off" w:after="45" w:afterAutospacing="off" w:line="300" w:lineRule="auto"/>
        <w:ind w:left="720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</w:pPr>
    </w:p>
    <w:p w:rsidR="3F2F66B5" w:rsidP="033DB915" w:rsidRDefault="3F2F66B5" w14:paraId="73AF0CD5" w14:textId="02A25668">
      <w:pPr>
        <w:pStyle w:val="ListParagraph"/>
        <w:shd w:val="clear" w:color="auto" w:fill="FFFFFF" w:themeFill="background1"/>
        <w:spacing w:before="0" w:beforeAutospacing="off" w:after="45" w:afterAutospacing="off" w:line="300" w:lineRule="auto"/>
        <w:ind w:left="720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</w:pPr>
    </w:p>
    <w:p w:rsidR="3F2F66B5" w:rsidP="033DB915" w:rsidRDefault="3F2F66B5" w14:paraId="1D331462" w14:textId="72031C60">
      <w:pPr>
        <w:pStyle w:val="Heading2"/>
        <w:shd w:val="clear" w:color="auto" w:fill="FFFFFF" w:themeFill="background1"/>
        <w:spacing w:before="0" w:beforeAutospacing="off" w:after="0" w:afterAutospacing="off" w:line="259" w:lineRule="auto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36"/>
          <w:szCs w:val="36"/>
          <w:lang w:val="en-US"/>
        </w:rPr>
      </w:pPr>
      <w:bookmarkStart w:name="_Toc746843301" w:id="1694999519"/>
      <w:r w:rsidRPr="033DB915" w:rsidR="51C8DD40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36"/>
          <w:szCs w:val="36"/>
          <w:lang w:val="en-US"/>
        </w:rPr>
        <w:t>2. Hardware Requirements</w:t>
      </w:r>
      <w:bookmarkEnd w:id="1694999519"/>
    </w:p>
    <w:p w:rsidR="3F2F66B5" w:rsidP="033DB915" w:rsidRDefault="3F2F66B5" w14:paraId="7C2CD039" w14:textId="60F650F6">
      <w:pPr>
        <w:pStyle w:val="ListParagraph"/>
        <w:numPr>
          <w:ilvl w:val="0"/>
          <w:numId w:val="23"/>
        </w:numPr>
        <w:shd w:val="clear" w:color="auto" w:fill="FFFFFF" w:themeFill="background1"/>
        <w:spacing w:before="0" w:beforeAutospacing="off" w:after="45" w:afterAutospacing="off" w:line="300" w:lineRule="auto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</w:pPr>
      <w:r w:rsidRPr="033DB915" w:rsidR="51C8DD40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>SoC:</w:t>
      </w:r>
      <w:r w:rsidRPr="033DB915" w:rsidR="51C8DD40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 xml:space="preserve"> NVIDIA Jetson (Nano, Xavier NX, or Orin Nano/NX).</w:t>
      </w:r>
    </w:p>
    <w:p w:rsidR="3F2F66B5" w:rsidP="033DB915" w:rsidRDefault="3F2F66B5" w14:paraId="163DE814" w14:textId="42DD6767">
      <w:pPr>
        <w:pStyle w:val="ListParagraph"/>
        <w:numPr>
          <w:ilvl w:val="0"/>
          <w:numId w:val="23"/>
        </w:numPr>
        <w:shd w:val="clear" w:color="auto" w:fill="FFFFFF" w:themeFill="background1"/>
        <w:spacing w:before="0" w:beforeAutospacing="off" w:after="45" w:afterAutospacing="off" w:line="300" w:lineRule="auto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</w:pPr>
      <w:r w:rsidRPr="033DB915" w:rsidR="51C8DD40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>Cameras:</w:t>
      </w:r>
      <w:r w:rsidRPr="033DB915" w:rsidR="51C8DD40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 xml:space="preserve"> 3x GMSL2 or CSI Cameras (1080p supported, 720p recommended for 3-cam stability).</w:t>
      </w:r>
    </w:p>
    <w:p w:rsidR="3F2F66B5" w:rsidP="033DB915" w:rsidRDefault="3F2F66B5" w14:paraId="15BDB241" w14:textId="0E329EDF">
      <w:pPr>
        <w:pStyle w:val="ListParagraph"/>
        <w:numPr>
          <w:ilvl w:val="0"/>
          <w:numId w:val="23"/>
        </w:numPr>
        <w:shd w:val="clear" w:color="auto" w:fill="FFFFFF" w:themeFill="background1"/>
        <w:spacing w:before="0" w:beforeAutospacing="off" w:after="45" w:afterAutospacing="off" w:line="300" w:lineRule="auto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</w:pPr>
      <w:r w:rsidRPr="033DB915" w:rsidR="51C8DD40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>Power:</w:t>
      </w:r>
      <w:r w:rsidRPr="033DB915" w:rsidR="51C8DD40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 xml:space="preserve"> 5V/4A (Nano) or 19V DC (Orin/Xavier) — </w:t>
      </w:r>
      <w:r w:rsidRPr="033DB915" w:rsidR="51C8DD40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>Wall power is mandatory; USB power will cause crashes.</w:t>
      </w:r>
    </w:p>
    <w:p w:rsidR="3F2F66B5" w:rsidP="033DB915" w:rsidRDefault="3F2F66B5" w14:paraId="18070952" w14:textId="5CB300A2">
      <w:pPr>
        <w:pStyle w:val="ListParagraph"/>
        <w:numPr>
          <w:ilvl w:val="0"/>
          <w:numId w:val="23"/>
        </w:numPr>
        <w:shd w:val="clear" w:color="auto" w:fill="FFFFFF" w:themeFill="background1"/>
        <w:spacing w:before="0" w:beforeAutospacing="off" w:after="45" w:afterAutospacing="off" w:line="300" w:lineRule="auto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</w:pPr>
      <w:r w:rsidRPr="033DB915" w:rsidR="51C8DD40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>Storage:</w:t>
      </w:r>
      <w:r w:rsidRPr="033DB915" w:rsidR="51C8DD40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 xml:space="preserve"> 64GB+ High-speed microSD or NVMe SSD.</w:t>
      </w:r>
    </w:p>
    <w:p w:rsidR="3F2F66B5" w:rsidP="033DB915" w:rsidRDefault="3F2F66B5" w14:paraId="57247F9F" w14:textId="3CCCE087">
      <w:pPr>
        <w:pStyle w:val="ListParagraph"/>
        <w:shd w:val="clear" w:color="auto" w:fill="FFFFFF" w:themeFill="background1"/>
        <w:spacing w:before="0" w:beforeAutospacing="off" w:after="45" w:afterAutospacing="off" w:line="300" w:lineRule="auto"/>
        <w:ind w:left="720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</w:pPr>
    </w:p>
    <w:p w:rsidR="3F2F66B5" w:rsidP="033DB915" w:rsidRDefault="3F2F66B5" w14:paraId="69A6DED6" w14:textId="0581019E">
      <w:pPr>
        <w:spacing w:before="240" w:after="240" w:line="259" w:lineRule="auto"/>
        <w:rPr>
          <w:rFonts w:ascii="Times New Roman" w:hAnsi="Times New Roman"/>
        </w:rPr>
      </w:pPr>
    </w:p>
    <w:p w:rsidR="3F2F66B5" w:rsidP="033DB915" w:rsidRDefault="3F2F66B5" w14:paraId="1BAB5262" w14:textId="3AE5DF18">
      <w:pPr>
        <w:pStyle w:val="Heading2"/>
        <w:shd w:val="clear" w:color="auto" w:fill="FFFFFF" w:themeFill="background1"/>
        <w:spacing w:before="0" w:beforeAutospacing="off" w:after="270" w:afterAutospacing="off" w:line="259" w:lineRule="auto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36"/>
          <w:szCs w:val="36"/>
          <w:lang w:val="en-US"/>
        </w:rPr>
      </w:pPr>
      <w:bookmarkStart w:name="_Toc1456534075" w:id="1402580819"/>
      <w:r w:rsidRPr="033DB915" w:rsidR="51C8DD40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36"/>
          <w:szCs w:val="36"/>
          <w:lang w:val="en-US"/>
        </w:rPr>
        <w:t>3. Environment Preparation</w:t>
      </w:r>
      <w:bookmarkEnd w:id="1402580819"/>
    </w:p>
    <w:p w:rsidR="3F2F66B5" w:rsidP="033DB915" w:rsidRDefault="3F2F66B5" w14:paraId="578A7282" w14:textId="6D26D938">
      <w:pPr>
        <w:pStyle w:val="Heading3"/>
        <w:shd w:val="clear" w:color="auto" w:fill="FFFFFF" w:themeFill="background1"/>
        <w:spacing w:before="0" w:beforeAutospacing="off" w:after="0" w:afterAutospacing="off" w:line="259" w:lineRule="auto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</w:pPr>
      <w:bookmarkStart w:name="_Toc627178449" w:id="1238233520"/>
      <w:r w:rsidRPr="033DB915" w:rsidR="51C8DD40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  <w:t xml:space="preserve">3.1 </w:t>
      </w:r>
      <w:r w:rsidRPr="033DB915" w:rsidR="51C8DD40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  <w:t>JetPack</w:t>
      </w:r>
      <w:r w:rsidRPr="033DB915" w:rsidR="51C8DD40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  <w:t xml:space="preserve"> Setup</w:t>
      </w:r>
      <w:bookmarkEnd w:id="1238233520"/>
    </w:p>
    <w:p w:rsidR="3F2F66B5" w:rsidP="033DB915" w:rsidRDefault="3F2F66B5" w14:paraId="667521B2" w14:textId="1C9FB91A">
      <w:pPr>
        <w:shd w:val="clear" w:color="auto" w:fill="FFFFFF" w:themeFill="background1"/>
        <w:spacing w:before="210" w:beforeAutospacing="off" w:after="270" w:afterAutospacing="off" w:line="300" w:lineRule="auto"/>
      </w:pPr>
      <w:r w:rsidRPr="033DB915" w:rsidR="51C8DD40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>Ensure you are running JetPack 5.1.x or 6.x. Verify the L4T version:</w:t>
      </w:r>
    </w:p>
    <w:p w:rsidR="3F2F66B5" w:rsidP="033DB915" w:rsidRDefault="3F2F66B5" w14:paraId="46D09D27" w14:textId="75DEF744">
      <w:pPr>
        <w:shd w:val="clear" w:color="auto" w:fill="FFFFFF" w:themeFill="background1"/>
        <w:spacing w:before="0" w:beforeAutospacing="off" w:after="0" w:afterAutospacing="off" w:line="330" w:lineRule="auto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</w:pPr>
      <w:r w:rsidRPr="033DB915" w:rsidR="51C8DD4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cat /</w:t>
      </w:r>
      <w:r w:rsidRPr="033DB915" w:rsidR="51C8DD4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etc</w:t>
      </w:r>
      <w:r w:rsidRPr="033DB915" w:rsidR="51C8DD4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/</w:t>
      </w:r>
      <w:r w:rsidRPr="033DB915" w:rsidR="51C8DD40"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nv_tegra_release</w:t>
      </w:r>
    </w:p>
    <w:p w:rsidR="3F2F66B5" w:rsidP="033DB915" w:rsidRDefault="3F2F66B5" w14:paraId="1DF0DCCE" w14:textId="525E4D03">
      <w:pPr>
        <w:shd w:val="clear" w:color="auto" w:fill="FFFFFF" w:themeFill="background1"/>
        <w:spacing w:before="210" w:beforeAutospacing="off" w:after="270" w:afterAutospacing="off" w:line="300" w:lineRule="auto"/>
      </w:pPr>
      <w:r w:rsidRPr="033DB915" w:rsidR="471270E5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 xml:space="preserve">Before starting, ensure the Jetson OS knows where the CUDA libraries are </w:t>
      </w:r>
      <w:r w:rsidRPr="033DB915" w:rsidR="471270E5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>located</w:t>
      </w:r>
      <w:r w:rsidRPr="033DB915" w:rsidR="471270E5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 xml:space="preserve">. Add these to your </w:t>
      </w:r>
      <w:r w:rsidRPr="033DB915" w:rsidR="471270E5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0F0F10"/>
          <w:sz w:val="21"/>
          <w:szCs w:val="21"/>
          <w:lang w:val="en-US"/>
        </w:rPr>
        <w:t>~/.</w:t>
      </w:r>
      <w:r w:rsidRPr="033DB915" w:rsidR="471270E5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0F0F10"/>
          <w:sz w:val="21"/>
          <w:szCs w:val="21"/>
          <w:lang w:val="en-US"/>
        </w:rPr>
        <w:t>bashrc</w:t>
      </w:r>
      <w:r w:rsidRPr="033DB915" w:rsidR="471270E5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 xml:space="preserve"> file:</w:t>
      </w:r>
    </w:p>
    <w:p w:rsidR="3F2F66B5" w:rsidP="033DB915" w:rsidRDefault="3F2F66B5" w14:paraId="59F81241" w14:textId="4C7203F2">
      <w:pPr>
        <w:shd w:val="clear" w:color="auto" w:fill="FFFFFF" w:themeFill="background1"/>
        <w:spacing w:before="0" w:beforeAutospacing="off" w:after="0" w:afterAutospacing="off" w:line="330" w:lineRule="auto"/>
      </w:pPr>
      <w:r w:rsidRPr="033DB915" w:rsidR="471270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36209"/>
          <w:sz w:val="19"/>
          <w:szCs w:val="19"/>
          <w:lang w:val="en-US"/>
        </w:rPr>
        <w:t>export</w:t>
      </w:r>
      <w:r w:rsidRPr="033DB915" w:rsidR="471270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PATH=/usr/</w:t>
      </w:r>
      <w:r w:rsidRPr="033DB915" w:rsidR="471270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36209"/>
          <w:sz w:val="19"/>
          <w:szCs w:val="19"/>
          <w:lang w:val="en-US"/>
        </w:rPr>
        <w:t>local</w:t>
      </w:r>
      <w:r w:rsidRPr="033DB915" w:rsidR="471270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/cuda/bin:</w:t>
      </w:r>
      <w:r w:rsidRPr="033DB915" w:rsidR="471270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C5"/>
          <w:sz w:val="19"/>
          <w:szCs w:val="19"/>
          <w:lang w:val="en-US"/>
        </w:rPr>
        <w:t>$PATH</w:t>
      </w:r>
      <w:r>
        <w:br/>
      </w:r>
      <w:r w:rsidRPr="033DB915" w:rsidR="471270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36209"/>
          <w:sz w:val="19"/>
          <w:szCs w:val="19"/>
          <w:lang w:val="en-US"/>
        </w:rPr>
        <w:t>export</w:t>
      </w:r>
      <w:r w:rsidRPr="033DB915" w:rsidR="471270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LD_LIBRARY_PATH=/usr/</w:t>
      </w:r>
      <w:r w:rsidRPr="033DB915" w:rsidR="471270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36209"/>
          <w:sz w:val="19"/>
          <w:szCs w:val="19"/>
          <w:lang w:val="en-US"/>
        </w:rPr>
        <w:t>local</w:t>
      </w:r>
      <w:r w:rsidRPr="033DB915" w:rsidR="471270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/cuda/lib64:</w:t>
      </w:r>
      <w:r w:rsidRPr="033DB915" w:rsidR="471270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C5"/>
          <w:sz w:val="19"/>
          <w:szCs w:val="19"/>
          <w:lang w:val="en-US"/>
        </w:rPr>
        <w:t>$LD_LIBRARY_PATH</w:t>
      </w:r>
      <w:r>
        <w:br/>
      </w:r>
      <w:r w:rsidRPr="033DB915" w:rsidR="471270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36209"/>
          <w:sz w:val="19"/>
          <w:szCs w:val="19"/>
          <w:lang w:val="en-US"/>
        </w:rPr>
        <w:t>source</w:t>
      </w:r>
      <w:r w:rsidRPr="033DB915" w:rsidR="471270E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~/.bashrc</w:t>
      </w:r>
    </w:p>
    <w:p w:rsidR="3F2F66B5" w:rsidP="033DB915" w:rsidRDefault="3F2F66B5" w14:paraId="449DD0EE" w14:textId="6F19BD16">
      <w:pPr>
        <w:shd w:val="clear" w:color="auto" w:fill="FFFFFF" w:themeFill="background1"/>
        <w:spacing w:before="0" w:beforeAutospacing="off" w:after="0" w:afterAutospacing="off" w:line="330" w:lineRule="auto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</w:pPr>
    </w:p>
    <w:p w:rsidR="3F2F66B5" w:rsidP="033DB915" w:rsidRDefault="3F2F66B5" w14:paraId="5ED5EF5C" w14:textId="52092C22">
      <w:pPr>
        <w:shd w:val="clear" w:color="auto" w:fill="FFFFFF" w:themeFill="background1"/>
        <w:spacing w:before="0" w:beforeAutospacing="off" w:after="0" w:afterAutospacing="off" w:line="330" w:lineRule="auto"/>
        <w:rPr>
          <w:rFonts w:ascii="Consolas" w:hAnsi="Consolas" w:eastAsia="Consolas" w:cs="Consolas"/>
          <w:b w:val="1"/>
          <w:bCs w:val="1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</w:pPr>
    </w:p>
    <w:p w:rsidR="3F2F66B5" w:rsidP="033DB915" w:rsidRDefault="3F2F66B5" w14:paraId="6153FEC3" w14:textId="114E0883">
      <w:pPr>
        <w:pStyle w:val="Heading3"/>
        <w:shd w:val="clear" w:color="auto" w:fill="FFFFFF" w:themeFill="background1"/>
        <w:spacing w:before="0" w:beforeAutospacing="off" w:after="0" w:afterAutospacing="off" w:line="259" w:lineRule="auto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</w:pPr>
      <w:bookmarkStart w:name="_Toc1808277128" w:id="239097879"/>
      <w:r w:rsidRPr="033DB915" w:rsidR="51C8DD40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  <w:t>3.2 Global Dependencies</w:t>
      </w:r>
      <w:bookmarkEnd w:id="239097879"/>
    </w:p>
    <w:p w:rsidR="3F2F66B5" w:rsidP="033DB915" w:rsidRDefault="3F2F66B5" w14:paraId="005C792F" w14:textId="1AF74E2E">
      <w:pPr>
        <w:shd w:val="clear" w:color="auto" w:fill="FFFFFF" w:themeFill="background1"/>
        <w:spacing w:before="210" w:beforeAutospacing="off" w:after="270" w:afterAutospacing="off" w:line="300" w:lineRule="auto"/>
      </w:pPr>
      <w:r w:rsidRPr="033DB915" w:rsidR="51C8DD40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>Install the system-level libraries required for OpenCV and GStreamer:</w:t>
      </w:r>
    </w:p>
    <w:p w:rsidR="3F2F66B5" w:rsidP="033DB915" w:rsidRDefault="3F2F66B5" w14:paraId="3460569C" w14:textId="34A6862F">
      <w:pPr>
        <w:shd w:val="clear" w:color="auto" w:fill="FFFFFF" w:themeFill="background1"/>
        <w:spacing w:before="0" w:beforeAutospacing="off" w:after="0" w:afterAutospacing="off" w:line="330" w:lineRule="auto"/>
      </w:pP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sudo apt</w:t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C5"/>
          <w:sz w:val="19"/>
          <w:szCs w:val="19"/>
          <w:lang w:val="en-US"/>
        </w:rPr>
        <w:t>-</w:t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73A49"/>
          <w:sz w:val="19"/>
          <w:szCs w:val="19"/>
          <w:lang w:val="en-US"/>
        </w:rPr>
        <w:t>get</w:t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update</w:t>
      </w:r>
      <w:r>
        <w:br/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sudo apt</w:t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C5"/>
          <w:sz w:val="19"/>
          <w:szCs w:val="19"/>
          <w:lang w:val="en-US"/>
        </w:rPr>
        <w:t>-</w:t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73A49"/>
          <w:sz w:val="19"/>
          <w:szCs w:val="19"/>
          <w:lang w:val="en-US"/>
        </w:rPr>
        <w:t>get</w:t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install </w:t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C5"/>
          <w:sz w:val="19"/>
          <w:szCs w:val="19"/>
          <w:lang w:val="en-US"/>
        </w:rPr>
        <w:t>-</w:t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y libv4l</w:t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C5"/>
          <w:sz w:val="19"/>
          <w:szCs w:val="19"/>
          <w:lang w:val="en-US"/>
        </w:rPr>
        <w:t>-</w:t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dev libv4l</w:t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C5"/>
          <w:sz w:val="19"/>
          <w:szCs w:val="19"/>
          <w:lang w:val="en-US"/>
        </w:rPr>
        <w:t>-0</w:t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python3</w:t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C5"/>
          <w:sz w:val="19"/>
          <w:szCs w:val="19"/>
          <w:lang w:val="en-US"/>
        </w:rPr>
        <w:t>-</w:t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pip</w:t>
      </w:r>
      <w:r>
        <w:br/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sudo apt</w:t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C5"/>
          <w:sz w:val="19"/>
          <w:szCs w:val="19"/>
          <w:lang w:val="en-US"/>
        </w:rPr>
        <w:t>-</w:t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73A49"/>
          <w:sz w:val="19"/>
          <w:szCs w:val="19"/>
          <w:lang w:val="en-US"/>
        </w:rPr>
        <w:t>get</w:t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install </w:t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C5"/>
          <w:sz w:val="19"/>
          <w:szCs w:val="19"/>
          <w:lang w:val="en-US"/>
        </w:rPr>
        <w:t>-</w:t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y libcanberra</w:t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C5"/>
          <w:sz w:val="19"/>
          <w:szCs w:val="19"/>
          <w:lang w:val="en-US"/>
        </w:rPr>
        <w:t>-</w:t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gtk</w:t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C5"/>
          <w:sz w:val="19"/>
          <w:szCs w:val="19"/>
          <w:lang w:val="en-US"/>
        </w:rPr>
        <w:t>-</w:t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73A49"/>
          <w:sz w:val="19"/>
          <w:szCs w:val="19"/>
          <w:lang w:val="en-US"/>
        </w:rPr>
        <w:t>module</w:t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libcanberra</w:t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C5"/>
          <w:sz w:val="19"/>
          <w:szCs w:val="19"/>
          <w:lang w:val="en-US"/>
        </w:rPr>
        <w:t>-</w:t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gtk3</w:t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C5"/>
          <w:sz w:val="19"/>
          <w:szCs w:val="19"/>
          <w:lang w:val="en-US"/>
        </w:rPr>
        <w:t>-</w:t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73A49"/>
          <w:sz w:val="19"/>
          <w:szCs w:val="19"/>
          <w:lang w:val="en-US"/>
        </w:rPr>
        <w:t>module</w:t>
      </w:r>
    </w:p>
    <w:p w:rsidR="3F2F66B5" w:rsidP="033DB915" w:rsidRDefault="3F2F66B5" w14:paraId="2496D750" w14:textId="502B8509">
      <w:pPr>
        <w:pStyle w:val="Heading3"/>
        <w:shd w:val="clear" w:color="auto" w:fill="FFFFFF" w:themeFill="background1"/>
        <w:spacing w:before="0" w:beforeAutospacing="off" w:after="0" w:afterAutospacing="off" w:line="259" w:lineRule="auto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</w:pPr>
      <w:bookmarkStart w:name="_Toc596117766" w:id="436341771"/>
      <w:r w:rsidRPr="033DB915" w:rsidR="51C8DD40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  <w:t>3.3 Create Virtual Environment</w:t>
      </w:r>
      <w:bookmarkEnd w:id="436341771"/>
    </w:p>
    <w:p w:rsidR="3F2F66B5" w:rsidP="033DB915" w:rsidRDefault="3F2F66B5" w14:paraId="7374D530" w14:textId="1F8E560D">
      <w:pPr>
        <w:shd w:val="clear" w:color="auto" w:fill="FFFFFF" w:themeFill="background1"/>
        <w:spacing w:before="210" w:beforeAutospacing="off" w:after="270" w:afterAutospacing="off" w:line="300" w:lineRule="auto"/>
      </w:pPr>
      <w:r w:rsidRPr="033DB915" w:rsidR="51C8DD40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 xml:space="preserve">To avoid </w:t>
      </w:r>
      <w:r w:rsidRPr="033DB915" w:rsidR="51C8DD40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>breaking</w:t>
      </w:r>
      <w:r w:rsidRPr="033DB915" w:rsidR="51C8DD40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 xml:space="preserve"> system paths:</w:t>
      </w:r>
    </w:p>
    <w:p w:rsidR="3F2F66B5" w:rsidP="033DB915" w:rsidRDefault="3F2F66B5" w14:paraId="1621BCFC" w14:textId="3253D178">
      <w:pPr>
        <w:shd w:val="clear" w:color="auto" w:fill="FFFFFF" w:themeFill="background1"/>
        <w:spacing w:before="0" w:beforeAutospacing="off" w:after="0" w:afterAutospacing="off" w:line="330" w:lineRule="auto"/>
      </w:pP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python3 -m venv venv</w:t>
      </w:r>
      <w:r>
        <w:br/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source venv/</w:t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36209"/>
          <w:sz w:val="19"/>
          <w:szCs w:val="19"/>
          <w:lang w:val="en-US"/>
        </w:rPr>
        <w:t>bin</w:t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/activate</w:t>
      </w:r>
      <w:r>
        <w:br/>
      </w:r>
      <w:r w:rsidRPr="033DB915" w:rsidR="51C8DD4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pip install --upgrade pip</w:t>
      </w:r>
    </w:p>
    <w:p w:rsidR="3F2F66B5" w:rsidP="3F2F66B5" w:rsidRDefault="3F2F66B5" w14:paraId="74D3A4A2" w14:textId="5A6930D0">
      <w:pPr>
        <w:spacing w:before="240" w:after="240" w:line="259" w:lineRule="auto"/>
      </w:pPr>
    </w:p>
    <w:p w:rsidR="3F2F66B5" w:rsidP="3F2F66B5" w:rsidRDefault="3F2F66B5" w14:paraId="58D4CF36" w14:textId="6BA93A39">
      <w:pPr>
        <w:spacing w:before="240" w:after="240" w:line="259" w:lineRule="auto"/>
      </w:pPr>
    </w:p>
    <w:p w:rsidR="3F2F66B5" w:rsidP="033DB915" w:rsidRDefault="3F2F66B5" w14:paraId="2ED57280" w14:textId="4CB5941D">
      <w:pPr>
        <w:pStyle w:val="Heading2"/>
        <w:shd w:val="clear" w:color="auto" w:fill="FFFFFF" w:themeFill="background1"/>
        <w:spacing w:before="0" w:beforeAutospacing="off" w:after="270" w:afterAutospacing="off" w:line="259" w:lineRule="auto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36"/>
          <w:szCs w:val="36"/>
          <w:lang w:val="en-US"/>
        </w:rPr>
      </w:pPr>
      <w:bookmarkStart w:name="_Toc727776622" w:id="780117302"/>
      <w:r w:rsidRPr="033DB915" w:rsidR="2C9FA089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36"/>
          <w:szCs w:val="36"/>
          <w:lang w:val="en-US"/>
        </w:rPr>
        <w:t>4. Software Installation</w:t>
      </w:r>
      <w:bookmarkEnd w:id="780117302"/>
    </w:p>
    <w:p w:rsidR="3F2F66B5" w:rsidP="033DB915" w:rsidRDefault="3F2F66B5" w14:paraId="11C76277" w14:textId="60BDE798">
      <w:pPr>
        <w:pStyle w:val="Heading3"/>
        <w:shd w:val="clear" w:color="auto" w:fill="FFFFFF" w:themeFill="background1"/>
        <w:spacing w:before="0" w:beforeAutospacing="off" w:after="0" w:afterAutospacing="off" w:line="259" w:lineRule="auto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</w:pPr>
      <w:bookmarkStart w:name="_Toc1952896475" w:id="1263947019"/>
      <w:r w:rsidRPr="033DB915" w:rsidR="2C9FA089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  <w:t>4.1 Required Python Packages</w:t>
      </w:r>
      <w:bookmarkEnd w:id="1263947019"/>
    </w:p>
    <w:p w:rsidR="3F2F66B5" w:rsidP="033DB915" w:rsidRDefault="3F2F66B5" w14:paraId="7E6084DA" w14:textId="6A333AF5">
      <w:pPr>
        <w:shd w:val="clear" w:color="auto" w:fill="FFFFFF" w:themeFill="background1"/>
        <w:spacing w:before="210" w:beforeAutospacing="off" w:after="270" w:afterAutospacing="off" w:line="300" w:lineRule="auto"/>
      </w:pPr>
      <w:r w:rsidRPr="033DB915" w:rsidR="2C9FA089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 xml:space="preserve">Install the core AI and GUI stack. </w:t>
      </w:r>
      <w:r w:rsidRPr="033DB915" w:rsidR="2C9FA089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>Note:</w:t>
      </w:r>
      <w:r w:rsidRPr="033DB915" w:rsidR="2C9FA089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 xml:space="preserve"> We use a specific NumPy version to prevent </w:t>
      </w:r>
      <w:r w:rsidRPr="033DB915" w:rsidR="2C9FA089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>Scipy</w:t>
      </w:r>
      <w:r w:rsidRPr="033DB915" w:rsidR="2C9FA089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 xml:space="preserve"> compatibility crashes.</w:t>
      </w:r>
    </w:p>
    <w:p w:rsidR="3F2F66B5" w:rsidP="033DB915" w:rsidRDefault="3F2F66B5" w14:paraId="2E7E956C" w14:textId="5175A071">
      <w:pPr>
        <w:shd w:val="clear" w:color="auto" w:fill="FFFFFF" w:themeFill="background1"/>
        <w:spacing w:before="0" w:beforeAutospacing="off" w:after="0" w:afterAutospacing="off" w:line="330" w:lineRule="auto"/>
      </w:pP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pip install </w:t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32F62"/>
          <w:sz w:val="19"/>
          <w:szCs w:val="19"/>
          <w:lang w:val="en-US"/>
        </w:rPr>
        <w:t>"</w:t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32F62"/>
          <w:sz w:val="19"/>
          <w:szCs w:val="19"/>
          <w:lang w:val="en-US"/>
        </w:rPr>
        <w:t>numpy</w:t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32F62"/>
          <w:sz w:val="19"/>
          <w:szCs w:val="19"/>
          <w:lang w:val="en-US"/>
        </w:rPr>
        <w:t>&lt;1.24"</w:t>
      </w:r>
      <w:r>
        <w:br/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pip install </w:t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opencv</w:t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-python </w:t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ultralytics</w:t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PyQt5 polars ultralytics-thop</w:t>
      </w:r>
      <w:r>
        <w:br/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pip install </w:t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scipy</w:t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pillow requests pandas</w:t>
      </w:r>
    </w:p>
    <w:p w:rsidR="3F2F66B5" w:rsidP="033DB915" w:rsidRDefault="3F2F66B5" w14:paraId="555B3A33" w14:textId="067CF6E7">
      <w:pPr>
        <w:shd w:val="clear" w:color="auto" w:fill="FFFFFF" w:themeFill="background1"/>
        <w:spacing w:before="0" w:beforeAutospacing="off" w:after="0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</w:pPr>
    </w:p>
    <w:p w:rsidR="3F2F66B5" w:rsidP="033DB915" w:rsidRDefault="3F2F66B5" w14:paraId="588B5787" w14:textId="08B69849">
      <w:pPr>
        <w:shd w:val="clear" w:color="auto" w:fill="FFFFFF" w:themeFill="background1"/>
        <w:spacing w:before="0" w:beforeAutospacing="off" w:after="0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</w:pPr>
    </w:p>
    <w:p w:rsidR="3F2F66B5" w:rsidP="033DB915" w:rsidRDefault="3F2F66B5" w14:paraId="6D7B0868" w14:textId="3F862E53">
      <w:pPr>
        <w:pStyle w:val="Heading3"/>
        <w:shd w:val="clear" w:color="auto" w:fill="FFFFFF" w:themeFill="background1"/>
        <w:spacing w:before="0" w:beforeAutospacing="off" w:after="0" w:afterAutospacing="off" w:line="259" w:lineRule="auto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</w:pPr>
      <w:bookmarkStart w:name="_Toc591781781" w:id="1484254205"/>
      <w:r w:rsidRPr="033DB915" w:rsidR="22F10D9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  <w:t xml:space="preserve">4.2 Install NVIDIA-Optimized </w:t>
      </w:r>
      <w:r w:rsidRPr="033DB915" w:rsidR="22F10D9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  <w:t>PyTorch</w:t>
      </w:r>
      <w:r w:rsidRPr="033DB915" w:rsidR="22F10D9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  <w:t xml:space="preserve"> (Mandatory for CUDA)</w:t>
      </w:r>
      <w:bookmarkEnd w:id="1484254205"/>
    </w:p>
    <w:p w:rsidR="3F2F66B5" w:rsidP="033DB915" w:rsidRDefault="3F2F66B5" w14:paraId="5C19E67E" w14:textId="52775375">
      <w:pPr>
        <w:shd w:val="clear" w:color="auto" w:fill="FFFFFF" w:themeFill="background1"/>
        <w:spacing w:before="210" w:beforeAutospacing="off" w:after="270" w:afterAutospacing="off" w:line="300" w:lineRule="auto"/>
      </w:pPr>
      <w:r w:rsidRPr="033DB915" w:rsidR="22F10D9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>Important:</w:t>
      </w:r>
      <w:r w:rsidRPr="033DB915" w:rsidR="22F10D9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 xml:space="preserve"> Do NOT use </w:t>
      </w:r>
      <w:r w:rsidRPr="033DB915" w:rsidR="22F10D9E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0F0F10"/>
          <w:sz w:val="21"/>
          <w:szCs w:val="21"/>
          <w:lang w:val="en-US"/>
        </w:rPr>
        <w:t>pip install torch</w:t>
      </w:r>
      <w:r w:rsidRPr="033DB915" w:rsidR="22F10D9E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>. You must use the Jetson-specific version to enable the GPU:</w:t>
      </w:r>
    </w:p>
    <w:p w:rsidR="3F2F66B5" w:rsidP="033DB915" w:rsidRDefault="3F2F66B5" w14:paraId="0C6E9083" w14:textId="5A51EFA9">
      <w:pPr>
        <w:shd w:val="clear" w:color="auto" w:fill="FFFFFF" w:themeFill="background1"/>
        <w:spacing w:before="0" w:beforeAutospacing="off" w:after="0" w:afterAutospacing="off" w:line="330" w:lineRule="auto"/>
      </w:pPr>
      <w:r w:rsidRPr="033DB915" w:rsidR="22F10D9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737D"/>
          <w:sz w:val="19"/>
          <w:szCs w:val="19"/>
          <w:lang w:val="en-US"/>
        </w:rPr>
        <w:t># Example for JetPack 5.1 (Adjust URL for your specific JetPack version)</w:t>
      </w:r>
      <w:r>
        <w:br/>
      </w:r>
      <w:r w:rsidRPr="033DB915" w:rsidR="22F10D9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pip install --no-cache-</w:t>
      </w:r>
      <w:r w:rsidRPr="033DB915" w:rsidR="22F10D9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36209"/>
          <w:sz w:val="19"/>
          <w:szCs w:val="19"/>
          <w:lang w:val="en-US"/>
        </w:rPr>
        <w:t>dir</w:t>
      </w:r>
      <w:r w:rsidRPr="033DB915" w:rsidR="22F10D9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</w:t>
      </w:r>
      <w:hyperlink r:id="R8b803a045a10435b">
        <w:r w:rsidRPr="033DB915" w:rsidR="22F10D9E">
          <w:rPr>
            <w:rStyle w:val="Hyperlink"/>
            <w:rFonts w:ascii="Consolas" w:hAnsi="Consolas" w:eastAsia="Consolas" w:cs="Consolas"/>
            <w:b w:val="0"/>
            <w:bCs w:val="0"/>
            <w:i w:val="0"/>
            <w:iCs w:val="0"/>
            <w:caps w:val="0"/>
            <w:smallCaps w:val="0"/>
            <w:noProof w:val="0"/>
            <w:sz w:val="19"/>
            <w:szCs w:val="19"/>
            <w:lang w:val="en-US"/>
          </w:rPr>
          <w:t>https://developer.download.nvidia.com/compute/redist/jp/v511/pytorch/torch-2.0.0+nv23.05-cp38-cp38-linux_aarch64.whl</w:t>
        </w:r>
      </w:hyperlink>
    </w:p>
    <w:p w:rsidR="3F2F66B5" w:rsidP="033DB915" w:rsidRDefault="3F2F66B5" w14:paraId="5702C1EB" w14:textId="230E8FC4">
      <w:pPr>
        <w:shd w:val="clear" w:color="auto" w:fill="FFFFFF" w:themeFill="background1"/>
        <w:spacing w:before="0" w:beforeAutospacing="off" w:after="0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</w:pPr>
    </w:p>
    <w:p w:rsidR="3F2F66B5" w:rsidP="033DB915" w:rsidRDefault="3F2F66B5" w14:paraId="59B3058B" w14:textId="381D8FC6">
      <w:pPr>
        <w:pStyle w:val="Heading3"/>
        <w:shd w:val="clear" w:color="auto" w:fill="FFFFFF" w:themeFill="background1"/>
        <w:spacing w:before="0" w:beforeAutospacing="off" w:after="0" w:afterAutospacing="off" w:line="259" w:lineRule="auto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</w:pPr>
      <w:bookmarkStart w:name="_Toc1279805742" w:id="1042069658"/>
      <w:r w:rsidRPr="033DB915" w:rsidR="2C9FA089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  <w:t>4.</w:t>
      </w:r>
      <w:r w:rsidRPr="033DB915" w:rsidR="3995B324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  <w:t>3</w:t>
      </w:r>
      <w:r w:rsidRPr="033DB915" w:rsidR="2C9FA089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  <w:t xml:space="preserve"> Memory Optimization (Swap File)</w:t>
      </w:r>
      <w:bookmarkEnd w:id="1042069658"/>
    </w:p>
    <w:p w:rsidR="3F2F66B5" w:rsidP="033DB915" w:rsidRDefault="3F2F66B5" w14:paraId="7E40B994" w14:textId="2DF14F3B">
      <w:pPr>
        <w:shd w:val="clear" w:color="auto" w:fill="FFFFFF" w:themeFill="background1"/>
        <w:spacing w:before="210" w:beforeAutospacing="off" w:after="270" w:afterAutospacing="off" w:line="300" w:lineRule="auto"/>
      </w:pPr>
      <w:r w:rsidRPr="033DB915" w:rsidR="2C9FA089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 xml:space="preserve">Since Jetson has shared RAM/GPU memory, a swap file is </w:t>
      </w:r>
      <w:r w:rsidRPr="033DB915" w:rsidR="2C9FA089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>mandatory</w:t>
      </w:r>
      <w:r w:rsidRPr="033DB915" w:rsidR="2C9FA089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 xml:space="preserve"> to prevent the "Killed" (OOM) error.</w:t>
      </w:r>
    </w:p>
    <w:p w:rsidR="3F2F66B5" w:rsidP="033DB915" w:rsidRDefault="3F2F66B5" w14:paraId="4CBB721E" w14:textId="15D7B927">
      <w:pPr>
        <w:shd w:val="clear" w:color="auto" w:fill="FFFFFF" w:themeFill="background1"/>
        <w:spacing w:before="0" w:beforeAutospacing="off" w:after="0" w:afterAutospacing="off" w:line="330" w:lineRule="auto"/>
      </w:pP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sudo</w:t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</w:t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swapoff</w:t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/</w:t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swapfile</w:t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|| </w:t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C5"/>
          <w:sz w:val="19"/>
          <w:szCs w:val="19"/>
          <w:lang w:val="en-US"/>
        </w:rPr>
        <w:t>true</w:t>
      </w:r>
      <w:r>
        <w:br/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sudo </w:t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fallocate</w:t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-l </w:t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C5"/>
          <w:sz w:val="19"/>
          <w:szCs w:val="19"/>
          <w:lang w:val="en-US"/>
        </w:rPr>
        <w:t>8</w:t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G /swapfile</w:t>
      </w:r>
      <w:r>
        <w:br/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sudo </w:t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chmod</w:t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</w:t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C5"/>
          <w:sz w:val="19"/>
          <w:szCs w:val="19"/>
          <w:lang w:val="en-US"/>
        </w:rPr>
        <w:t>600</w:t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/swapfile</w:t>
      </w:r>
      <w:r>
        <w:br/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sudo </w:t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mkswap</w:t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/swapfile</w:t>
      </w:r>
      <w:r>
        <w:br/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sudo </w:t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swapon</w:t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/swapfile</w:t>
      </w:r>
      <w:r>
        <w:br/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# Verify</w:t>
      </w:r>
      <w:r>
        <w:br/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36209"/>
          <w:sz w:val="19"/>
          <w:szCs w:val="19"/>
          <w:lang w:val="en-US"/>
        </w:rPr>
        <w:t>free</w:t>
      </w:r>
      <w:r w:rsidRPr="033DB915" w:rsidR="758D797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–</w:t>
      </w:r>
      <w:r w:rsidRPr="033DB915" w:rsidR="2C9FA089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h</w:t>
      </w:r>
    </w:p>
    <w:p w:rsidR="3F2F66B5" w:rsidP="033DB915" w:rsidRDefault="3F2F66B5" w14:paraId="069C7546" w14:textId="72D16DCB">
      <w:pPr>
        <w:shd w:val="clear" w:color="auto" w:fill="FFFFFF" w:themeFill="background1"/>
        <w:spacing w:before="0" w:beforeAutospacing="off" w:after="0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</w:pPr>
    </w:p>
    <w:p w:rsidR="3F2F66B5" w:rsidP="033DB915" w:rsidRDefault="3F2F66B5" w14:paraId="02689CDC" w14:textId="3B4800D2">
      <w:pPr>
        <w:pStyle w:val="Heading2"/>
        <w:shd w:val="clear" w:color="auto" w:fill="FFFFFF" w:themeFill="background1"/>
        <w:spacing w:before="0" w:beforeAutospacing="off" w:after="0" w:afterAutospacing="off" w:line="259" w:lineRule="auto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36"/>
          <w:szCs w:val="36"/>
          <w:lang w:val="en-US"/>
        </w:rPr>
      </w:pPr>
      <w:bookmarkStart w:name="_Toc382054078" w:id="1940008878"/>
      <w:r w:rsidRPr="033DB915" w:rsidR="5FA13FF6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36"/>
          <w:szCs w:val="36"/>
          <w:lang w:val="en-US"/>
        </w:rPr>
        <w:t>5. CUDA &amp; GPU Verification (Confirmation Steps)</w:t>
      </w:r>
      <w:bookmarkEnd w:id="1940008878"/>
    </w:p>
    <w:p w:rsidR="3F2F66B5" w:rsidP="033DB915" w:rsidRDefault="3F2F66B5" w14:paraId="660C940B" w14:textId="40A18F4D">
      <w:pPr>
        <w:shd w:val="clear" w:color="auto" w:fill="FFFFFF" w:themeFill="background1"/>
        <w:spacing w:before="210" w:beforeAutospacing="off" w:after="270" w:afterAutospacing="off" w:line="300" w:lineRule="auto"/>
      </w:pPr>
      <w:r w:rsidRPr="033DB915" w:rsidR="5FA13FF6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>Run these checks to confirm the installation is successful before launching the surveillance app.</w:t>
      </w:r>
    </w:p>
    <w:p w:rsidR="3F2F66B5" w:rsidP="033DB915" w:rsidRDefault="3F2F66B5" w14:paraId="0C820769" w14:textId="222C7E65">
      <w:pPr>
        <w:pStyle w:val="Heading3"/>
        <w:shd w:val="clear" w:color="auto" w:fill="FFFFFF" w:themeFill="background1"/>
        <w:spacing w:before="0" w:beforeAutospacing="off" w:after="0" w:afterAutospacing="off" w:line="259" w:lineRule="auto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</w:pPr>
      <w:bookmarkStart w:name="_Toc1454604796" w:id="1824245012"/>
      <w:r w:rsidRPr="033DB915" w:rsidR="5FA13FF6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  <w:t>5.1 Verify CUDA Compiler</w:t>
      </w:r>
      <w:bookmarkEnd w:id="1824245012"/>
    </w:p>
    <w:p w:rsidR="3F2F66B5" w:rsidP="033DB915" w:rsidRDefault="3F2F66B5" w14:paraId="48FCD761" w14:textId="1D562C3F">
      <w:pPr>
        <w:shd w:val="clear" w:color="auto" w:fill="FFFFFF" w:themeFill="background1"/>
        <w:spacing w:before="0" w:beforeAutospacing="off" w:after="0" w:afterAutospacing="off" w:line="330" w:lineRule="auto"/>
      </w:pPr>
      <w:r w:rsidRPr="033DB915" w:rsidR="5FA13FF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nvcc </w:t>
      </w:r>
      <w:r w:rsidRPr="033DB915" w:rsidR="5FA13FF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737D"/>
          <w:sz w:val="19"/>
          <w:szCs w:val="19"/>
          <w:lang w:val="en-US"/>
        </w:rPr>
        <w:t>--version</w:t>
      </w:r>
    </w:p>
    <w:p w:rsidR="3F2F66B5" w:rsidP="033DB915" w:rsidRDefault="3F2F66B5" w14:paraId="38BE94C2" w14:textId="06A57823">
      <w:pPr>
        <w:shd w:val="clear" w:color="auto" w:fill="FFFFFF" w:themeFill="background1"/>
        <w:spacing w:before="210" w:beforeAutospacing="off" w:after="270" w:afterAutospacing="off" w:line="300" w:lineRule="auto"/>
      </w:pPr>
      <w:r w:rsidRPr="033DB915" w:rsidR="5FA13FF6">
        <w:rPr>
          <w:rFonts w:ascii="Inter" w:hAnsi="Inter" w:eastAsia="Inter" w:cs="Inter"/>
          <w:b w:val="0"/>
          <w:bCs w:val="0"/>
          <w:i w:val="1"/>
          <w:iCs w:val="1"/>
          <w:caps w:val="0"/>
          <w:smallCaps w:val="0"/>
          <w:noProof w:val="0"/>
          <w:color w:val="1A1C1E"/>
          <w:sz w:val="21"/>
          <w:szCs w:val="21"/>
          <w:lang w:val="en-US"/>
        </w:rPr>
        <w:t>Expected: Must show "Cuda compilation tools, release XX.X".</w:t>
      </w:r>
    </w:p>
    <w:p w:rsidR="3F2F66B5" w:rsidP="033DB915" w:rsidRDefault="3F2F66B5" w14:paraId="61A0CA6B" w14:textId="603A5777">
      <w:pPr>
        <w:pStyle w:val="Heading3"/>
        <w:shd w:val="clear" w:color="auto" w:fill="FFFFFF" w:themeFill="background1"/>
        <w:spacing w:before="0" w:beforeAutospacing="off" w:after="0" w:afterAutospacing="off" w:line="259" w:lineRule="auto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</w:pPr>
      <w:bookmarkStart w:name="_Toc260332318" w:id="1271480686"/>
      <w:r w:rsidRPr="033DB915" w:rsidR="5FA13FF6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  <w:t>5.2 Verify Python-GPU Link (The "Success" Test)</w:t>
      </w:r>
      <w:bookmarkEnd w:id="1271480686"/>
    </w:p>
    <w:p w:rsidR="3F2F66B5" w:rsidP="033DB915" w:rsidRDefault="3F2F66B5" w14:paraId="5E0C803A" w14:textId="2CED98E1">
      <w:pPr>
        <w:shd w:val="clear" w:color="auto" w:fill="FFFFFF" w:themeFill="background1"/>
        <w:spacing w:before="210" w:beforeAutospacing="off" w:after="270" w:afterAutospacing="off" w:line="300" w:lineRule="auto"/>
      </w:pPr>
      <w:r w:rsidRPr="033DB915" w:rsidR="5FA13FF6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>Run this inside your virtual environment:</w:t>
      </w:r>
    </w:p>
    <w:p w:rsidR="3F2F66B5" w:rsidP="033DB915" w:rsidRDefault="3F2F66B5" w14:paraId="07A5D178" w14:textId="774A21C0">
      <w:pPr>
        <w:shd w:val="clear" w:color="auto" w:fill="FFFFFF" w:themeFill="background1"/>
        <w:spacing w:before="0" w:beforeAutospacing="off" w:after="0" w:afterAutospacing="off" w:line="330" w:lineRule="auto"/>
      </w:pPr>
      <w:r w:rsidRPr="033DB915" w:rsidR="5FA13FF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python3 -c </w:t>
      </w:r>
      <w:r w:rsidRPr="033DB915" w:rsidR="5FA13FF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32F62"/>
          <w:sz w:val="19"/>
          <w:szCs w:val="19"/>
          <w:lang w:val="en-US"/>
        </w:rPr>
        <w:t>"import torch; print('CUDA Available:', torch.cuda.is_available()); print('GPU Device:', torch.cuda.get_device_name(0))"</w:t>
      </w:r>
    </w:p>
    <w:p w:rsidR="3F2F66B5" w:rsidP="033DB915" w:rsidRDefault="3F2F66B5" w14:paraId="0698A7DE" w14:textId="130E4438">
      <w:pPr>
        <w:pStyle w:val="ListParagraph"/>
        <w:numPr>
          <w:ilvl w:val="0"/>
          <w:numId w:val="25"/>
        </w:numPr>
        <w:shd w:val="clear" w:color="auto" w:fill="FFFFFF" w:themeFill="background1"/>
        <w:spacing w:before="0" w:beforeAutospacing="off" w:after="45" w:afterAutospacing="off" w:line="300" w:lineRule="auto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</w:pPr>
      <w:r w:rsidRPr="033DB915" w:rsidR="5FA13FF6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>If True:</w:t>
      </w:r>
      <w:r w:rsidRPr="033DB915" w:rsidR="5FA13FF6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 xml:space="preserve"> The AI will run on the GPU (Fast).</w:t>
      </w:r>
    </w:p>
    <w:p w:rsidR="3F2F66B5" w:rsidP="033DB915" w:rsidRDefault="3F2F66B5" w14:paraId="4D9E0C82" w14:textId="5CC313E1">
      <w:pPr>
        <w:pStyle w:val="ListParagraph"/>
        <w:numPr>
          <w:ilvl w:val="0"/>
          <w:numId w:val="25"/>
        </w:numPr>
        <w:shd w:val="clear" w:color="auto" w:fill="FFFFFF" w:themeFill="background1"/>
        <w:spacing w:before="0" w:beforeAutospacing="off" w:after="45" w:afterAutospacing="off" w:line="300" w:lineRule="auto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</w:pPr>
      <w:r w:rsidRPr="033DB915" w:rsidR="5FA13FF6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>If False:</w:t>
      </w:r>
      <w:r w:rsidRPr="033DB915" w:rsidR="5FA13FF6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 xml:space="preserve"> The AI will run on the CPU (Application will freeze).</w:t>
      </w:r>
    </w:p>
    <w:p w:rsidR="3F2F66B5" w:rsidP="033DB915" w:rsidRDefault="3F2F66B5" w14:paraId="1A69770D" w14:textId="261577BF">
      <w:pPr>
        <w:pStyle w:val="Heading3"/>
        <w:shd w:val="clear" w:color="auto" w:fill="FFFFFF" w:themeFill="background1"/>
        <w:spacing w:before="0" w:beforeAutospacing="off" w:after="0" w:afterAutospacing="off" w:line="259" w:lineRule="auto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</w:pPr>
      <w:bookmarkStart w:name="_Toc910680556" w:id="282084717"/>
      <w:r w:rsidRPr="033DB915" w:rsidR="5FA13FF6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  <w:t>5.3 Monitor Real-Time GPU Load</w:t>
      </w:r>
      <w:bookmarkEnd w:id="282084717"/>
    </w:p>
    <w:p w:rsidR="3F2F66B5" w:rsidP="033DB915" w:rsidRDefault="3F2F66B5" w14:paraId="54C9B616" w14:textId="1F658445">
      <w:pPr>
        <w:shd w:val="clear" w:color="auto" w:fill="FFFFFF" w:themeFill="background1"/>
        <w:spacing w:before="210" w:beforeAutospacing="off" w:after="270" w:afterAutospacing="off" w:line="300" w:lineRule="auto"/>
      </w:pPr>
      <w:r w:rsidRPr="033DB915" w:rsidR="5FA13FF6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>While the app is running, open a second terminal and run:</w:t>
      </w:r>
    </w:p>
    <w:p w:rsidR="3F2F66B5" w:rsidP="033DB915" w:rsidRDefault="3F2F66B5" w14:paraId="647EBF76" w14:textId="08BA5FD4">
      <w:pPr>
        <w:shd w:val="clear" w:color="auto" w:fill="FFFFFF" w:themeFill="background1"/>
        <w:spacing w:before="0" w:beforeAutospacing="off" w:after="0" w:afterAutospacing="off" w:line="330" w:lineRule="auto"/>
      </w:pPr>
      <w:r w:rsidRPr="033DB915" w:rsidR="5FA13FF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tegrastats</w:t>
      </w:r>
    </w:p>
    <w:p w:rsidR="3F2F66B5" w:rsidP="033DB915" w:rsidRDefault="3F2F66B5" w14:paraId="02CE2AC2" w14:textId="7A54629C">
      <w:pPr>
        <w:shd w:val="clear" w:color="auto" w:fill="FFFFFF" w:themeFill="background1"/>
        <w:spacing w:before="210" w:beforeAutospacing="off" w:after="270" w:afterAutospacing="off" w:line="300" w:lineRule="auto"/>
      </w:pPr>
      <w:r w:rsidRPr="033DB915" w:rsidR="5FA13FF6">
        <w:rPr>
          <w:rFonts w:ascii="Inter" w:hAnsi="Inter" w:eastAsia="Inter" w:cs="Inter"/>
          <w:b w:val="0"/>
          <w:bCs w:val="0"/>
          <w:i w:val="1"/>
          <w:iCs w:val="1"/>
          <w:caps w:val="0"/>
          <w:smallCaps w:val="0"/>
          <w:noProof w:val="0"/>
          <w:color w:val="1A1C1E"/>
          <w:sz w:val="21"/>
          <w:szCs w:val="21"/>
          <w:lang w:val="en-US"/>
        </w:rPr>
        <w:t xml:space="preserve">Watch the </w:t>
      </w:r>
      <w:r w:rsidRPr="033DB915" w:rsidR="5FA13FF6">
        <w:rPr>
          <w:rFonts w:ascii="Inter" w:hAnsi="Inter" w:eastAsia="Inter" w:cs="Inter"/>
          <w:b w:val="1"/>
          <w:bCs w:val="1"/>
          <w:i w:val="1"/>
          <w:iCs w:val="1"/>
          <w:caps w:val="0"/>
          <w:smallCaps w:val="0"/>
          <w:noProof w:val="0"/>
          <w:color w:val="1A1C1E"/>
          <w:sz w:val="21"/>
          <w:szCs w:val="21"/>
          <w:lang w:val="en-US"/>
        </w:rPr>
        <w:t>GR3D_FREQ</w:t>
      </w:r>
      <w:r w:rsidRPr="033DB915" w:rsidR="5FA13FF6">
        <w:rPr>
          <w:rFonts w:ascii="Inter" w:hAnsi="Inter" w:eastAsia="Inter" w:cs="Inter"/>
          <w:b w:val="0"/>
          <w:bCs w:val="0"/>
          <w:i w:val="1"/>
          <w:iCs w:val="1"/>
          <w:caps w:val="0"/>
          <w:smallCaps w:val="0"/>
          <w:noProof w:val="0"/>
          <w:color w:val="1A1C1E"/>
          <w:sz w:val="21"/>
          <w:szCs w:val="21"/>
          <w:lang w:val="en-US"/>
        </w:rPr>
        <w:t xml:space="preserve"> value. If it is above 0%, your CUDA kernels are active.</w:t>
      </w:r>
    </w:p>
    <w:p w:rsidR="3F2F66B5" w:rsidP="033DB915" w:rsidRDefault="3F2F66B5" w14:paraId="3F23B759" w14:textId="1951D14E">
      <w:pPr>
        <w:shd w:val="clear" w:color="auto" w:fill="FFFFFF" w:themeFill="background1"/>
        <w:spacing w:before="0" w:beforeAutospacing="off" w:after="0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</w:pPr>
    </w:p>
    <w:p w:rsidR="3F2F66B5" w:rsidP="033DB915" w:rsidRDefault="3F2F66B5" w14:paraId="3651C438" w14:textId="65A8B4EB">
      <w:pPr>
        <w:shd w:val="clear" w:color="auto" w:fill="FFFFFF" w:themeFill="background1"/>
        <w:spacing w:before="0" w:beforeAutospacing="off" w:after="0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</w:pPr>
    </w:p>
    <w:p w:rsidR="3F2F66B5" w:rsidP="033DB915" w:rsidRDefault="3F2F66B5" w14:paraId="04CFC474" w14:textId="7A98B489">
      <w:pPr>
        <w:pStyle w:val="Heading2"/>
        <w:shd w:val="clear" w:color="auto" w:fill="FFFFFF" w:themeFill="background1"/>
        <w:spacing w:before="0" w:beforeAutospacing="off" w:after="0" w:afterAutospacing="off" w:line="259" w:lineRule="auto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36"/>
          <w:szCs w:val="36"/>
          <w:lang w:val="en-US"/>
        </w:rPr>
      </w:pPr>
      <w:bookmarkStart w:name="_Toc1386651664" w:id="2003100138"/>
      <w:r w:rsidRPr="033DB915" w:rsidR="5FA13FF6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36"/>
          <w:szCs w:val="36"/>
          <w:lang w:val="en-US"/>
        </w:rPr>
        <w:t>6</w:t>
      </w:r>
      <w:r w:rsidRPr="033DB915" w:rsidR="1D0C28D1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36"/>
          <w:szCs w:val="36"/>
          <w:lang w:val="en-US"/>
        </w:rPr>
        <w:t>. AI Model Deployment (</w:t>
      </w:r>
      <w:r w:rsidRPr="033DB915" w:rsidR="1D0C28D1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36"/>
          <w:szCs w:val="36"/>
          <w:lang w:val="en-US"/>
        </w:rPr>
        <w:t>TensorRT</w:t>
      </w:r>
      <w:r w:rsidRPr="033DB915" w:rsidR="1D0C28D1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36"/>
          <w:szCs w:val="36"/>
          <w:lang w:val="en-US"/>
        </w:rPr>
        <w:t>)</w:t>
      </w:r>
      <w:bookmarkEnd w:id="2003100138"/>
    </w:p>
    <w:p w:rsidR="3F2F66B5" w:rsidP="033DB915" w:rsidRDefault="3F2F66B5" w14:paraId="6012A365" w14:textId="03EAADEB">
      <w:pPr>
        <w:shd w:val="clear" w:color="auto" w:fill="FFFFFF" w:themeFill="background1"/>
        <w:spacing w:before="210" w:beforeAutospacing="off" w:after="270" w:afterAutospacing="off" w:line="300" w:lineRule="auto"/>
      </w:pPr>
      <w:r w:rsidRPr="033DB915" w:rsidR="1D0C28D1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 xml:space="preserve">For the system to run without "Stuck Frames," you must use TensorRT </w:t>
      </w:r>
      <w:r w:rsidRPr="033DB915" w:rsidR="1D0C28D1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0F0F10"/>
          <w:sz w:val="21"/>
          <w:szCs w:val="21"/>
          <w:lang w:val="en-US"/>
        </w:rPr>
        <w:t>.engine</w:t>
      </w:r>
      <w:r w:rsidRPr="033DB915" w:rsidR="1D0C28D1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 xml:space="preserve"> files instead of </w:t>
      </w:r>
      <w:r w:rsidRPr="033DB915" w:rsidR="1D0C28D1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0F0F10"/>
          <w:sz w:val="21"/>
          <w:szCs w:val="21"/>
          <w:lang w:val="en-US"/>
        </w:rPr>
        <w:t>.pt</w:t>
      </w:r>
      <w:r w:rsidRPr="033DB915" w:rsidR="1D0C28D1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 xml:space="preserve"> files.</w:t>
      </w:r>
    </w:p>
    <w:p w:rsidR="3F2F66B5" w:rsidP="033DB915" w:rsidRDefault="3F2F66B5" w14:paraId="4D82A899" w14:textId="77658B9D">
      <w:pPr>
        <w:pStyle w:val="Heading3"/>
        <w:shd w:val="clear" w:color="auto" w:fill="FFFFFF" w:themeFill="background1"/>
        <w:spacing w:before="0" w:beforeAutospacing="off" w:after="0" w:afterAutospacing="off" w:line="259" w:lineRule="auto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</w:pPr>
      <w:bookmarkStart w:name="_Toc722098031" w:id="1119480158"/>
      <w:r w:rsidRPr="033DB915" w:rsidR="53F355BE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  <w:t>6</w:t>
      </w:r>
      <w:r w:rsidRPr="033DB915" w:rsidR="1D0C28D1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  <w:t>.1 Exporting Engines</w:t>
      </w:r>
      <w:bookmarkEnd w:id="1119480158"/>
    </w:p>
    <w:p w:rsidR="3F2F66B5" w:rsidP="033DB915" w:rsidRDefault="3F2F66B5" w14:paraId="3C6EE633" w14:textId="6BBC5FC7">
      <w:pPr>
        <w:shd w:val="clear" w:color="auto" w:fill="FFFFFF" w:themeFill="background1"/>
        <w:spacing w:before="210" w:beforeAutospacing="off" w:after="270" w:afterAutospacing="off" w:line="300" w:lineRule="auto"/>
      </w:pPr>
      <w:r w:rsidRPr="033DB915" w:rsidR="1D0C28D1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 xml:space="preserve">Run these commands </w:t>
      </w:r>
      <w:r w:rsidRPr="033DB915" w:rsidR="1D0C28D1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>once</w:t>
      </w:r>
      <w:r w:rsidRPr="033DB915" w:rsidR="1D0C28D1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 xml:space="preserve"> on the Jetson to generate the optimized hardware engines:</w:t>
      </w:r>
    </w:p>
    <w:p w:rsidR="3F2F66B5" w:rsidP="033DB915" w:rsidRDefault="3F2F66B5" w14:paraId="3CFCEA75" w14:textId="0181EAA2">
      <w:pPr>
        <w:shd w:val="clear" w:color="auto" w:fill="FFFFFF" w:themeFill="background1"/>
        <w:spacing w:before="0" w:beforeAutospacing="off" w:after="0" w:afterAutospacing="off" w:line="330" w:lineRule="auto"/>
      </w:pP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737D"/>
          <w:sz w:val="19"/>
          <w:szCs w:val="19"/>
          <w:lang w:val="en-US"/>
        </w:rPr>
        <w:t># Export Pose Engine for HoloScan (Cam 1)</w:t>
      </w:r>
      <w:r>
        <w:br/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yolo export model=yolov8n-pose.pt </w:t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36209"/>
          <w:sz w:val="19"/>
          <w:szCs w:val="19"/>
          <w:lang w:val="en-US"/>
        </w:rPr>
        <w:t>format</w:t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=engine device=</w:t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C5"/>
          <w:sz w:val="19"/>
          <w:szCs w:val="19"/>
          <w:lang w:val="en-US"/>
        </w:rPr>
        <w:t>0</w:t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imgsz=</w:t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C5"/>
          <w:sz w:val="19"/>
          <w:szCs w:val="19"/>
          <w:lang w:val="en-US"/>
        </w:rPr>
        <w:t>320</w:t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half=</w:t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C5"/>
          <w:sz w:val="19"/>
          <w:szCs w:val="19"/>
          <w:lang w:val="en-US"/>
        </w:rPr>
        <w:t>True</w:t>
      </w:r>
      <w:r>
        <w:br/>
      </w:r>
      <w:r>
        <w:br/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6A737D"/>
          <w:sz w:val="19"/>
          <w:szCs w:val="19"/>
          <w:lang w:val="en-US"/>
        </w:rPr>
        <w:t># Export Detection Engine for AssetZone (Cam 0 &amp; 2)</w:t>
      </w:r>
      <w:r>
        <w:br/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yolo export model=yolo11n.pt </w:t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36209"/>
          <w:sz w:val="19"/>
          <w:szCs w:val="19"/>
          <w:lang w:val="en-US"/>
        </w:rPr>
        <w:t>format</w:t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=engine device=</w:t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C5"/>
          <w:sz w:val="19"/>
          <w:szCs w:val="19"/>
          <w:lang w:val="en-US"/>
        </w:rPr>
        <w:t>0</w:t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imgsz=</w:t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C5"/>
          <w:sz w:val="19"/>
          <w:szCs w:val="19"/>
          <w:lang w:val="en-US"/>
        </w:rPr>
        <w:t>320</w:t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half=</w:t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C5"/>
          <w:sz w:val="19"/>
          <w:szCs w:val="19"/>
          <w:lang w:val="en-US"/>
        </w:rPr>
        <w:t>True</w:t>
      </w:r>
    </w:p>
    <w:p w:rsidR="3F2F66B5" w:rsidP="033DB915" w:rsidRDefault="3F2F66B5" w14:paraId="01CA9EA4" w14:textId="24586360">
      <w:pPr>
        <w:shd w:val="clear" w:color="auto" w:fill="FFFFFF" w:themeFill="background1"/>
        <w:spacing w:before="0" w:beforeAutospacing="off" w:after="0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</w:pPr>
    </w:p>
    <w:p w:rsidR="3F2F66B5" w:rsidP="033DB915" w:rsidRDefault="3F2F66B5" w14:paraId="1FE10BED" w14:textId="1BF234C0">
      <w:pPr>
        <w:pStyle w:val="Normal"/>
        <w:spacing w:before="240" w:after="240" w:line="259" w:lineRule="auto"/>
        <w:rPr>
          <w:rFonts w:ascii="Times New Roman" w:hAnsi="Times New Roman"/>
        </w:rPr>
      </w:pPr>
    </w:p>
    <w:p w:rsidR="3F2F66B5" w:rsidP="033DB915" w:rsidRDefault="3F2F66B5" w14:paraId="49049C26" w14:textId="4A4F906D">
      <w:pPr>
        <w:pStyle w:val="Heading2"/>
        <w:shd w:val="clear" w:color="auto" w:fill="FFFFFF" w:themeFill="background1"/>
        <w:spacing w:before="0" w:beforeAutospacing="off" w:after="270" w:afterAutospacing="off" w:line="259" w:lineRule="auto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36"/>
          <w:szCs w:val="36"/>
          <w:lang w:val="en-US"/>
        </w:rPr>
      </w:pPr>
      <w:bookmarkStart w:name="_Toc1764236891" w:id="1235049399"/>
      <w:r w:rsidRPr="033DB915" w:rsidR="79B91225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36"/>
          <w:szCs w:val="36"/>
          <w:lang w:val="en-US"/>
        </w:rPr>
        <w:t>7. Application Configuration</w:t>
      </w:r>
      <w:bookmarkEnd w:id="1235049399"/>
    </w:p>
    <w:p w:rsidR="3F2F66B5" w:rsidP="033DB915" w:rsidRDefault="3F2F66B5" w14:paraId="72E83B26" w14:textId="4A888DFF">
      <w:pPr>
        <w:pStyle w:val="Heading3"/>
        <w:shd w:val="clear" w:color="auto" w:fill="FFFFFF" w:themeFill="background1"/>
        <w:spacing w:before="0" w:beforeAutospacing="off" w:after="0" w:afterAutospacing="off" w:line="259" w:lineRule="auto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</w:pPr>
      <w:bookmarkStart w:name="_Toc832051874" w:id="1309005052"/>
      <w:r w:rsidRPr="033DB915" w:rsidR="79B91225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  <w:t xml:space="preserve">7.1 </w:t>
      </w:r>
      <w:r w:rsidRPr="033DB915" w:rsidR="79B91225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  <w:t>GStreamer</w:t>
      </w:r>
      <w:r w:rsidRPr="033DB915" w:rsidR="79B91225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  <w:t xml:space="preserve"> Optimization (</w:t>
      </w:r>
      <w:r w:rsidRPr="033DB915" w:rsidR="79B91225">
        <w:rPr>
          <w:rFonts w:ascii="DM Mono" w:hAnsi="DM Mono" w:eastAsia="DM Mono" w:cs="DM Mono"/>
          <w:b w:val="1"/>
          <w:bCs w:val="1"/>
          <w:i w:val="0"/>
          <w:iCs w:val="0"/>
          <w:caps w:val="0"/>
          <w:smallCaps w:val="0"/>
          <w:noProof w:val="0"/>
          <w:color w:val="0F0F10"/>
          <w:sz w:val="28"/>
          <w:szCs w:val="28"/>
          <w:lang w:val="en-US"/>
        </w:rPr>
        <w:t>v4l2_driver.py</w:t>
      </w:r>
      <w:r w:rsidRPr="033DB915" w:rsidR="79B91225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  <w:t>)</w:t>
      </w:r>
      <w:bookmarkEnd w:id="1309005052"/>
    </w:p>
    <w:p w:rsidR="3F2F66B5" w:rsidP="033DB915" w:rsidRDefault="3F2F66B5" w14:paraId="7BF732FB" w14:textId="31C5C4A1">
      <w:pPr>
        <w:shd w:val="clear" w:color="auto" w:fill="FFFFFF" w:themeFill="background1"/>
        <w:spacing w:before="210" w:beforeAutospacing="off" w:after="270" w:afterAutospacing="off" w:line="300" w:lineRule="auto"/>
      </w:pPr>
      <w:r w:rsidRPr="033DB915" w:rsidR="79B91225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 xml:space="preserve">Use </w:t>
      </w:r>
      <w:r w:rsidRPr="033DB915" w:rsidR="79B91225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0F0F10"/>
          <w:sz w:val="21"/>
          <w:szCs w:val="21"/>
          <w:lang w:val="en-US"/>
        </w:rPr>
        <w:t>max-buffers=1</w:t>
      </w:r>
      <w:r w:rsidRPr="033DB915" w:rsidR="79B91225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 xml:space="preserve"> to prevent the </w:t>
      </w:r>
      <w:r w:rsidRPr="033DB915" w:rsidR="79B91225">
        <w:rPr>
          <w:rFonts w:ascii="DM Mono" w:hAnsi="DM Mono" w:eastAsia="DM Mono" w:cs="DM Mono"/>
          <w:b w:val="0"/>
          <w:bCs w:val="0"/>
          <w:i w:val="0"/>
          <w:iCs w:val="0"/>
          <w:caps w:val="0"/>
          <w:smallCaps w:val="0"/>
          <w:noProof w:val="0"/>
          <w:color w:val="0F0F10"/>
          <w:sz w:val="21"/>
          <w:szCs w:val="21"/>
          <w:lang w:val="en-US"/>
        </w:rPr>
        <w:t>dmabuf -1</w:t>
      </w:r>
      <w:r w:rsidRPr="033DB915" w:rsidR="79B91225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 xml:space="preserve"> hardware lock when running 3 cameras at 1080p.</w:t>
      </w:r>
    </w:p>
    <w:p w:rsidR="3F2F66B5" w:rsidP="033DB915" w:rsidRDefault="3F2F66B5" w14:paraId="29D9E7DE" w14:textId="6CD9C69E">
      <w:pPr>
        <w:pBdr>
          <w:top w:val="single" w:color="F0F0F0" w:sz="6" w:space="4"/>
          <w:left w:val="single" w:color="F0F0F0" w:sz="6" w:space="4"/>
          <w:bottom w:val="single" w:color="F0F0F0" w:sz="6" w:space="4"/>
          <w:right w:val="single" w:color="F0F0F0" w:sz="6" w:space="4"/>
        </w:pBdr>
        <w:shd w:val="clear" w:color="auto" w:fill="FFFFFF" w:themeFill="background1"/>
        <w:spacing w:before="120" w:beforeAutospacing="off" w:after="180" w:afterAutospacing="off" w:line="315" w:lineRule="auto"/>
      </w:pPr>
      <w:r w:rsidRPr="033DB915" w:rsidR="79B91225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5B5B64"/>
          <w:sz w:val="27"/>
          <w:szCs w:val="27"/>
          <w:lang w:val="en-US"/>
        </w:rPr>
        <w:t>code</w:t>
      </w:r>
      <w:r w:rsidRPr="033DB915" w:rsidR="79B91225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C1B1B"/>
          <w:sz w:val="21"/>
          <w:szCs w:val="21"/>
          <w:lang w:val="en-US"/>
        </w:rPr>
        <w:t>Python</w:t>
      </w:r>
    </w:p>
    <w:p w:rsidR="3F2F66B5" w:rsidP="033DB915" w:rsidRDefault="3F2F66B5" w14:paraId="5E562373" w14:textId="357B6FDA">
      <w:pPr>
        <w:shd w:val="clear" w:color="auto" w:fill="FFFFFF" w:themeFill="background1"/>
        <w:spacing w:before="0" w:beforeAutospacing="off" w:after="0" w:afterAutospacing="off" w:line="330" w:lineRule="auto"/>
      </w:pPr>
      <w:r w:rsidRPr="033DB915" w:rsidR="79B9122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gst_str = (</w:t>
      </w:r>
      <w:r>
        <w:br/>
      </w:r>
      <w:r w:rsidRPr="033DB915" w:rsidR="79B9122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   </w:t>
      </w:r>
      <w:r w:rsidRPr="033DB915" w:rsidR="79B9122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32F62"/>
          <w:sz w:val="19"/>
          <w:szCs w:val="19"/>
          <w:lang w:val="en-US"/>
        </w:rPr>
        <w:t>f"nvarguscamerasrc sensor-id=</w:t>
      </w:r>
      <w:r w:rsidRPr="033DB915" w:rsidR="79B9122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24292E"/>
          <w:sz w:val="19"/>
          <w:szCs w:val="19"/>
          <w:lang w:val="en-US"/>
        </w:rPr>
        <w:t>{self.sensor_id}</w:t>
      </w:r>
      <w:r w:rsidRPr="033DB915" w:rsidR="79B9122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32F62"/>
          <w:sz w:val="19"/>
          <w:szCs w:val="19"/>
          <w:lang w:val="en-US"/>
        </w:rPr>
        <w:t xml:space="preserve"> ! "</w:t>
      </w:r>
      <w:r>
        <w:br/>
      </w:r>
      <w:r w:rsidRPr="033DB915" w:rsidR="79B9122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   </w:t>
      </w:r>
      <w:r w:rsidRPr="033DB915" w:rsidR="79B9122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32F62"/>
          <w:sz w:val="19"/>
          <w:szCs w:val="19"/>
          <w:lang w:val="en-US"/>
        </w:rPr>
        <w:t>f"video/x-raw(memory:NVMM), width=1920, height=1080, framerate=20/1 ! "</w:t>
      </w:r>
      <w:r>
        <w:br/>
      </w:r>
      <w:r w:rsidRPr="033DB915" w:rsidR="79B9122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   </w:t>
      </w:r>
      <w:r w:rsidRPr="033DB915" w:rsidR="79B9122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32F62"/>
          <w:sz w:val="19"/>
          <w:szCs w:val="19"/>
          <w:lang w:val="en-US"/>
        </w:rPr>
        <w:t>f"nvvidconv ! video/x-raw, format=BGRx ! "</w:t>
      </w:r>
      <w:r>
        <w:br/>
      </w:r>
      <w:r w:rsidRPr="033DB915" w:rsidR="79B9122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   </w:t>
      </w:r>
      <w:r w:rsidRPr="033DB915" w:rsidR="79B9122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32F62"/>
          <w:sz w:val="19"/>
          <w:szCs w:val="19"/>
          <w:lang w:val="en-US"/>
        </w:rPr>
        <w:t>f"videoconvert ! video/x-raw, format=BGR ! "</w:t>
      </w:r>
      <w:r>
        <w:br/>
      </w:r>
      <w:r w:rsidRPr="033DB915" w:rsidR="79B9122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   </w:t>
      </w:r>
      <w:r w:rsidRPr="033DB915" w:rsidR="79B9122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32F62"/>
          <w:sz w:val="19"/>
          <w:szCs w:val="19"/>
          <w:lang w:val="en-US"/>
        </w:rPr>
        <w:t>f"appsink drop=True max-buffers=1"</w:t>
      </w:r>
      <w:r>
        <w:br/>
      </w:r>
      <w:r w:rsidRPr="033DB915" w:rsidR="79B9122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)</w:t>
      </w:r>
    </w:p>
    <w:p w:rsidR="3F2F66B5" w:rsidP="033DB915" w:rsidRDefault="3F2F66B5" w14:paraId="4FD073B8" w14:textId="526F9BEC">
      <w:pPr>
        <w:shd w:val="clear" w:color="auto" w:fill="FFFFFF" w:themeFill="background1"/>
        <w:spacing w:before="0" w:beforeAutospacing="off" w:after="0" w:afterAutospacing="off" w:line="330" w:lineRule="auto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</w:pPr>
    </w:p>
    <w:p w:rsidR="3F2F66B5" w:rsidP="033DB915" w:rsidRDefault="3F2F66B5" w14:paraId="12320206" w14:textId="1F6400E3">
      <w:pPr>
        <w:pStyle w:val="Heading3"/>
        <w:shd w:val="clear" w:color="auto" w:fill="FFFFFF" w:themeFill="background1"/>
        <w:spacing w:before="0" w:beforeAutospacing="off" w:after="0" w:afterAutospacing="off" w:line="259" w:lineRule="auto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</w:pPr>
      <w:bookmarkStart w:name="_Toc1910878381" w:id="1636461709"/>
      <w:r w:rsidRPr="033DB915" w:rsidR="79B91225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  <w:t>7</w:t>
      </w:r>
      <w:r w:rsidRPr="033DB915" w:rsidR="1D0C28D1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  <w:t>.2 Asset Zone Data (</w:t>
      </w:r>
      <w:r w:rsidRPr="033DB915" w:rsidR="1D0C28D1">
        <w:rPr>
          <w:rFonts w:ascii="DM Mono" w:hAnsi="DM Mono" w:eastAsia="DM Mono" w:cs="DM Mono"/>
          <w:b w:val="1"/>
          <w:bCs w:val="1"/>
          <w:i w:val="0"/>
          <w:iCs w:val="0"/>
          <w:caps w:val="0"/>
          <w:smallCaps w:val="0"/>
          <w:noProof w:val="0"/>
          <w:color w:val="0F0F10"/>
          <w:sz w:val="28"/>
          <w:szCs w:val="28"/>
          <w:lang w:val="en-US"/>
        </w:rPr>
        <w:t>fence_config.json</w:t>
      </w:r>
      <w:r w:rsidRPr="033DB915" w:rsidR="1D0C28D1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  <w:t>)</w:t>
      </w:r>
      <w:bookmarkEnd w:id="1636461709"/>
    </w:p>
    <w:p w:rsidR="3F2F66B5" w:rsidP="033DB915" w:rsidRDefault="3F2F66B5" w14:paraId="3AB5FA05" w14:textId="741BA212">
      <w:pPr>
        <w:shd w:val="clear" w:color="auto" w:fill="FFFFFF" w:themeFill="background1"/>
        <w:spacing w:before="210" w:beforeAutospacing="off" w:after="270" w:afterAutospacing="off" w:line="300" w:lineRule="auto"/>
      </w:pPr>
      <w:r w:rsidRPr="033DB915" w:rsidR="1D0C28D1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>The application saves coordinates here. Ensure it is writable:</w:t>
      </w:r>
    </w:p>
    <w:p w:rsidR="3F2F66B5" w:rsidP="033DB915" w:rsidRDefault="3F2F66B5" w14:paraId="44963DE4" w14:textId="0070EEBE">
      <w:pPr>
        <w:pBdr>
          <w:top w:val="single" w:color="F0F0F0" w:sz="6" w:space="4"/>
          <w:left w:val="single" w:color="F0F0F0" w:sz="6" w:space="4"/>
          <w:bottom w:val="single" w:color="F0F0F0" w:sz="6" w:space="4"/>
          <w:right w:val="single" w:color="F0F0F0" w:sz="6" w:space="4"/>
        </w:pBdr>
        <w:shd w:val="clear" w:color="auto" w:fill="FFFFFF" w:themeFill="background1"/>
        <w:spacing w:before="120" w:beforeAutospacing="off" w:after="180" w:afterAutospacing="off" w:line="315" w:lineRule="auto"/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C1B1B"/>
          <w:sz w:val="21"/>
          <w:szCs w:val="21"/>
          <w:lang w:val="en-US"/>
        </w:rPr>
      </w:pPr>
      <w:r w:rsidRPr="033DB915" w:rsidR="1D0C28D1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C1B1B"/>
          <w:sz w:val="21"/>
          <w:szCs w:val="21"/>
          <w:lang w:val="en-US"/>
        </w:rPr>
        <w:t>JSON</w:t>
      </w:r>
    </w:p>
    <w:p w:rsidR="3F2F66B5" w:rsidP="033DB915" w:rsidRDefault="3F2F66B5" w14:paraId="05EEC4EE" w14:textId="49FC4F80">
      <w:pPr>
        <w:shd w:val="clear" w:color="auto" w:fill="FFFFFF" w:themeFill="background1"/>
        <w:spacing w:before="0" w:beforeAutospacing="off" w:after="0" w:afterAutospacing="off" w:line="330" w:lineRule="auto"/>
      </w:pP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{</w:t>
      </w:r>
      <w:r>
        <w:br/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   </w:t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32F62"/>
          <w:sz w:val="19"/>
          <w:szCs w:val="19"/>
          <w:lang w:val="en-US"/>
        </w:rPr>
        <w:t>"enabled"</w:t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: </w:t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73A49"/>
          <w:sz w:val="19"/>
          <w:szCs w:val="19"/>
          <w:lang w:val="en-US"/>
        </w:rPr>
        <w:t>true</w:t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,</w:t>
      </w:r>
      <w:r>
        <w:br/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   </w:t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32F62"/>
          <w:sz w:val="19"/>
          <w:szCs w:val="19"/>
          <w:lang w:val="en-US"/>
        </w:rPr>
        <w:t>"cx"</w:t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: </w:t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C5"/>
          <w:sz w:val="19"/>
          <w:szCs w:val="19"/>
          <w:lang w:val="en-US"/>
        </w:rPr>
        <w:t>960</w:t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,</w:t>
      </w:r>
      <w:r>
        <w:br/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   </w:t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32F62"/>
          <w:sz w:val="19"/>
          <w:szCs w:val="19"/>
          <w:lang w:val="en-US"/>
        </w:rPr>
        <w:t>"cy"</w:t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: </w:t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C5"/>
          <w:sz w:val="19"/>
          <w:szCs w:val="19"/>
          <w:lang w:val="en-US"/>
        </w:rPr>
        <w:t>540</w:t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,</w:t>
      </w:r>
      <w:r>
        <w:br/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   </w:t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32F62"/>
          <w:sz w:val="19"/>
          <w:szCs w:val="19"/>
          <w:lang w:val="en-US"/>
        </w:rPr>
        <w:t>"radius"</w:t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: </w:t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5CC5"/>
          <w:sz w:val="19"/>
          <w:szCs w:val="19"/>
          <w:lang w:val="en-US"/>
        </w:rPr>
        <w:t>200</w:t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,</w:t>
      </w:r>
      <w:r>
        <w:br/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    </w:t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32F62"/>
          <w:sz w:val="19"/>
          <w:szCs w:val="19"/>
          <w:lang w:val="en-US"/>
        </w:rPr>
        <w:t>"show_grid"</w:t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 xml:space="preserve">: </w:t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D73A49"/>
          <w:sz w:val="19"/>
          <w:szCs w:val="19"/>
          <w:lang w:val="en-US"/>
        </w:rPr>
        <w:t>true</w:t>
      </w:r>
      <w:r>
        <w:br/>
      </w:r>
      <w:r w:rsidRPr="033DB915" w:rsidR="1D0C28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}</w:t>
      </w:r>
    </w:p>
    <w:p w:rsidR="3F2F66B5" w:rsidP="033DB915" w:rsidRDefault="3F2F66B5" w14:paraId="091FF460" w14:textId="276CD42D">
      <w:pPr>
        <w:pStyle w:val="Heading2"/>
        <w:shd w:val="clear" w:color="auto" w:fill="FFFFFF" w:themeFill="background1"/>
        <w:spacing w:before="0" w:beforeAutospacing="off" w:after="270" w:afterAutospacing="off" w:line="259" w:lineRule="auto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36"/>
          <w:szCs w:val="36"/>
          <w:lang w:val="en-US"/>
        </w:rPr>
      </w:pPr>
      <w:bookmarkStart w:name="_Toc1038976238" w:id="838941805"/>
      <w:r w:rsidRPr="033DB915" w:rsidR="133ADE30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36"/>
          <w:szCs w:val="36"/>
          <w:lang w:val="en-US"/>
        </w:rPr>
        <w:t>8</w:t>
      </w:r>
      <w:r w:rsidRPr="033DB915" w:rsidR="13130E08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36"/>
          <w:szCs w:val="36"/>
          <w:lang w:val="en-US"/>
        </w:rPr>
        <w:t>. Execution Procedure</w:t>
      </w:r>
      <w:bookmarkEnd w:id="838941805"/>
    </w:p>
    <w:p w:rsidR="3F2F66B5" w:rsidP="033DB915" w:rsidRDefault="3F2F66B5" w14:paraId="3FF3834F" w14:textId="4AC49352">
      <w:pPr>
        <w:pStyle w:val="Heading3"/>
        <w:shd w:val="clear" w:color="auto" w:fill="FFFFFF" w:themeFill="background1"/>
        <w:spacing w:before="0" w:beforeAutospacing="off" w:after="0" w:afterAutospacing="off" w:line="259" w:lineRule="auto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</w:pPr>
      <w:bookmarkStart w:name="_Toc255323850" w:id="411560841"/>
      <w:r w:rsidRPr="033DB915" w:rsidR="2AD6C3B5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  <w:t>8</w:t>
      </w:r>
      <w:r w:rsidRPr="033DB915" w:rsidR="13130E08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  <w:t>.1 Hardware Initialization</w:t>
      </w:r>
      <w:bookmarkEnd w:id="411560841"/>
    </w:p>
    <w:p w:rsidR="3F2F66B5" w:rsidP="033DB915" w:rsidRDefault="3F2F66B5" w14:paraId="775685EC" w14:textId="5150D635">
      <w:pPr>
        <w:shd w:val="clear" w:color="auto" w:fill="FFFFFF" w:themeFill="background1"/>
        <w:spacing w:before="210" w:beforeAutospacing="off" w:after="270" w:afterAutospacing="off" w:line="300" w:lineRule="auto"/>
      </w:pPr>
      <w:r w:rsidRPr="033DB915" w:rsidR="13130E08">
        <w:rPr>
          <w:rFonts w:ascii="Inter" w:hAnsi="Inter" w:eastAsia="Inter" w:cs="Inter"/>
          <w:b w:val="0"/>
          <w:bCs w:val="0"/>
          <w:i w:val="0"/>
          <w:iCs w:val="0"/>
          <w:caps w:val="0"/>
          <w:smallCaps w:val="0"/>
          <w:noProof w:val="0"/>
          <w:color w:val="1A1C1E"/>
          <w:sz w:val="21"/>
          <w:szCs w:val="21"/>
          <w:lang w:val="en-US"/>
        </w:rPr>
        <w:t>Always run the hardware reset before launching the app to clear the ISP buffers:</w:t>
      </w:r>
    </w:p>
    <w:p w:rsidR="3F2F66B5" w:rsidP="033DB915" w:rsidRDefault="3F2F66B5" w14:paraId="6EE4CBA2" w14:textId="5F924686">
      <w:pPr>
        <w:shd w:val="clear" w:color="auto" w:fill="FFFFFF" w:themeFill="background1"/>
        <w:spacing w:before="0" w:beforeAutospacing="off" w:after="0" w:afterAutospacing="off" w:line="330" w:lineRule="auto"/>
      </w:pPr>
      <w:r w:rsidRPr="033DB915" w:rsidR="13130E0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sudo systemctl restart nvargus-daemon</w:t>
      </w:r>
      <w:r>
        <w:br/>
      </w:r>
      <w:r w:rsidRPr="033DB915" w:rsidR="13130E0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sudo nvpmodel -m 0</w:t>
      </w:r>
      <w:r>
        <w:br/>
      </w:r>
      <w:r w:rsidRPr="033DB915" w:rsidR="13130E0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sudo jetson_clocks</w:t>
      </w:r>
    </w:p>
    <w:p w:rsidR="3F2F66B5" w:rsidP="033DB915" w:rsidRDefault="3F2F66B5" w14:paraId="79DB0E4F" w14:textId="2771B502">
      <w:pPr>
        <w:pStyle w:val="Heading3"/>
        <w:shd w:val="clear" w:color="auto" w:fill="FFFFFF" w:themeFill="background1"/>
        <w:spacing w:before="0" w:beforeAutospacing="off" w:after="0" w:afterAutospacing="off" w:line="259" w:lineRule="auto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</w:pPr>
      <w:bookmarkStart w:name="_Toc2008821821" w:id="584610970"/>
      <w:r w:rsidRPr="033DB915" w:rsidR="6D8E1812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  <w:t>8</w:t>
      </w:r>
      <w:r w:rsidRPr="033DB915" w:rsidR="13130E08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28"/>
          <w:szCs w:val="28"/>
          <w:lang w:val="en-US"/>
        </w:rPr>
        <w:t>.2 Launching the System</w:t>
      </w:r>
      <w:bookmarkEnd w:id="584610970"/>
    </w:p>
    <w:p w:rsidR="3F2F66B5" w:rsidP="033DB915" w:rsidRDefault="3F2F66B5" w14:paraId="75154DE5" w14:textId="43CF3BB3">
      <w:pPr>
        <w:shd w:val="clear" w:color="auto" w:fill="FFFFFF" w:themeFill="background1"/>
        <w:spacing w:before="0" w:beforeAutospacing="off" w:after="0" w:afterAutospacing="off" w:line="330" w:lineRule="auto"/>
      </w:pPr>
      <w:r w:rsidRPr="033DB915" w:rsidR="13130E0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source venv/</w:t>
      </w:r>
      <w:r w:rsidRPr="033DB915" w:rsidR="13130E0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E36209"/>
          <w:sz w:val="19"/>
          <w:szCs w:val="19"/>
          <w:lang w:val="en-US"/>
        </w:rPr>
        <w:t>bin</w:t>
      </w:r>
      <w:r w:rsidRPr="033DB915" w:rsidR="13130E0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/activate</w:t>
      </w:r>
      <w:r>
        <w:br/>
      </w:r>
      <w:r w:rsidRPr="033DB915" w:rsidR="13130E08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F0F10"/>
          <w:sz w:val="19"/>
          <w:szCs w:val="19"/>
          <w:lang w:val="en-US"/>
        </w:rPr>
        <w:t>python3 main.py</w:t>
      </w:r>
    </w:p>
    <w:p w:rsidR="3F2F66B5" w:rsidP="033DB915" w:rsidRDefault="3F2F66B5" w14:paraId="2AFA5BE0" w14:textId="7AA20242">
      <w:pPr>
        <w:pStyle w:val="Normal"/>
        <w:spacing w:before="240" w:after="240" w:line="259" w:lineRule="auto"/>
        <w:rPr>
          <w:rFonts w:ascii="Times New Roman" w:hAnsi="Times New Roman"/>
        </w:rPr>
      </w:pPr>
    </w:p>
    <w:p w:rsidR="3F2F66B5" w:rsidP="033DB915" w:rsidRDefault="3F2F66B5" w14:paraId="7DFC13C2" w14:textId="7BD859DB">
      <w:pPr>
        <w:pStyle w:val="Heading2"/>
        <w:shd w:val="clear" w:color="auto" w:fill="FFFFFF" w:themeFill="background1"/>
        <w:spacing w:before="0" w:beforeAutospacing="off" w:after="0" w:afterAutospacing="off" w:line="259" w:lineRule="auto"/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36"/>
          <w:szCs w:val="36"/>
          <w:lang w:val="en-US"/>
        </w:rPr>
      </w:pPr>
      <w:bookmarkStart w:name="_Toc1984173670" w:id="899294659"/>
      <w:r w:rsidRPr="033DB915" w:rsidR="4029A469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36"/>
          <w:szCs w:val="36"/>
          <w:lang w:val="en-US"/>
        </w:rPr>
        <w:t>9</w:t>
      </w:r>
      <w:r w:rsidRPr="033DB915" w:rsidR="103BFD87">
        <w:rPr>
          <w:rFonts w:ascii="Inter" w:hAnsi="Inter" w:eastAsia="Inter" w:cs="Inter"/>
          <w:b w:val="1"/>
          <w:bCs w:val="1"/>
          <w:i w:val="0"/>
          <w:iCs w:val="0"/>
          <w:caps w:val="0"/>
          <w:smallCaps w:val="0"/>
          <w:noProof w:val="0"/>
          <w:color w:val="1A1C1E"/>
          <w:sz w:val="36"/>
          <w:szCs w:val="36"/>
          <w:lang w:val="en-US"/>
        </w:rPr>
        <w:t>. Troubleshooting &amp; Performance Tuning</w:t>
      </w:r>
      <w:bookmarkEnd w:id="899294659"/>
    </w:p>
    <w:p w:rsidR="3F2F66B5" w:rsidP="033DB915" w:rsidRDefault="3F2F66B5" w14:paraId="512B59C4" w14:textId="7426191C">
      <w:pPr>
        <w:pStyle w:val="Normal"/>
        <w:rPr>
          <w:noProof w:val="0"/>
          <w:lang w:val="en-US"/>
        </w:rPr>
      </w:pP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513"/>
        <w:gridCol w:w="2309"/>
        <w:gridCol w:w="4680"/>
      </w:tblGrid>
      <w:tr w:rsidR="033DB915" w:rsidTr="033DB915" w14:paraId="0C44B592">
        <w:trPr>
          <w:trHeight w:val="300"/>
        </w:trPr>
        <w:tc>
          <w:tcPr>
            <w:tcW w:w="2513" w:type="dxa"/>
            <w:tcMar/>
          </w:tcPr>
          <w:p w:rsidR="033DB915" w:rsidP="033DB915" w:rsidRDefault="033DB915" w14:paraId="7793D058" w14:textId="46B405DF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33DB915" w:rsidR="033DB915">
              <w:rPr>
                <w:rFonts w:ascii="Inter" w:hAnsi="Inter" w:eastAsia="Inter" w:cs="Inter"/>
                <w:b w:val="1"/>
                <w:bCs w:val="1"/>
                <w:sz w:val="21"/>
                <w:szCs w:val="21"/>
              </w:rPr>
              <w:t>Issue</w:t>
            </w:r>
          </w:p>
        </w:tc>
        <w:tc>
          <w:tcPr>
            <w:tcW w:w="2309" w:type="dxa"/>
            <w:tcMar/>
          </w:tcPr>
          <w:p w:rsidR="033DB915" w:rsidP="033DB915" w:rsidRDefault="033DB915" w14:paraId="6A3D9C78" w14:textId="59BF26BF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33DB915" w:rsidR="033DB915">
              <w:rPr>
                <w:rFonts w:ascii="Inter" w:hAnsi="Inter" w:eastAsia="Inter" w:cs="Inter"/>
                <w:b w:val="1"/>
                <w:bCs w:val="1"/>
                <w:sz w:val="21"/>
                <w:szCs w:val="21"/>
              </w:rPr>
              <w:t>Cause</w:t>
            </w:r>
          </w:p>
        </w:tc>
        <w:tc>
          <w:tcPr>
            <w:tcW w:w="4680" w:type="dxa"/>
            <w:tcMar/>
          </w:tcPr>
          <w:p w:rsidR="033DB915" w:rsidP="033DB915" w:rsidRDefault="033DB915" w14:paraId="427FABFF" w14:textId="15F85127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33DB915" w:rsidR="033DB915">
              <w:rPr>
                <w:rFonts w:ascii="Inter" w:hAnsi="Inter" w:eastAsia="Inter" w:cs="Inter"/>
                <w:b w:val="1"/>
                <w:bCs w:val="1"/>
                <w:sz w:val="21"/>
                <w:szCs w:val="21"/>
              </w:rPr>
              <w:t>Fix</w:t>
            </w:r>
          </w:p>
        </w:tc>
      </w:tr>
      <w:tr w:rsidR="033DB915" w:rsidTr="033DB915" w14:paraId="47D573D7">
        <w:trPr>
          <w:trHeight w:val="300"/>
        </w:trPr>
        <w:tc>
          <w:tcPr>
            <w:tcW w:w="2513" w:type="dxa"/>
            <w:tcMar/>
          </w:tcPr>
          <w:p w:rsidR="033DB915" w:rsidP="033DB915" w:rsidRDefault="033DB915" w14:paraId="6AAB544B" w14:textId="34509E74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33DB915" w:rsidR="033DB915">
              <w:rPr>
                <w:rFonts w:ascii="Inter" w:hAnsi="Inter" w:eastAsia="Inter" w:cs="Inter"/>
                <w:b w:val="1"/>
                <w:bCs w:val="1"/>
                <w:sz w:val="21"/>
                <w:szCs w:val="21"/>
              </w:rPr>
              <w:t>Killed</w:t>
            </w:r>
          </w:p>
        </w:tc>
        <w:tc>
          <w:tcPr>
            <w:tcW w:w="2309" w:type="dxa"/>
            <w:tcMar/>
          </w:tcPr>
          <w:p w:rsidR="033DB915" w:rsidP="033DB915" w:rsidRDefault="033DB915" w14:paraId="409A88FF" w14:textId="4ADE268C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33DB915" w:rsidR="033DB915">
              <w:rPr>
                <w:rFonts w:ascii="Inter" w:hAnsi="Inter" w:eastAsia="Inter" w:cs="Inter"/>
                <w:b w:val="0"/>
                <w:bCs w:val="0"/>
                <w:sz w:val="21"/>
                <w:szCs w:val="21"/>
              </w:rPr>
              <w:t>Out of Memory</w:t>
            </w:r>
          </w:p>
        </w:tc>
        <w:tc>
          <w:tcPr>
            <w:tcW w:w="4680" w:type="dxa"/>
            <w:tcMar/>
          </w:tcPr>
          <w:p w:rsidR="033DB915" w:rsidP="033DB915" w:rsidRDefault="033DB915" w14:paraId="6977B6AD" w14:textId="57FAA962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33DB915" w:rsidR="033DB915">
              <w:rPr>
                <w:rFonts w:ascii="Inter" w:hAnsi="Inter" w:eastAsia="Inter" w:cs="Inter"/>
                <w:b w:val="0"/>
                <w:bCs w:val="0"/>
                <w:sz w:val="21"/>
                <w:szCs w:val="21"/>
              </w:rPr>
              <w:t>Ensure 8GB Swap is active.</w:t>
            </w:r>
          </w:p>
        </w:tc>
      </w:tr>
      <w:tr w:rsidR="033DB915" w:rsidTr="033DB915" w14:paraId="0F686338">
        <w:trPr>
          <w:trHeight w:val="300"/>
        </w:trPr>
        <w:tc>
          <w:tcPr>
            <w:tcW w:w="2513" w:type="dxa"/>
            <w:tcMar/>
          </w:tcPr>
          <w:p w:rsidR="033DB915" w:rsidP="033DB915" w:rsidRDefault="033DB915" w14:paraId="077806D2" w14:textId="668B6C0E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33DB915" w:rsidR="033DB915">
              <w:rPr>
                <w:rFonts w:ascii="Inter" w:hAnsi="Inter" w:eastAsia="Inter" w:cs="Inter"/>
                <w:b w:val="1"/>
                <w:bCs w:val="1"/>
                <w:sz w:val="21"/>
                <w:szCs w:val="21"/>
              </w:rPr>
              <w:t>dmabuf -1 error</w:t>
            </w:r>
          </w:p>
        </w:tc>
        <w:tc>
          <w:tcPr>
            <w:tcW w:w="2309" w:type="dxa"/>
            <w:tcMar/>
          </w:tcPr>
          <w:p w:rsidR="033DB915" w:rsidP="033DB915" w:rsidRDefault="033DB915" w14:paraId="21D04BAA" w14:textId="006874A8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33DB915" w:rsidR="033DB915">
              <w:rPr>
                <w:rFonts w:ascii="Inter" w:hAnsi="Inter" w:eastAsia="Inter" w:cs="Inter"/>
                <w:b w:val="0"/>
                <w:bCs w:val="0"/>
                <w:sz w:val="21"/>
                <w:szCs w:val="21"/>
              </w:rPr>
              <w:t>ISP Buffer Overflow</w:t>
            </w:r>
          </w:p>
        </w:tc>
        <w:tc>
          <w:tcPr>
            <w:tcW w:w="4680" w:type="dxa"/>
            <w:tcMar/>
          </w:tcPr>
          <w:p w:rsidR="033DB915" w:rsidP="033DB915" w:rsidRDefault="033DB915" w14:paraId="05F6887B" w14:textId="125FB0E2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33DB915" w:rsidR="033DB915">
              <w:rPr>
                <w:rFonts w:ascii="Inter" w:hAnsi="Inter" w:eastAsia="Inter" w:cs="Inter"/>
                <w:b w:val="0"/>
                <w:bCs w:val="0"/>
                <w:sz w:val="21"/>
                <w:szCs w:val="21"/>
              </w:rPr>
              <w:t>Reduce resolution to 720p and FPS to 21.</w:t>
            </w:r>
          </w:p>
        </w:tc>
      </w:tr>
      <w:tr w:rsidR="033DB915" w:rsidTr="033DB915" w14:paraId="7DA70053">
        <w:trPr>
          <w:trHeight w:val="300"/>
        </w:trPr>
        <w:tc>
          <w:tcPr>
            <w:tcW w:w="2513" w:type="dxa"/>
            <w:tcMar/>
          </w:tcPr>
          <w:p w:rsidR="033DB915" w:rsidP="033DB915" w:rsidRDefault="033DB915" w14:paraId="5E1621E8" w14:textId="0BC06D64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33DB915" w:rsidR="033DB915">
              <w:rPr>
                <w:rFonts w:ascii="Inter" w:hAnsi="Inter" w:eastAsia="Inter" w:cs="Inter"/>
                <w:b w:val="1"/>
                <w:bCs w:val="1"/>
                <w:sz w:val="21"/>
                <w:szCs w:val="21"/>
              </w:rPr>
              <w:t>Stuck Frame</w:t>
            </w:r>
          </w:p>
        </w:tc>
        <w:tc>
          <w:tcPr>
            <w:tcW w:w="2309" w:type="dxa"/>
            <w:tcMar/>
          </w:tcPr>
          <w:p w:rsidR="033DB915" w:rsidP="033DB915" w:rsidRDefault="033DB915" w14:paraId="5B9C9CC8" w14:textId="34742A24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33DB915" w:rsidR="033DB915">
              <w:rPr>
                <w:rFonts w:ascii="Inter" w:hAnsi="Inter" w:eastAsia="Inter" w:cs="Inter"/>
                <w:b w:val="0"/>
                <w:bCs w:val="0"/>
                <w:sz w:val="21"/>
                <w:szCs w:val="21"/>
              </w:rPr>
              <w:t>AI Thread Deadlock</w:t>
            </w:r>
          </w:p>
        </w:tc>
        <w:tc>
          <w:tcPr>
            <w:tcW w:w="4680" w:type="dxa"/>
            <w:tcMar/>
          </w:tcPr>
          <w:p w:rsidR="033DB915" w:rsidP="033DB915" w:rsidRDefault="033DB915" w14:paraId="1F7D7B38" w14:textId="774295AF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33DB915" w:rsidR="033DB915">
              <w:rPr>
                <w:rFonts w:ascii="Inter" w:hAnsi="Inter" w:eastAsia="Inter" w:cs="Inter"/>
                <w:b w:val="0"/>
                <w:bCs w:val="0"/>
                <w:sz w:val="21"/>
                <w:szCs w:val="21"/>
              </w:rPr>
              <w:t xml:space="preserve">Use </w:t>
            </w:r>
            <w:r w:rsidRPr="033DB915" w:rsidR="033DB915">
              <w:rPr>
                <w:rFonts w:ascii="DM Mono" w:hAnsi="DM Mono" w:eastAsia="DM Mono" w:cs="DM Mono"/>
                <w:b w:val="0"/>
                <w:bCs w:val="0"/>
                <w:color w:val="0F0F10"/>
                <w:sz w:val="21"/>
                <w:szCs w:val="21"/>
              </w:rPr>
              <w:t>.engine</w:t>
            </w:r>
            <w:r w:rsidRPr="033DB915" w:rsidR="033DB915">
              <w:rPr>
                <w:rFonts w:ascii="Inter" w:hAnsi="Inter" w:eastAsia="Inter" w:cs="Inter"/>
                <w:b w:val="0"/>
                <w:bCs w:val="0"/>
                <w:sz w:val="21"/>
                <w:szCs w:val="21"/>
              </w:rPr>
              <w:t xml:space="preserve"> models and 320px </w:t>
            </w:r>
            <w:r w:rsidRPr="033DB915" w:rsidR="033DB915">
              <w:rPr>
                <w:rFonts w:ascii="DM Mono" w:hAnsi="DM Mono" w:eastAsia="DM Mono" w:cs="DM Mono"/>
                <w:b w:val="0"/>
                <w:bCs w:val="0"/>
                <w:color w:val="0F0F10"/>
                <w:sz w:val="21"/>
                <w:szCs w:val="21"/>
              </w:rPr>
              <w:t>imgsz</w:t>
            </w:r>
            <w:r w:rsidRPr="033DB915" w:rsidR="033DB915">
              <w:rPr>
                <w:rFonts w:ascii="Inter" w:hAnsi="Inter" w:eastAsia="Inter" w:cs="Inter"/>
                <w:b w:val="0"/>
                <w:bCs w:val="0"/>
                <w:sz w:val="21"/>
                <w:szCs w:val="21"/>
              </w:rPr>
              <w:t>.</w:t>
            </w:r>
          </w:p>
        </w:tc>
      </w:tr>
      <w:tr w:rsidR="033DB915" w:rsidTr="033DB915" w14:paraId="4A2DF058">
        <w:trPr>
          <w:trHeight w:val="300"/>
        </w:trPr>
        <w:tc>
          <w:tcPr>
            <w:tcW w:w="2513" w:type="dxa"/>
            <w:tcMar/>
          </w:tcPr>
          <w:p w:rsidR="033DB915" w:rsidP="033DB915" w:rsidRDefault="033DB915" w14:paraId="048C5E5A" w14:textId="405E810B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33DB915" w:rsidR="033DB915">
              <w:rPr>
                <w:rFonts w:ascii="Inter" w:hAnsi="Inter" w:eastAsia="Inter" w:cs="Inter"/>
                <w:b w:val="1"/>
                <w:bCs w:val="1"/>
                <w:sz w:val="21"/>
                <w:szCs w:val="21"/>
              </w:rPr>
              <w:t>Inaccurate Detection</w:t>
            </w:r>
          </w:p>
        </w:tc>
        <w:tc>
          <w:tcPr>
            <w:tcW w:w="2309" w:type="dxa"/>
            <w:tcMar/>
          </w:tcPr>
          <w:p w:rsidR="033DB915" w:rsidP="033DB915" w:rsidRDefault="033DB915" w14:paraId="0BA70ADA" w14:textId="1901F7E0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33DB915" w:rsidR="033DB915">
              <w:rPr>
                <w:rFonts w:ascii="Inter" w:hAnsi="Inter" w:eastAsia="Inter" w:cs="Inter"/>
                <w:b w:val="0"/>
                <w:bCs w:val="0"/>
                <w:sz w:val="21"/>
                <w:szCs w:val="21"/>
              </w:rPr>
              <w:t>Domain Gap</w:t>
            </w:r>
          </w:p>
        </w:tc>
        <w:tc>
          <w:tcPr>
            <w:tcW w:w="4680" w:type="dxa"/>
            <w:tcMar/>
          </w:tcPr>
          <w:p w:rsidR="033DB915" w:rsidP="033DB915" w:rsidRDefault="033DB915" w14:paraId="4245EAB9" w14:textId="34452EDF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33DB915" w:rsidR="033DB915">
              <w:rPr>
                <w:rFonts w:ascii="Inter" w:hAnsi="Inter" w:eastAsia="Inter" w:cs="Inter"/>
                <w:b w:val="0"/>
                <w:bCs w:val="0"/>
                <w:sz w:val="21"/>
                <w:szCs w:val="21"/>
              </w:rPr>
              <w:t>Fine-tune model with 1000 local snapshots.</w:t>
            </w:r>
          </w:p>
        </w:tc>
      </w:tr>
      <w:tr w:rsidR="033DB915" w:rsidTr="033DB915" w14:paraId="7D7384A5">
        <w:trPr>
          <w:trHeight w:val="300"/>
        </w:trPr>
        <w:tc>
          <w:tcPr>
            <w:tcW w:w="2513" w:type="dxa"/>
            <w:tcMar/>
          </w:tcPr>
          <w:p w:rsidR="033DB915" w:rsidP="033DB915" w:rsidRDefault="033DB915" w14:paraId="10BA9A69" w14:textId="1CDC3C4D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33DB915" w:rsidR="033DB915">
              <w:rPr>
                <w:rFonts w:ascii="Inter" w:hAnsi="Inter" w:eastAsia="Inter" w:cs="Inter"/>
                <w:b w:val="1"/>
                <w:bCs w:val="1"/>
                <w:sz w:val="21"/>
                <w:szCs w:val="21"/>
              </w:rPr>
              <w:t>CPU Overheat</w:t>
            </w:r>
          </w:p>
        </w:tc>
        <w:tc>
          <w:tcPr>
            <w:tcW w:w="2309" w:type="dxa"/>
            <w:tcMar/>
          </w:tcPr>
          <w:p w:rsidR="033DB915" w:rsidP="033DB915" w:rsidRDefault="033DB915" w14:paraId="0FCDE4C4" w14:textId="7FFA8447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33DB915" w:rsidR="033DB915">
              <w:rPr>
                <w:rFonts w:ascii="Inter" w:hAnsi="Inter" w:eastAsia="Inter" w:cs="Inter"/>
                <w:b w:val="0"/>
                <w:bCs w:val="0"/>
                <w:sz w:val="21"/>
                <w:szCs w:val="21"/>
              </w:rPr>
              <w:t>Max Clock Heat</w:t>
            </w:r>
          </w:p>
        </w:tc>
        <w:tc>
          <w:tcPr>
            <w:tcW w:w="4680" w:type="dxa"/>
            <w:tcMar/>
          </w:tcPr>
          <w:p w:rsidR="033DB915" w:rsidP="033DB915" w:rsidRDefault="033DB915" w14:paraId="78C55AF5" w14:textId="4C7762A0">
            <w:pPr>
              <w:shd w:val="clear" w:color="auto" w:fill="FFFFFF" w:themeFill="background1"/>
              <w:spacing w:before="0" w:beforeAutospacing="off" w:after="0" w:afterAutospacing="off" w:line="300" w:lineRule="auto"/>
            </w:pPr>
            <w:r w:rsidRPr="033DB915" w:rsidR="033DB915">
              <w:rPr>
                <w:rFonts w:ascii="Inter" w:hAnsi="Inter" w:eastAsia="Inter" w:cs="Inter"/>
                <w:b w:val="0"/>
                <w:bCs w:val="0"/>
                <w:sz w:val="21"/>
                <w:szCs w:val="21"/>
              </w:rPr>
              <w:t>Ensure Jetson has active cooling (Fan).</w:t>
            </w:r>
          </w:p>
        </w:tc>
      </w:tr>
    </w:tbl>
    <w:p w:rsidR="3F2F66B5" w:rsidP="3F2F66B5" w:rsidRDefault="3F2F66B5" w14:paraId="5049F0A0" w14:textId="0B14B532">
      <w:pPr>
        <w:bidi w:val="0"/>
        <w:spacing w:before="240" w:after="240" w:line="259" w:lineRule="auto"/>
      </w:pPr>
    </w:p>
    <w:p w:rsidR="3F2F66B5" w:rsidP="3F2F66B5" w:rsidRDefault="3F2F66B5" w14:paraId="3CC2D4BC" w14:textId="5C37EDF1">
      <w:pPr>
        <w:spacing w:before="240" w:after="240" w:line="259" w:lineRule="auto"/>
        <w:rPr>
          <w:rFonts w:ascii="Times New Roman" w:hAnsi="Times New Roman"/>
        </w:rPr>
      </w:pPr>
    </w:p>
    <w:p w:rsidR="3F2F66B5" w:rsidP="3F2F66B5" w:rsidRDefault="3F2F66B5" w14:paraId="2E22DD5E" w14:textId="338AB57B">
      <w:pPr>
        <w:spacing w:before="240" w:after="240" w:line="259" w:lineRule="auto"/>
        <w:rPr>
          <w:rFonts w:ascii="Times New Roman" w:hAnsi="Times New Roman"/>
        </w:rPr>
      </w:pPr>
    </w:p>
    <w:p w:rsidR="3F2F66B5" w:rsidP="3F2F66B5" w:rsidRDefault="3F2F66B5" w14:paraId="59180D57" w14:textId="7E0EA0B7">
      <w:pPr>
        <w:spacing w:before="240" w:after="240" w:line="259" w:lineRule="auto"/>
        <w:rPr>
          <w:rFonts w:ascii="Times New Roman" w:hAnsi="Times New Roman"/>
        </w:rPr>
      </w:pPr>
    </w:p>
    <w:p w:rsidR="3F2F66B5" w:rsidP="3F2F66B5" w:rsidRDefault="3F2F66B5" w14:paraId="6436DE4D" w14:textId="60B9A8B5">
      <w:pPr>
        <w:spacing w:before="240" w:after="240" w:line="259" w:lineRule="auto"/>
        <w:rPr>
          <w:rFonts w:ascii="Times New Roman" w:hAnsi="Times New Roman"/>
        </w:rPr>
      </w:pPr>
    </w:p>
    <w:p w:rsidR="3F2F66B5" w:rsidP="3F2F66B5" w:rsidRDefault="3F2F66B5" w14:paraId="2720635A" w14:textId="3E348063">
      <w:pPr>
        <w:spacing w:before="240" w:after="240" w:line="259" w:lineRule="auto"/>
        <w:rPr>
          <w:rFonts w:ascii="Times New Roman" w:hAnsi="Times New Roman"/>
        </w:rPr>
      </w:pPr>
    </w:p>
    <w:p w:rsidR="3F2F66B5" w:rsidP="3F2F66B5" w:rsidRDefault="3F2F66B5" w14:paraId="0689EAFB" w14:textId="49287703">
      <w:pPr>
        <w:spacing w:before="240" w:after="240" w:line="259" w:lineRule="auto"/>
        <w:rPr>
          <w:rFonts w:ascii="Times New Roman" w:hAnsi="Times New Roman"/>
        </w:rPr>
      </w:pPr>
    </w:p>
    <w:bookmarkStart w:name="GMSL_Github_Repo" w:id="18"/>
    <w:bookmarkEnd w:id="18"/>
    <w:bookmarkStart w:name="RPI_GMSL_User_Guide" w:id="19"/>
    <w:bookmarkEnd w:id="19"/>
    <w:bookmarkStart w:name="Analog_Devices_Forum" w:id="20"/>
    <w:bookmarkEnd w:id="20"/>
    <w:sectPr w:rsidRPr="00762F04" w:rsidR="5D9F789D">
      <w:headerReference w:type="default" r:id="rId28"/>
      <w:footerReference w:type="default" r:id="rId29"/>
      <w:pgSz w:w="12240" w:h="15840" w:orient="portrait" w:code="1"/>
      <w:pgMar w:top="1440" w:right="1440" w:bottom="1440" w:left="1440" w:header="720" w:footer="720" w:gutter="0"/>
      <w:cols w:space="72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6338" w:rsidRDefault="00CC6338" w14:paraId="262C5015" w14:textId="77777777">
      <w:r>
        <w:separator/>
      </w:r>
    </w:p>
  </w:endnote>
  <w:endnote w:type="continuationSeparator" w:id="0">
    <w:p w:rsidR="00CC6338" w:rsidRDefault="00CC6338" w14:paraId="2D0E1E0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000" w:firstRow="0" w:lastRow="0" w:firstColumn="0" w:lastColumn="0" w:noHBand="0" w:noVBand="0"/>
    </w:tblPr>
    <w:tblGrid>
      <w:gridCol w:w="3736"/>
      <w:gridCol w:w="3373"/>
      <w:gridCol w:w="2133"/>
    </w:tblGrid>
    <w:tr w:rsidRPr="00A64C55" w:rsidR="00A64C55" w:rsidTr="42BE698B" w14:paraId="2F93CAAE" w14:textId="77777777">
      <w:tc>
        <w:tcPr>
          <w:tcW w:w="3780" w:type="dxa"/>
          <w:vAlign w:val="bottom"/>
        </w:tcPr>
        <w:p w:rsidRPr="00A64C55" w:rsidR="00283B38" w:rsidP="004F58E5" w:rsidRDefault="008F028A" w14:paraId="6B13F8CC" w14:textId="77777777">
          <w:pPr>
            <w:pStyle w:val="Footer"/>
            <w:rPr>
              <w:rFonts w:ascii="Times New Roman" w:hAnsi="Times New Roman"/>
              <w:bCs/>
              <w:snapToGrid w:val="0"/>
              <w:color w:val="0000FF"/>
              <w:szCs w:val="24"/>
            </w:rPr>
          </w:pPr>
          <w:r w:rsidRPr="00A64C55">
            <w:rPr>
              <w:rFonts w:ascii="Times New Roman" w:hAnsi="Times New Roman"/>
              <w:bCs/>
              <w:snapToGrid w:val="0"/>
              <w:color w:val="0000FF"/>
              <w:szCs w:val="24"/>
            </w:rPr>
            <w:t>GT_1010/1</w:t>
          </w:r>
          <w:r w:rsidRPr="00A64C55" w:rsidR="00A64C55">
            <w:rPr>
              <w:rFonts w:ascii="Times New Roman" w:hAnsi="Times New Roman"/>
              <w:bCs/>
              <w:snapToGrid w:val="0"/>
              <w:color w:val="0000FF"/>
              <w:szCs w:val="24"/>
            </w:rPr>
            <w:t>.1</w:t>
          </w:r>
        </w:p>
      </w:tc>
      <w:tc>
        <w:tcPr>
          <w:tcW w:w="3420" w:type="dxa"/>
          <w:vAlign w:val="bottom"/>
        </w:tcPr>
        <w:p w:rsidRPr="00A64C55" w:rsidR="00283B38" w:rsidP="42BE698B" w:rsidRDefault="42BE698B" w14:paraId="783C8B70" w14:textId="706E9A33">
          <w:pPr>
            <w:pStyle w:val="Footer"/>
            <w:jc w:val="center"/>
            <w:rPr>
              <w:rFonts w:ascii="Times New Roman" w:hAnsi="Times New Roman"/>
              <w:snapToGrid w:val="0"/>
              <w:color w:val="0000FF"/>
            </w:rPr>
          </w:pPr>
          <w:r w:rsidRPr="42BE698B">
            <w:rPr>
              <w:rFonts w:ascii="Times New Roman" w:hAnsi="Times New Roman"/>
              <w:snapToGrid w:val="0"/>
              <w:color w:val="0000FF"/>
            </w:rPr>
            <w:t>Internal Use</w:t>
          </w:r>
        </w:p>
      </w:tc>
      <w:tc>
        <w:tcPr>
          <w:tcW w:w="2160" w:type="dxa"/>
          <w:vAlign w:val="bottom"/>
        </w:tcPr>
        <w:p w:rsidRPr="00A64C55" w:rsidR="00283B38" w:rsidRDefault="00283B38" w14:paraId="45BE4617" w14:textId="77777777">
          <w:pPr>
            <w:pStyle w:val="Footer"/>
            <w:jc w:val="right"/>
            <w:rPr>
              <w:rFonts w:ascii="Times New Roman" w:hAnsi="Times New Roman"/>
              <w:bCs/>
              <w:snapToGrid w:val="0"/>
              <w:color w:val="0000FF"/>
              <w:szCs w:val="24"/>
            </w:rPr>
          </w:pPr>
          <w:r w:rsidRPr="00A64C55">
            <w:rPr>
              <w:rFonts w:ascii="Times New Roman" w:hAnsi="Times New Roman"/>
              <w:bCs/>
              <w:snapToGrid w:val="0"/>
              <w:color w:val="0000FF"/>
              <w:szCs w:val="24"/>
            </w:rPr>
            <w:t xml:space="preserve">Page: </w:t>
          </w:r>
          <w:r w:rsidRPr="00A64C55">
            <w:rPr>
              <w:rStyle w:val="PageNumber"/>
              <w:rFonts w:ascii="Times New Roman" w:hAnsi="Times New Roman"/>
              <w:bCs/>
              <w:color w:val="0000FF"/>
              <w:szCs w:val="24"/>
            </w:rPr>
            <w:fldChar w:fldCharType="begin"/>
          </w:r>
          <w:r w:rsidRPr="00A64C55">
            <w:rPr>
              <w:rStyle w:val="PageNumber"/>
              <w:rFonts w:ascii="Times New Roman" w:hAnsi="Times New Roman"/>
              <w:bCs/>
              <w:color w:val="0000FF"/>
              <w:szCs w:val="24"/>
            </w:rPr>
            <w:instrText xml:space="preserve"> PAGE </w:instrText>
          </w:r>
          <w:r w:rsidRPr="00A64C55">
            <w:rPr>
              <w:rStyle w:val="PageNumber"/>
              <w:rFonts w:ascii="Times New Roman" w:hAnsi="Times New Roman"/>
              <w:bCs/>
              <w:color w:val="0000FF"/>
              <w:szCs w:val="24"/>
            </w:rPr>
            <w:fldChar w:fldCharType="separate"/>
          </w:r>
          <w:r w:rsidR="00C87F93">
            <w:rPr>
              <w:rStyle w:val="PageNumber"/>
              <w:rFonts w:ascii="Times New Roman" w:hAnsi="Times New Roman"/>
              <w:bCs/>
              <w:noProof/>
              <w:color w:val="0000FF"/>
              <w:szCs w:val="24"/>
            </w:rPr>
            <w:t>4</w:t>
          </w:r>
          <w:r w:rsidRPr="00A64C55">
            <w:rPr>
              <w:rStyle w:val="PageNumber"/>
              <w:rFonts w:ascii="Times New Roman" w:hAnsi="Times New Roman"/>
              <w:bCs/>
              <w:color w:val="0000FF"/>
              <w:szCs w:val="24"/>
            </w:rPr>
            <w:fldChar w:fldCharType="end"/>
          </w:r>
          <w:r w:rsidRPr="00A64C55">
            <w:rPr>
              <w:rFonts w:ascii="Times New Roman" w:hAnsi="Times New Roman"/>
              <w:bCs/>
              <w:snapToGrid w:val="0"/>
              <w:color w:val="0000FF"/>
              <w:szCs w:val="24"/>
            </w:rPr>
            <w:t xml:space="preserve"> </w:t>
          </w:r>
        </w:p>
      </w:tc>
    </w:tr>
  </w:tbl>
  <w:p w:rsidRPr="00A64C55" w:rsidR="00283B38" w:rsidP="00813338" w:rsidRDefault="00283B38" w14:paraId="53D34562" w14:textId="77777777">
    <w:pPr>
      <w:pStyle w:val="Footer"/>
      <w:jc w:val="right"/>
      <w:rPr>
        <w:i/>
        <w:color w:val="0000FF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6338" w:rsidRDefault="00CC6338" w14:paraId="31F3EDA9" w14:textId="77777777">
      <w:r>
        <w:separator/>
      </w:r>
    </w:p>
  </w:footnote>
  <w:footnote w:type="continuationSeparator" w:id="0">
    <w:p w:rsidR="00CC6338" w:rsidRDefault="00CC6338" w14:paraId="42A7AE6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="00283B38" w:rsidP="00B73101" w:rsidRDefault="00F907CC" w14:paraId="37997B52" w14:textId="77777777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95284B3" wp14:editId="5DB98CB6">
          <wp:simplePos x="0" y="0"/>
          <wp:positionH relativeFrom="margin">
            <wp:align>left</wp:align>
          </wp:positionH>
          <wp:positionV relativeFrom="paragraph">
            <wp:posOffset>-142875</wp:posOffset>
          </wp:positionV>
          <wp:extent cx="1399032" cy="521208"/>
          <wp:effectExtent l="0" t="0" r="0" b="0"/>
          <wp:wrapTight wrapText="bothSides">
            <wp:wrapPolygon edited="0">
              <wp:start x="0" y="0"/>
              <wp:lineTo x="0" y="20546"/>
              <wp:lineTo x="21178" y="20546"/>
              <wp:lineTo x="21178" y="0"/>
              <wp:lineTo x="0" y="0"/>
            </wp:wrapPolygon>
          </wp:wrapTight>
          <wp:docPr id="10" name="Picture 9" descr="tlogo2.jpg">
            <a:extLst xmlns:a="http://schemas.openxmlformats.org/drawingml/2006/main">
              <a:ext uri="{FF2B5EF4-FFF2-40B4-BE49-F238E27FC236}">
                <a16:creationId xmlns:a16="http://schemas.microsoft.com/office/drawing/2014/main" id="{FD05FAB9-16E3-4D7A-A967-129968AE241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tlogo2.jpg">
                    <a:extLst>
                      <a:ext uri="{FF2B5EF4-FFF2-40B4-BE49-F238E27FC236}">
                        <a16:creationId xmlns:a16="http://schemas.microsoft.com/office/drawing/2014/main" id="{FD05FAB9-16E3-4D7A-A967-129968AE241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9032" cy="52120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3101">
      <w:t xml:space="preserve">                                      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tI7799KsFeFv/" int2:id="0smfnXWM">
      <int2:state int2:value="Rejected" int2:type="spell"/>
    </int2:textHash>
    <int2:textHash int2:hashCode="T3vWtp5XURyM6i" int2:id="1STDZdBe">
      <int2:state int2:value="Rejected" int2:type="spell"/>
    </int2:textHash>
    <int2:textHash int2:hashCode="BrS/rBJd30Dbcb" int2:id="2dkIBr1L">
      <int2:state int2:value="Rejected" int2:type="spell"/>
    </int2:textHash>
    <int2:textHash int2:hashCode="H14eD4FceKwPWj" int2:id="4c1qGkRe">
      <int2:state int2:value="Rejected" int2:type="spell"/>
    </int2:textHash>
    <int2:textHash int2:hashCode="W1XODe1yRkJdlG" int2:id="6sXyGLHW">
      <int2:state int2:value="Rejected" int2:type="spell"/>
    </int2:textHash>
    <int2:textHash int2:hashCode="JswyF75kDoIgES" int2:id="7jVH4Jfa">
      <int2:state int2:value="Rejected" int2:type="spell"/>
    </int2:textHash>
    <int2:textHash int2:hashCode="mBDFYvim3rHyLE" int2:id="7jZ5ZdXh">
      <int2:state int2:value="Rejected" int2:type="spell"/>
    </int2:textHash>
    <int2:textHash int2:hashCode="DAz4GdgqYny77S" int2:id="82x2HrpV">
      <int2:state int2:value="Rejected" int2:type="spell"/>
    </int2:textHash>
    <int2:textHash int2:hashCode="m54UQTQbxGWBVu" int2:id="8Z3aKwG5">
      <int2:state int2:value="Rejected" int2:type="spell"/>
    </int2:textHash>
    <int2:textHash int2:hashCode="gGae3VD9gKF855" int2:id="9quFqiJp">
      <int2:state int2:value="Rejected" int2:type="spell"/>
    </int2:textHash>
    <int2:textHash int2:hashCode="kjKsz6WHqBVxHX" int2:id="9uxDbIWs">
      <int2:state int2:value="Rejected" int2:type="spell"/>
    </int2:textHash>
    <int2:textHash int2:hashCode="r9ogxW+epaYuHB" int2:id="A3Ocr3Qo">
      <int2:state int2:value="Rejected" int2:type="spell"/>
    </int2:textHash>
    <int2:textHash int2:hashCode="auZKd6+lLHvC60" int2:id="BkxYjROJ">
      <int2:state int2:value="Rejected" int2:type="spell"/>
    </int2:textHash>
    <int2:textHash int2:hashCode="l8O8P+8acbFJ8Q" int2:id="Bon9qHWF">
      <int2:state int2:value="Rejected" int2:type="spell"/>
    </int2:textHash>
    <int2:textHash int2:hashCode="mEMUJTNtQjlZSq" int2:id="CSPi5CNU">
      <int2:state int2:value="Rejected" int2:type="spell"/>
    </int2:textHash>
    <int2:textHash int2:hashCode="rWW6/apz1Jl+SW" int2:id="CtxqYFkA">
      <int2:state int2:value="Rejected" int2:type="spell"/>
    </int2:textHash>
    <int2:textHash int2:hashCode="IHMQ5xV0Wmg+sg" int2:id="E2XDFNo8">
      <int2:state int2:value="Rejected" int2:type="spell"/>
    </int2:textHash>
    <int2:textHash int2:hashCode="vVS0pdpxv1BeE/" int2:id="EEeHmUjd">
      <int2:state int2:value="Rejected" int2:type="spell"/>
    </int2:textHash>
    <int2:textHash int2:hashCode="M7rkfP0W2v0cvg" int2:id="GsNaIC89">
      <int2:state int2:value="Rejected" int2:type="spell"/>
    </int2:textHash>
    <int2:textHash int2:hashCode="V7y7wMcbC9aoSY" int2:id="H8BLVADD">
      <int2:state int2:value="Rejected" int2:type="spell"/>
    </int2:textHash>
    <int2:textHash int2:hashCode="ubTR8Tg91Aoq3W" int2:id="HMuxrDM2">
      <int2:state int2:value="Rejected" int2:type="spell"/>
    </int2:textHash>
    <int2:textHash int2:hashCode="QE5KIvbEBA/1oR" int2:id="Ifdw1ZNQ">
      <int2:state int2:value="Rejected" int2:type="spell"/>
    </int2:textHash>
    <int2:textHash int2:hashCode="g2X9PRcdwLbTOe" int2:id="Iu2CHQj4">
      <int2:state int2:value="Rejected" int2:type="spell"/>
    </int2:textHash>
    <int2:textHash int2:hashCode="zXJFCV8VEWaz2s" int2:id="JA67QOVg">
      <int2:state int2:value="Rejected" int2:type="spell"/>
    </int2:textHash>
    <int2:textHash int2:hashCode="vurzsE7LZ2T7DJ" int2:id="JZj1slt2">
      <int2:state int2:value="Rejected" int2:type="spell"/>
    </int2:textHash>
    <int2:textHash int2:hashCode="iYxWUwRM6XCsVm" int2:id="KCdijsjg">
      <int2:state int2:value="Rejected" int2:type="spell"/>
    </int2:textHash>
    <int2:textHash int2:hashCode="y1SYTXAJUjfwDp" int2:id="Kue61d4u">
      <int2:state int2:value="Rejected" int2:type="spell"/>
    </int2:textHash>
    <int2:textHash int2:hashCode="29g67/h6dXsUhh" int2:id="MGTf1W2o">
      <int2:state int2:value="Rejected" int2:type="spell"/>
    </int2:textHash>
    <int2:textHash int2:hashCode="3K/jAmK8ilV29C" int2:id="NEYNnwzK">
      <int2:state int2:value="Rejected" int2:type="spell"/>
    </int2:textHash>
    <int2:textHash int2:hashCode="L23Ii9FycQs8tk" int2:id="NQPjws1e">
      <int2:state int2:value="Rejected" int2:type="spell"/>
    </int2:textHash>
    <int2:textHash int2:hashCode="4b1VvVUp3ycO4G" int2:id="ODhwjFne">
      <int2:state int2:value="Rejected" int2:type="spell"/>
    </int2:textHash>
    <int2:textHash int2:hashCode="/sSFaXw4XsmE5P" int2:id="PeYn8YCK">
      <int2:state int2:value="Rejected" int2:type="spell"/>
    </int2:textHash>
    <int2:textHash int2:hashCode="OhwhpVntQtbOF8" int2:id="QMLW6hXS">
      <int2:state int2:value="Rejected" int2:type="spell"/>
    </int2:textHash>
    <int2:textHash int2:hashCode="F14HEgfSSRutQT" int2:id="QWCv517P">
      <int2:state int2:value="Rejected" int2:type="spell"/>
    </int2:textHash>
    <int2:textHash int2:hashCode="L0hf9lUKmdyaWm" int2:id="S97gp66A">
      <int2:state int2:value="Rejected" int2:type="spell"/>
    </int2:textHash>
    <int2:textHash int2:hashCode="ZXPGjPeCwmf97r" int2:id="Ty7BWbhn">
      <int2:state int2:value="Rejected" int2:type="spell"/>
    </int2:textHash>
    <int2:textHash int2:hashCode="kCa2HxE6v8KfNH" int2:id="UAiMZLP8">
      <int2:state int2:value="Rejected" int2:type="spell"/>
    </int2:textHash>
    <int2:textHash int2:hashCode="KX+zmfCc1H0aZ1" int2:id="V3vUQNEd">
      <int2:state int2:value="Rejected" int2:type="spell"/>
    </int2:textHash>
    <int2:textHash int2:hashCode="3+zYeBwbnX0Dc2" int2:id="VJz20KOs">
      <int2:state int2:value="Rejected" int2:type="spell"/>
    </int2:textHash>
    <int2:textHash int2:hashCode="vu/o98Vs9FoX5/" int2:id="XAV7doyl">
      <int2:state int2:value="Rejected" int2:type="spell"/>
    </int2:textHash>
    <int2:textHash int2:hashCode="Qj0sbIimLvvSyl" int2:id="XCkeVKZ6">
      <int2:state int2:value="Rejected" int2:type="spell"/>
    </int2:textHash>
    <int2:textHash int2:hashCode="zuKePdn4aO0dxY" int2:id="ZArkGLyu">
      <int2:state int2:value="Rejected" int2:type="spell"/>
    </int2:textHash>
    <int2:textHash int2:hashCode="ss9YBVfvw4P+bm" int2:id="buxdSD1w">
      <int2:state int2:value="Rejected" int2:type="spell"/>
    </int2:textHash>
    <int2:textHash int2:hashCode="9RnrwewGFN5ZPM" int2:id="cwGgwMJn">
      <int2:state int2:value="Rejected" int2:type="spell"/>
    </int2:textHash>
    <int2:textHash int2:hashCode="4rv1FujmTrbD6e" int2:id="d0TfM4Vp">
      <int2:state int2:value="Rejected" int2:type="spell"/>
    </int2:textHash>
    <int2:textHash int2:hashCode="6e7chWFLWvqDVp" int2:id="dBzpTR2r">
      <int2:state int2:value="Rejected" int2:type="spell"/>
    </int2:textHash>
    <int2:textHash int2:hashCode="qauM146dlc2fI9" int2:id="dq65BdEr">
      <int2:state int2:value="Rejected" int2:type="spell"/>
    </int2:textHash>
    <int2:textHash int2:hashCode="mwv787PEHvfSl5" int2:id="dxvPTUsc">
      <int2:state int2:value="Rejected" int2:type="spell"/>
    </int2:textHash>
    <int2:textHash int2:hashCode="dHkacOX94VSGqK" int2:id="e0h8D7ml">
      <int2:state int2:value="Rejected" int2:type="spell"/>
    </int2:textHash>
    <int2:textHash int2:hashCode="xS6FJdt18+2LCR" int2:id="edZ9q7fw">
      <int2:state int2:value="Rejected" int2:type="spell"/>
    </int2:textHash>
    <int2:textHash int2:hashCode="hGKE+Jc4BO+JJY" int2:id="fgH5wxqr">
      <int2:state int2:value="Rejected" int2:type="spell"/>
    </int2:textHash>
    <int2:textHash int2:hashCode="4F91H+pby/4neh" int2:id="gBAuMhss">
      <int2:state int2:value="Rejected" int2:type="spell"/>
    </int2:textHash>
    <int2:textHash int2:hashCode="2bc4ZFBc0kzP/a" int2:id="gaBPp1EU">
      <int2:state int2:value="Rejected" int2:type="spell"/>
    </int2:textHash>
    <int2:textHash int2:hashCode="hPgfvL/JpnVVS2" int2:id="gaF7ZV3K">
      <int2:state int2:value="Rejected" int2:type="spell"/>
    </int2:textHash>
    <int2:textHash int2:hashCode="zMCsZeTEUZZf0H" int2:id="hATGSJEn">
      <int2:state int2:value="Rejected" int2:type="spell"/>
    </int2:textHash>
    <int2:textHash int2:hashCode="AJJsQEOPn49mk6" int2:id="hM2AY2cv">
      <int2:state int2:value="Rejected" int2:type="spell"/>
    </int2:textHash>
    <int2:textHash int2:hashCode="AKD3rELuVhufp6" int2:id="hYmezFFh">
      <int2:state int2:value="Rejected" int2:type="spell"/>
    </int2:textHash>
    <int2:textHash int2:hashCode="tWO+gBWpQhsPd8" int2:id="hgahp7OU">
      <int2:state int2:value="Rejected" int2:type="spell"/>
    </int2:textHash>
    <int2:textHash int2:hashCode="O8NMz/C1fLPxLs" int2:id="hn8GvIHT">
      <int2:state int2:value="Rejected" int2:type="spell"/>
    </int2:textHash>
    <int2:textHash int2:hashCode="+TQVtdsbmEUyUe" int2:id="iPm87YNN">
      <int2:state int2:value="Rejected" int2:type="spell"/>
    </int2:textHash>
    <int2:textHash int2:hashCode="5cnH6womlcJ0D5" int2:id="iRXJ00zS">
      <int2:state int2:value="Rejected" int2:type="spell"/>
    </int2:textHash>
    <int2:textHash int2:hashCode="FmdxqB4zk1ii3x" int2:id="j5GwIoRV">
      <int2:state int2:value="Rejected" int2:type="spell"/>
    </int2:textHash>
    <int2:textHash int2:hashCode="Tgta+XjEyhZ1QQ" int2:id="j83CRdc9">
      <int2:state int2:value="Rejected" int2:type="spell"/>
    </int2:textHash>
    <int2:textHash int2:hashCode="QeV5dhMRTFNBW7" int2:id="jeul4AOt">
      <int2:state int2:value="Rejected" int2:type="spell"/>
    </int2:textHash>
    <int2:textHash int2:hashCode="JBDPkS9ciPFMer" int2:id="jt8gML62">
      <int2:state int2:value="Rejected" int2:type="spell"/>
    </int2:textHash>
    <int2:textHash int2:hashCode="kIaP/fo6i9mc+p" int2:id="k4aSwMwM">
      <int2:state int2:value="Rejected" int2:type="spell"/>
    </int2:textHash>
    <int2:textHash int2:hashCode="WJjnJejanRgTAI" int2:id="kLihiIX7">
      <int2:state int2:value="Rejected" int2:type="spell"/>
    </int2:textHash>
    <int2:textHash int2:hashCode="0QX/buqYOBbBeP" int2:id="kashMDEC">
      <int2:state int2:value="Rejected" int2:type="spell"/>
    </int2:textHash>
    <int2:textHash int2:hashCode="3eaI/AW9xA7Y74" int2:id="nHt03aZs">
      <int2:state int2:value="Rejected" int2:type="spell"/>
    </int2:textHash>
    <int2:textHash int2:hashCode="UjlHdpxjIdfKKZ" int2:id="pOAWPyNq">
      <int2:state int2:value="Rejected" int2:type="spell"/>
    </int2:textHash>
    <int2:textHash int2:hashCode="mO+Li/X1rRS10I" int2:id="qBPrE5x2">
      <int2:state int2:value="Rejected" int2:type="spell"/>
    </int2:textHash>
    <int2:textHash int2:hashCode="cETN19jypbgtP3" int2:id="rSwmuBX7">
      <int2:state int2:value="Rejected" int2:type="spell"/>
    </int2:textHash>
    <int2:textHash int2:hashCode="Pxcy/itaRqiBPV" int2:id="sVsdkINF">
      <int2:state int2:value="Rejected" int2:type="spell"/>
    </int2:textHash>
    <int2:textHash int2:hashCode="bWXjKfzDGsciTl" int2:id="t8Bb11wH">
      <int2:state int2:value="Rejected" int2:type="spell"/>
    </int2:textHash>
    <int2:textHash int2:hashCode="LE77qoA3jj8Z1V" int2:id="tgxjt4J1">
      <int2:state int2:value="Rejected" int2:type="spell"/>
    </int2:textHash>
    <int2:textHash int2:hashCode="Cts/nMU79McqGB" int2:id="xqHcJCJr">
      <int2:state int2:value="Rejected" int2:type="spell"/>
    </int2:textHash>
    <int2:textHash int2:hashCode="9XuJsykjDZyP9k" int2:id="ytaLzsvk">
      <int2:state int2:value="Rejected" int2:type="spell"/>
    </int2:textHash>
    <int2:textHash int2:hashCode="ydELDB80ztGP5J" int2:id="zWsn1s4Y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4">
    <w:nsid w:val="2becf7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d1159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72bc5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3a943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E91B3A"/>
    <w:multiLevelType w:val="hybridMultilevel"/>
    <w:tmpl w:val="FFFFFFFF"/>
    <w:lvl w:ilvl="0" w:tplc="3990A8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1DA44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4818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EEAF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74A8A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5E6BA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E16FE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30C7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2F0F1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627606"/>
    <w:multiLevelType w:val="multilevel"/>
    <w:tmpl w:val="E174B280"/>
    <w:lvl w:ilvl="0">
      <w:start w:val="1"/>
      <w:numFmt w:val="decimal"/>
      <w:lvlText w:val="%1"/>
      <w:lvlJc w:val="left"/>
      <w:pPr>
        <w:tabs>
          <w:tab w:val="num" w:pos="418"/>
        </w:tabs>
        <w:ind w:left="418" w:hanging="432"/>
      </w:pPr>
      <w:rPr>
        <w:rFonts w:hint="default" w:ascii="Times New Roman" w:hAnsi="Times New Roman"/>
        <w:b/>
        <w:i w:val="0"/>
        <w:sz w:val="28"/>
      </w:rPr>
    </w:lvl>
    <w:lvl w:ilvl="1">
      <w:start w:val="1"/>
      <w:numFmt w:val="decimal"/>
      <w:pStyle w:val="StyleHeading211ptNotAllcaps"/>
      <w:lvlText w:val="%1.%2"/>
      <w:lvlJc w:val="left"/>
      <w:pPr>
        <w:tabs>
          <w:tab w:val="num" w:pos="756"/>
        </w:tabs>
        <w:ind w:left="756" w:hanging="576"/>
      </w:pPr>
      <w:rPr>
        <w:rFonts w:hint="default" w:ascii="Times New Roman" w:hAnsi="Times New Roman"/>
        <w:b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 w:ascii="Times New Roman" w:hAnsi="Times New Roman"/>
        <w:b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850"/>
        </w:tabs>
        <w:ind w:left="850" w:hanging="864"/>
      </w:pPr>
      <w:rPr>
        <w:rFonts w:hint="default" w:ascii="Times New Roman" w:hAnsi="Times New Roman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994"/>
        </w:tabs>
        <w:ind w:left="994" w:hanging="1008"/>
      </w:pPr>
      <w:rPr>
        <w:rFonts w:hint="default" w:ascii="Times New Roman" w:hAnsi="Times New Roman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1138"/>
        </w:tabs>
        <w:ind w:left="1138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82"/>
        </w:tabs>
        <w:ind w:left="1282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26"/>
        </w:tabs>
        <w:ind w:left="142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70"/>
        </w:tabs>
        <w:ind w:left="1570" w:hanging="1584"/>
      </w:pPr>
      <w:rPr>
        <w:rFonts w:hint="default"/>
      </w:rPr>
    </w:lvl>
  </w:abstractNum>
  <w:abstractNum w:abstractNumId="2" w15:restartNumberingAfterBreak="0">
    <w:nsid w:val="22D2ABCD"/>
    <w:multiLevelType w:val="hybridMultilevel"/>
    <w:tmpl w:val="FFFFFFFF"/>
    <w:lvl w:ilvl="0" w:tplc="55B0D34E">
      <w:start w:val="1"/>
      <w:numFmt w:val="decimal"/>
      <w:lvlText w:val="%1."/>
      <w:lvlJc w:val="left"/>
      <w:pPr>
        <w:ind w:left="720" w:hanging="360"/>
      </w:pPr>
    </w:lvl>
    <w:lvl w:ilvl="1" w:tplc="18F27C6A">
      <w:start w:val="1"/>
      <w:numFmt w:val="lowerLetter"/>
      <w:lvlText w:val="%2."/>
      <w:lvlJc w:val="left"/>
      <w:pPr>
        <w:ind w:left="1440" w:hanging="360"/>
      </w:pPr>
    </w:lvl>
    <w:lvl w:ilvl="2" w:tplc="6EB44F1E">
      <w:start w:val="1"/>
      <w:numFmt w:val="lowerRoman"/>
      <w:lvlText w:val="%3."/>
      <w:lvlJc w:val="right"/>
      <w:pPr>
        <w:ind w:left="2160" w:hanging="180"/>
      </w:pPr>
    </w:lvl>
    <w:lvl w:ilvl="3" w:tplc="C4F6B44A">
      <w:start w:val="1"/>
      <w:numFmt w:val="decimal"/>
      <w:lvlText w:val="%4."/>
      <w:lvlJc w:val="left"/>
      <w:pPr>
        <w:ind w:left="2880" w:hanging="360"/>
      </w:pPr>
    </w:lvl>
    <w:lvl w:ilvl="4" w:tplc="0ADC1914">
      <w:start w:val="1"/>
      <w:numFmt w:val="lowerLetter"/>
      <w:lvlText w:val="%5."/>
      <w:lvlJc w:val="left"/>
      <w:pPr>
        <w:ind w:left="3600" w:hanging="360"/>
      </w:pPr>
    </w:lvl>
    <w:lvl w:ilvl="5" w:tplc="704A219E">
      <w:start w:val="1"/>
      <w:numFmt w:val="lowerRoman"/>
      <w:lvlText w:val="%6."/>
      <w:lvlJc w:val="right"/>
      <w:pPr>
        <w:ind w:left="4320" w:hanging="180"/>
      </w:pPr>
    </w:lvl>
    <w:lvl w:ilvl="6" w:tplc="28084274">
      <w:start w:val="1"/>
      <w:numFmt w:val="decimal"/>
      <w:lvlText w:val="%7."/>
      <w:lvlJc w:val="left"/>
      <w:pPr>
        <w:ind w:left="5040" w:hanging="360"/>
      </w:pPr>
    </w:lvl>
    <w:lvl w:ilvl="7" w:tplc="B43032F4">
      <w:start w:val="1"/>
      <w:numFmt w:val="lowerLetter"/>
      <w:lvlText w:val="%8."/>
      <w:lvlJc w:val="left"/>
      <w:pPr>
        <w:ind w:left="5760" w:hanging="360"/>
      </w:pPr>
    </w:lvl>
    <w:lvl w:ilvl="8" w:tplc="142C3D7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9FA753"/>
    <w:multiLevelType w:val="hybridMultilevel"/>
    <w:tmpl w:val="FFFFFFFF"/>
    <w:lvl w:ilvl="0" w:tplc="88BC3B02">
      <w:start w:val="1"/>
      <w:numFmt w:val="decimal"/>
      <w:lvlText w:val="%1."/>
      <w:lvlJc w:val="left"/>
      <w:pPr>
        <w:ind w:left="720" w:hanging="360"/>
      </w:pPr>
    </w:lvl>
    <w:lvl w:ilvl="1" w:tplc="4ACE1C82">
      <w:start w:val="1"/>
      <w:numFmt w:val="lowerLetter"/>
      <w:lvlText w:val="%2."/>
      <w:lvlJc w:val="left"/>
      <w:pPr>
        <w:ind w:left="1440" w:hanging="360"/>
      </w:pPr>
    </w:lvl>
    <w:lvl w:ilvl="2" w:tplc="22E89672">
      <w:start w:val="1"/>
      <w:numFmt w:val="lowerRoman"/>
      <w:lvlText w:val="%3."/>
      <w:lvlJc w:val="right"/>
      <w:pPr>
        <w:ind w:left="2160" w:hanging="180"/>
      </w:pPr>
    </w:lvl>
    <w:lvl w:ilvl="3" w:tplc="FC54BE84">
      <w:start w:val="1"/>
      <w:numFmt w:val="decimal"/>
      <w:lvlText w:val="%4."/>
      <w:lvlJc w:val="left"/>
      <w:pPr>
        <w:ind w:left="2880" w:hanging="360"/>
      </w:pPr>
    </w:lvl>
    <w:lvl w:ilvl="4" w:tplc="73108FBC">
      <w:start w:val="1"/>
      <w:numFmt w:val="lowerLetter"/>
      <w:lvlText w:val="%5."/>
      <w:lvlJc w:val="left"/>
      <w:pPr>
        <w:ind w:left="3600" w:hanging="360"/>
      </w:pPr>
    </w:lvl>
    <w:lvl w:ilvl="5" w:tplc="C3A4FE7A">
      <w:start w:val="1"/>
      <w:numFmt w:val="lowerRoman"/>
      <w:lvlText w:val="%6."/>
      <w:lvlJc w:val="right"/>
      <w:pPr>
        <w:ind w:left="4320" w:hanging="180"/>
      </w:pPr>
    </w:lvl>
    <w:lvl w:ilvl="6" w:tplc="23003E74">
      <w:start w:val="1"/>
      <w:numFmt w:val="decimal"/>
      <w:lvlText w:val="%7."/>
      <w:lvlJc w:val="left"/>
      <w:pPr>
        <w:ind w:left="5040" w:hanging="360"/>
      </w:pPr>
    </w:lvl>
    <w:lvl w:ilvl="7" w:tplc="620A8CFC">
      <w:start w:val="1"/>
      <w:numFmt w:val="lowerLetter"/>
      <w:lvlText w:val="%8."/>
      <w:lvlJc w:val="left"/>
      <w:pPr>
        <w:ind w:left="5760" w:hanging="360"/>
      </w:pPr>
    </w:lvl>
    <w:lvl w:ilvl="8" w:tplc="2F9AAC8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91EFB4"/>
    <w:multiLevelType w:val="hybridMultilevel"/>
    <w:tmpl w:val="FFFFFFFF"/>
    <w:lvl w:ilvl="0" w:tplc="1696E2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E080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0011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A88C6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961E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9EA36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AE98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AAFB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88A2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9BC5862"/>
    <w:multiLevelType w:val="hybridMultilevel"/>
    <w:tmpl w:val="FFFFFFFF"/>
    <w:lvl w:ilvl="0" w:tplc="C42E95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320BD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9499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96C65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B0A5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9631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BE1D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E096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3AAE7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DAEB0DF"/>
    <w:multiLevelType w:val="hybridMultilevel"/>
    <w:tmpl w:val="FFFFFFFF"/>
    <w:lvl w:ilvl="0" w:tplc="C6DC5868">
      <w:start w:val="1"/>
      <w:numFmt w:val="decimal"/>
      <w:lvlText w:val="%1."/>
      <w:lvlJc w:val="left"/>
      <w:pPr>
        <w:ind w:left="720" w:hanging="360"/>
      </w:pPr>
    </w:lvl>
    <w:lvl w:ilvl="1" w:tplc="1CAA03F8">
      <w:start w:val="1"/>
      <w:numFmt w:val="lowerLetter"/>
      <w:lvlText w:val="%2."/>
      <w:lvlJc w:val="left"/>
      <w:pPr>
        <w:ind w:left="1440" w:hanging="360"/>
      </w:pPr>
    </w:lvl>
    <w:lvl w:ilvl="2" w:tplc="B0B6B3DE">
      <w:start w:val="1"/>
      <w:numFmt w:val="lowerRoman"/>
      <w:lvlText w:val="%3."/>
      <w:lvlJc w:val="right"/>
      <w:pPr>
        <w:ind w:left="2160" w:hanging="180"/>
      </w:pPr>
    </w:lvl>
    <w:lvl w:ilvl="3" w:tplc="DF9CEF2C">
      <w:start w:val="1"/>
      <w:numFmt w:val="decimal"/>
      <w:lvlText w:val="%4."/>
      <w:lvlJc w:val="left"/>
      <w:pPr>
        <w:ind w:left="2880" w:hanging="360"/>
      </w:pPr>
    </w:lvl>
    <w:lvl w:ilvl="4" w:tplc="EAA6936A">
      <w:start w:val="1"/>
      <w:numFmt w:val="lowerLetter"/>
      <w:lvlText w:val="%5."/>
      <w:lvlJc w:val="left"/>
      <w:pPr>
        <w:ind w:left="3600" w:hanging="360"/>
      </w:pPr>
    </w:lvl>
    <w:lvl w:ilvl="5" w:tplc="C2AA67E0">
      <w:start w:val="1"/>
      <w:numFmt w:val="lowerRoman"/>
      <w:lvlText w:val="%6."/>
      <w:lvlJc w:val="right"/>
      <w:pPr>
        <w:ind w:left="4320" w:hanging="180"/>
      </w:pPr>
    </w:lvl>
    <w:lvl w:ilvl="6" w:tplc="7F30B59A">
      <w:start w:val="1"/>
      <w:numFmt w:val="decimal"/>
      <w:lvlText w:val="%7."/>
      <w:lvlJc w:val="left"/>
      <w:pPr>
        <w:ind w:left="5040" w:hanging="360"/>
      </w:pPr>
    </w:lvl>
    <w:lvl w:ilvl="7" w:tplc="4BF4464C">
      <w:start w:val="1"/>
      <w:numFmt w:val="lowerLetter"/>
      <w:lvlText w:val="%8."/>
      <w:lvlJc w:val="left"/>
      <w:pPr>
        <w:ind w:left="5760" w:hanging="360"/>
      </w:pPr>
    </w:lvl>
    <w:lvl w:ilvl="8" w:tplc="5B72A3C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FD4F7"/>
    <w:multiLevelType w:val="hybridMultilevel"/>
    <w:tmpl w:val="FFFFFFFF"/>
    <w:lvl w:ilvl="0" w:tplc="8842D022">
      <w:start w:val="1"/>
      <w:numFmt w:val="decimal"/>
      <w:lvlText w:val="%1."/>
      <w:lvlJc w:val="left"/>
      <w:pPr>
        <w:ind w:left="720" w:hanging="360"/>
      </w:pPr>
    </w:lvl>
    <w:lvl w:ilvl="1" w:tplc="4E80E4A4">
      <w:start w:val="1"/>
      <w:numFmt w:val="lowerLetter"/>
      <w:lvlText w:val="%2."/>
      <w:lvlJc w:val="left"/>
      <w:pPr>
        <w:ind w:left="1440" w:hanging="360"/>
      </w:pPr>
    </w:lvl>
    <w:lvl w:ilvl="2" w:tplc="0C543580">
      <w:start w:val="1"/>
      <w:numFmt w:val="lowerRoman"/>
      <w:lvlText w:val="%3."/>
      <w:lvlJc w:val="right"/>
      <w:pPr>
        <w:ind w:left="2160" w:hanging="180"/>
      </w:pPr>
    </w:lvl>
    <w:lvl w:ilvl="3" w:tplc="E318AA90">
      <w:start w:val="1"/>
      <w:numFmt w:val="decimal"/>
      <w:lvlText w:val="%4."/>
      <w:lvlJc w:val="left"/>
      <w:pPr>
        <w:ind w:left="2880" w:hanging="360"/>
      </w:pPr>
    </w:lvl>
    <w:lvl w:ilvl="4" w:tplc="D2687BD6">
      <w:start w:val="1"/>
      <w:numFmt w:val="lowerLetter"/>
      <w:lvlText w:val="%5."/>
      <w:lvlJc w:val="left"/>
      <w:pPr>
        <w:ind w:left="3600" w:hanging="360"/>
      </w:pPr>
    </w:lvl>
    <w:lvl w:ilvl="5" w:tplc="26F84E22">
      <w:start w:val="1"/>
      <w:numFmt w:val="lowerRoman"/>
      <w:lvlText w:val="%6."/>
      <w:lvlJc w:val="right"/>
      <w:pPr>
        <w:ind w:left="4320" w:hanging="180"/>
      </w:pPr>
    </w:lvl>
    <w:lvl w:ilvl="6" w:tplc="F22C4796">
      <w:start w:val="1"/>
      <w:numFmt w:val="decimal"/>
      <w:lvlText w:val="%7."/>
      <w:lvlJc w:val="left"/>
      <w:pPr>
        <w:ind w:left="5040" w:hanging="360"/>
      </w:pPr>
    </w:lvl>
    <w:lvl w:ilvl="7" w:tplc="D65E5FBE">
      <w:start w:val="1"/>
      <w:numFmt w:val="lowerLetter"/>
      <w:lvlText w:val="%8."/>
      <w:lvlJc w:val="left"/>
      <w:pPr>
        <w:ind w:left="5760" w:hanging="360"/>
      </w:pPr>
    </w:lvl>
    <w:lvl w:ilvl="8" w:tplc="7356166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7756FC"/>
    <w:multiLevelType w:val="hybridMultilevel"/>
    <w:tmpl w:val="FFFFFFFF"/>
    <w:lvl w:ilvl="0" w:tplc="35FA16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748B4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F70B7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C3419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CF845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4437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A92C1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BAA63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10A06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351924A"/>
    <w:multiLevelType w:val="hybridMultilevel"/>
    <w:tmpl w:val="FFFFFFFF"/>
    <w:lvl w:ilvl="0" w:tplc="6E80B2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963E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4729A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44C2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BC15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825A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E66B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9A26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B8A2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3E303B0"/>
    <w:multiLevelType w:val="multilevel"/>
    <w:tmpl w:val="D39450B6"/>
    <w:lvl w:ilvl="0">
      <w:start w:val="1"/>
      <w:numFmt w:val="upperLetter"/>
      <w:pStyle w:val="Appendix1"/>
      <w:lvlText w:val="Appendix %1"/>
      <w:lvlJc w:val="left"/>
      <w:pPr>
        <w:tabs>
          <w:tab w:val="num" w:pos="1440"/>
        </w:tabs>
        <w:ind w:left="432" w:hanging="432"/>
      </w:pPr>
      <w:rPr>
        <w:rFonts w:hint="default" w:ascii="Times New Roman" w:hAnsi="Times New Roman"/>
        <w:b/>
        <w:i w:val="0"/>
        <w:color w:val="auto"/>
        <w:sz w:val="28"/>
      </w:rPr>
    </w:lvl>
    <w:lvl w:ilvl="1">
      <w:start w:val="1"/>
      <w:numFmt w:val="decimal"/>
      <w:pStyle w:val="Appendix2"/>
      <w:lvlText w:val="%1.%2"/>
      <w:lvlJc w:val="left"/>
      <w:pPr>
        <w:tabs>
          <w:tab w:val="num" w:pos="576"/>
        </w:tabs>
        <w:ind w:left="576" w:hanging="576"/>
      </w:pPr>
      <w:rPr>
        <w:rFonts w:hint="default" w:ascii="Times New Roman" w:hAnsi="Times New Roman"/>
        <w:b/>
        <w:i w:val="0"/>
        <w:color w:val="auto"/>
        <w:sz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5F9D4422"/>
    <w:multiLevelType w:val="multilevel"/>
    <w:tmpl w:val="C7521E96"/>
    <w:lvl w:ilvl="0">
      <w:start w:val="1"/>
      <w:numFmt w:val="decimal"/>
      <w:lvlText w:val="%1"/>
      <w:lvlJc w:val="left"/>
      <w:pPr>
        <w:tabs>
          <w:tab w:val="num" w:pos="1138"/>
        </w:tabs>
        <w:ind w:left="1138" w:hanging="432"/>
      </w:pPr>
      <w:rPr>
        <w:rFonts w:hint="default" w:ascii="Times New Roman" w:hAnsi="Times New Roman"/>
        <w:b/>
        <w:i w:val="0"/>
        <w:sz w:val="28"/>
      </w:rPr>
    </w:lvl>
    <w:lvl w:ilvl="1">
      <w:start w:val="1"/>
      <w:numFmt w:val="decimal"/>
      <w:pStyle w:val="StyleHeading2Black"/>
      <w:lvlText w:val="%1.%2"/>
      <w:lvlJc w:val="left"/>
      <w:pPr>
        <w:tabs>
          <w:tab w:val="num" w:pos="1476"/>
        </w:tabs>
        <w:ind w:left="1476" w:hanging="576"/>
      </w:pPr>
      <w:rPr>
        <w:rFonts w:hint="default" w:ascii="Times New Roman" w:hAnsi="Times New Roman"/>
        <w:b/>
        <w:i w:val="0"/>
        <w:sz w:val="24"/>
      </w:rPr>
    </w:lvl>
    <w:lvl w:ilvl="2">
      <w:start w:val="1"/>
      <w:numFmt w:val="decimal"/>
      <w:pStyle w:val="StyleStyleHeading3BlackFirstline0Left36pt"/>
      <w:lvlText w:val="%1.%2.%3"/>
      <w:lvlJc w:val="left"/>
      <w:pPr>
        <w:tabs>
          <w:tab w:val="num" w:pos="1800"/>
        </w:tabs>
        <w:ind w:left="1800" w:hanging="720"/>
      </w:pPr>
      <w:rPr>
        <w:rFonts w:hint="default" w:ascii="Times New Roman" w:hAnsi="Times New Roman"/>
        <w:b/>
        <w:i w:val="0"/>
        <w:sz w:val="22"/>
      </w:rPr>
    </w:lvl>
    <w:lvl w:ilvl="3">
      <w:start w:val="1"/>
      <w:numFmt w:val="decimal"/>
      <w:lvlText w:val="%1.%2.%3.%4"/>
      <w:lvlJc w:val="left"/>
      <w:pPr>
        <w:tabs>
          <w:tab w:val="num" w:pos="1570"/>
        </w:tabs>
        <w:ind w:left="1570" w:hanging="864"/>
      </w:pPr>
      <w:rPr>
        <w:rFonts w:hint="default" w:ascii="Times New Roman" w:hAnsi="Times New Roman"/>
        <w:b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1714"/>
        </w:tabs>
        <w:ind w:left="1714" w:hanging="1008"/>
      </w:pPr>
      <w:rPr>
        <w:rFonts w:hint="default" w:ascii="Times New Roman" w:hAnsi="Times New Roman"/>
        <w:b/>
        <w:i w:val="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1858"/>
        </w:tabs>
        <w:ind w:left="1858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02"/>
        </w:tabs>
        <w:ind w:left="2002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46"/>
        </w:tabs>
        <w:ind w:left="214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90"/>
        </w:tabs>
        <w:ind w:left="2290" w:hanging="1584"/>
      </w:pPr>
      <w:rPr>
        <w:rFonts w:hint="default"/>
      </w:rPr>
    </w:lvl>
  </w:abstractNum>
  <w:abstractNum w:abstractNumId="12" w15:restartNumberingAfterBreak="0">
    <w:nsid w:val="5FAA3978"/>
    <w:multiLevelType w:val="hybridMultilevel"/>
    <w:tmpl w:val="FFFFFFFF"/>
    <w:lvl w:ilvl="0" w:tplc="816476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60A17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365E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5E85D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C0B7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DC62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53CB6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13801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28F3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1CECDBC"/>
    <w:multiLevelType w:val="hybridMultilevel"/>
    <w:tmpl w:val="FFFFFFFF"/>
    <w:lvl w:ilvl="0" w:tplc="F70403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094FD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E6A9D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D464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4CD8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056AB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7685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F0E3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8E22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4B53B4A"/>
    <w:multiLevelType w:val="hybridMultilevel"/>
    <w:tmpl w:val="FFFFFFFF"/>
    <w:lvl w:ilvl="0" w:tplc="44F25C60">
      <w:start w:val="1"/>
      <w:numFmt w:val="decimal"/>
      <w:lvlText w:val="%1."/>
      <w:lvlJc w:val="left"/>
      <w:pPr>
        <w:ind w:left="720" w:hanging="360"/>
      </w:pPr>
    </w:lvl>
    <w:lvl w:ilvl="1" w:tplc="5992A7DE">
      <w:start w:val="1"/>
      <w:numFmt w:val="lowerLetter"/>
      <w:lvlText w:val="%2."/>
      <w:lvlJc w:val="left"/>
      <w:pPr>
        <w:ind w:left="1440" w:hanging="360"/>
      </w:pPr>
    </w:lvl>
    <w:lvl w:ilvl="2" w:tplc="945E4AF4">
      <w:start w:val="1"/>
      <w:numFmt w:val="lowerRoman"/>
      <w:lvlText w:val="%3."/>
      <w:lvlJc w:val="right"/>
      <w:pPr>
        <w:ind w:left="2160" w:hanging="180"/>
      </w:pPr>
    </w:lvl>
    <w:lvl w:ilvl="3" w:tplc="EFAAF6F8">
      <w:start w:val="1"/>
      <w:numFmt w:val="decimal"/>
      <w:lvlText w:val="%4."/>
      <w:lvlJc w:val="left"/>
      <w:pPr>
        <w:ind w:left="2880" w:hanging="360"/>
      </w:pPr>
    </w:lvl>
    <w:lvl w:ilvl="4" w:tplc="179AB702">
      <w:start w:val="1"/>
      <w:numFmt w:val="lowerLetter"/>
      <w:lvlText w:val="%5."/>
      <w:lvlJc w:val="left"/>
      <w:pPr>
        <w:ind w:left="3600" w:hanging="360"/>
      </w:pPr>
    </w:lvl>
    <w:lvl w:ilvl="5" w:tplc="6AA839A0">
      <w:start w:val="1"/>
      <w:numFmt w:val="lowerRoman"/>
      <w:lvlText w:val="%6."/>
      <w:lvlJc w:val="right"/>
      <w:pPr>
        <w:ind w:left="4320" w:hanging="180"/>
      </w:pPr>
    </w:lvl>
    <w:lvl w:ilvl="6" w:tplc="4300BC34">
      <w:start w:val="1"/>
      <w:numFmt w:val="decimal"/>
      <w:lvlText w:val="%7."/>
      <w:lvlJc w:val="left"/>
      <w:pPr>
        <w:ind w:left="5040" w:hanging="360"/>
      </w:pPr>
    </w:lvl>
    <w:lvl w:ilvl="7" w:tplc="8ADC855C">
      <w:start w:val="1"/>
      <w:numFmt w:val="lowerLetter"/>
      <w:lvlText w:val="%8."/>
      <w:lvlJc w:val="left"/>
      <w:pPr>
        <w:ind w:left="5760" w:hanging="360"/>
      </w:pPr>
    </w:lvl>
    <w:lvl w:ilvl="8" w:tplc="BA7818D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DFEE6F"/>
    <w:multiLevelType w:val="hybridMultilevel"/>
    <w:tmpl w:val="FFFFFFFF"/>
    <w:lvl w:ilvl="0" w:tplc="4010136E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C400EE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DB61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71696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462E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D061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F271B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58AC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6B634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DB71F0F"/>
    <w:multiLevelType w:val="hybridMultilevel"/>
    <w:tmpl w:val="FFFFFFFF"/>
    <w:lvl w:ilvl="0" w:tplc="AB1E2CB6">
      <w:start w:val="1"/>
      <w:numFmt w:val="decimal"/>
      <w:lvlText w:val="%1."/>
      <w:lvlJc w:val="left"/>
      <w:pPr>
        <w:ind w:left="720" w:hanging="360"/>
      </w:pPr>
    </w:lvl>
    <w:lvl w:ilvl="1" w:tplc="B322977A">
      <w:start w:val="1"/>
      <w:numFmt w:val="lowerLetter"/>
      <w:lvlText w:val="%2."/>
      <w:lvlJc w:val="left"/>
      <w:pPr>
        <w:ind w:left="1440" w:hanging="360"/>
      </w:pPr>
    </w:lvl>
    <w:lvl w:ilvl="2" w:tplc="BAFE2782">
      <w:start w:val="1"/>
      <w:numFmt w:val="lowerRoman"/>
      <w:lvlText w:val="%3."/>
      <w:lvlJc w:val="right"/>
      <w:pPr>
        <w:ind w:left="2160" w:hanging="180"/>
      </w:pPr>
    </w:lvl>
    <w:lvl w:ilvl="3" w:tplc="02DADF8A">
      <w:start w:val="1"/>
      <w:numFmt w:val="decimal"/>
      <w:lvlText w:val="%4."/>
      <w:lvlJc w:val="left"/>
      <w:pPr>
        <w:ind w:left="2880" w:hanging="360"/>
      </w:pPr>
    </w:lvl>
    <w:lvl w:ilvl="4" w:tplc="5FA8262C">
      <w:start w:val="1"/>
      <w:numFmt w:val="lowerLetter"/>
      <w:lvlText w:val="%5."/>
      <w:lvlJc w:val="left"/>
      <w:pPr>
        <w:ind w:left="3600" w:hanging="360"/>
      </w:pPr>
    </w:lvl>
    <w:lvl w:ilvl="5" w:tplc="DD546EBA">
      <w:start w:val="1"/>
      <w:numFmt w:val="lowerRoman"/>
      <w:lvlText w:val="%6."/>
      <w:lvlJc w:val="right"/>
      <w:pPr>
        <w:ind w:left="4320" w:hanging="180"/>
      </w:pPr>
    </w:lvl>
    <w:lvl w:ilvl="6" w:tplc="2DEAE466">
      <w:start w:val="1"/>
      <w:numFmt w:val="decimal"/>
      <w:lvlText w:val="%7."/>
      <w:lvlJc w:val="left"/>
      <w:pPr>
        <w:ind w:left="5040" w:hanging="360"/>
      </w:pPr>
    </w:lvl>
    <w:lvl w:ilvl="7" w:tplc="B60C871E">
      <w:start w:val="1"/>
      <w:numFmt w:val="lowerLetter"/>
      <w:lvlText w:val="%8."/>
      <w:lvlJc w:val="left"/>
      <w:pPr>
        <w:ind w:left="5760" w:hanging="360"/>
      </w:pPr>
    </w:lvl>
    <w:lvl w:ilvl="8" w:tplc="F240230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1215B60"/>
    <w:multiLevelType w:val="hybridMultilevel"/>
    <w:tmpl w:val="FFFFFFFF"/>
    <w:lvl w:ilvl="0" w:tplc="DBD40A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70BF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5455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2291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2EF4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5653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7A0AA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F2ECF8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0E6E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434AF19"/>
    <w:multiLevelType w:val="hybridMultilevel"/>
    <w:tmpl w:val="FFFFFFFF"/>
    <w:lvl w:ilvl="0" w:tplc="6AACCE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C9267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43E8B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8486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7CA7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07EDA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7659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2AF5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2BC03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EA30C66"/>
    <w:multiLevelType w:val="hybridMultilevel"/>
    <w:tmpl w:val="B6B0356C"/>
    <w:lvl w:ilvl="0" w:tplc="973415AA">
      <w:start w:val="1"/>
      <w:numFmt w:val="decimal"/>
      <w:pStyle w:val="StyleHeading111ptBlackLeft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F2665E6"/>
    <w:multiLevelType w:val="hybridMultilevel"/>
    <w:tmpl w:val="FFFFFFFF"/>
    <w:lvl w:ilvl="0" w:tplc="2EAABAD8">
      <w:start w:val="1"/>
      <w:numFmt w:val="decimal"/>
      <w:lvlText w:val="%1."/>
      <w:lvlJc w:val="left"/>
      <w:pPr>
        <w:ind w:left="720" w:hanging="360"/>
      </w:pPr>
    </w:lvl>
    <w:lvl w:ilvl="1" w:tplc="99024A92">
      <w:start w:val="1"/>
      <w:numFmt w:val="lowerLetter"/>
      <w:lvlText w:val="%2."/>
      <w:lvlJc w:val="left"/>
      <w:pPr>
        <w:ind w:left="1440" w:hanging="360"/>
      </w:pPr>
    </w:lvl>
    <w:lvl w:ilvl="2" w:tplc="3024477A">
      <w:start w:val="1"/>
      <w:numFmt w:val="lowerRoman"/>
      <w:lvlText w:val="%3."/>
      <w:lvlJc w:val="right"/>
      <w:pPr>
        <w:ind w:left="2160" w:hanging="180"/>
      </w:pPr>
    </w:lvl>
    <w:lvl w:ilvl="3" w:tplc="7952B286">
      <w:start w:val="1"/>
      <w:numFmt w:val="decimal"/>
      <w:lvlText w:val="%4."/>
      <w:lvlJc w:val="left"/>
      <w:pPr>
        <w:ind w:left="2880" w:hanging="360"/>
      </w:pPr>
    </w:lvl>
    <w:lvl w:ilvl="4" w:tplc="56849ECC">
      <w:start w:val="1"/>
      <w:numFmt w:val="lowerLetter"/>
      <w:lvlText w:val="%5."/>
      <w:lvlJc w:val="left"/>
      <w:pPr>
        <w:ind w:left="3600" w:hanging="360"/>
      </w:pPr>
    </w:lvl>
    <w:lvl w:ilvl="5" w:tplc="7FECFD66">
      <w:start w:val="1"/>
      <w:numFmt w:val="lowerRoman"/>
      <w:lvlText w:val="%6."/>
      <w:lvlJc w:val="right"/>
      <w:pPr>
        <w:ind w:left="4320" w:hanging="180"/>
      </w:pPr>
    </w:lvl>
    <w:lvl w:ilvl="6" w:tplc="D8920D48">
      <w:start w:val="1"/>
      <w:numFmt w:val="decimal"/>
      <w:lvlText w:val="%7."/>
      <w:lvlJc w:val="left"/>
      <w:pPr>
        <w:ind w:left="5040" w:hanging="360"/>
      </w:pPr>
    </w:lvl>
    <w:lvl w:ilvl="7" w:tplc="F6E69634">
      <w:start w:val="1"/>
      <w:numFmt w:val="lowerLetter"/>
      <w:lvlText w:val="%8."/>
      <w:lvlJc w:val="left"/>
      <w:pPr>
        <w:ind w:left="5760" w:hanging="360"/>
      </w:pPr>
    </w:lvl>
    <w:lvl w:ilvl="8" w:tplc="E9DC224E">
      <w:start w:val="1"/>
      <w:numFmt w:val="lowerRoman"/>
      <w:lvlText w:val="%9."/>
      <w:lvlJc w:val="right"/>
      <w:pPr>
        <w:ind w:left="6480" w:hanging="180"/>
      </w:p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1" w16cid:durableId="353656889">
    <w:abstractNumId w:val="16"/>
  </w:num>
  <w:num w:numId="2" w16cid:durableId="1988394128">
    <w:abstractNumId w:val="15"/>
  </w:num>
  <w:num w:numId="3" w16cid:durableId="1431009078">
    <w:abstractNumId w:val="8"/>
  </w:num>
  <w:num w:numId="4" w16cid:durableId="733118167">
    <w:abstractNumId w:val="4"/>
  </w:num>
  <w:num w:numId="5" w16cid:durableId="635376648">
    <w:abstractNumId w:val="18"/>
  </w:num>
  <w:num w:numId="6" w16cid:durableId="556167788">
    <w:abstractNumId w:val="0"/>
  </w:num>
  <w:num w:numId="7" w16cid:durableId="1746146094">
    <w:abstractNumId w:val="6"/>
  </w:num>
  <w:num w:numId="8" w16cid:durableId="583228541">
    <w:abstractNumId w:val="14"/>
  </w:num>
  <w:num w:numId="9" w16cid:durableId="74014061">
    <w:abstractNumId w:val="2"/>
  </w:num>
  <w:num w:numId="10" w16cid:durableId="783882795">
    <w:abstractNumId w:val="20"/>
  </w:num>
  <w:num w:numId="11" w16cid:durableId="864638076">
    <w:abstractNumId w:val="9"/>
  </w:num>
  <w:num w:numId="12" w16cid:durableId="1799029542">
    <w:abstractNumId w:val="13"/>
  </w:num>
  <w:num w:numId="13" w16cid:durableId="1340154744">
    <w:abstractNumId w:val="3"/>
  </w:num>
  <w:num w:numId="14" w16cid:durableId="1378312096">
    <w:abstractNumId w:val="7"/>
  </w:num>
  <w:num w:numId="15" w16cid:durableId="1960642199">
    <w:abstractNumId w:val="17"/>
  </w:num>
  <w:num w:numId="16" w16cid:durableId="440731038">
    <w:abstractNumId w:val="5"/>
  </w:num>
  <w:num w:numId="17" w16cid:durableId="25642665">
    <w:abstractNumId w:val="12"/>
  </w:num>
  <w:num w:numId="18" w16cid:durableId="1409380436">
    <w:abstractNumId w:val="10"/>
  </w:num>
  <w:num w:numId="19" w16cid:durableId="579678378">
    <w:abstractNumId w:val="1"/>
  </w:num>
  <w:num w:numId="20" w16cid:durableId="1673294707">
    <w:abstractNumId w:val="11"/>
  </w:num>
  <w:num w:numId="21" w16cid:durableId="1157183899">
    <w:abstractNumId w:val="19"/>
  </w:num>
  <w:numIdMacAtCleanup w:val="20"/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CF0"/>
    <w:rsid w:val="000007BD"/>
    <w:rsid w:val="0000125A"/>
    <w:rsid w:val="00001B0E"/>
    <w:rsid w:val="00003076"/>
    <w:rsid w:val="00004AA4"/>
    <w:rsid w:val="000061C8"/>
    <w:rsid w:val="00007188"/>
    <w:rsid w:val="0000CC8A"/>
    <w:rsid w:val="0000E0F5"/>
    <w:rsid w:val="00012E63"/>
    <w:rsid w:val="00012EC8"/>
    <w:rsid w:val="0001453B"/>
    <w:rsid w:val="00014D80"/>
    <w:rsid w:val="00015B2B"/>
    <w:rsid w:val="0001735D"/>
    <w:rsid w:val="000177A1"/>
    <w:rsid w:val="0001E82A"/>
    <w:rsid w:val="000205CF"/>
    <w:rsid w:val="00021EF3"/>
    <w:rsid w:val="00026458"/>
    <w:rsid w:val="00026CC9"/>
    <w:rsid w:val="00027FB2"/>
    <w:rsid w:val="0002BC41"/>
    <w:rsid w:val="00031AEF"/>
    <w:rsid w:val="00035B5C"/>
    <w:rsid w:val="00035ECC"/>
    <w:rsid w:val="000367AE"/>
    <w:rsid w:val="0003D701"/>
    <w:rsid w:val="00040323"/>
    <w:rsid w:val="000412FB"/>
    <w:rsid w:val="00041D35"/>
    <w:rsid w:val="00041F02"/>
    <w:rsid w:val="00043823"/>
    <w:rsid w:val="00044F15"/>
    <w:rsid w:val="00045289"/>
    <w:rsid w:val="000454D8"/>
    <w:rsid w:val="00051974"/>
    <w:rsid w:val="00052166"/>
    <w:rsid w:val="0005563F"/>
    <w:rsid w:val="00055831"/>
    <w:rsid w:val="00056D2B"/>
    <w:rsid w:val="00057AEB"/>
    <w:rsid w:val="000599BB"/>
    <w:rsid w:val="000622A3"/>
    <w:rsid w:val="000627CF"/>
    <w:rsid w:val="000632CE"/>
    <w:rsid w:val="000674EB"/>
    <w:rsid w:val="000677A2"/>
    <w:rsid w:val="000678FD"/>
    <w:rsid w:val="00071493"/>
    <w:rsid w:val="00072A81"/>
    <w:rsid w:val="00072B30"/>
    <w:rsid w:val="00075A7E"/>
    <w:rsid w:val="00077283"/>
    <w:rsid w:val="0008129D"/>
    <w:rsid w:val="00083157"/>
    <w:rsid w:val="00083414"/>
    <w:rsid w:val="000846E4"/>
    <w:rsid w:val="00086179"/>
    <w:rsid w:val="00091170"/>
    <w:rsid w:val="00092C7B"/>
    <w:rsid w:val="000946DB"/>
    <w:rsid w:val="00094BA4"/>
    <w:rsid w:val="00095609"/>
    <w:rsid w:val="0009614B"/>
    <w:rsid w:val="000972C0"/>
    <w:rsid w:val="000A0ADD"/>
    <w:rsid w:val="000A1DFE"/>
    <w:rsid w:val="000A221E"/>
    <w:rsid w:val="000A28B0"/>
    <w:rsid w:val="000A512C"/>
    <w:rsid w:val="000A522C"/>
    <w:rsid w:val="000A5EED"/>
    <w:rsid w:val="000A775A"/>
    <w:rsid w:val="000A7852"/>
    <w:rsid w:val="000B2089"/>
    <w:rsid w:val="000B3236"/>
    <w:rsid w:val="000B478B"/>
    <w:rsid w:val="000B78CD"/>
    <w:rsid w:val="000C1356"/>
    <w:rsid w:val="000C139F"/>
    <w:rsid w:val="000C3434"/>
    <w:rsid w:val="000C7350"/>
    <w:rsid w:val="000D390C"/>
    <w:rsid w:val="000D55F2"/>
    <w:rsid w:val="000D6B6D"/>
    <w:rsid w:val="000D6C48"/>
    <w:rsid w:val="000D798D"/>
    <w:rsid w:val="000DA382"/>
    <w:rsid w:val="000E11A8"/>
    <w:rsid w:val="000E4A55"/>
    <w:rsid w:val="000E62AA"/>
    <w:rsid w:val="000E6A2B"/>
    <w:rsid w:val="000E7B5F"/>
    <w:rsid w:val="000E7CA1"/>
    <w:rsid w:val="000F055C"/>
    <w:rsid w:val="000F1AE9"/>
    <w:rsid w:val="000F48D0"/>
    <w:rsid w:val="000F4F1B"/>
    <w:rsid w:val="000F67F0"/>
    <w:rsid w:val="000F7742"/>
    <w:rsid w:val="001017BB"/>
    <w:rsid w:val="00102675"/>
    <w:rsid w:val="001038ED"/>
    <w:rsid w:val="0010490A"/>
    <w:rsid w:val="0010720B"/>
    <w:rsid w:val="00107CFC"/>
    <w:rsid w:val="00108162"/>
    <w:rsid w:val="00110455"/>
    <w:rsid w:val="001107DB"/>
    <w:rsid w:val="0011102B"/>
    <w:rsid w:val="00111894"/>
    <w:rsid w:val="00112E83"/>
    <w:rsid w:val="00113133"/>
    <w:rsid w:val="00113B4D"/>
    <w:rsid w:val="00114954"/>
    <w:rsid w:val="00114DEB"/>
    <w:rsid w:val="00115EA8"/>
    <w:rsid w:val="00116607"/>
    <w:rsid w:val="00116E95"/>
    <w:rsid w:val="00120E59"/>
    <w:rsid w:val="00121ACB"/>
    <w:rsid w:val="0012368C"/>
    <w:rsid w:val="001278CC"/>
    <w:rsid w:val="00130668"/>
    <w:rsid w:val="00131245"/>
    <w:rsid w:val="001333DA"/>
    <w:rsid w:val="0013484D"/>
    <w:rsid w:val="00136495"/>
    <w:rsid w:val="001364AC"/>
    <w:rsid w:val="001379B2"/>
    <w:rsid w:val="00137B89"/>
    <w:rsid w:val="0014142A"/>
    <w:rsid w:val="00142F8D"/>
    <w:rsid w:val="0014378C"/>
    <w:rsid w:val="00145508"/>
    <w:rsid w:val="0014569E"/>
    <w:rsid w:val="00146522"/>
    <w:rsid w:val="00146806"/>
    <w:rsid w:val="001514D7"/>
    <w:rsid w:val="001529DE"/>
    <w:rsid w:val="00154429"/>
    <w:rsid w:val="00157F26"/>
    <w:rsid w:val="0015F388"/>
    <w:rsid w:val="00160489"/>
    <w:rsid w:val="0016367E"/>
    <w:rsid w:val="00164BBC"/>
    <w:rsid w:val="0016530B"/>
    <w:rsid w:val="00165E88"/>
    <w:rsid w:val="00166F41"/>
    <w:rsid w:val="00167D3D"/>
    <w:rsid w:val="00172B36"/>
    <w:rsid w:val="001741B8"/>
    <w:rsid w:val="0017665E"/>
    <w:rsid w:val="001836D5"/>
    <w:rsid w:val="001837BA"/>
    <w:rsid w:val="00183BA3"/>
    <w:rsid w:val="00187CBE"/>
    <w:rsid w:val="00190011"/>
    <w:rsid w:val="0019048C"/>
    <w:rsid w:val="00191C98"/>
    <w:rsid w:val="00191DDA"/>
    <w:rsid w:val="001951D6"/>
    <w:rsid w:val="001954A6"/>
    <w:rsid w:val="00197DE7"/>
    <w:rsid w:val="001A07A5"/>
    <w:rsid w:val="001A1669"/>
    <w:rsid w:val="001A20A6"/>
    <w:rsid w:val="001A27A9"/>
    <w:rsid w:val="001A2C32"/>
    <w:rsid w:val="001A34AF"/>
    <w:rsid w:val="001A3DE3"/>
    <w:rsid w:val="001A427D"/>
    <w:rsid w:val="001A76CB"/>
    <w:rsid w:val="001B03EE"/>
    <w:rsid w:val="001B0DE3"/>
    <w:rsid w:val="001B13CC"/>
    <w:rsid w:val="001B2F1F"/>
    <w:rsid w:val="001B30EA"/>
    <w:rsid w:val="001B375E"/>
    <w:rsid w:val="001B6011"/>
    <w:rsid w:val="001B70F2"/>
    <w:rsid w:val="001B7878"/>
    <w:rsid w:val="001C1209"/>
    <w:rsid w:val="001C39C4"/>
    <w:rsid w:val="001C4B62"/>
    <w:rsid w:val="001C4FA4"/>
    <w:rsid w:val="001C5BEC"/>
    <w:rsid w:val="001D138E"/>
    <w:rsid w:val="001D16B7"/>
    <w:rsid w:val="001D1D4A"/>
    <w:rsid w:val="001D4660"/>
    <w:rsid w:val="001D530D"/>
    <w:rsid w:val="001D556F"/>
    <w:rsid w:val="001D6A21"/>
    <w:rsid w:val="001D6ED7"/>
    <w:rsid w:val="001D7748"/>
    <w:rsid w:val="001E2352"/>
    <w:rsid w:val="001E36B2"/>
    <w:rsid w:val="001E3C39"/>
    <w:rsid w:val="001E3EF6"/>
    <w:rsid w:val="001E543D"/>
    <w:rsid w:val="001E5959"/>
    <w:rsid w:val="001E69A1"/>
    <w:rsid w:val="001F14C0"/>
    <w:rsid w:val="001F16DD"/>
    <w:rsid w:val="001F2797"/>
    <w:rsid w:val="001F3EDC"/>
    <w:rsid w:val="001F45E6"/>
    <w:rsid w:val="001F4C09"/>
    <w:rsid w:val="001F50AF"/>
    <w:rsid w:val="001F58A2"/>
    <w:rsid w:val="001F5E1C"/>
    <w:rsid w:val="001F7818"/>
    <w:rsid w:val="002011D1"/>
    <w:rsid w:val="00202C71"/>
    <w:rsid w:val="00207412"/>
    <w:rsid w:val="002076A0"/>
    <w:rsid w:val="00207721"/>
    <w:rsid w:val="002112AE"/>
    <w:rsid w:val="00213992"/>
    <w:rsid w:val="00213EB5"/>
    <w:rsid w:val="002204B3"/>
    <w:rsid w:val="00220862"/>
    <w:rsid w:val="00221959"/>
    <w:rsid w:val="00221CBB"/>
    <w:rsid w:val="002230F7"/>
    <w:rsid w:val="00223B5A"/>
    <w:rsid w:val="00223C66"/>
    <w:rsid w:val="00226F81"/>
    <w:rsid w:val="00228CA3"/>
    <w:rsid w:val="0023013E"/>
    <w:rsid w:val="00230BB3"/>
    <w:rsid w:val="00232F82"/>
    <w:rsid w:val="00234AA0"/>
    <w:rsid w:val="00237081"/>
    <w:rsid w:val="00239323"/>
    <w:rsid w:val="00240A9D"/>
    <w:rsid w:val="00240F2D"/>
    <w:rsid w:val="00241E32"/>
    <w:rsid w:val="00242DA2"/>
    <w:rsid w:val="00243D51"/>
    <w:rsid w:val="00245C5E"/>
    <w:rsid w:val="00247E6D"/>
    <w:rsid w:val="00255136"/>
    <w:rsid w:val="002554C2"/>
    <w:rsid w:val="002562F6"/>
    <w:rsid w:val="00256666"/>
    <w:rsid w:val="00256935"/>
    <w:rsid w:val="00256AA5"/>
    <w:rsid w:val="00260B7C"/>
    <w:rsid w:val="00261268"/>
    <w:rsid w:val="00262A37"/>
    <w:rsid w:val="0026339A"/>
    <w:rsid w:val="0026383D"/>
    <w:rsid w:val="002654BC"/>
    <w:rsid w:val="002663AC"/>
    <w:rsid w:val="00266757"/>
    <w:rsid w:val="00271691"/>
    <w:rsid w:val="00271CA5"/>
    <w:rsid w:val="00280164"/>
    <w:rsid w:val="00281B2B"/>
    <w:rsid w:val="00283700"/>
    <w:rsid w:val="00283B38"/>
    <w:rsid w:val="002848D7"/>
    <w:rsid w:val="002867D4"/>
    <w:rsid w:val="0029046F"/>
    <w:rsid w:val="002905AF"/>
    <w:rsid w:val="002918F1"/>
    <w:rsid w:val="002921E6"/>
    <w:rsid w:val="00297633"/>
    <w:rsid w:val="00297FC3"/>
    <w:rsid w:val="002A1F14"/>
    <w:rsid w:val="002A3F90"/>
    <w:rsid w:val="002A4DCF"/>
    <w:rsid w:val="002A630D"/>
    <w:rsid w:val="002A76A6"/>
    <w:rsid w:val="002B295D"/>
    <w:rsid w:val="002B2D44"/>
    <w:rsid w:val="002B4F00"/>
    <w:rsid w:val="002C2065"/>
    <w:rsid w:val="002C33A5"/>
    <w:rsid w:val="002C3831"/>
    <w:rsid w:val="002C3D5A"/>
    <w:rsid w:val="002C4763"/>
    <w:rsid w:val="002C645C"/>
    <w:rsid w:val="002C7090"/>
    <w:rsid w:val="002D05C8"/>
    <w:rsid w:val="002D08BE"/>
    <w:rsid w:val="002D3A6F"/>
    <w:rsid w:val="002D4267"/>
    <w:rsid w:val="002D5375"/>
    <w:rsid w:val="002D7591"/>
    <w:rsid w:val="002D7B7E"/>
    <w:rsid w:val="002D7C7A"/>
    <w:rsid w:val="002E08AC"/>
    <w:rsid w:val="002E1953"/>
    <w:rsid w:val="002E2DEB"/>
    <w:rsid w:val="002E465B"/>
    <w:rsid w:val="002E4F28"/>
    <w:rsid w:val="002E5351"/>
    <w:rsid w:val="002E6B62"/>
    <w:rsid w:val="002E6FA7"/>
    <w:rsid w:val="002E7080"/>
    <w:rsid w:val="002F04BB"/>
    <w:rsid w:val="002F27C4"/>
    <w:rsid w:val="002F3B36"/>
    <w:rsid w:val="002F53B3"/>
    <w:rsid w:val="002F5ADD"/>
    <w:rsid w:val="002F5D1A"/>
    <w:rsid w:val="002F5E6C"/>
    <w:rsid w:val="002F6655"/>
    <w:rsid w:val="002F7F0A"/>
    <w:rsid w:val="00300371"/>
    <w:rsid w:val="00300AA3"/>
    <w:rsid w:val="003070B6"/>
    <w:rsid w:val="0030784E"/>
    <w:rsid w:val="00311B3B"/>
    <w:rsid w:val="003135FC"/>
    <w:rsid w:val="003146A7"/>
    <w:rsid w:val="0031752C"/>
    <w:rsid w:val="00317AFA"/>
    <w:rsid w:val="003216AE"/>
    <w:rsid w:val="0032504E"/>
    <w:rsid w:val="00326EEC"/>
    <w:rsid w:val="003273AB"/>
    <w:rsid w:val="003279B0"/>
    <w:rsid w:val="0033052D"/>
    <w:rsid w:val="003314D1"/>
    <w:rsid w:val="003328A4"/>
    <w:rsid w:val="00334A7C"/>
    <w:rsid w:val="00335323"/>
    <w:rsid w:val="0033569A"/>
    <w:rsid w:val="00335AC4"/>
    <w:rsid w:val="00341A22"/>
    <w:rsid w:val="00341AE3"/>
    <w:rsid w:val="00343D32"/>
    <w:rsid w:val="0034462F"/>
    <w:rsid w:val="003467F8"/>
    <w:rsid w:val="00346A31"/>
    <w:rsid w:val="00346DC1"/>
    <w:rsid w:val="0034AB2F"/>
    <w:rsid w:val="003531F1"/>
    <w:rsid w:val="00356AE4"/>
    <w:rsid w:val="00356FAC"/>
    <w:rsid w:val="00360BFC"/>
    <w:rsid w:val="003645DB"/>
    <w:rsid w:val="0037321D"/>
    <w:rsid w:val="00373477"/>
    <w:rsid w:val="00381968"/>
    <w:rsid w:val="0038218A"/>
    <w:rsid w:val="0038260C"/>
    <w:rsid w:val="003841E7"/>
    <w:rsid w:val="003848FB"/>
    <w:rsid w:val="00384D89"/>
    <w:rsid w:val="0038565C"/>
    <w:rsid w:val="00386899"/>
    <w:rsid w:val="0038707F"/>
    <w:rsid w:val="0039285E"/>
    <w:rsid w:val="00393A05"/>
    <w:rsid w:val="00395679"/>
    <w:rsid w:val="00396BAA"/>
    <w:rsid w:val="003A0E9E"/>
    <w:rsid w:val="003A1F07"/>
    <w:rsid w:val="003A1F74"/>
    <w:rsid w:val="003A258D"/>
    <w:rsid w:val="003A4C21"/>
    <w:rsid w:val="003A63C7"/>
    <w:rsid w:val="003A6E3F"/>
    <w:rsid w:val="003C0F5E"/>
    <w:rsid w:val="003C131D"/>
    <w:rsid w:val="003C3899"/>
    <w:rsid w:val="003C5629"/>
    <w:rsid w:val="003D06C3"/>
    <w:rsid w:val="003D0777"/>
    <w:rsid w:val="003D1B81"/>
    <w:rsid w:val="003D3B27"/>
    <w:rsid w:val="003D4759"/>
    <w:rsid w:val="003D525D"/>
    <w:rsid w:val="003E0855"/>
    <w:rsid w:val="003E1778"/>
    <w:rsid w:val="003E1DC6"/>
    <w:rsid w:val="003E37BA"/>
    <w:rsid w:val="003E4899"/>
    <w:rsid w:val="003E5303"/>
    <w:rsid w:val="003F0C24"/>
    <w:rsid w:val="003F17C2"/>
    <w:rsid w:val="003F330D"/>
    <w:rsid w:val="003F3E5B"/>
    <w:rsid w:val="003F5DF6"/>
    <w:rsid w:val="003F7810"/>
    <w:rsid w:val="00400980"/>
    <w:rsid w:val="00403C6F"/>
    <w:rsid w:val="00404690"/>
    <w:rsid w:val="0040530D"/>
    <w:rsid w:val="00407AFE"/>
    <w:rsid w:val="004116B1"/>
    <w:rsid w:val="00411D98"/>
    <w:rsid w:val="00412923"/>
    <w:rsid w:val="00414739"/>
    <w:rsid w:val="00415C15"/>
    <w:rsid w:val="0041714A"/>
    <w:rsid w:val="0041786E"/>
    <w:rsid w:val="00420425"/>
    <w:rsid w:val="00420E93"/>
    <w:rsid w:val="00422E19"/>
    <w:rsid w:val="00423FDE"/>
    <w:rsid w:val="00424D4C"/>
    <w:rsid w:val="0042568C"/>
    <w:rsid w:val="00427FC8"/>
    <w:rsid w:val="00430AB1"/>
    <w:rsid w:val="00430B9D"/>
    <w:rsid w:val="004322DF"/>
    <w:rsid w:val="00432354"/>
    <w:rsid w:val="004334E0"/>
    <w:rsid w:val="004338F9"/>
    <w:rsid w:val="0043422B"/>
    <w:rsid w:val="004365FC"/>
    <w:rsid w:val="00437BB0"/>
    <w:rsid w:val="0043D58C"/>
    <w:rsid w:val="0044180B"/>
    <w:rsid w:val="0044554A"/>
    <w:rsid w:val="00450993"/>
    <w:rsid w:val="00451313"/>
    <w:rsid w:val="004524CB"/>
    <w:rsid w:val="00453504"/>
    <w:rsid w:val="004536EA"/>
    <w:rsid w:val="00453FAF"/>
    <w:rsid w:val="004566D9"/>
    <w:rsid w:val="0045766D"/>
    <w:rsid w:val="0046152A"/>
    <w:rsid w:val="00464A04"/>
    <w:rsid w:val="00464DFF"/>
    <w:rsid w:val="00465210"/>
    <w:rsid w:val="004654AE"/>
    <w:rsid w:val="00466BF4"/>
    <w:rsid w:val="0047020B"/>
    <w:rsid w:val="004744B2"/>
    <w:rsid w:val="004845F3"/>
    <w:rsid w:val="004878C1"/>
    <w:rsid w:val="00487CF8"/>
    <w:rsid w:val="0049065B"/>
    <w:rsid w:val="004919D2"/>
    <w:rsid w:val="0049257D"/>
    <w:rsid w:val="00493056"/>
    <w:rsid w:val="00495DEF"/>
    <w:rsid w:val="0049689B"/>
    <w:rsid w:val="004A45E1"/>
    <w:rsid w:val="004A504F"/>
    <w:rsid w:val="004A5404"/>
    <w:rsid w:val="004A62DD"/>
    <w:rsid w:val="004A6536"/>
    <w:rsid w:val="004A6A0C"/>
    <w:rsid w:val="004A738B"/>
    <w:rsid w:val="004B03A2"/>
    <w:rsid w:val="004B136F"/>
    <w:rsid w:val="004B2B84"/>
    <w:rsid w:val="004B38DE"/>
    <w:rsid w:val="004B4143"/>
    <w:rsid w:val="004B4465"/>
    <w:rsid w:val="004B4A97"/>
    <w:rsid w:val="004C2674"/>
    <w:rsid w:val="004C3D35"/>
    <w:rsid w:val="004C4262"/>
    <w:rsid w:val="004C4890"/>
    <w:rsid w:val="004C6B6A"/>
    <w:rsid w:val="004C7B44"/>
    <w:rsid w:val="004D02AF"/>
    <w:rsid w:val="004D218F"/>
    <w:rsid w:val="004D44DB"/>
    <w:rsid w:val="004D47C7"/>
    <w:rsid w:val="004D5008"/>
    <w:rsid w:val="004D594C"/>
    <w:rsid w:val="004D5EB8"/>
    <w:rsid w:val="004E0E7B"/>
    <w:rsid w:val="004E19A6"/>
    <w:rsid w:val="004E1CA5"/>
    <w:rsid w:val="004E2E53"/>
    <w:rsid w:val="004E54E0"/>
    <w:rsid w:val="004E5717"/>
    <w:rsid w:val="004E57F4"/>
    <w:rsid w:val="004F1D0A"/>
    <w:rsid w:val="004F29BB"/>
    <w:rsid w:val="004F2DC5"/>
    <w:rsid w:val="004F3947"/>
    <w:rsid w:val="004F58E5"/>
    <w:rsid w:val="004F6734"/>
    <w:rsid w:val="004F7DF2"/>
    <w:rsid w:val="00500A42"/>
    <w:rsid w:val="00502E12"/>
    <w:rsid w:val="00503F10"/>
    <w:rsid w:val="0050609A"/>
    <w:rsid w:val="0050663C"/>
    <w:rsid w:val="005069FA"/>
    <w:rsid w:val="00512BAF"/>
    <w:rsid w:val="00514360"/>
    <w:rsid w:val="00514954"/>
    <w:rsid w:val="0051518F"/>
    <w:rsid w:val="005158C0"/>
    <w:rsid w:val="00515E1C"/>
    <w:rsid w:val="0051E47A"/>
    <w:rsid w:val="005207CB"/>
    <w:rsid w:val="00524730"/>
    <w:rsid w:val="00525576"/>
    <w:rsid w:val="00526B64"/>
    <w:rsid w:val="00530751"/>
    <w:rsid w:val="005312CB"/>
    <w:rsid w:val="00531869"/>
    <w:rsid w:val="00532522"/>
    <w:rsid w:val="00533453"/>
    <w:rsid w:val="005550C7"/>
    <w:rsid w:val="00555924"/>
    <w:rsid w:val="00556208"/>
    <w:rsid w:val="00561340"/>
    <w:rsid w:val="00563AF7"/>
    <w:rsid w:val="00566F32"/>
    <w:rsid w:val="005675F4"/>
    <w:rsid w:val="00567E14"/>
    <w:rsid w:val="00570142"/>
    <w:rsid w:val="0057021B"/>
    <w:rsid w:val="00571758"/>
    <w:rsid w:val="005729A0"/>
    <w:rsid w:val="00572F2D"/>
    <w:rsid w:val="00573ADF"/>
    <w:rsid w:val="00574A38"/>
    <w:rsid w:val="00577CED"/>
    <w:rsid w:val="00577E16"/>
    <w:rsid w:val="0058140B"/>
    <w:rsid w:val="0058307A"/>
    <w:rsid w:val="005837E4"/>
    <w:rsid w:val="00583C4D"/>
    <w:rsid w:val="00586C6A"/>
    <w:rsid w:val="005870EF"/>
    <w:rsid w:val="0058FE38"/>
    <w:rsid w:val="00590558"/>
    <w:rsid w:val="00592B91"/>
    <w:rsid w:val="00592F2A"/>
    <w:rsid w:val="00594272"/>
    <w:rsid w:val="00594AD5"/>
    <w:rsid w:val="00595DCA"/>
    <w:rsid w:val="005966F6"/>
    <w:rsid w:val="00597233"/>
    <w:rsid w:val="00597388"/>
    <w:rsid w:val="00597F4B"/>
    <w:rsid w:val="005A00B4"/>
    <w:rsid w:val="005A2BCF"/>
    <w:rsid w:val="005A3379"/>
    <w:rsid w:val="005A357C"/>
    <w:rsid w:val="005A3B72"/>
    <w:rsid w:val="005A3C16"/>
    <w:rsid w:val="005A52A1"/>
    <w:rsid w:val="005A7287"/>
    <w:rsid w:val="005A75A7"/>
    <w:rsid w:val="005A7DFD"/>
    <w:rsid w:val="005B09F9"/>
    <w:rsid w:val="005B1D56"/>
    <w:rsid w:val="005B3DDA"/>
    <w:rsid w:val="005C4486"/>
    <w:rsid w:val="005C7200"/>
    <w:rsid w:val="005CD11C"/>
    <w:rsid w:val="005D32E6"/>
    <w:rsid w:val="005D41A2"/>
    <w:rsid w:val="005D470A"/>
    <w:rsid w:val="005D4E96"/>
    <w:rsid w:val="005E0A0C"/>
    <w:rsid w:val="005E1A92"/>
    <w:rsid w:val="005E4B56"/>
    <w:rsid w:val="005E4E87"/>
    <w:rsid w:val="005E51E5"/>
    <w:rsid w:val="005F18E8"/>
    <w:rsid w:val="005F273C"/>
    <w:rsid w:val="005F2C3E"/>
    <w:rsid w:val="005F3C2C"/>
    <w:rsid w:val="005F4492"/>
    <w:rsid w:val="005F4E7C"/>
    <w:rsid w:val="005F68F5"/>
    <w:rsid w:val="00600A57"/>
    <w:rsid w:val="00604A19"/>
    <w:rsid w:val="0060506F"/>
    <w:rsid w:val="00606B8B"/>
    <w:rsid w:val="0060779F"/>
    <w:rsid w:val="00607815"/>
    <w:rsid w:val="00607CEE"/>
    <w:rsid w:val="00607CF0"/>
    <w:rsid w:val="006100B4"/>
    <w:rsid w:val="00617F81"/>
    <w:rsid w:val="00620582"/>
    <w:rsid w:val="00621322"/>
    <w:rsid w:val="006216E0"/>
    <w:rsid w:val="006217AB"/>
    <w:rsid w:val="00621B82"/>
    <w:rsid w:val="0062227C"/>
    <w:rsid w:val="00622CEF"/>
    <w:rsid w:val="00626B9F"/>
    <w:rsid w:val="00627BF7"/>
    <w:rsid w:val="00631FF7"/>
    <w:rsid w:val="0063366A"/>
    <w:rsid w:val="006359E7"/>
    <w:rsid w:val="00636A1A"/>
    <w:rsid w:val="006401B7"/>
    <w:rsid w:val="006403AF"/>
    <w:rsid w:val="006413CC"/>
    <w:rsid w:val="0064145E"/>
    <w:rsid w:val="00642B5A"/>
    <w:rsid w:val="006439C9"/>
    <w:rsid w:val="006500CC"/>
    <w:rsid w:val="00651C61"/>
    <w:rsid w:val="006533E0"/>
    <w:rsid w:val="00654484"/>
    <w:rsid w:val="00655B0D"/>
    <w:rsid w:val="006576CA"/>
    <w:rsid w:val="006630A5"/>
    <w:rsid w:val="00663CBB"/>
    <w:rsid w:val="0066600C"/>
    <w:rsid w:val="0066685B"/>
    <w:rsid w:val="00666C16"/>
    <w:rsid w:val="00667A02"/>
    <w:rsid w:val="006702DA"/>
    <w:rsid w:val="00670AEA"/>
    <w:rsid w:val="00671924"/>
    <w:rsid w:val="00672285"/>
    <w:rsid w:val="00674200"/>
    <w:rsid w:val="00675D32"/>
    <w:rsid w:val="00677C12"/>
    <w:rsid w:val="00677C1F"/>
    <w:rsid w:val="006860DD"/>
    <w:rsid w:val="006900D0"/>
    <w:rsid w:val="00690729"/>
    <w:rsid w:val="00692848"/>
    <w:rsid w:val="00693605"/>
    <w:rsid w:val="00693C40"/>
    <w:rsid w:val="00693D4A"/>
    <w:rsid w:val="0069757B"/>
    <w:rsid w:val="00697E6D"/>
    <w:rsid w:val="00697F42"/>
    <w:rsid w:val="006A54DD"/>
    <w:rsid w:val="006A57D7"/>
    <w:rsid w:val="006A657E"/>
    <w:rsid w:val="006A68B6"/>
    <w:rsid w:val="006A6F7B"/>
    <w:rsid w:val="006A713A"/>
    <w:rsid w:val="006B0F6D"/>
    <w:rsid w:val="006B2A60"/>
    <w:rsid w:val="006B2E59"/>
    <w:rsid w:val="006B6260"/>
    <w:rsid w:val="006B7D05"/>
    <w:rsid w:val="006C10C4"/>
    <w:rsid w:val="006C17D4"/>
    <w:rsid w:val="006C6786"/>
    <w:rsid w:val="006C7364"/>
    <w:rsid w:val="006C7B76"/>
    <w:rsid w:val="006D0890"/>
    <w:rsid w:val="006D32F9"/>
    <w:rsid w:val="006D6683"/>
    <w:rsid w:val="006D6FB9"/>
    <w:rsid w:val="006D781F"/>
    <w:rsid w:val="006E0660"/>
    <w:rsid w:val="006E14DB"/>
    <w:rsid w:val="006E1F68"/>
    <w:rsid w:val="006E62BE"/>
    <w:rsid w:val="006F0C80"/>
    <w:rsid w:val="006F0FA7"/>
    <w:rsid w:val="006F1863"/>
    <w:rsid w:val="006F1FEE"/>
    <w:rsid w:val="006F2431"/>
    <w:rsid w:val="006F2ED3"/>
    <w:rsid w:val="006F56AA"/>
    <w:rsid w:val="007012A2"/>
    <w:rsid w:val="00706B15"/>
    <w:rsid w:val="007074EC"/>
    <w:rsid w:val="007079B0"/>
    <w:rsid w:val="00707DC8"/>
    <w:rsid w:val="0071052B"/>
    <w:rsid w:val="00712176"/>
    <w:rsid w:val="0071281B"/>
    <w:rsid w:val="00712A85"/>
    <w:rsid w:val="00712FF6"/>
    <w:rsid w:val="007130E9"/>
    <w:rsid w:val="0071344B"/>
    <w:rsid w:val="00714674"/>
    <w:rsid w:val="00715D02"/>
    <w:rsid w:val="00715D25"/>
    <w:rsid w:val="00716147"/>
    <w:rsid w:val="00720C3F"/>
    <w:rsid w:val="00724038"/>
    <w:rsid w:val="007244AC"/>
    <w:rsid w:val="00724568"/>
    <w:rsid w:val="007250CF"/>
    <w:rsid w:val="007254BA"/>
    <w:rsid w:val="00726D83"/>
    <w:rsid w:val="007270A0"/>
    <w:rsid w:val="0072BE07"/>
    <w:rsid w:val="00734B57"/>
    <w:rsid w:val="00735093"/>
    <w:rsid w:val="00735490"/>
    <w:rsid w:val="00736712"/>
    <w:rsid w:val="00737388"/>
    <w:rsid w:val="007410A4"/>
    <w:rsid w:val="00742D9C"/>
    <w:rsid w:val="00744AF3"/>
    <w:rsid w:val="0074516D"/>
    <w:rsid w:val="0074536E"/>
    <w:rsid w:val="0074549F"/>
    <w:rsid w:val="00745DE5"/>
    <w:rsid w:val="007466FF"/>
    <w:rsid w:val="00746DE4"/>
    <w:rsid w:val="007476A2"/>
    <w:rsid w:val="00747986"/>
    <w:rsid w:val="00747B72"/>
    <w:rsid w:val="00750032"/>
    <w:rsid w:val="00751D8E"/>
    <w:rsid w:val="007520CE"/>
    <w:rsid w:val="0075214B"/>
    <w:rsid w:val="00753E95"/>
    <w:rsid w:val="00756F7D"/>
    <w:rsid w:val="00757EEE"/>
    <w:rsid w:val="0076049A"/>
    <w:rsid w:val="00762F04"/>
    <w:rsid w:val="00767942"/>
    <w:rsid w:val="007710D7"/>
    <w:rsid w:val="00771666"/>
    <w:rsid w:val="00774393"/>
    <w:rsid w:val="00774808"/>
    <w:rsid w:val="00774BAD"/>
    <w:rsid w:val="0077613C"/>
    <w:rsid w:val="00776791"/>
    <w:rsid w:val="0078117B"/>
    <w:rsid w:val="007817D7"/>
    <w:rsid w:val="00781E7B"/>
    <w:rsid w:val="00782ED3"/>
    <w:rsid w:val="00785D14"/>
    <w:rsid w:val="0078732E"/>
    <w:rsid w:val="00787FB9"/>
    <w:rsid w:val="007913BC"/>
    <w:rsid w:val="00792C66"/>
    <w:rsid w:val="0079302B"/>
    <w:rsid w:val="00794281"/>
    <w:rsid w:val="00794618"/>
    <w:rsid w:val="007958B5"/>
    <w:rsid w:val="00797FE9"/>
    <w:rsid w:val="007A09F6"/>
    <w:rsid w:val="007A289C"/>
    <w:rsid w:val="007B06A0"/>
    <w:rsid w:val="007B0AD6"/>
    <w:rsid w:val="007B2410"/>
    <w:rsid w:val="007B2723"/>
    <w:rsid w:val="007B499F"/>
    <w:rsid w:val="007B58E7"/>
    <w:rsid w:val="007C04C1"/>
    <w:rsid w:val="007C1345"/>
    <w:rsid w:val="007C150A"/>
    <w:rsid w:val="007C374B"/>
    <w:rsid w:val="007C741F"/>
    <w:rsid w:val="007C7C2D"/>
    <w:rsid w:val="007CF5C1"/>
    <w:rsid w:val="007D0465"/>
    <w:rsid w:val="007D09DD"/>
    <w:rsid w:val="007D60FF"/>
    <w:rsid w:val="007E02E9"/>
    <w:rsid w:val="007E065C"/>
    <w:rsid w:val="007E1071"/>
    <w:rsid w:val="007E208C"/>
    <w:rsid w:val="007E4A42"/>
    <w:rsid w:val="007E4D78"/>
    <w:rsid w:val="007E5A66"/>
    <w:rsid w:val="007E60A7"/>
    <w:rsid w:val="007E67F6"/>
    <w:rsid w:val="007E777C"/>
    <w:rsid w:val="007E7889"/>
    <w:rsid w:val="007E79A2"/>
    <w:rsid w:val="007E7C9F"/>
    <w:rsid w:val="007F0062"/>
    <w:rsid w:val="007F05F1"/>
    <w:rsid w:val="007F2612"/>
    <w:rsid w:val="007F35AB"/>
    <w:rsid w:val="007F6866"/>
    <w:rsid w:val="007F6DA0"/>
    <w:rsid w:val="007F77EF"/>
    <w:rsid w:val="007F7CC6"/>
    <w:rsid w:val="00800D15"/>
    <w:rsid w:val="00800FEF"/>
    <w:rsid w:val="008010D9"/>
    <w:rsid w:val="00801D43"/>
    <w:rsid w:val="008022B4"/>
    <w:rsid w:val="00802803"/>
    <w:rsid w:val="00804148"/>
    <w:rsid w:val="00804388"/>
    <w:rsid w:val="008054A5"/>
    <w:rsid w:val="00807384"/>
    <w:rsid w:val="0080742D"/>
    <w:rsid w:val="008129A3"/>
    <w:rsid w:val="008132C9"/>
    <w:rsid w:val="00813338"/>
    <w:rsid w:val="00813423"/>
    <w:rsid w:val="008150E9"/>
    <w:rsid w:val="00816CE3"/>
    <w:rsid w:val="00817DFA"/>
    <w:rsid w:val="00820B53"/>
    <w:rsid w:val="0082181C"/>
    <w:rsid w:val="00821935"/>
    <w:rsid w:val="00821C55"/>
    <w:rsid w:val="0082215D"/>
    <w:rsid w:val="00822CFD"/>
    <w:rsid w:val="008230E8"/>
    <w:rsid w:val="00823207"/>
    <w:rsid w:val="00823931"/>
    <w:rsid w:val="008239AA"/>
    <w:rsid w:val="008252DC"/>
    <w:rsid w:val="008255F4"/>
    <w:rsid w:val="00825695"/>
    <w:rsid w:val="00825DB1"/>
    <w:rsid w:val="00826F85"/>
    <w:rsid w:val="008278AD"/>
    <w:rsid w:val="00827BA9"/>
    <w:rsid w:val="0083110F"/>
    <w:rsid w:val="00831743"/>
    <w:rsid w:val="008327C7"/>
    <w:rsid w:val="0083665B"/>
    <w:rsid w:val="00836B89"/>
    <w:rsid w:val="00836E71"/>
    <w:rsid w:val="00837693"/>
    <w:rsid w:val="00840D33"/>
    <w:rsid w:val="00843D38"/>
    <w:rsid w:val="00844428"/>
    <w:rsid w:val="00845CE1"/>
    <w:rsid w:val="00845DCF"/>
    <w:rsid w:val="00846AB2"/>
    <w:rsid w:val="008502A0"/>
    <w:rsid w:val="00850E7C"/>
    <w:rsid w:val="008510EC"/>
    <w:rsid w:val="008510F5"/>
    <w:rsid w:val="0085187C"/>
    <w:rsid w:val="008523D5"/>
    <w:rsid w:val="008531D2"/>
    <w:rsid w:val="00853325"/>
    <w:rsid w:val="00856BD2"/>
    <w:rsid w:val="00857025"/>
    <w:rsid w:val="00857B0B"/>
    <w:rsid w:val="00862294"/>
    <w:rsid w:val="0086241F"/>
    <w:rsid w:val="00863E9A"/>
    <w:rsid w:val="008669A9"/>
    <w:rsid w:val="00867BAC"/>
    <w:rsid w:val="008717D9"/>
    <w:rsid w:val="008718FA"/>
    <w:rsid w:val="00873D04"/>
    <w:rsid w:val="00874523"/>
    <w:rsid w:val="0087737B"/>
    <w:rsid w:val="0088073A"/>
    <w:rsid w:val="00880E5A"/>
    <w:rsid w:val="00880FAF"/>
    <w:rsid w:val="008816D7"/>
    <w:rsid w:val="00882743"/>
    <w:rsid w:val="008863C7"/>
    <w:rsid w:val="008864BE"/>
    <w:rsid w:val="00887F26"/>
    <w:rsid w:val="00891173"/>
    <w:rsid w:val="008912EE"/>
    <w:rsid w:val="008918F5"/>
    <w:rsid w:val="008969A8"/>
    <w:rsid w:val="00897043"/>
    <w:rsid w:val="008A0618"/>
    <w:rsid w:val="008A1227"/>
    <w:rsid w:val="008A530D"/>
    <w:rsid w:val="008A6A53"/>
    <w:rsid w:val="008A7EC8"/>
    <w:rsid w:val="008B0AEC"/>
    <w:rsid w:val="008B38DB"/>
    <w:rsid w:val="008B4D83"/>
    <w:rsid w:val="008B6C0D"/>
    <w:rsid w:val="008B6D2D"/>
    <w:rsid w:val="008B78D6"/>
    <w:rsid w:val="008B7B02"/>
    <w:rsid w:val="008C1670"/>
    <w:rsid w:val="008C2BDC"/>
    <w:rsid w:val="008C307F"/>
    <w:rsid w:val="008C332E"/>
    <w:rsid w:val="008C4852"/>
    <w:rsid w:val="008C5DD8"/>
    <w:rsid w:val="008C631F"/>
    <w:rsid w:val="008C6360"/>
    <w:rsid w:val="008D0748"/>
    <w:rsid w:val="008D21D0"/>
    <w:rsid w:val="008D2358"/>
    <w:rsid w:val="008D397B"/>
    <w:rsid w:val="008D3E10"/>
    <w:rsid w:val="008E2573"/>
    <w:rsid w:val="008E32FA"/>
    <w:rsid w:val="008E5772"/>
    <w:rsid w:val="008E616A"/>
    <w:rsid w:val="008F0256"/>
    <w:rsid w:val="008F028A"/>
    <w:rsid w:val="008F3A12"/>
    <w:rsid w:val="008F45B7"/>
    <w:rsid w:val="008F73A4"/>
    <w:rsid w:val="00900EAB"/>
    <w:rsid w:val="00902D94"/>
    <w:rsid w:val="009066C5"/>
    <w:rsid w:val="0091196B"/>
    <w:rsid w:val="0091567F"/>
    <w:rsid w:val="009176E9"/>
    <w:rsid w:val="00919C3F"/>
    <w:rsid w:val="009217D5"/>
    <w:rsid w:val="00921DDC"/>
    <w:rsid w:val="0092464E"/>
    <w:rsid w:val="009266F7"/>
    <w:rsid w:val="0092722F"/>
    <w:rsid w:val="00927D7D"/>
    <w:rsid w:val="00930EFA"/>
    <w:rsid w:val="00935119"/>
    <w:rsid w:val="00936089"/>
    <w:rsid w:val="0093708C"/>
    <w:rsid w:val="009377B1"/>
    <w:rsid w:val="009403DF"/>
    <w:rsid w:val="0094188A"/>
    <w:rsid w:val="00943582"/>
    <w:rsid w:val="00943AE6"/>
    <w:rsid w:val="0094519E"/>
    <w:rsid w:val="00945746"/>
    <w:rsid w:val="0095069B"/>
    <w:rsid w:val="00951C71"/>
    <w:rsid w:val="009533AE"/>
    <w:rsid w:val="0095434B"/>
    <w:rsid w:val="00955459"/>
    <w:rsid w:val="0095799E"/>
    <w:rsid w:val="0096079A"/>
    <w:rsid w:val="00962CAD"/>
    <w:rsid w:val="00963AF2"/>
    <w:rsid w:val="009663DA"/>
    <w:rsid w:val="00966797"/>
    <w:rsid w:val="00970265"/>
    <w:rsid w:val="00972B11"/>
    <w:rsid w:val="00972B77"/>
    <w:rsid w:val="0097483E"/>
    <w:rsid w:val="0097737F"/>
    <w:rsid w:val="0098105E"/>
    <w:rsid w:val="009857CF"/>
    <w:rsid w:val="00987081"/>
    <w:rsid w:val="0098713C"/>
    <w:rsid w:val="00987CC7"/>
    <w:rsid w:val="00991C1D"/>
    <w:rsid w:val="009937D1"/>
    <w:rsid w:val="00993F98"/>
    <w:rsid w:val="00995DA8"/>
    <w:rsid w:val="0099620C"/>
    <w:rsid w:val="009968F3"/>
    <w:rsid w:val="00996B33"/>
    <w:rsid w:val="009A0317"/>
    <w:rsid w:val="009A0F2D"/>
    <w:rsid w:val="009A34A1"/>
    <w:rsid w:val="009A4A1D"/>
    <w:rsid w:val="009A525F"/>
    <w:rsid w:val="009A539D"/>
    <w:rsid w:val="009A53B9"/>
    <w:rsid w:val="009A65C0"/>
    <w:rsid w:val="009A6F45"/>
    <w:rsid w:val="009B08AC"/>
    <w:rsid w:val="009B42DB"/>
    <w:rsid w:val="009B6123"/>
    <w:rsid w:val="009B62C9"/>
    <w:rsid w:val="009B6935"/>
    <w:rsid w:val="009B6AD5"/>
    <w:rsid w:val="009C0C5D"/>
    <w:rsid w:val="009C4C70"/>
    <w:rsid w:val="009C5D1F"/>
    <w:rsid w:val="009C5D2F"/>
    <w:rsid w:val="009C7610"/>
    <w:rsid w:val="009D2547"/>
    <w:rsid w:val="009D3522"/>
    <w:rsid w:val="009D37E2"/>
    <w:rsid w:val="009D5292"/>
    <w:rsid w:val="009D5F5F"/>
    <w:rsid w:val="009D61BA"/>
    <w:rsid w:val="009E2D1D"/>
    <w:rsid w:val="009E39CB"/>
    <w:rsid w:val="009E588B"/>
    <w:rsid w:val="009E5ADA"/>
    <w:rsid w:val="009E7D3B"/>
    <w:rsid w:val="009F02A9"/>
    <w:rsid w:val="009F05D3"/>
    <w:rsid w:val="009F0E8B"/>
    <w:rsid w:val="009F3FEA"/>
    <w:rsid w:val="009F52FC"/>
    <w:rsid w:val="009F6840"/>
    <w:rsid w:val="009F7C00"/>
    <w:rsid w:val="00A00B36"/>
    <w:rsid w:val="00A03211"/>
    <w:rsid w:val="00A054A8"/>
    <w:rsid w:val="00A0732B"/>
    <w:rsid w:val="00A07435"/>
    <w:rsid w:val="00A1040F"/>
    <w:rsid w:val="00A12980"/>
    <w:rsid w:val="00A1302B"/>
    <w:rsid w:val="00A14521"/>
    <w:rsid w:val="00A14BCB"/>
    <w:rsid w:val="00A151BC"/>
    <w:rsid w:val="00A17DE2"/>
    <w:rsid w:val="00A20FE3"/>
    <w:rsid w:val="00A21A47"/>
    <w:rsid w:val="00A234D8"/>
    <w:rsid w:val="00A25A2D"/>
    <w:rsid w:val="00A32F5A"/>
    <w:rsid w:val="00A32FB9"/>
    <w:rsid w:val="00A360CD"/>
    <w:rsid w:val="00A37F58"/>
    <w:rsid w:val="00A40E4E"/>
    <w:rsid w:val="00A4227F"/>
    <w:rsid w:val="00A43C97"/>
    <w:rsid w:val="00A46128"/>
    <w:rsid w:val="00A46C90"/>
    <w:rsid w:val="00A475BE"/>
    <w:rsid w:val="00A508B3"/>
    <w:rsid w:val="00A5111B"/>
    <w:rsid w:val="00A514BD"/>
    <w:rsid w:val="00A53036"/>
    <w:rsid w:val="00A530A1"/>
    <w:rsid w:val="00A53544"/>
    <w:rsid w:val="00A55575"/>
    <w:rsid w:val="00A56756"/>
    <w:rsid w:val="00A56B28"/>
    <w:rsid w:val="00A57667"/>
    <w:rsid w:val="00A5781D"/>
    <w:rsid w:val="00A61A22"/>
    <w:rsid w:val="00A61EA4"/>
    <w:rsid w:val="00A620C9"/>
    <w:rsid w:val="00A64C55"/>
    <w:rsid w:val="00A66A8D"/>
    <w:rsid w:val="00A7075A"/>
    <w:rsid w:val="00A70A75"/>
    <w:rsid w:val="00A70AF7"/>
    <w:rsid w:val="00A73AD3"/>
    <w:rsid w:val="00A746F9"/>
    <w:rsid w:val="00A75EAC"/>
    <w:rsid w:val="00A7739B"/>
    <w:rsid w:val="00A80443"/>
    <w:rsid w:val="00A80890"/>
    <w:rsid w:val="00A8118E"/>
    <w:rsid w:val="00A817BE"/>
    <w:rsid w:val="00A81BA3"/>
    <w:rsid w:val="00A81EA2"/>
    <w:rsid w:val="00A82944"/>
    <w:rsid w:val="00A8463D"/>
    <w:rsid w:val="00A84D8C"/>
    <w:rsid w:val="00A864B5"/>
    <w:rsid w:val="00A90D17"/>
    <w:rsid w:val="00A92C90"/>
    <w:rsid w:val="00A9362F"/>
    <w:rsid w:val="00A944F1"/>
    <w:rsid w:val="00A9488F"/>
    <w:rsid w:val="00A97DC4"/>
    <w:rsid w:val="00A9E528"/>
    <w:rsid w:val="00AA0AA5"/>
    <w:rsid w:val="00AA18C6"/>
    <w:rsid w:val="00AA1F94"/>
    <w:rsid w:val="00AA2CA1"/>
    <w:rsid w:val="00AA42C7"/>
    <w:rsid w:val="00AA5F14"/>
    <w:rsid w:val="00AA7C9D"/>
    <w:rsid w:val="00AAD014"/>
    <w:rsid w:val="00AB23D1"/>
    <w:rsid w:val="00AB2CAC"/>
    <w:rsid w:val="00AB2CF2"/>
    <w:rsid w:val="00AB7FA7"/>
    <w:rsid w:val="00AC0622"/>
    <w:rsid w:val="00AC13CA"/>
    <w:rsid w:val="00AC1C00"/>
    <w:rsid w:val="00AC1C78"/>
    <w:rsid w:val="00AC2841"/>
    <w:rsid w:val="00AC2CFB"/>
    <w:rsid w:val="00AC516B"/>
    <w:rsid w:val="00AD2C02"/>
    <w:rsid w:val="00AD5745"/>
    <w:rsid w:val="00AD6112"/>
    <w:rsid w:val="00AD7348"/>
    <w:rsid w:val="00AE2206"/>
    <w:rsid w:val="00AE653C"/>
    <w:rsid w:val="00AE660D"/>
    <w:rsid w:val="00AE67A0"/>
    <w:rsid w:val="00AE687C"/>
    <w:rsid w:val="00AE7789"/>
    <w:rsid w:val="00AF124D"/>
    <w:rsid w:val="00AF15FE"/>
    <w:rsid w:val="00AF5C7C"/>
    <w:rsid w:val="00B04F68"/>
    <w:rsid w:val="00B051A6"/>
    <w:rsid w:val="00B06E4A"/>
    <w:rsid w:val="00B07175"/>
    <w:rsid w:val="00B1063A"/>
    <w:rsid w:val="00B117AA"/>
    <w:rsid w:val="00B118DE"/>
    <w:rsid w:val="00B11FBE"/>
    <w:rsid w:val="00B1376B"/>
    <w:rsid w:val="00B15237"/>
    <w:rsid w:val="00B16414"/>
    <w:rsid w:val="00B206C4"/>
    <w:rsid w:val="00B22ABB"/>
    <w:rsid w:val="00B245A8"/>
    <w:rsid w:val="00B261BD"/>
    <w:rsid w:val="00B27189"/>
    <w:rsid w:val="00B27A8D"/>
    <w:rsid w:val="00B30CDB"/>
    <w:rsid w:val="00B312AC"/>
    <w:rsid w:val="00B3250B"/>
    <w:rsid w:val="00B330F5"/>
    <w:rsid w:val="00B37036"/>
    <w:rsid w:val="00B40F07"/>
    <w:rsid w:val="00B416C5"/>
    <w:rsid w:val="00B435D5"/>
    <w:rsid w:val="00B43BC0"/>
    <w:rsid w:val="00B516C1"/>
    <w:rsid w:val="00B5679F"/>
    <w:rsid w:val="00B57250"/>
    <w:rsid w:val="00B60DC4"/>
    <w:rsid w:val="00B6127A"/>
    <w:rsid w:val="00B61B69"/>
    <w:rsid w:val="00B61FBE"/>
    <w:rsid w:val="00B65390"/>
    <w:rsid w:val="00B6542A"/>
    <w:rsid w:val="00B6710E"/>
    <w:rsid w:val="00B70D64"/>
    <w:rsid w:val="00B70FEA"/>
    <w:rsid w:val="00B71170"/>
    <w:rsid w:val="00B713E4"/>
    <w:rsid w:val="00B72BE4"/>
    <w:rsid w:val="00B73101"/>
    <w:rsid w:val="00B74F54"/>
    <w:rsid w:val="00B7525D"/>
    <w:rsid w:val="00B76E99"/>
    <w:rsid w:val="00B8193A"/>
    <w:rsid w:val="00B83412"/>
    <w:rsid w:val="00B84AB9"/>
    <w:rsid w:val="00B85919"/>
    <w:rsid w:val="00B8767B"/>
    <w:rsid w:val="00B8A470"/>
    <w:rsid w:val="00B8B3D0"/>
    <w:rsid w:val="00B9142C"/>
    <w:rsid w:val="00B91B64"/>
    <w:rsid w:val="00B95506"/>
    <w:rsid w:val="00B9578C"/>
    <w:rsid w:val="00B95897"/>
    <w:rsid w:val="00BA035D"/>
    <w:rsid w:val="00BA101F"/>
    <w:rsid w:val="00BA1422"/>
    <w:rsid w:val="00BA290F"/>
    <w:rsid w:val="00BB1A91"/>
    <w:rsid w:val="00BB3475"/>
    <w:rsid w:val="00BB59E2"/>
    <w:rsid w:val="00BB70F3"/>
    <w:rsid w:val="00BB77D4"/>
    <w:rsid w:val="00BC0A43"/>
    <w:rsid w:val="00BC1A9E"/>
    <w:rsid w:val="00BC3914"/>
    <w:rsid w:val="00BC3BB9"/>
    <w:rsid w:val="00BC68C3"/>
    <w:rsid w:val="00BC7971"/>
    <w:rsid w:val="00BD0449"/>
    <w:rsid w:val="00BD10C0"/>
    <w:rsid w:val="00BD2684"/>
    <w:rsid w:val="00BE1AAB"/>
    <w:rsid w:val="00BE2465"/>
    <w:rsid w:val="00BE2A1B"/>
    <w:rsid w:val="00BE34C9"/>
    <w:rsid w:val="00BE5510"/>
    <w:rsid w:val="00BE5AD9"/>
    <w:rsid w:val="00BE66EA"/>
    <w:rsid w:val="00BE6C85"/>
    <w:rsid w:val="00BEBE5E"/>
    <w:rsid w:val="00BF1291"/>
    <w:rsid w:val="00BF273F"/>
    <w:rsid w:val="00BF28F6"/>
    <w:rsid w:val="00BF3068"/>
    <w:rsid w:val="00BF38C4"/>
    <w:rsid w:val="00BF3CBE"/>
    <w:rsid w:val="00BF41FD"/>
    <w:rsid w:val="00BF502E"/>
    <w:rsid w:val="00BF5066"/>
    <w:rsid w:val="00BF6E24"/>
    <w:rsid w:val="00C0239A"/>
    <w:rsid w:val="00C03E61"/>
    <w:rsid w:val="00C073AD"/>
    <w:rsid w:val="00C10608"/>
    <w:rsid w:val="00C10A9A"/>
    <w:rsid w:val="00C10E0F"/>
    <w:rsid w:val="00C11DAC"/>
    <w:rsid w:val="00C14FEF"/>
    <w:rsid w:val="00C158B7"/>
    <w:rsid w:val="00C16F09"/>
    <w:rsid w:val="00C1717A"/>
    <w:rsid w:val="00C17906"/>
    <w:rsid w:val="00C208CB"/>
    <w:rsid w:val="00C21D06"/>
    <w:rsid w:val="00C21E6C"/>
    <w:rsid w:val="00C2424A"/>
    <w:rsid w:val="00C255EC"/>
    <w:rsid w:val="00C2738A"/>
    <w:rsid w:val="00C3080D"/>
    <w:rsid w:val="00C30BBE"/>
    <w:rsid w:val="00C32FE0"/>
    <w:rsid w:val="00C35C42"/>
    <w:rsid w:val="00C35FEF"/>
    <w:rsid w:val="00C36BCC"/>
    <w:rsid w:val="00C37214"/>
    <w:rsid w:val="00C37FC6"/>
    <w:rsid w:val="00C3DB0F"/>
    <w:rsid w:val="00C400C1"/>
    <w:rsid w:val="00C41FFC"/>
    <w:rsid w:val="00C43E4F"/>
    <w:rsid w:val="00C442CB"/>
    <w:rsid w:val="00C451C2"/>
    <w:rsid w:val="00C46CCA"/>
    <w:rsid w:val="00C46D6E"/>
    <w:rsid w:val="00C46D85"/>
    <w:rsid w:val="00C47173"/>
    <w:rsid w:val="00C4761E"/>
    <w:rsid w:val="00C478CF"/>
    <w:rsid w:val="00C501DD"/>
    <w:rsid w:val="00C52AD2"/>
    <w:rsid w:val="00C54084"/>
    <w:rsid w:val="00C55C00"/>
    <w:rsid w:val="00C61BA2"/>
    <w:rsid w:val="00C61CD9"/>
    <w:rsid w:val="00C6218D"/>
    <w:rsid w:val="00C6368C"/>
    <w:rsid w:val="00C637EA"/>
    <w:rsid w:val="00C63CE0"/>
    <w:rsid w:val="00C65FC3"/>
    <w:rsid w:val="00C671F2"/>
    <w:rsid w:val="00C672F9"/>
    <w:rsid w:val="00C6B706"/>
    <w:rsid w:val="00C72C43"/>
    <w:rsid w:val="00C7381E"/>
    <w:rsid w:val="00C755AB"/>
    <w:rsid w:val="00C76928"/>
    <w:rsid w:val="00C774F3"/>
    <w:rsid w:val="00C77F71"/>
    <w:rsid w:val="00C7BC25"/>
    <w:rsid w:val="00C82A6A"/>
    <w:rsid w:val="00C8392E"/>
    <w:rsid w:val="00C83DED"/>
    <w:rsid w:val="00C85CDE"/>
    <w:rsid w:val="00C87F93"/>
    <w:rsid w:val="00C90BD2"/>
    <w:rsid w:val="00C93B8F"/>
    <w:rsid w:val="00C93D0F"/>
    <w:rsid w:val="00C95F0F"/>
    <w:rsid w:val="00C97F95"/>
    <w:rsid w:val="00CA00EF"/>
    <w:rsid w:val="00CA06AF"/>
    <w:rsid w:val="00CA2397"/>
    <w:rsid w:val="00CA418E"/>
    <w:rsid w:val="00CA495B"/>
    <w:rsid w:val="00CA4969"/>
    <w:rsid w:val="00CA55B6"/>
    <w:rsid w:val="00CA6643"/>
    <w:rsid w:val="00CB1C68"/>
    <w:rsid w:val="00CB3E21"/>
    <w:rsid w:val="00CB48F2"/>
    <w:rsid w:val="00CB4A9D"/>
    <w:rsid w:val="00CB6A81"/>
    <w:rsid w:val="00CB997E"/>
    <w:rsid w:val="00CC2CAD"/>
    <w:rsid w:val="00CC366D"/>
    <w:rsid w:val="00CC3719"/>
    <w:rsid w:val="00CC500E"/>
    <w:rsid w:val="00CC6338"/>
    <w:rsid w:val="00CC79E6"/>
    <w:rsid w:val="00CD1E4F"/>
    <w:rsid w:val="00CD418D"/>
    <w:rsid w:val="00CD621D"/>
    <w:rsid w:val="00CD709E"/>
    <w:rsid w:val="00CD76EC"/>
    <w:rsid w:val="00CD7F8A"/>
    <w:rsid w:val="00CE0DD4"/>
    <w:rsid w:val="00CE10F3"/>
    <w:rsid w:val="00CE238C"/>
    <w:rsid w:val="00CE2E9E"/>
    <w:rsid w:val="00CE3255"/>
    <w:rsid w:val="00CE32AD"/>
    <w:rsid w:val="00CE5A50"/>
    <w:rsid w:val="00CF3894"/>
    <w:rsid w:val="00CF436D"/>
    <w:rsid w:val="00CF490B"/>
    <w:rsid w:val="00CF5B69"/>
    <w:rsid w:val="00CF6154"/>
    <w:rsid w:val="00CF6334"/>
    <w:rsid w:val="00CF6C45"/>
    <w:rsid w:val="00D00B0C"/>
    <w:rsid w:val="00D025D7"/>
    <w:rsid w:val="00D127E8"/>
    <w:rsid w:val="00D12BFC"/>
    <w:rsid w:val="00D13D1D"/>
    <w:rsid w:val="00D14D67"/>
    <w:rsid w:val="00D16AE4"/>
    <w:rsid w:val="00D17D36"/>
    <w:rsid w:val="00D23202"/>
    <w:rsid w:val="00D23A4D"/>
    <w:rsid w:val="00D25292"/>
    <w:rsid w:val="00D25842"/>
    <w:rsid w:val="00D30012"/>
    <w:rsid w:val="00D302D4"/>
    <w:rsid w:val="00D3073D"/>
    <w:rsid w:val="00D321E9"/>
    <w:rsid w:val="00D322C7"/>
    <w:rsid w:val="00D34B4F"/>
    <w:rsid w:val="00D36300"/>
    <w:rsid w:val="00D40AF9"/>
    <w:rsid w:val="00D42C33"/>
    <w:rsid w:val="00D45131"/>
    <w:rsid w:val="00D4554F"/>
    <w:rsid w:val="00D4576F"/>
    <w:rsid w:val="00D45EC7"/>
    <w:rsid w:val="00D46F51"/>
    <w:rsid w:val="00D4712A"/>
    <w:rsid w:val="00D50777"/>
    <w:rsid w:val="00D52885"/>
    <w:rsid w:val="00D5629D"/>
    <w:rsid w:val="00D57B8F"/>
    <w:rsid w:val="00D57DA0"/>
    <w:rsid w:val="00D57F2C"/>
    <w:rsid w:val="00D620DC"/>
    <w:rsid w:val="00D62A23"/>
    <w:rsid w:val="00D65594"/>
    <w:rsid w:val="00D65D15"/>
    <w:rsid w:val="00D667CB"/>
    <w:rsid w:val="00D66C26"/>
    <w:rsid w:val="00D70625"/>
    <w:rsid w:val="00D71EA3"/>
    <w:rsid w:val="00D726E4"/>
    <w:rsid w:val="00D72D96"/>
    <w:rsid w:val="00D748E1"/>
    <w:rsid w:val="00D80616"/>
    <w:rsid w:val="00D82F61"/>
    <w:rsid w:val="00D85585"/>
    <w:rsid w:val="00D85BD9"/>
    <w:rsid w:val="00D87B1A"/>
    <w:rsid w:val="00D90154"/>
    <w:rsid w:val="00D936F5"/>
    <w:rsid w:val="00D940D5"/>
    <w:rsid w:val="00D9443F"/>
    <w:rsid w:val="00D944B2"/>
    <w:rsid w:val="00D944CA"/>
    <w:rsid w:val="00D96D2E"/>
    <w:rsid w:val="00D96DA1"/>
    <w:rsid w:val="00D97A80"/>
    <w:rsid w:val="00D9E937"/>
    <w:rsid w:val="00DA0E63"/>
    <w:rsid w:val="00DA28FE"/>
    <w:rsid w:val="00DAAF63"/>
    <w:rsid w:val="00DB0146"/>
    <w:rsid w:val="00DB0C82"/>
    <w:rsid w:val="00DB1F99"/>
    <w:rsid w:val="00DB53D1"/>
    <w:rsid w:val="00DC005A"/>
    <w:rsid w:val="00DC4ACB"/>
    <w:rsid w:val="00DC66AF"/>
    <w:rsid w:val="00DC70CF"/>
    <w:rsid w:val="00DD0E01"/>
    <w:rsid w:val="00DD517F"/>
    <w:rsid w:val="00DD6AD2"/>
    <w:rsid w:val="00DD7759"/>
    <w:rsid w:val="00DE389A"/>
    <w:rsid w:val="00DE3FC5"/>
    <w:rsid w:val="00DE4688"/>
    <w:rsid w:val="00DE679F"/>
    <w:rsid w:val="00DF02D3"/>
    <w:rsid w:val="00DF150A"/>
    <w:rsid w:val="00DF2727"/>
    <w:rsid w:val="00DF3345"/>
    <w:rsid w:val="00DF3B8E"/>
    <w:rsid w:val="00DF4886"/>
    <w:rsid w:val="00DF4E22"/>
    <w:rsid w:val="00DF6AE8"/>
    <w:rsid w:val="00DF6DAE"/>
    <w:rsid w:val="00DF6EDA"/>
    <w:rsid w:val="00DF7821"/>
    <w:rsid w:val="00DF7C2A"/>
    <w:rsid w:val="00E01977"/>
    <w:rsid w:val="00E01CBB"/>
    <w:rsid w:val="00E02143"/>
    <w:rsid w:val="00E03D96"/>
    <w:rsid w:val="00E0651A"/>
    <w:rsid w:val="00E102F4"/>
    <w:rsid w:val="00E10B41"/>
    <w:rsid w:val="00E12A44"/>
    <w:rsid w:val="00E12A61"/>
    <w:rsid w:val="00E13E5E"/>
    <w:rsid w:val="00E144CA"/>
    <w:rsid w:val="00E14C39"/>
    <w:rsid w:val="00E1501F"/>
    <w:rsid w:val="00E15658"/>
    <w:rsid w:val="00E16AB4"/>
    <w:rsid w:val="00E218F0"/>
    <w:rsid w:val="00E21D0D"/>
    <w:rsid w:val="00E227B1"/>
    <w:rsid w:val="00E2335C"/>
    <w:rsid w:val="00E2412A"/>
    <w:rsid w:val="00E2545A"/>
    <w:rsid w:val="00E2E5CF"/>
    <w:rsid w:val="00E30BDA"/>
    <w:rsid w:val="00E356B3"/>
    <w:rsid w:val="00E35A08"/>
    <w:rsid w:val="00E408E1"/>
    <w:rsid w:val="00E40C6F"/>
    <w:rsid w:val="00E41C8E"/>
    <w:rsid w:val="00E43757"/>
    <w:rsid w:val="00E44160"/>
    <w:rsid w:val="00E44C7D"/>
    <w:rsid w:val="00E453DA"/>
    <w:rsid w:val="00E46DEF"/>
    <w:rsid w:val="00E50688"/>
    <w:rsid w:val="00E523DB"/>
    <w:rsid w:val="00E52483"/>
    <w:rsid w:val="00E554FE"/>
    <w:rsid w:val="00E57DBC"/>
    <w:rsid w:val="00E57F4C"/>
    <w:rsid w:val="00E63BA0"/>
    <w:rsid w:val="00E65B57"/>
    <w:rsid w:val="00E65D02"/>
    <w:rsid w:val="00E679CD"/>
    <w:rsid w:val="00E7064E"/>
    <w:rsid w:val="00E71A22"/>
    <w:rsid w:val="00E724A0"/>
    <w:rsid w:val="00E770B3"/>
    <w:rsid w:val="00E8168A"/>
    <w:rsid w:val="00E81C8F"/>
    <w:rsid w:val="00E82148"/>
    <w:rsid w:val="00E821C2"/>
    <w:rsid w:val="00E83B17"/>
    <w:rsid w:val="00E901E2"/>
    <w:rsid w:val="00E911A6"/>
    <w:rsid w:val="00E92CA7"/>
    <w:rsid w:val="00E96614"/>
    <w:rsid w:val="00E97BB3"/>
    <w:rsid w:val="00E97DAB"/>
    <w:rsid w:val="00E97F2C"/>
    <w:rsid w:val="00EA08E4"/>
    <w:rsid w:val="00EA2386"/>
    <w:rsid w:val="00EA26DA"/>
    <w:rsid w:val="00EA293D"/>
    <w:rsid w:val="00EA459E"/>
    <w:rsid w:val="00EA497A"/>
    <w:rsid w:val="00EA4F94"/>
    <w:rsid w:val="00EA5F77"/>
    <w:rsid w:val="00EA72CE"/>
    <w:rsid w:val="00EB12CB"/>
    <w:rsid w:val="00EB29A7"/>
    <w:rsid w:val="00EB644B"/>
    <w:rsid w:val="00EC02A4"/>
    <w:rsid w:val="00EC1072"/>
    <w:rsid w:val="00EC1C6B"/>
    <w:rsid w:val="00EC2924"/>
    <w:rsid w:val="00EC2FDE"/>
    <w:rsid w:val="00EC3B08"/>
    <w:rsid w:val="00EC4FA4"/>
    <w:rsid w:val="00EC5FD0"/>
    <w:rsid w:val="00EC6920"/>
    <w:rsid w:val="00EC69B3"/>
    <w:rsid w:val="00EC715D"/>
    <w:rsid w:val="00ED0442"/>
    <w:rsid w:val="00ED4E16"/>
    <w:rsid w:val="00ED54E9"/>
    <w:rsid w:val="00ED5A71"/>
    <w:rsid w:val="00ED5C95"/>
    <w:rsid w:val="00ED5FC6"/>
    <w:rsid w:val="00EDF63A"/>
    <w:rsid w:val="00EE0EC2"/>
    <w:rsid w:val="00EE1B06"/>
    <w:rsid w:val="00EE2E95"/>
    <w:rsid w:val="00EE330E"/>
    <w:rsid w:val="00EE519D"/>
    <w:rsid w:val="00EE5957"/>
    <w:rsid w:val="00EE5B5A"/>
    <w:rsid w:val="00EE5B94"/>
    <w:rsid w:val="00EF18C1"/>
    <w:rsid w:val="00EF24FD"/>
    <w:rsid w:val="00EF2CED"/>
    <w:rsid w:val="00EF3481"/>
    <w:rsid w:val="00EF787F"/>
    <w:rsid w:val="00F01F6F"/>
    <w:rsid w:val="00F02864"/>
    <w:rsid w:val="00F02E97"/>
    <w:rsid w:val="00F056F9"/>
    <w:rsid w:val="00F058E6"/>
    <w:rsid w:val="00F1530C"/>
    <w:rsid w:val="00F1532A"/>
    <w:rsid w:val="00F1550D"/>
    <w:rsid w:val="00F175AF"/>
    <w:rsid w:val="00F20C62"/>
    <w:rsid w:val="00F20FDD"/>
    <w:rsid w:val="00F21C80"/>
    <w:rsid w:val="00F22ACA"/>
    <w:rsid w:val="00F23813"/>
    <w:rsid w:val="00F262A1"/>
    <w:rsid w:val="00F2772F"/>
    <w:rsid w:val="00F27AF3"/>
    <w:rsid w:val="00F30978"/>
    <w:rsid w:val="00F30FD2"/>
    <w:rsid w:val="00F315B8"/>
    <w:rsid w:val="00F315E6"/>
    <w:rsid w:val="00F330F6"/>
    <w:rsid w:val="00F3428E"/>
    <w:rsid w:val="00F3597B"/>
    <w:rsid w:val="00F37A60"/>
    <w:rsid w:val="00F40A60"/>
    <w:rsid w:val="00F42B0A"/>
    <w:rsid w:val="00F43F13"/>
    <w:rsid w:val="00F44857"/>
    <w:rsid w:val="00F44DA3"/>
    <w:rsid w:val="00F46B80"/>
    <w:rsid w:val="00F46C36"/>
    <w:rsid w:val="00F46F54"/>
    <w:rsid w:val="00F52A4C"/>
    <w:rsid w:val="00F5351D"/>
    <w:rsid w:val="00F5383A"/>
    <w:rsid w:val="00F54FC8"/>
    <w:rsid w:val="00F55773"/>
    <w:rsid w:val="00F5754F"/>
    <w:rsid w:val="00F609FB"/>
    <w:rsid w:val="00F61B5C"/>
    <w:rsid w:val="00F65232"/>
    <w:rsid w:val="00F73685"/>
    <w:rsid w:val="00F73B71"/>
    <w:rsid w:val="00F73B8A"/>
    <w:rsid w:val="00F73BC3"/>
    <w:rsid w:val="00F74D97"/>
    <w:rsid w:val="00F74EDF"/>
    <w:rsid w:val="00F750AA"/>
    <w:rsid w:val="00F8093D"/>
    <w:rsid w:val="00F814ED"/>
    <w:rsid w:val="00F82E22"/>
    <w:rsid w:val="00F8375C"/>
    <w:rsid w:val="00F84614"/>
    <w:rsid w:val="00F847EA"/>
    <w:rsid w:val="00F862FF"/>
    <w:rsid w:val="00F8D78F"/>
    <w:rsid w:val="00F907CC"/>
    <w:rsid w:val="00F97E35"/>
    <w:rsid w:val="00FA1B4B"/>
    <w:rsid w:val="00FA21FE"/>
    <w:rsid w:val="00FA2767"/>
    <w:rsid w:val="00FA3ED3"/>
    <w:rsid w:val="00FA693D"/>
    <w:rsid w:val="00FB223D"/>
    <w:rsid w:val="00FB42C9"/>
    <w:rsid w:val="00FC03B6"/>
    <w:rsid w:val="00FC62F6"/>
    <w:rsid w:val="00FD0CC1"/>
    <w:rsid w:val="00FD12A2"/>
    <w:rsid w:val="00FD38D3"/>
    <w:rsid w:val="00FD39D8"/>
    <w:rsid w:val="00FD413D"/>
    <w:rsid w:val="00FD7CBF"/>
    <w:rsid w:val="00FD7CEA"/>
    <w:rsid w:val="00FE1D3B"/>
    <w:rsid w:val="00FE3F50"/>
    <w:rsid w:val="00FE529A"/>
    <w:rsid w:val="00FE5FDA"/>
    <w:rsid w:val="00FE6763"/>
    <w:rsid w:val="00FF3D74"/>
    <w:rsid w:val="00FF6723"/>
    <w:rsid w:val="01010268"/>
    <w:rsid w:val="0103CF7C"/>
    <w:rsid w:val="010D1DA8"/>
    <w:rsid w:val="010D1EF9"/>
    <w:rsid w:val="010E039C"/>
    <w:rsid w:val="010E9A2E"/>
    <w:rsid w:val="011782F1"/>
    <w:rsid w:val="011C37FF"/>
    <w:rsid w:val="01208131"/>
    <w:rsid w:val="01237109"/>
    <w:rsid w:val="01257619"/>
    <w:rsid w:val="0126C784"/>
    <w:rsid w:val="0126D520"/>
    <w:rsid w:val="012870F8"/>
    <w:rsid w:val="0138B108"/>
    <w:rsid w:val="013F8D83"/>
    <w:rsid w:val="01418080"/>
    <w:rsid w:val="0141DC25"/>
    <w:rsid w:val="0142EE0C"/>
    <w:rsid w:val="0144BEAC"/>
    <w:rsid w:val="014AE895"/>
    <w:rsid w:val="01514F43"/>
    <w:rsid w:val="01565436"/>
    <w:rsid w:val="01584865"/>
    <w:rsid w:val="0158ADBA"/>
    <w:rsid w:val="015F61CC"/>
    <w:rsid w:val="01652D79"/>
    <w:rsid w:val="01653BD8"/>
    <w:rsid w:val="0165E606"/>
    <w:rsid w:val="016A4F5D"/>
    <w:rsid w:val="016B5840"/>
    <w:rsid w:val="017176A6"/>
    <w:rsid w:val="0173817F"/>
    <w:rsid w:val="0173AEA1"/>
    <w:rsid w:val="01754471"/>
    <w:rsid w:val="0176196B"/>
    <w:rsid w:val="01772BC9"/>
    <w:rsid w:val="017CF271"/>
    <w:rsid w:val="017E091A"/>
    <w:rsid w:val="0183BDE3"/>
    <w:rsid w:val="0187122A"/>
    <w:rsid w:val="018F9215"/>
    <w:rsid w:val="019132B2"/>
    <w:rsid w:val="0191C687"/>
    <w:rsid w:val="0191D527"/>
    <w:rsid w:val="01928CE6"/>
    <w:rsid w:val="019AB663"/>
    <w:rsid w:val="019F921B"/>
    <w:rsid w:val="01A1560B"/>
    <w:rsid w:val="01A52057"/>
    <w:rsid w:val="01AD78CB"/>
    <w:rsid w:val="01AE587F"/>
    <w:rsid w:val="01AF6164"/>
    <w:rsid w:val="01AF9922"/>
    <w:rsid w:val="01B0EF48"/>
    <w:rsid w:val="01B0F81A"/>
    <w:rsid w:val="01B83E4C"/>
    <w:rsid w:val="01BDB331"/>
    <w:rsid w:val="01C44495"/>
    <w:rsid w:val="01C4C2A2"/>
    <w:rsid w:val="01C7BC31"/>
    <w:rsid w:val="01CB2E8D"/>
    <w:rsid w:val="01CB957D"/>
    <w:rsid w:val="01CD8909"/>
    <w:rsid w:val="01CE0030"/>
    <w:rsid w:val="01D0E913"/>
    <w:rsid w:val="01D27DC0"/>
    <w:rsid w:val="01D469EB"/>
    <w:rsid w:val="01D47F7E"/>
    <w:rsid w:val="01DE1884"/>
    <w:rsid w:val="01DF8A20"/>
    <w:rsid w:val="01E6B445"/>
    <w:rsid w:val="01E8A741"/>
    <w:rsid w:val="01E9C431"/>
    <w:rsid w:val="01EA0A7B"/>
    <w:rsid w:val="01F0188D"/>
    <w:rsid w:val="01F0AB23"/>
    <w:rsid w:val="01F38898"/>
    <w:rsid w:val="01F4D436"/>
    <w:rsid w:val="01F60C34"/>
    <w:rsid w:val="01F9B709"/>
    <w:rsid w:val="01FE20D1"/>
    <w:rsid w:val="02044D94"/>
    <w:rsid w:val="0205414F"/>
    <w:rsid w:val="020BCAA3"/>
    <w:rsid w:val="021056BD"/>
    <w:rsid w:val="02164170"/>
    <w:rsid w:val="0217C861"/>
    <w:rsid w:val="021B2BEE"/>
    <w:rsid w:val="021DA137"/>
    <w:rsid w:val="021F6098"/>
    <w:rsid w:val="0220C053"/>
    <w:rsid w:val="0222F80A"/>
    <w:rsid w:val="0224A1F8"/>
    <w:rsid w:val="0227EF52"/>
    <w:rsid w:val="0232E370"/>
    <w:rsid w:val="02384126"/>
    <w:rsid w:val="023A42C7"/>
    <w:rsid w:val="023CC056"/>
    <w:rsid w:val="023FFAEB"/>
    <w:rsid w:val="024190B4"/>
    <w:rsid w:val="02435CD1"/>
    <w:rsid w:val="024590DE"/>
    <w:rsid w:val="02490C57"/>
    <w:rsid w:val="024B00A9"/>
    <w:rsid w:val="024E4175"/>
    <w:rsid w:val="0252E879"/>
    <w:rsid w:val="02530CBF"/>
    <w:rsid w:val="0256370F"/>
    <w:rsid w:val="025FCEC7"/>
    <w:rsid w:val="02637C6B"/>
    <w:rsid w:val="0264780C"/>
    <w:rsid w:val="02674A9F"/>
    <w:rsid w:val="02683637"/>
    <w:rsid w:val="0270437B"/>
    <w:rsid w:val="02711C8E"/>
    <w:rsid w:val="0271AA68"/>
    <w:rsid w:val="0272B9A9"/>
    <w:rsid w:val="0274BEAF"/>
    <w:rsid w:val="0275F1C0"/>
    <w:rsid w:val="02764E82"/>
    <w:rsid w:val="027A3058"/>
    <w:rsid w:val="027DFC01"/>
    <w:rsid w:val="0282E2C6"/>
    <w:rsid w:val="0284200C"/>
    <w:rsid w:val="0285CCB9"/>
    <w:rsid w:val="028BB5A4"/>
    <w:rsid w:val="028C7CBA"/>
    <w:rsid w:val="029311E2"/>
    <w:rsid w:val="029A7295"/>
    <w:rsid w:val="029B960D"/>
    <w:rsid w:val="029C676B"/>
    <w:rsid w:val="02A197C7"/>
    <w:rsid w:val="02A8E9B9"/>
    <w:rsid w:val="02AA3C5D"/>
    <w:rsid w:val="02B2DB77"/>
    <w:rsid w:val="02B32531"/>
    <w:rsid w:val="02B86C98"/>
    <w:rsid w:val="02BA6DA1"/>
    <w:rsid w:val="02BBFEC6"/>
    <w:rsid w:val="02BFD745"/>
    <w:rsid w:val="02C0A315"/>
    <w:rsid w:val="02C19A68"/>
    <w:rsid w:val="02C2E572"/>
    <w:rsid w:val="02C5DDC7"/>
    <w:rsid w:val="02C6DCD2"/>
    <w:rsid w:val="02CAA111"/>
    <w:rsid w:val="02CF4523"/>
    <w:rsid w:val="02D38117"/>
    <w:rsid w:val="02D469DD"/>
    <w:rsid w:val="02D4D164"/>
    <w:rsid w:val="02DF8658"/>
    <w:rsid w:val="02E0B65D"/>
    <w:rsid w:val="02E96C6C"/>
    <w:rsid w:val="02EB7C00"/>
    <w:rsid w:val="02F1D015"/>
    <w:rsid w:val="02F1FBD2"/>
    <w:rsid w:val="02F22D10"/>
    <w:rsid w:val="02FB8EF4"/>
    <w:rsid w:val="02FC1E95"/>
    <w:rsid w:val="030C517F"/>
    <w:rsid w:val="030C8623"/>
    <w:rsid w:val="030C8D40"/>
    <w:rsid w:val="0311FEB2"/>
    <w:rsid w:val="03162106"/>
    <w:rsid w:val="031BED48"/>
    <w:rsid w:val="031FFFAE"/>
    <w:rsid w:val="0325CEEC"/>
    <w:rsid w:val="0327A8F6"/>
    <w:rsid w:val="032ACF67"/>
    <w:rsid w:val="032DF73A"/>
    <w:rsid w:val="0332B72E"/>
    <w:rsid w:val="0338FB11"/>
    <w:rsid w:val="033DB915"/>
    <w:rsid w:val="0340289A"/>
    <w:rsid w:val="0341305E"/>
    <w:rsid w:val="03489885"/>
    <w:rsid w:val="03507EA0"/>
    <w:rsid w:val="03546A31"/>
    <w:rsid w:val="0354C753"/>
    <w:rsid w:val="03567232"/>
    <w:rsid w:val="03584E47"/>
    <w:rsid w:val="035A7C3B"/>
    <w:rsid w:val="035B26A1"/>
    <w:rsid w:val="036279F0"/>
    <w:rsid w:val="03667EFD"/>
    <w:rsid w:val="036994AF"/>
    <w:rsid w:val="036DAEAF"/>
    <w:rsid w:val="036E0400"/>
    <w:rsid w:val="037266BD"/>
    <w:rsid w:val="03761674"/>
    <w:rsid w:val="0377AEBC"/>
    <w:rsid w:val="0382AB40"/>
    <w:rsid w:val="03833D6A"/>
    <w:rsid w:val="0385C693"/>
    <w:rsid w:val="038713ED"/>
    <w:rsid w:val="038858FF"/>
    <w:rsid w:val="03928CAE"/>
    <w:rsid w:val="0394D22D"/>
    <w:rsid w:val="03984189"/>
    <w:rsid w:val="039B0032"/>
    <w:rsid w:val="039B6309"/>
    <w:rsid w:val="03A06862"/>
    <w:rsid w:val="03A099F3"/>
    <w:rsid w:val="03AA4166"/>
    <w:rsid w:val="03B4A4DB"/>
    <w:rsid w:val="03B6AD5F"/>
    <w:rsid w:val="03BA582D"/>
    <w:rsid w:val="03C1D059"/>
    <w:rsid w:val="03C1F555"/>
    <w:rsid w:val="03C4C1BA"/>
    <w:rsid w:val="03CBB998"/>
    <w:rsid w:val="03D5A981"/>
    <w:rsid w:val="03DE75C2"/>
    <w:rsid w:val="03E60A9B"/>
    <w:rsid w:val="03E7B35B"/>
    <w:rsid w:val="03E90B3A"/>
    <w:rsid w:val="03EC2BEB"/>
    <w:rsid w:val="03EE1480"/>
    <w:rsid w:val="03EFE7A7"/>
    <w:rsid w:val="03F9E615"/>
    <w:rsid w:val="04073136"/>
    <w:rsid w:val="04096169"/>
    <w:rsid w:val="040CB1C1"/>
    <w:rsid w:val="040D1714"/>
    <w:rsid w:val="040E7CB6"/>
    <w:rsid w:val="041600F8"/>
    <w:rsid w:val="041788AF"/>
    <w:rsid w:val="04198EDF"/>
    <w:rsid w:val="041E3BFE"/>
    <w:rsid w:val="04252C34"/>
    <w:rsid w:val="04269C43"/>
    <w:rsid w:val="042C6BE0"/>
    <w:rsid w:val="0433642B"/>
    <w:rsid w:val="04338D29"/>
    <w:rsid w:val="0434864C"/>
    <w:rsid w:val="0438B190"/>
    <w:rsid w:val="0438D772"/>
    <w:rsid w:val="043A3529"/>
    <w:rsid w:val="043CF2B2"/>
    <w:rsid w:val="043E8AF2"/>
    <w:rsid w:val="04400EAB"/>
    <w:rsid w:val="04468C7D"/>
    <w:rsid w:val="0448670E"/>
    <w:rsid w:val="0449C106"/>
    <w:rsid w:val="0452FE2C"/>
    <w:rsid w:val="0455918E"/>
    <w:rsid w:val="0455F557"/>
    <w:rsid w:val="0456D587"/>
    <w:rsid w:val="045B2FD5"/>
    <w:rsid w:val="0460E89B"/>
    <w:rsid w:val="0464F3C8"/>
    <w:rsid w:val="046623DC"/>
    <w:rsid w:val="046B2063"/>
    <w:rsid w:val="046C289F"/>
    <w:rsid w:val="046F872E"/>
    <w:rsid w:val="046FAD35"/>
    <w:rsid w:val="046FE144"/>
    <w:rsid w:val="0470B8D5"/>
    <w:rsid w:val="0478EF8B"/>
    <w:rsid w:val="047A4871"/>
    <w:rsid w:val="047A4ECF"/>
    <w:rsid w:val="047D36A6"/>
    <w:rsid w:val="048052C9"/>
    <w:rsid w:val="04837FC0"/>
    <w:rsid w:val="0488E5B4"/>
    <w:rsid w:val="0489F682"/>
    <w:rsid w:val="048B4D87"/>
    <w:rsid w:val="048DB4F3"/>
    <w:rsid w:val="048E8D3F"/>
    <w:rsid w:val="048ED604"/>
    <w:rsid w:val="048F7B1D"/>
    <w:rsid w:val="048FCABB"/>
    <w:rsid w:val="0496F6CF"/>
    <w:rsid w:val="0499C765"/>
    <w:rsid w:val="049CB4AC"/>
    <w:rsid w:val="04A099A6"/>
    <w:rsid w:val="04A1599C"/>
    <w:rsid w:val="04A1635B"/>
    <w:rsid w:val="04A30477"/>
    <w:rsid w:val="04A65573"/>
    <w:rsid w:val="04AC3654"/>
    <w:rsid w:val="04AD6378"/>
    <w:rsid w:val="04AF7365"/>
    <w:rsid w:val="04B4871A"/>
    <w:rsid w:val="04B53777"/>
    <w:rsid w:val="04B56F79"/>
    <w:rsid w:val="04B807A9"/>
    <w:rsid w:val="04B89E9E"/>
    <w:rsid w:val="04BB234A"/>
    <w:rsid w:val="04BB4496"/>
    <w:rsid w:val="04BD0042"/>
    <w:rsid w:val="04C96583"/>
    <w:rsid w:val="04CD33A3"/>
    <w:rsid w:val="04D2393D"/>
    <w:rsid w:val="04D95539"/>
    <w:rsid w:val="04E33235"/>
    <w:rsid w:val="04E35106"/>
    <w:rsid w:val="04E5D0EA"/>
    <w:rsid w:val="04E83408"/>
    <w:rsid w:val="04E8A3C0"/>
    <w:rsid w:val="04E8E775"/>
    <w:rsid w:val="04EA4E73"/>
    <w:rsid w:val="04EB0628"/>
    <w:rsid w:val="04EFCCD2"/>
    <w:rsid w:val="04F23D06"/>
    <w:rsid w:val="04FA1D81"/>
    <w:rsid w:val="04FA42D1"/>
    <w:rsid w:val="04FB729A"/>
    <w:rsid w:val="0504F5E7"/>
    <w:rsid w:val="050AA21A"/>
    <w:rsid w:val="050CE968"/>
    <w:rsid w:val="050E091E"/>
    <w:rsid w:val="050F12B3"/>
    <w:rsid w:val="05106E76"/>
    <w:rsid w:val="05123060"/>
    <w:rsid w:val="0513B7DA"/>
    <w:rsid w:val="051C5EFB"/>
    <w:rsid w:val="051CADD0"/>
    <w:rsid w:val="0520BAAE"/>
    <w:rsid w:val="052742AD"/>
    <w:rsid w:val="052907CF"/>
    <w:rsid w:val="052F86BF"/>
    <w:rsid w:val="0532E73E"/>
    <w:rsid w:val="05336B5A"/>
    <w:rsid w:val="053471DF"/>
    <w:rsid w:val="053497C4"/>
    <w:rsid w:val="053595C8"/>
    <w:rsid w:val="05389AFB"/>
    <w:rsid w:val="053CBF66"/>
    <w:rsid w:val="053E7AA7"/>
    <w:rsid w:val="053FDCDD"/>
    <w:rsid w:val="0543899B"/>
    <w:rsid w:val="0544E6AA"/>
    <w:rsid w:val="054D48A9"/>
    <w:rsid w:val="054DEE73"/>
    <w:rsid w:val="054E3137"/>
    <w:rsid w:val="0556AF7C"/>
    <w:rsid w:val="055F0346"/>
    <w:rsid w:val="0562B84C"/>
    <w:rsid w:val="0562F3CB"/>
    <w:rsid w:val="05701103"/>
    <w:rsid w:val="05710472"/>
    <w:rsid w:val="05755AF9"/>
    <w:rsid w:val="05762175"/>
    <w:rsid w:val="057BCA9C"/>
    <w:rsid w:val="057CAD4D"/>
    <w:rsid w:val="057D2F49"/>
    <w:rsid w:val="0581A479"/>
    <w:rsid w:val="0581BFBF"/>
    <w:rsid w:val="0582E8C2"/>
    <w:rsid w:val="0583037C"/>
    <w:rsid w:val="0585A07F"/>
    <w:rsid w:val="05899B33"/>
    <w:rsid w:val="058FAA22"/>
    <w:rsid w:val="0592A1A6"/>
    <w:rsid w:val="0592E4F6"/>
    <w:rsid w:val="059C0E08"/>
    <w:rsid w:val="05A117A4"/>
    <w:rsid w:val="05A1AF86"/>
    <w:rsid w:val="05A30A92"/>
    <w:rsid w:val="05A3607C"/>
    <w:rsid w:val="05A4F863"/>
    <w:rsid w:val="05AA5467"/>
    <w:rsid w:val="05B088F7"/>
    <w:rsid w:val="05B530C1"/>
    <w:rsid w:val="05C0D07A"/>
    <w:rsid w:val="05C2E704"/>
    <w:rsid w:val="05C82782"/>
    <w:rsid w:val="05C9DE07"/>
    <w:rsid w:val="05CCAE4B"/>
    <w:rsid w:val="05CE9EE1"/>
    <w:rsid w:val="05D55EA8"/>
    <w:rsid w:val="05DE1B52"/>
    <w:rsid w:val="05DFADE2"/>
    <w:rsid w:val="05E3AD74"/>
    <w:rsid w:val="05E957DA"/>
    <w:rsid w:val="05EB8D0E"/>
    <w:rsid w:val="05EC4736"/>
    <w:rsid w:val="05ED49C0"/>
    <w:rsid w:val="05ED95B5"/>
    <w:rsid w:val="05F3C95B"/>
    <w:rsid w:val="05F76B43"/>
    <w:rsid w:val="05F77A24"/>
    <w:rsid w:val="05FCA7D9"/>
    <w:rsid w:val="05FF2208"/>
    <w:rsid w:val="06018223"/>
    <w:rsid w:val="060233B3"/>
    <w:rsid w:val="06054EFF"/>
    <w:rsid w:val="06120D79"/>
    <w:rsid w:val="0618A793"/>
    <w:rsid w:val="06195335"/>
    <w:rsid w:val="06196CA8"/>
    <w:rsid w:val="061A977C"/>
    <w:rsid w:val="061B5C31"/>
    <w:rsid w:val="061B7238"/>
    <w:rsid w:val="061E8313"/>
    <w:rsid w:val="062149D6"/>
    <w:rsid w:val="0623DD26"/>
    <w:rsid w:val="0624C7C2"/>
    <w:rsid w:val="06256142"/>
    <w:rsid w:val="06297383"/>
    <w:rsid w:val="06297B61"/>
    <w:rsid w:val="062D9B57"/>
    <w:rsid w:val="062EC7E6"/>
    <w:rsid w:val="062F1830"/>
    <w:rsid w:val="062F2A47"/>
    <w:rsid w:val="063012C7"/>
    <w:rsid w:val="063130FC"/>
    <w:rsid w:val="063BEFC9"/>
    <w:rsid w:val="063C631C"/>
    <w:rsid w:val="063CCC15"/>
    <w:rsid w:val="063D5976"/>
    <w:rsid w:val="063EE723"/>
    <w:rsid w:val="063F39AE"/>
    <w:rsid w:val="063F676B"/>
    <w:rsid w:val="06403622"/>
    <w:rsid w:val="0640A624"/>
    <w:rsid w:val="064256F0"/>
    <w:rsid w:val="064749F5"/>
    <w:rsid w:val="06497545"/>
    <w:rsid w:val="064CED1C"/>
    <w:rsid w:val="064DBFC4"/>
    <w:rsid w:val="0655DCA8"/>
    <w:rsid w:val="065A7C76"/>
    <w:rsid w:val="065B6E86"/>
    <w:rsid w:val="0662069D"/>
    <w:rsid w:val="0662DD8D"/>
    <w:rsid w:val="0668F37B"/>
    <w:rsid w:val="066BE548"/>
    <w:rsid w:val="066E3BC8"/>
    <w:rsid w:val="06739B76"/>
    <w:rsid w:val="067A9F82"/>
    <w:rsid w:val="067B6743"/>
    <w:rsid w:val="067CE1C6"/>
    <w:rsid w:val="067F10D8"/>
    <w:rsid w:val="067FE890"/>
    <w:rsid w:val="06811F23"/>
    <w:rsid w:val="0683953B"/>
    <w:rsid w:val="068BA33F"/>
    <w:rsid w:val="068F0997"/>
    <w:rsid w:val="0693B055"/>
    <w:rsid w:val="0696C265"/>
    <w:rsid w:val="06A0749D"/>
    <w:rsid w:val="06A253B7"/>
    <w:rsid w:val="06A6D250"/>
    <w:rsid w:val="06A8A910"/>
    <w:rsid w:val="06A8BA56"/>
    <w:rsid w:val="06AC70EF"/>
    <w:rsid w:val="06B40E26"/>
    <w:rsid w:val="06B9F6CF"/>
    <w:rsid w:val="06BCDB11"/>
    <w:rsid w:val="06C25C45"/>
    <w:rsid w:val="06C5589D"/>
    <w:rsid w:val="06C79AEB"/>
    <w:rsid w:val="06C7EE2F"/>
    <w:rsid w:val="06C90938"/>
    <w:rsid w:val="06C95D45"/>
    <w:rsid w:val="06CB1616"/>
    <w:rsid w:val="06CDC781"/>
    <w:rsid w:val="06CE5A61"/>
    <w:rsid w:val="06CF322D"/>
    <w:rsid w:val="06D08F60"/>
    <w:rsid w:val="06D27902"/>
    <w:rsid w:val="06E34BFE"/>
    <w:rsid w:val="06E3CBE0"/>
    <w:rsid w:val="06E95869"/>
    <w:rsid w:val="06E9BDE0"/>
    <w:rsid w:val="06EE8F00"/>
    <w:rsid w:val="06F318C6"/>
    <w:rsid w:val="06F4E036"/>
    <w:rsid w:val="06F718A3"/>
    <w:rsid w:val="06F9B499"/>
    <w:rsid w:val="070693C2"/>
    <w:rsid w:val="070A47A8"/>
    <w:rsid w:val="070AD7EC"/>
    <w:rsid w:val="070B7514"/>
    <w:rsid w:val="070CFC13"/>
    <w:rsid w:val="0715074A"/>
    <w:rsid w:val="07157D8E"/>
    <w:rsid w:val="0715E923"/>
    <w:rsid w:val="07162503"/>
    <w:rsid w:val="071792EF"/>
    <w:rsid w:val="071C3C4E"/>
    <w:rsid w:val="071EC753"/>
    <w:rsid w:val="0720F79E"/>
    <w:rsid w:val="07253430"/>
    <w:rsid w:val="0726FEF7"/>
    <w:rsid w:val="07363BD9"/>
    <w:rsid w:val="0736E625"/>
    <w:rsid w:val="073717B4"/>
    <w:rsid w:val="073FD754"/>
    <w:rsid w:val="0749A1A6"/>
    <w:rsid w:val="074E8C56"/>
    <w:rsid w:val="074FFE79"/>
    <w:rsid w:val="075412F4"/>
    <w:rsid w:val="0758072E"/>
    <w:rsid w:val="075D5EF9"/>
    <w:rsid w:val="07600702"/>
    <w:rsid w:val="07615735"/>
    <w:rsid w:val="0761BE5B"/>
    <w:rsid w:val="07633CEA"/>
    <w:rsid w:val="076381DA"/>
    <w:rsid w:val="076CC9B9"/>
    <w:rsid w:val="076D0436"/>
    <w:rsid w:val="076FB3B3"/>
    <w:rsid w:val="07765636"/>
    <w:rsid w:val="077A60D9"/>
    <w:rsid w:val="077AB121"/>
    <w:rsid w:val="077B760C"/>
    <w:rsid w:val="077D5702"/>
    <w:rsid w:val="077E6B7D"/>
    <w:rsid w:val="0785B083"/>
    <w:rsid w:val="0789D107"/>
    <w:rsid w:val="078B9F44"/>
    <w:rsid w:val="078DD32B"/>
    <w:rsid w:val="078F1734"/>
    <w:rsid w:val="0792D492"/>
    <w:rsid w:val="07932215"/>
    <w:rsid w:val="079575EA"/>
    <w:rsid w:val="079C4DC7"/>
    <w:rsid w:val="07A0E4D3"/>
    <w:rsid w:val="07A18194"/>
    <w:rsid w:val="07A299EB"/>
    <w:rsid w:val="07A3C76E"/>
    <w:rsid w:val="07A45EA2"/>
    <w:rsid w:val="07A6E5A6"/>
    <w:rsid w:val="07AC6658"/>
    <w:rsid w:val="07AD5E53"/>
    <w:rsid w:val="07B35EE1"/>
    <w:rsid w:val="07B6E062"/>
    <w:rsid w:val="07BD8015"/>
    <w:rsid w:val="07BF4D8E"/>
    <w:rsid w:val="07C3C476"/>
    <w:rsid w:val="07C7FA8A"/>
    <w:rsid w:val="07CC7682"/>
    <w:rsid w:val="07CD170C"/>
    <w:rsid w:val="07D026B2"/>
    <w:rsid w:val="07D49701"/>
    <w:rsid w:val="07D7184A"/>
    <w:rsid w:val="07D7CC11"/>
    <w:rsid w:val="07D92B93"/>
    <w:rsid w:val="07DA0EC3"/>
    <w:rsid w:val="07DE2232"/>
    <w:rsid w:val="07E23DA1"/>
    <w:rsid w:val="07E279AF"/>
    <w:rsid w:val="07E39F05"/>
    <w:rsid w:val="07E4E5EC"/>
    <w:rsid w:val="07E8267C"/>
    <w:rsid w:val="07E95B44"/>
    <w:rsid w:val="07EC1907"/>
    <w:rsid w:val="07EE2DDF"/>
    <w:rsid w:val="07EFCAAB"/>
    <w:rsid w:val="07F05C11"/>
    <w:rsid w:val="07F3AF86"/>
    <w:rsid w:val="07F79C91"/>
    <w:rsid w:val="07F83E50"/>
    <w:rsid w:val="07FBF1EE"/>
    <w:rsid w:val="07FC560C"/>
    <w:rsid w:val="08003619"/>
    <w:rsid w:val="080156B4"/>
    <w:rsid w:val="0803B32B"/>
    <w:rsid w:val="0808916B"/>
    <w:rsid w:val="080A7AAF"/>
    <w:rsid w:val="0810DF5F"/>
    <w:rsid w:val="0812BE3A"/>
    <w:rsid w:val="08130A02"/>
    <w:rsid w:val="08170EEC"/>
    <w:rsid w:val="081FCF28"/>
    <w:rsid w:val="08242467"/>
    <w:rsid w:val="082A08D2"/>
    <w:rsid w:val="082B46D9"/>
    <w:rsid w:val="082C4D11"/>
    <w:rsid w:val="0831EABF"/>
    <w:rsid w:val="0832C0DC"/>
    <w:rsid w:val="08368851"/>
    <w:rsid w:val="083824B1"/>
    <w:rsid w:val="0839BA71"/>
    <w:rsid w:val="083BD5B2"/>
    <w:rsid w:val="0845405A"/>
    <w:rsid w:val="084621A6"/>
    <w:rsid w:val="08495ACE"/>
    <w:rsid w:val="08532EAD"/>
    <w:rsid w:val="08537082"/>
    <w:rsid w:val="085B6E04"/>
    <w:rsid w:val="085E72B4"/>
    <w:rsid w:val="085E7310"/>
    <w:rsid w:val="085FA774"/>
    <w:rsid w:val="08613F6F"/>
    <w:rsid w:val="0865F91D"/>
    <w:rsid w:val="08670199"/>
    <w:rsid w:val="086E44AB"/>
    <w:rsid w:val="08701FD3"/>
    <w:rsid w:val="087056E7"/>
    <w:rsid w:val="087359AA"/>
    <w:rsid w:val="087815B6"/>
    <w:rsid w:val="087AA3F9"/>
    <w:rsid w:val="087E9BF4"/>
    <w:rsid w:val="0883FFC0"/>
    <w:rsid w:val="08859D73"/>
    <w:rsid w:val="0885B7C9"/>
    <w:rsid w:val="0888314C"/>
    <w:rsid w:val="088AFB58"/>
    <w:rsid w:val="088D07B4"/>
    <w:rsid w:val="08934607"/>
    <w:rsid w:val="0894CA49"/>
    <w:rsid w:val="0897F53D"/>
    <w:rsid w:val="089801B5"/>
    <w:rsid w:val="089973F3"/>
    <w:rsid w:val="089C7D9A"/>
    <w:rsid w:val="08A0B7AA"/>
    <w:rsid w:val="08A48602"/>
    <w:rsid w:val="08A5ECCB"/>
    <w:rsid w:val="08B55489"/>
    <w:rsid w:val="08B657A2"/>
    <w:rsid w:val="08B6716D"/>
    <w:rsid w:val="08B87B1D"/>
    <w:rsid w:val="08BA3A75"/>
    <w:rsid w:val="08C62866"/>
    <w:rsid w:val="08C7595D"/>
    <w:rsid w:val="08C857E1"/>
    <w:rsid w:val="08CA588F"/>
    <w:rsid w:val="08CDF088"/>
    <w:rsid w:val="08CFEC64"/>
    <w:rsid w:val="08D42AB6"/>
    <w:rsid w:val="08D54180"/>
    <w:rsid w:val="08E0E000"/>
    <w:rsid w:val="08E0E015"/>
    <w:rsid w:val="08E58D16"/>
    <w:rsid w:val="08EAAEED"/>
    <w:rsid w:val="08EAC2FA"/>
    <w:rsid w:val="08EB78D8"/>
    <w:rsid w:val="08EE2ABB"/>
    <w:rsid w:val="08F0A10C"/>
    <w:rsid w:val="08F31F30"/>
    <w:rsid w:val="08F55C27"/>
    <w:rsid w:val="08F833A0"/>
    <w:rsid w:val="08FFC26F"/>
    <w:rsid w:val="0900BF6F"/>
    <w:rsid w:val="09054270"/>
    <w:rsid w:val="090911D2"/>
    <w:rsid w:val="090C154C"/>
    <w:rsid w:val="090CCC61"/>
    <w:rsid w:val="090CD2B1"/>
    <w:rsid w:val="090DAF85"/>
    <w:rsid w:val="090E5E33"/>
    <w:rsid w:val="09109FA1"/>
    <w:rsid w:val="0914628A"/>
    <w:rsid w:val="09183B9D"/>
    <w:rsid w:val="092E1273"/>
    <w:rsid w:val="0931D34C"/>
    <w:rsid w:val="0939CD23"/>
    <w:rsid w:val="093CF8CB"/>
    <w:rsid w:val="093DCD07"/>
    <w:rsid w:val="09416EB7"/>
    <w:rsid w:val="09488F2E"/>
    <w:rsid w:val="0949932F"/>
    <w:rsid w:val="094B2E38"/>
    <w:rsid w:val="094B77CB"/>
    <w:rsid w:val="094EE5FC"/>
    <w:rsid w:val="09509F47"/>
    <w:rsid w:val="0951B53B"/>
    <w:rsid w:val="09557AC0"/>
    <w:rsid w:val="0957AF11"/>
    <w:rsid w:val="095D09DD"/>
    <w:rsid w:val="095DAFFC"/>
    <w:rsid w:val="095E6043"/>
    <w:rsid w:val="095EA800"/>
    <w:rsid w:val="096093C1"/>
    <w:rsid w:val="0961699C"/>
    <w:rsid w:val="0963F7E1"/>
    <w:rsid w:val="0964EB9D"/>
    <w:rsid w:val="09655811"/>
    <w:rsid w:val="096A7C19"/>
    <w:rsid w:val="096D8BAF"/>
    <w:rsid w:val="097549C5"/>
    <w:rsid w:val="0976D3C8"/>
    <w:rsid w:val="09774641"/>
    <w:rsid w:val="097CD792"/>
    <w:rsid w:val="097FFECA"/>
    <w:rsid w:val="0986D8F5"/>
    <w:rsid w:val="09870106"/>
    <w:rsid w:val="098F6CB9"/>
    <w:rsid w:val="0991601E"/>
    <w:rsid w:val="09925821"/>
    <w:rsid w:val="0997AA83"/>
    <w:rsid w:val="099A6596"/>
    <w:rsid w:val="099C29F0"/>
    <w:rsid w:val="099F2467"/>
    <w:rsid w:val="09A03999"/>
    <w:rsid w:val="09A3E2DE"/>
    <w:rsid w:val="09A9B65D"/>
    <w:rsid w:val="09AB2272"/>
    <w:rsid w:val="09AC8057"/>
    <w:rsid w:val="09B5B4FD"/>
    <w:rsid w:val="09B6853D"/>
    <w:rsid w:val="09C515D2"/>
    <w:rsid w:val="09C88B50"/>
    <w:rsid w:val="09C94C26"/>
    <w:rsid w:val="09CFA0AB"/>
    <w:rsid w:val="09CFADDC"/>
    <w:rsid w:val="09D03A0E"/>
    <w:rsid w:val="09D1B765"/>
    <w:rsid w:val="09D29A83"/>
    <w:rsid w:val="09D575EE"/>
    <w:rsid w:val="09D7719A"/>
    <w:rsid w:val="09E7A4A5"/>
    <w:rsid w:val="09ECC2A9"/>
    <w:rsid w:val="09F55CE6"/>
    <w:rsid w:val="09F8AC3C"/>
    <w:rsid w:val="09FFE35E"/>
    <w:rsid w:val="0A058CD1"/>
    <w:rsid w:val="0A072643"/>
    <w:rsid w:val="0A0CFE29"/>
    <w:rsid w:val="0A0FCE5F"/>
    <w:rsid w:val="0A19F33F"/>
    <w:rsid w:val="0A1BBD65"/>
    <w:rsid w:val="0A23D043"/>
    <w:rsid w:val="0A2549B4"/>
    <w:rsid w:val="0A27BD8C"/>
    <w:rsid w:val="0A28E602"/>
    <w:rsid w:val="0A2AB1C8"/>
    <w:rsid w:val="0A2D0F8F"/>
    <w:rsid w:val="0A2DDE75"/>
    <w:rsid w:val="0A2F7E03"/>
    <w:rsid w:val="0A2FE422"/>
    <w:rsid w:val="0A32912D"/>
    <w:rsid w:val="0A34BFB0"/>
    <w:rsid w:val="0A37E764"/>
    <w:rsid w:val="0A38C1B5"/>
    <w:rsid w:val="0A3978D4"/>
    <w:rsid w:val="0A3CACFB"/>
    <w:rsid w:val="0A3FD6F5"/>
    <w:rsid w:val="0A409C74"/>
    <w:rsid w:val="0A422DA0"/>
    <w:rsid w:val="0A4F0BF7"/>
    <w:rsid w:val="0A501BC1"/>
    <w:rsid w:val="0A56BBE4"/>
    <w:rsid w:val="0A582E20"/>
    <w:rsid w:val="0A5D6264"/>
    <w:rsid w:val="0A61274C"/>
    <w:rsid w:val="0A641062"/>
    <w:rsid w:val="0A672563"/>
    <w:rsid w:val="0A6793AE"/>
    <w:rsid w:val="0A682101"/>
    <w:rsid w:val="0A686B2B"/>
    <w:rsid w:val="0A75A94C"/>
    <w:rsid w:val="0A76F605"/>
    <w:rsid w:val="0A77B3D7"/>
    <w:rsid w:val="0A784DDB"/>
    <w:rsid w:val="0A7B4B71"/>
    <w:rsid w:val="0A7DC76B"/>
    <w:rsid w:val="0A7FE60F"/>
    <w:rsid w:val="0A890752"/>
    <w:rsid w:val="0A91B5A8"/>
    <w:rsid w:val="0A91F5C7"/>
    <w:rsid w:val="0A92500E"/>
    <w:rsid w:val="0A939D18"/>
    <w:rsid w:val="0A987D8D"/>
    <w:rsid w:val="0A99C993"/>
    <w:rsid w:val="0A9CAD4F"/>
    <w:rsid w:val="0A9CFE18"/>
    <w:rsid w:val="0AA82F7F"/>
    <w:rsid w:val="0AAE7815"/>
    <w:rsid w:val="0AAED18C"/>
    <w:rsid w:val="0AB1682B"/>
    <w:rsid w:val="0AB71218"/>
    <w:rsid w:val="0AB8C32F"/>
    <w:rsid w:val="0AB8D7A5"/>
    <w:rsid w:val="0AB90AFB"/>
    <w:rsid w:val="0ABA37E0"/>
    <w:rsid w:val="0ABAE595"/>
    <w:rsid w:val="0ABC2218"/>
    <w:rsid w:val="0AC14A36"/>
    <w:rsid w:val="0AC608F1"/>
    <w:rsid w:val="0AC84AF5"/>
    <w:rsid w:val="0AC927D4"/>
    <w:rsid w:val="0ACD7BA3"/>
    <w:rsid w:val="0AD0EA9E"/>
    <w:rsid w:val="0AD4140C"/>
    <w:rsid w:val="0AD51813"/>
    <w:rsid w:val="0AD95FBE"/>
    <w:rsid w:val="0ADB6C57"/>
    <w:rsid w:val="0ADE465C"/>
    <w:rsid w:val="0AE774B7"/>
    <w:rsid w:val="0AE9E8FC"/>
    <w:rsid w:val="0AEFC521"/>
    <w:rsid w:val="0AF4D8B9"/>
    <w:rsid w:val="0AFC6E33"/>
    <w:rsid w:val="0AFDEA8A"/>
    <w:rsid w:val="0B017BCA"/>
    <w:rsid w:val="0B025E75"/>
    <w:rsid w:val="0B0392B6"/>
    <w:rsid w:val="0B0485B5"/>
    <w:rsid w:val="0B064AD8"/>
    <w:rsid w:val="0B1D127D"/>
    <w:rsid w:val="0B1D90EB"/>
    <w:rsid w:val="0B208931"/>
    <w:rsid w:val="0B22830A"/>
    <w:rsid w:val="0B24A107"/>
    <w:rsid w:val="0B24ECF1"/>
    <w:rsid w:val="0B25CA65"/>
    <w:rsid w:val="0B26B914"/>
    <w:rsid w:val="0B2AEA0D"/>
    <w:rsid w:val="0B2D6092"/>
    <w:rsid w:val="0B2F1D44"/>
    <w:rsid w:val="0B3421F8"/>
    <w:rsid w:val="0B3A466D"/>
    <w:rsid w:val="0B3C0F64"/>
    <w:rsid w:val="0B3CFBA4"/>
    <w:rsid w:val="0B41CC72"/>
    <w:rsid w:val="0B4F4B93"/>
    <w:rsid w:val="0B507006"/>
    <w:rsid w:val="0B516791"/>
    <w:rsid w:val="0B58790E"/>
    <w:rsid w:val="0B58973E"/>
    <w:rsid w:val="0B6305F7"/>
    <w:rsid w:val="0B6674D9"/>
    <w:rsid w:val="0B6B9C92"/>
    <w:rsid w:val="0B71BF64"/>
    <w:rsid w:val="0B74968A"/>
    <w:rsid w:val="0B798404"/>
    <w:rsid w:val="0B7B40DE"/>
    <w:rsid w:val="0B7D6217"/>
    <w:rsid w:val="0B811964"/>
    <w:rsid w:val="0B81F97E"/>
    <w:rsid w:val="0B831055"/>
    <w:rsid w:val="0B86C10C"/>
    <w:rsid w:val="0B8942FF"/>
    <w:rsid w:val="0B8ED3CC"/>
    <w:rsid w:val="0B9E0C39"/>
    <w:rsid w:val="0BA4876E"/>
    <w:rsid w:val="0BA92B87"/>
    <w:rsid w:val="0BAAAE1A"/>
    <w:rsid w:val="0BAAE3D5"/>
    <w:rsid w:val="0BABF66E"/>
    <w:rsid w:val="0BADDB98"/>
    <w:rsid w:val="0BBA7425"/>
    <w:rsid w:val="0BBFE60D"/>
    <w:rsid w:val="0BC2985D"/>
    <w:rsid w:val="0BCD1C74"/>
    <w:rsid w:val="0BD627ED"/>
    <w:rsid w:val="0BD884DF"/>
    <w:rsid w:val="0BDDDF5E"/>
    <w:rsid w:val="0BE0FB76"/>
    <w:rsid w:val="0BE2E95A"/>
    <w:rsid w:val="0BE51BFE"/>
    <w:rsid w:val="0BE528BE"/>
    <w:rsid w:val="0BE56AF2"/>
    <w:rsid w:val="0BE6585C"/>
    <w:rsid w:val="0BE98681"/>
    <w:rsid w:val="0BE9F22E"/>
    <w:rsid w:val="0BF053B4"/>
    <w:rsid w:val="0BF4D813"/>
    <w:rsid w:val="0BF55F75"/>
    <w:rsid w:val="0BF83EE4"/>
    <w:rsid w:val="0C02086E"/>
    <w:rsid w:val="0C047FA7"/>
    <w:rsid w:val="0C048718"/>
    <w:rsid w:val="0C054A6F"/>
    <w:rsid w:val="0C05FA3E"/>
    <w:rsid w:val="0C0624F7"/>
    <w:rsid w:val="0C0630F9"/>
    <w:rsid w:val="0C06E521"/>
    <w:rsid w:val="0C107845"/>
    <w:rsid w:val="0C10E2AA"/>
    <w:rsid w:val="0C14ECC0"/>
    <w:rsid w:val="0C1AC52D"/>
    <w:rsid w:val="0C201C7C"/>
    <w:rsid w:val="0C20398E"/>
    <w:rsid w:val="0C2290CA"/>
    <w:rsid w:val="0C2530AD"/>
    <w:rsid w:val="0C262A1D"/>
    <w:rsid w:val="0C2AEEDB"/>
    <w:rsid w:val="0C2F8506"/>
    <w:rsid w:val="0C305E25"/>
    <w:rsid w:val="0C33AD62"/>
    <w:rsid w:val="0C36A7C0"/>
    <w:rsid w:val="0C389365"/>
    <w:rsid w:val="0C39A935"/>
    <w:rsid w:val="0C3A233A"/>
    <w:rsid w:val="0C3D7B7A"/>
    <w:rsid w:val="0C3DA459"/>
    <w:rsid w:val="0C40576D"/>
    <w:rsid w:val="0C50BB74"/>
    <w:rsid w:val="0C5D5311"/>
    <w:rsid w:val="0C5DDE7F"/>
    <w:rsid w:val="0C5EA6AD"/>
    <w:rsid w:val="0C61CD85"/>
    <w:rsid w:val="0C63FD47"/>
    <w:rsid w:val="0C689713"/>
    <w:rsid w:val="0C6B5F82"/>
    <w:rsid w:val="0C707230"/>
    <w:rsid w:val="0C7DE76E"/>
    <w:rsid w:val="0C7F1483"/>
    <w:rsid w:val="0C7F32AD"/>
    <w:rsid w:val="0C7F8531"/>
    <w:rsid w:val="0C828038"/>
    <w:rsid w:val="0C8466FC"/>
    <w:rsid w:val="0C874359"/>
    <w:rsid w:val="0C8AB723"/>
    <w:rsid w:val="0C8B6D58"/>
    <w:rsid w:val="0C8C663E"/>
    <w:rsid w:val="0C8CE97C"/>
    <w:rsid w:val="0C8CF579"/>
    <w:rsid w:val="0C8D8844"/>
    <w:rsid w:val="0C91A0D7"/>
    <w:rsid w:val="0C962B71"/>
    <w:rsid w:val="0C97440F"/>
    <w:rsid w:val="0C988DC3"/>
    <w:rsid w:val="0CA5933B"/>
    <w:rsid w:val="0CABC98E"/>
    <w:rsid w:val="0CB18BBD"/>
    <w:rsid w:val="0CB230F2"/>
    <w:rsid w:val="0CB543B8"/>
    <w:rsid w:val="0CB99A38"/>
    <w:rsid w:val="0CBA67BB"/>
    <w:rsid w:val="0CBEE924"/>
    <w:rsid w:val="0CBFA63C"/>
    <w:rsid w:val="0CC1BD6D"/>
    <w:rsid w:val="0CC72608"/>
    <w:rsid w:val="0CC8C274"/>
    <w:rsid w:val="0CCBE377"/>
    <w:rsid w:val="0CD0B956"/>
    <w:rsid w:val="0CD39259"/>
    <w:rsid w:val="0CD9730B"/>
    <w:rsid w:val="0CD9D6FF"/>
    <w:rsid w:val="0CDD13C8"/>
    <w:rsid w:val="0CDF0C15"/>
    <w:rsid w:val="0CE355F6"/>
    <w:rsid w:val="0CEABC8B"/>
    <w:rsid w:val="0CEE2A76"/>
    <w:rsid w:val="0CF0E9C7"/>
    <w:rsid w:val="0CF59147"/>
    <w:rsid w:val="0CF8B768"/>
    <w:rsid w:val="0CFAF644"/>
    <w:rsid w:val="0CFE84E9"/>
    <w:rsid w:val="0D011D4B"/>
    <w:rsid w:val="0D066A1E"/>
    <w:rsid w:val="0D09BC4F"/>
    <w:rsid w:val="0D0A9FA9"/>
    <w:rsid w:val="0D0C9C41"/>
    <w:rsid w:val="0D17500F"/>
    <w:rsid w:val="0D178A6D"/>
    <w:rsid w:val="0D1B8F58"/>
    <w:rsid w:val="0D1C6235"/>
    <w:rsid w:val="0D2F4592"/>
    <w:rsid w:val="0D30933D"/>
    <w:rsid w:val="0D30D850"/>
    <w:rsid w:val="0D353E9D"/>
    <w:rsid w:val="0D35A2CC"/>
    <w:rsid w:val="0D35BF23"/>
    <w:rsid w:val="0D3C3A64"/>
    <w:rsid w:val="0D3CECD6"/>
    <w:rsid w:val="0D3D3843"/>
    <w:rsid w:val="0D3EDAD5"/>
    <w:rsid w:val="0D46C72A"/>
    <w:rsid w:val="0D4D8E42"/>
    <w:rsid w:val="0D4FD821"/>
    <w:rsid w:val="0D533D7E"/>
    <w:rsid w:val="0D537ABF"/>
    <w:rsid w:val="0D542335"/>
    <w:rsid w:val="0D5BE022"/>
    <w:rsid w:val="0D5C2CCC"/>
    <w:rsid w:val="0D6159CF"/>
    <w:rsid w:val="0D645771"/>
    <w:rsid w:val="0D671C5E"/>
    <w:rsid w:val="0D6E3C20"/>
    <w:rsid w:val="0D6E80A4"/>
    <w:rsid w:val="0D77482D"/>
    <w:rsid w:val="0D775269"/>
    <w:rsid w:val="0D7BE0CA"/>
    <w:rsid w:val="0D7E5BF6"/>
    <w:rsid w:val="0D7E737B"/>
    <w:rsid w:val="0D7EA2E8"/>
    <w:rsid w:val="0D813461"/>
    <w:rsid w:val="0D846598"/>
    <w:rsid w:val="0D871027"/>
    <w:rsid w:val="0D886255"/>
    <w:rsid w:val="0D891C10"/>
    <w:rsid w:val="0D89E240"/>
    <w:rsid w:val="0D8AF71C"/>
    <w:rsid w:val="0D8CF992"/>
    <w:rsid w:val="0D98C670"/>
    <w:rsid w:val="0D9F5708"/>
    <w:rsid w:val="0DA000FF"/>
    <w:rsid w:val="0DA05529"/>
    <w:rsid w:val="0DA095EA"/>
    <w:rsid w:val="0DA49EF7"/>
    <w:rsid w:val="0DAA660F"/>
    <w:rsid w:val="0DAC18B0"/>
    <w:rsid w:val="0DAD26E2"/>
    <w:rsid w:val="0DB86263"/>
    <w:rsid w:val="0DBDA83F"/>
    <w:rsid w:val="0DC6F39B"/>
    <w:rsid w:val="0DCA1785"/>
    <w:rsid w:val="0DD0B41F"/>
    <w:rsid w:val="0DD30CBF"/>
    <w:rsid w:val="0DD3A228"/>
    <w:rsid w:val="0DD540F8"/>
    <w:rsid w:val="0DDA391E"/>
    <w:rsid w:val="0DE52D20"/>
    <w:rsid w:val="0DE86A62"/>
    <w:rsid w:val="0DED14F7"/>
    <w:rsid w:val="0DEFFE51"/>
    <w:rsid w:val="0DF912C7"/>
    <w:rsid w:val="0DFA6B41"/>
    <w:rsid w:val="0DFFA723"/>
    <w:rsid w:val="0E02BCCF"/>
    <w:rsid w:val="0E02C171"/>
    <w:rsid w:val="0E044486"/>
    <w:rsid w:val="0E0ABB3E"/>
    <w:rsid w:val="0E0ADC93"/>
    <w:rsid w:val="0E13EF0A"/>
    <w:rsid w:val="0E1710AB"/>
    <w:rsid w:val="0E17394B"/>
    <w:rsid w:val="0E1C2B49"/>
    <w:rsid w:val="0E1C849A"/>
    <w:rsid w:val="0E1D1A57"/>
    <w:rsid w:val="0E208043"/>
    <w:rsid w:val="0E2281CE"/>
    <w:rsid w:val="0E24FFA0"/>
    <w:rsid w:val="0E258818"/>
    <w:rsid w:val="0E26CFD5"/>
    <w:rsid w:val="0E282015"/>
    <w:rsid w:val="0E2883BD"/>
    <w:rsid w:val="0E29CA86"/>
    <w:rsid w:val="0E2E70BF"/>
    <w:rsid w:val="0E2E8276"/>
    <w:rsid w:val="0E317C8C"/>
    <w:rsid w:val="0E391A8A"/>
    <w:rsid w:val="0E3A55A5"/>
    <w:rsid w:val="0E409155"/>
    <w:rsid w:val="0E412F74"/>
    <w:rsid w:val="0E4219A6"/>
    <w:rsid w:val="0E4559ED"/>
    <w:rsid w:val="0E458405"/>
    <w:rsid w:val="0E462604"/>
    <w:rsid w:val="0E4A32F3"/>
    <w:rsid w:val="0E4DDB98"/>
    <w:rsid w:val="0E5AFBB1"/>
    <w:rsid w:val="0E5CEDD6"/>
    <w:rsid w:val="0E603060"/>
    <w:rsid w:val="0E6420DF"/>
    <w:rsid w:val="0E652578"/>
    <w:rsid w:val="0E6BE97A"/>
    <w:rsid w:val="0E6F295A"/>
    <w:rsid w:val="0E722EE0"/>
    <w:rsid w:val="0E77AA29"/>
    <w:rsid w:val="0E781CD3"/>
    <w:rsid w:val="0E848409"/>
    <w:rsid w:val="0E86EC77"/>
    <w:rsid w:val="0E8B2A33"/>
    <w:rsid w:val="0E8BEFC3"/>
    <w:rsid w:val="0E8CF290"/>
    <w:rsid w:val="0E9A7A0A"/>
    <w:rsid w:val="0E9F13FB"/>
    <w:rsid w:val="0E9F32F7"/>
    <w:rsid w:val="0E9FCFA0"/>
    <w:rsid w:val="0EA3942D"/>
    <w:rsid w:val="0EB35B8B"/>
    <w:rsid w:val="0EB7538F"/>
    <w:rsid w:val="0EB935B3"/>
    <w:rsid w:val="0EBC67D1"/>
    <w:rsid w:val="0EBDC89C"/>
    <w:rsid w:val="0EBED1D0"/>
    <w:rsid w:val="0EC1B0EC"/>
    <w:rsid w:val="0EC228CD"/>
    <w:rsid w:val="0ECB54B4"/>
    <w:rsid w:val="0ECD4122"/>
    <w:rsid w:val="0ECE5EC0"/>
    <w:rsid w:val="0ECEBB40"/>
    <w:rsid w:val="0ED56C0D"/>
    <w:rsid w:val="0EDB329E"/>
    <w:rsid w:val="0EDE0FB8"/>
    <w:rsid w:val="0EDFCE65"/>
    <w:rsid w:val="0EE06879"/>
    <w:rsid w:val="0EE21E09"/>
    <w:rsid w:val="0EEA767B"/>
    <w:rsid w:val="0EEC2FC0"/>
    <w:rsid w:val="0EEEDFE5"/>
    <w:rsid w:val="0EF2C963"/>
    <w:rsid w:val="0EF408B3"/>
    <w:rsid w:val="0EF56ABF"/>
    <w:rsid w:val="0EF5B686"/>
    <w:rsid w:val="0EF61E5A"/>
    <w:rsid w:val="0EF691A3"/>
    <w:rsid w:val="0EFCE2E7"/>
    <w:rsid w:val="0F00AFE4"/>
    <w:rsid w:val="0F053266"/>
    <w:rsid w:val="0F05B6E5"/>
    <w:rsid w:val="0F089383"/>
    <w:rsid w:val="0F0B1B0F"/>
    <w:rsid w:val="0F103C2F"/>
    <w:rsid w:val="0F148EEB"/>
    <w:rsid w:val="0F151654"/>
    <w:rsid w:val="0F159D49"/>
    <w:rsid w:val="0F184924"/>
    <w:rsid w:val="0F19DA98"/>
    <w:rsid w:val="0F1D8C57"/>
    <w:rsid w:val="0F2C7306"/>
    <w:rsid w:val="0F353841"/>
    <w:rsid w:val="0F38D641"/>
    <w:rsid w:val="0F3C1543"/>
    <w:rsid w:val="0F4278E5"/>
    <w:rsid w:val="0F456DD1"/>
    <w:rsid w:val="0F45EDC9"/>
    <w:rsid w:val="0F4C8B86"/>
    <w:rsid w:val="0F4E5E65"/>
    <w:rsid w:val="0F517507"/>
    <w:rsid w:val="0F533FAF"/>
    <w:rsid w:val="0F565BA6"/>
    <w:rsid w:val="0F5738A3"/>
    <w:rsid w:val="0F5DE7B3"/>
    <w:rsid w:val="0F5E3507"/>
    <w:rsid w:val="0F6045FD"/>
    <w:rsid w:val="0F62E87F"/>
    <w:rsid w:val="0F66A4C4"/>
    <w:rsid w:val="0F67C2C0"/>
    <w:rsid w:val="0F6BFAD0"/>
    <w:rsid w:val="0F6F941C"/>
    <w:rsid w:val="0F79A889"/>
    <w:rsid w:val="0F79DD94"/>
    <w:rsid w:val="0F7C3A57"/>
    <w:rsid w:val="0F83895A"/>
    <w:rsid w:val="0F85666D"/>
    <w:rsid w:val="0F883F3C"/>
    <w:rsid w:val="0F88E17B"/>
    <w:rsid w:val="0F8BD6D2"/>
    <w:rsid w:val="0F8E7F4B"/>
    <w:rsid w:val="0F916906"/>
    <w:rsid w:val="0F9478C9"/>
    <w:rsid w:val="0F9562CA"/>
    <w:rsid w:val="0F9A3499"/>
    <w:rsid w:val="0F9E8BE2"/>
    <w:rsid w:val="0FA24EC4"/>
    <w:rsid w:val="0FA303D4"/>
    <w:rsid w:val="0FA3BDF4"/>
    <w:rsid w:val="0FA503F1"/>
    <w:rsid w:val="0FA5132F"/>
    <w:rsid w:val="0FA689DB"/>
    <w:rsid w:val="0FA7FA5C"/>
    <w:rsid w:val="0FAA0292"/>
    <w:rsid w:val="0FAC56DB"/>
    <w:rsid w:val="0FB37B15"/>
    <w:rsid w:val="0FB63C85"/>
    <w:rsid w:val="0FC51DF3"/>
    <w:rsid w:val="0FC72D41"/>
    <w:rsid w:val="0FC81A28"/>
    <w:rsid w:val="0FCB0FED"/>
    <w:rsid w:val="0FCE95D2"/>
    <w:rsid w:val="0FCEB16D"/>
    <w:rsid w:val="0FD05E19"/>
    <w:rsid w:val="0FD6BDB3"/>
    <w:rsid w:val="0FD7D43C"/>
    <w:rsid w:val="0FDCD461"/>
    <w:rsid w:val="0FDF7E37"/>
    <w:rsid w:val="0FE09919"/>
    <w:rsid w:val="0FE18A80"/>
    <w:rsid w:val="0FE6DBEC"/>
    <w:rsid w:val="0FE9DF96"/>
    <w:rsid w:val="0FED1179"/>
    <w:rsid w:val="0FEEA1D1"/>
    <w:rsid w:val="0FF06D13"/>
    <w:rsid w:val="0FF41A3F"/>
    <w:rsid w:val="0FF56C90"/>
    <w:rsid w:val="0FF70402"/>
    <w:rsid w:val="0FF72803"/>
    <w:rsid w:val="0FF95251"/>
    <w:rsid w:val="0FF95525"/>
    <w:rsid w:val="0FFD4786"/>
    <w:rsid w:val="10001201"/>
    <w:rsid w:val="100106A0"/>
    <w:rsid w:val="10030795"/>
    <w:rsid w:val="10032C21"/>
    <w:rsid w:val="1003B430"/>
    <w:rsid w:val="10057183"/>
    <w:rsid w:val="100FA479"/>
    <w:rsid w:val="1019CD92"/>
    <w:rsid w:val="101B4FB0"/>
    <w:rsid w:val="1023B626"/>
    <w:rsid w:val="1025110C"/>
    <w:rsid w:val="1029F7A5"/>
    <w:rsid w:val="102B4BD0"/>
    <w:rsid w:val="102D6FE6"/>
    <w:rsid w:val="102DDF0E"/>
    <w:rsid w:val="103217B3"/>
    <w:rsid w:val="10336238"/>
    <w:rsid w:val="10352466"/>
    <w:rsid w:val="10353129"/>
    <w:rsid w:val="103A6050"/>
    <w:rsid w:val="103BFD87"/>
    <w:rsid w:val="103E36BE"/>
    <w:rsid w:val="104899B2"/>
    <w:rsid w:val="104BFC1F"/>
    <w:rsid w:val="105071AB"/>
    <w:rsid w:val="10541CB7"/>
    <w:rsid w:val="105539D8"/>
    <w:rsid w:val="10565A97"/>
    <w:rsid w:val="1056B67C"/>
    <w:rsid w:val="10599765"/>
    <w:rsid w:val="105D8910"/>
    <w:rsid w:val="1060798D"/>
    <w:rsid w:val="1062A180"/>
    <w:rsid w:val="1062D3B4"/>
    <w:rsid w:val="10666023"/>
    <w:rsid w:val="1068F0B7"/>
    <w:rsid w:val="106A2272"/>
    <w:rsid w:val="106C2F13"/>
    <w:rsid w:val="106D8D83"/>
    <w:rsid w:val="1073CB44"/>
    <w:rsid w:val="107A51CB"/>
    <w:rsid w:val="107EE77B"/>
    <w:rsid w:val="107FB565"/>
    <w:rsid w:val="10887D12"/>
    <w:rsid w:val="108953D7"/>
    <w:rsid w:val="108CBFD9"/>
    <w:rsid w:val="10985C55"/>
    <w:rsid w:val="1098F66E"/>
    <w:rsid w:val="109E25F4"/>
    <w:rsid w:val="10A2A340"/>
    <w:rsid w:val="10AD4907"/>
    <w:rsid w:val="10AFD165"/>
    <w:rsid w:val="10B2E803"/>
    <w:rsid w:val="10B48CA1"/>
    <w:rsid w:val="10B8D06B"/>
    <w:rsid w:val="10C24FA0"/>
    <w:rsid w:val="10C48986"/>
    <w:rsid w:val="10C4C691"/>
    <w:rsid w:val="10C52522"/>
    <w:rsid w:val="10CB4B0B"/>
    <w:rsid w:val="10D5D305"/>
    <w:rsid w:val="10D61D0B"/>
    <w:rsid w:val="10D698E6"/>
    <w:rsid w:val="10D78544"/>
    <w:rsid w:val="10DBC461"/>
    <w:rsid w:val="10E16DDC"/>
    <w:rsid w:val="10E1D434"/>
    <w:rsid w:val="10E5B6BB"/>
    <w:rsid w:val="10E5CF12"/>
    <w:rsid w:val="10E6563C"/>
    <w:rsid w:val="10EA825E"/>
    <w:rsid w:val="10EDBCE4"/>
    <w:rsid w:val="10EE034E"/>
    <w:rsid w:val="10EE21E8"/>
    <w:rsid w:val="10F3E7CA"/>
    <w:rsid w:val="10F4B9A1"/>
    <w:rsid w:val="10F68A1B"/>
    <w:rsid w:val="10F9ABE2"/>
    <w:rsid w:val="10FA32DF"/>
    <w:rsid w:val="10FD6913"/>
    <w:rsid w:val="10FE4F96"/>
    <w:rsid w:val="1100B9A9"/>
    <w:rsid w:val="110168D6"/>
    <w:rsid w:val="1108ADF1"/>
    <w:rsid w:val="110AB372"/>
    <w:rsid w:val="110B85B5"/>
    <w:rsid w:val="110C1B0F"/>
    <w:rsid w:val="1112125B"/>
    <w:rsid w:val="11160FD6"/>
    <w:rsid w:val="111FBEF8"/>
    <w:rsid w:val="11201228"/>
    <w:rsid w:val="1122710F"/>
    <w:rsid w:val="11255B56"/>
    <w:rsid w:val="1125AE38"/>
    <w:rsid w:val="1129128C"/>
    <w:rsid w:val="11297D1B"/>
    <w:rsid w:val="112C54BA"/>
    <w:rsid w:val="1136202F"/>
    <w:rsid w:val="11396C79"/>
    <w:rsid w:val="113AAE4A"/>
    <w:rsid w:val="1140387B"/>
    <w:rsid w:val="11409ACF"/>
    <w:rsid w:val="11419490"/>
    <w:rsid w:val="11419F94"/>
    <w:rsid w:val="11424DD1"/>
    <w:rsid w:val="11485511"/>
    <w:rsid w:val="1148E1C9"/>
    <w:rsid w:val="114A1226"/>
    <w:rsid w:val="114CA875"/>
    <w:rsid w:val="114E95B8"/>
    <w:rsid w:val="11509491"/>
    <w:rsid w:val="11545C3F"/>
    <w:rsid w:val="115725ED"/>
    <w:rsid w:val="115D1AA8"/>
    <w:rsid w:val="11674627"/>
    <w:rsid w:val="11676B38"/>
    <w:rsid w:val="11695C85"/>
    <w:rsid w:val="11696FD4"/>
    <w:rsid w:val="116D7E1B"/>
    <w:rsid w:val="116DB969"/>
    <w:rsid w:val="117339EA"/>
    <w:rsid w:val="11788FBF"/>
    <w:rsid w:val="117B3A13"/>
    <w:rsid w:val="117F4628"/>
    <w:rsid w:val="117FE06B"/>
    <w:rsid w:val="11829B7C"/>
    <w:rsid w:val="118916BD"/>
    <w:rsid w:val="118CDEC3"/>
    <w:rsid w:val="118E5430"/>
    <w:rsid w:val="1193F4FD"/>
    <w:rsid w:val="119BC1F4"/>
    <w:rsid w:val="119F2349"/>
    <w:rsid w:val="11B3965F"/>
    <w:rsid w:val="11B702F3"/>
    <w:rsid w:val="11BA6ED8"/>
    <w:rsid w:val="11C03997"/>
    <w:rsid w:val="11C1F714"/>
    <w:rsid w:val="11C2BD12"/>
    <w:rsid w:val="11C9D90F"/>
    <w:rsid w:val="11CE4D3F"/>
    <w:rsid w:val="11D4F30A"/>
    <w:rsid w:val="11D5C66C"/>
    <w:rsid w:val="11D650BE"/>
    <w:rsid w:val="11E3C6DD"/>
    <w:rsid w:val="11E3F04E"/>
    <w:rsid w:val="11E6DE3B"/>
    <w:rsid w:val="11E7F753"/>
    <w:rsid w:val="11EC99C7"/>
    <w:rsid w:val="11ED210A"/>
    <w:rsid w:val="11F05170"/>
    <w:rsid w:val="11F2E5CE"/>
    <w:rsid w:val="11F370A6"/>
    <w:rsid w:val="11F88CF0"/>
    <w:rsid w:val="11F934BB"/>
    <w:rsid w:val="11F9376D"/>
    <w:rsid w:val="11FDE28E"/>
    <w:rsid w:val="11FFECF8"/>
    <w:rsid w:val="12031AA6"/>
    <w:rsid w:val="1203D84C"/>
    <w:rsid w:val="12052A19"/>
    <w:rsid w:val="120609BF"/>
    <w:rsid w:val="1211CBB0"/>
    <w:rsid w:val="121E82DA"/>
    <w:rsid w:val="12202B97"/>
    <w:rsid w:val="12209B99"/>
    <w:rsid w:val="1220E983"/>
    <w:rsid w:val="1220ECF3"/>
    <w:rsid w:val="12249D3F"/>
    <w:rsid w:val="12271E85"/>
    <w:rsid w:val="122726E1"/>
    <w:rsid w:val="122CE3A4"/>
    <w:rsid w:val="12304961"/>
    <w:rsid w:val="1232FE6B"/>
    <w:rsid w:val="123B7C11"/>
    <w:rsid w:val="1246F324"/>
    <w:rsid w:val="12489EA9"/>
    <w:rsid w:val="124B0352"/>
    <w:rsid w:val="124C6B59"/>
    <w:rsid w:val="124CB0D4"/>
    <w:rsid w:val="12542F3F"/>
    <w:rsid w:val="12567155"/>
    <w:rsid w:val="125D1A66"/>
    <w:rsid w:val="125DA1C9"/>
    <w:rsid w:val="12665A52"/>
    <w:rsid w:val="1269C832"/>
    <w:rsid w:val="126A3692"/>
    <w:rsid w:val="126D3813"/>
    <w:rsid w:val="126DAC88"/>
    <w:rsid w:val="126E74F6"/>
    <w:rsid w:val="126F81AC"/>
    <w:rsid w:val="1270F773"/>
    <w:rsid w:val="12718B9F"/>
    <w:rsid w:val="1273A9C7"/>
    <w:rsid w:val="127671B3"/>
    <w:rsid w:val="1277C9A5"/>
    <w:rsid w:val="12793404"/>
    <w:rsid w:val="127C9966"/>
    <w:rsid w:val="127CAE06"/>
    <w:rsid w:val="127F2CF6"/>
    <w:rsid w:val="128047B5"/>
    <w:rsid w:val="1280E098"/>
    <w:rsid w:val="128216FB"/>
    <w:rsid w:val="1286D483"/>
    <w:rsid w:val="1287B4CA"/>
    <w:rsid w:val="128CDB5A"/>
    <w:rsid w:val="128D5D39"/>
    <w:rsid w:val="1293AB53"/>
    <w:rsid w:val="1295138D"/>
    <w:rsid w:val="129A16F4"/>
    <w:rsid w:val="129B8E89"/>
    <w:rsid w:val="129BD554"/>
    <w:rsid w:val="129CB341"/>
    <w:rsid w:val="12A0F143"/>
    <w:rsid w:val="12A13706"/>
    <w:rsid w:val="12A25D35"/>
    <w:rsid w:val="12A75A18"/>
    <w:rsid w:val="12A766DA"/>
    <w:rsid w:val="12AD9773"/>
    <w:rsid w:val="12B10263"/>
    <w:rsid w:val="12B16319"/>
    <w:rsid w:val="12B1D013"/>
    <w:rsid w:val="12B349ED"/>
    <w:rsid w:val="12B4B3BF"/>
    <w:rsid w:val="12BA4376"/>
    <w:rsid w:val="12BC3FAA"/>
    <w:rsid w:val="12BEEB22"/>
    <w:rsid w:val="12C086AE"/>
    <w:rsid w:val="12C1AAD1"/>
    <w:rsid w:val="12C2C9AD"/>
    <w:rsid w:val="12C2EA17"/>
    <w:rsid w:val="12C50531"/>
    <w:rsid w:val="12C5171B"/>
    <w:rsid w:val="12C869C5"/>
    <w:rsid w:val="12C973AF"/>
    <w:rsid w:val="12CA9A7B"/>
    <w:rsid w:val="12D01BDF"/>
    <w:rsid w:val="12D5713B"/>
    <w:rsid w:val="12D58FED"/>
    <w:rsid w:val="12D678B4"/>
    <w:rsid w:val="12D96F8D"/>
    <w:rsid w:val="12DC4CAD"/>
    <w:rsid w:val="12DCF6E6"/>
    <w:rsid w:val="12E33616"/>
    <w:rsid w:val="12EC0E97"/>
    <w:rsid w:val="12ECAAD8"/>
    <w:rsid w:val="12EDD402"/>
    <w:rsid w:val="12F70834"/>
    <w:rsid w:val="12F73A05"/>
    <w:rsid w:val="12F95190"/>
    <w:rsid w:val="12FB8C2D"/>
    <w:rsid w:val="13130E08"/>
    <w:rsid w:val="131353E2"/>
    <w:rsid w:val="13181E57"/>
    <w:rsid w:val="1318EF3E"/>
    <w:rsid w:val="131BB765"/>
    <w:rsid w:val="131C9F60"/>
    <w:rsid w:val="1321ADE0"/>
    <w:rsid w:val="1322C050"/>
    <w:rsid w:val="1326EACD"/>
    <w:rsid w:val="132D80C1"/>
    <w:rsid w:val="133215EB"/>
    <w:rsid w:val="1335295B"/>
    <w:rsid w:val="13388F8F"/>
    <w:rsid w:val="133938A0"/>
    <w:rsid w:val="133ADE30"/>
    <w:rsid w:val="133B1782"/>
    <w:rsid w:val="1344E044"/>
    <w:rsid w:val="1348CC98"/>
    <w:rsid w:val="13499B97"/>
    <w:rsid w:val="134A8B8A"/>
    <w:rsid w:val="134A93F5"/>
    <w:rsid w:val="1351181E"/>
    <w:rsid w:val="1353B9B4"/>
    <w:rsid w:val="1356028A"/>
    <w:rsid w:val="135A27DC"/>
    <w:rsid w:val="1367B296"/>
    <w:rsid w:val="137050D2"/>
    <w:rsid w:val="13718C39"/>
    <w:rsid w:val="1373D2D7"/>
    <w:rsid w:val="13745F5F"/>
    <w:rsid w:val="13747B68"/>
    <w:rsid w:val="1374BCAB"/>
    <w:rsid w:val="1376294A"/>
    <w:rsid w:val="1377029B"/>
    <w:rsid w:val="13778D44"/>
    <w:rsid w:val="1378C7AB"/>
    <w:rsid w:val="13806A0F"/>
    <w:rsid w:val="13808FD3"/>
    <w:rsid w:val="1382C972"/>
    <w:rsid w:val="138634C6"/>
    <w:rsid w:val="1391AE5D"/>
    <w:rsid w:val="13938A7D"/>
    <w:rsid w:val="1394978C"/>
    <w:rsid w:val="1397E62D"/>
    <w:rsid w:val="139C2479"/>
    <w:rsid w:val="139D5BC6"/>
    <w:rsid w:val="13A2A086"/>
    <w:rsid w:val="13A942CD"/>
    <w:rsid w:val="13AB7DF6"/>
    <w:rsid w:val="13B00670"/>
    <w:rsid w:val="13B0FB81"/>
    <w:rsid w:val="13B19B04"/>
    <w:rsid w:val="13B37D46"/>
    <w:rsid w:val="13B55027"/>
    <w:rsid w:val="13BA68ED"/>
    <w:rsid w:val="13C2FD65"/>
    <w:rsid w:val="13CC5771"/>
    <w:rsid w:val="13CFE01C"/>
    <w:rsid w:val="13D0FE89"/>
    <w:rsid w:val="13D2F5F5"/>
    <w:rsid w:val="13D4513D"/>
    <w:rsid w:val="13D635E8"/>
    <w:rsid w:val="13D6E9E3"/>
    <w:rsid w:val="13D70A70"/>
    <w:rsid w:val="13DB2BC7"/>
    <w:rsid w:val="13DC02DC"/>
    <w:rsid w:val="13DC6397"/>
    <w:rsid w:val="13E03821"/>
    <w:rsid w:val="13E179C1"/>
    <w:rsid w:val="13E19994"/>
    <w:rsid w:val="13E7C6D3"/>
    <w:rsid w:val="13ED0ABE"/>
    <w:rsid w:val="13EEB449"/>
    <w:rsid w:val="13EF0D02"/>
    <w:rsid w:val="13F02250"/>
    <w:rsid w:val="13F4933C"/>
    <w:rsid w:val="13F4E323"/>
    <w:rsid w:val="13F7BC9C"/>
    <w:rsid w:val="13F7DBE1"/>
    <w:rsid w:val="13F9D8AD"/>
    <w:rsid w:val="14074DC1"/>
    <w:rsid w:val="1407BC9C"/>
    <w:rsid w:val="1409AF27"/>
    <w:rsid w:val="140B2B64"/>
    <w:rsid w:val="140BAFAC"/>
    <w:rsid w:val="140BC604"/>
    <w:rsid w:val="140F2C7F"/>
    <w:rsid w:val="140F99DC"/>
    <w:rsid w:val="141365DA"/>
    <w:rsid w:val="1417A740"/>
    <w:rsid w:val="1418F65A"/>
    <w:rsid w:val="141B8313"/>
    <w:rsid w:val="141C8485"/>
    <w:rsid w:val="141F4EE2"/>
    <w:rsid w:val="1420095A"/>
    <w:rsid w:val="14214B5F"/>
    <w:rsid w:val="1422B2C7"/>
    <w:rsid w:val="1429366F"/>
    <w:rsid w:val="142C8A19"/>
    <w:rsid w:val="142CA0D7"/>
    <w:rsid w:val="14324651"/>
    <w:rsid w:val="143AEA92"/>
    <w:rsid w:val="143F985D"/>
    <w:rsid w:val="14454F24"/>
    <w:rsid w:val="1449E4C0"/>
    <w:rsid w:val="144C088B"/>
    <w:rsid w:val="14541B8F"/>
    <w:rsid w:val="14562E5C"/>
    <w:rsid w:val="14595C78"/>
    <w:rsid w:val="145C53EE"/>
    <w:rsid w:val="145DC459"/>
    <w:rsid w:val="146084EF"/>
    <w:rsid w:val="1460C722"/>
    <w:rsid w:val="1467F483"/>
    <w:rsid w:val="146EAE66"/>
    <w:rsid w:val="147AD3AA"/>
    <w:rsid w:val="147C7996"/>
    <w:rsid w:val="14805EF9"/>
    <w:rsid w:val="14823729"/>
    <w:rsid w:val="1487CCF7"/>
    <w:rsid w:val="14893EF7"/>
    <w:rsid w:val="1491265B"/>
    <w:rsid w:val="1492F9AD"/>
    <w:rsid w:val="14959173"/>
    <w:rsid w:val="149F73BC"/>
    <w:rsid w:val="14A06345"/>
    <w:rsid w:val="14A9855F"/>
    <w:rsid w:val="14AB27ED"/>
    <w:rsid w:val="14B19E8B"/>
    <w:rsid w:val="14B37392"/>
    <w:rsid w:val="14B50D89"/>
    <w:rsid w:val="14B85DBE"/>
    <w:rsid w:val="14BEFC7E"/>
    <w:rsid w:val="14C12763"/>
    <w:rsid w:val="14C19027"/>
    <w:rsid w:val="14C6669D"/>
    <w:rsid w:val="14CD7134"/>
    <w:rsid w:val="14D0D43F"/>
    <w:rsid w:val="14D49ED7"/>
    <w:rsid w:val="14DCA2A6"/>
    <w:rsid w:val="14E20868"/>
    <w:rsid w:val="14E2BCB0"/>
    <w:rsid w:val="14E39917"/>
    <w:rsid w:val="14F0F483"/>
    <w:rsid w:val="14F5E956"/>
    <w:rsid w:val="1500A8D3"/>
    <w:rsid w:val="15051406"/>
    <w:rsid w:val="150C57E8"/>
    <w:rsid w:val="15111CD8"/>
    <w:rsid w:val="151B5730"/>
    <w:rsid w:val="151BA778"/>
    <w:rsid w:val="15203490"/>
    <w:rsid w:val="15241C7A"/>
    <w:rsid w:val="1525114C"/>
    <w:rsid w:val="15281E0B"/>
    <w:rsid w:val="1529A361"/>
    <w:rsid w:val="152A55E8"/>
    <w:rsid w:val="1531A527"/>
    <w:rsid w:val="15376316"/>
    <w:rsid w:val="1538FF50"/>
    <w:rsid w:val="1543CE4F"/>
    <w:rsid w:val="1543E5DE"/>
    <w:rsid w:val="154B5E8E"/>
    <w:rsid w:val="154B7B51"/>
    <w:rsid w:val="1556E2BF"/>
    <w:rsid w:val="155BBCC5"/>
    <w:rsid w:val="155E8E66"/>
    <w:rsid w:val="1566F374"/>
    <w:rsid w:val="156BE62C"/>
    <w:rsid w:val="156F845B"/>
    <w:rsid w:val="1571E145"/>
    <w:rsid w:val="15751145"/>
    <w:rsid w:val="1576DC8E"/>
    <w:rsid w:val="157881F5"/>
    <w:rsid w:val="157A94F6"/>
    <w:rsid w:val="157F6B65"/>
    <w:rsid w:val="158807C9"/>
    <w:rsid w:val="159653D0"/>
    <w:rsid w:val="1599CDDE"/>
    <w:rsid w:val="159A6F1B"/>
    <w:rsid w:val="159CCB62"/>
    <w:rsid w:val="159CE774"/>
    <w:rsid w:val="159F19E2"/>
    <w:rsid w:val="159F2674"/>
    <w:rsid w:val="15A3D35D"/>
    <w:rsid w:val="15A859F8"/>
    <w:rsid w:val="15A9A202"/>
    <w:rsid w:val="15A9B960"/>
    <w:rsid w:val="15ACA80A"/>
    <w:rsid w:val="15B3DA37"/>
    <w:rsid w:val="15B5C05C"/>
    <w:rsid w:val="15BAE3B2"/>
    <w:rsid w:val="15BD680F"/>
    <w:rsid w:val="15BFCFC4"/>
    <w:rsid w:val="15C0EF4D"/>
    <w:rsid w:val="15C15C29"/>
    <w:rsid w:val="15CE6823"/>
    <w:rsid w:val="15D1CE3A"/>
    <w:rsid w:val="15D63AA1"/>
    <w:rsid w:val="15DD45C8"/>
    <w:rsid w:val="15DF3D88"/>
    <w:rsid w:val="15E007B6"/>
    <w:rsid w:val="15E274F2"/>
    <w:rsid w:val="15E45EBC"/>
    <w:rsid w:val="15E60FC8"/>
    <w:rsid w:val="15E7CCC2"/>
    <w:rsid w:val="15EA7C68"/>
    <w:rsid w:val="15EBEC59"/>
    <w:rsid w:val="15EEDE55"/>
    <w:rsid w:val="15EF97F2"/>
    <w:rsid w:val="15F657F7"/>
    <w:rsid w:val="15F8A565"/>
    <w:rsid w:val="15F997A8"/>
    <w:rsid w:val="15F9ACAF"/>
    <w:rsid w:val="16073A74"/>
    <w:rsid w:val="16085865"/>
    <w:rsid w:val="161A50BF"/>
    <w:rsid w:val="161C1707"/>
    <w:rsid w:val="1620CCDA"/>
    <w:rsid w:val="162D24DA"/>
    <w:rsid w:val="16332775"/>
    <w:rsid w:val="163CB5EB"/>
    <w:rsid w:val="163EE2A4"/>
    <w:rsid w:val="1641B707"/>
    <w:rsid w:val="164908FB"/>
    <w:rsid w:val="164D61C4"/>
    <w:rsid w:val="1653B5D4"/>
    <w:rsid w:val="16591AFE"/>
    <w:rsid w:val="1659A2FF"/>
    <w:rsid w:val="16658C9D"/>
    <w:rsid w:val="166A061B"/>
    <w:rsid w:val="166B0D20"/>
    <w:rsid w:val="166C0D4F"/>
    <w:rsid w:val="166CE2A7"/>
    <w:rsid w:val="166CED5D"/>
    <w:rsid w:val="166FAB19"/>
    <w:rsid w:val="1671888B"/>
    <w:rsid w:val="1678B8F9"/>
    <w:rsid w:val="167B2E05"/>
    <w:rsid w:val="167FCD5E"/>
    <w:rsid w:val="1680B05B"/>
    <w:rsid w:val="168245FC"/>
    <w:rsid w:val="1688310E"/>
    <w:rsid w:val="168C21CC"/>
    <w:rsid w:val="168D498F"/>
    <w:rsid w:val="16981A96"/>
    <w:rsid w:val="1699C4A9"/>
    <w:rsid w:val="169CD6D3"/>
    <w:rsid w:val="169FB544"/>
    <w:rsid w:val="169FECC7"/>
    <w:rsid w:val="16A7D0D6"/>
    <w:rsid w:val="16B69E05"/>
    <w:rsid w:val="16B78C40"/>
    <w:rsid w:val="16BAD825"/>
    <w:rsid w:val="16BC9023"/>
    <w:rsid w:val="16BE4B20"/>
    <w:rsid w:val="16C28372"/>
    <w:rsid w:val="16C5D900"/>
    <w:rsid w:val="16C988D2"/>
    <w:rsid w:val="16C9921A"/>
    <w:rsid w:val="16CB72D0"/>
    <w:rsid w:val="16D0A3E7"/>
    <w:rsid w:val="16D3CE46"/>
    <w:rsid w:val="16D5A450"/>
    <w:rsid w:val="16D7A70C"/>
    <w:rsid w:val="16DC04E1"/>
    <w:rsid w:val="16DD39D7"/>
    <w:rsid w:val="16DDC7B5"/>
    <w:rsid w:val="16DE8A57"/>
    <w:rsid w:val="16E29220"/>
    <w:rsid w:val="16E4269C"/>
    <w:rsid w:val="16E8CDB4"/>
    <w:rsid w:val="16EA8F9E"/>
    <w:rsid w:val="16EDF9AA"/>
    <w:rsid w:val="16F07191"/>
    <w:rsid w:val="16F49E5F"/>
    <w:rsid w:val="16F9CCCC"/>
    <w:rsid w:val="16FC97FC"/>
    <w:rsid w:val="16FDD1EA"/>
    <w:rsid w:val="16FF8AB9"/>
    <w:rsid w:val="1704E7E6"/>
    <w:rsid w:val="17057177"/>
    <w:rsid w:val="170A70F4"/>
    <w:rsid w:val="17123DB0"/>
    <w:rsid w:val="17171DFA"/>
    <w:rsid w:val="171AF23E"/>
    <w:rsid w:val="171BDFF0"/>
    <w:rsid w:val="171D0568"/>
    <w:rsid w:val="171D18AF"/>
    <w:rsid w:val="171D42AA"/>
    <w:rsid w:val="171DDDDA"/>
    <w:rsid w:val="172305B3"/>
    <w:rsid w:val="17232F72"/>
    <w:rsid w:val="17241612"/>
    <w:rsid w:val="17276EB4"/>
    <w:rsid w:val="172810B9"/>
    <w:rsid w:val="172B6B37"/>
    <w:rsid w:val="172F9B3C"/>
    <w:rsid w:val="173232B2"/>
    <w:rsid w:val="17343C21"/>
    <w:rsid w:val="17362D2D"/>
    <w:rsid w:val="173798DA"/>
    <w:rsid w:val="173D854D"/>
    <w:rsid w:val="1742400F"/>
    <w:rsid w:val="1743E553"/>
    <w:rsid w:val="17484125"/>
    <w:rsid w:val="17494B46"/>
    <w:rsid w:val="174E7464"/>
    <w:rsid w:val="175A1E9A"/>
    <w:rsid w:val="1766D466"/>
    <w:rsid w:val="1767FD38"/>
    <w:rsid w:val="176FB471"/>
    <w:rsid w:val="1773349D"/>
    <w:rsid w:val="177612E1"/>
    <w:rsid w:val="1776C4A9"/>
    <w:rsid w:val="177B1DE1"/>
    <w:rsid w:val="1782B14B"/>
    <w:rsid w:val="17858348"/>
    <w:rsid w:val="17859273"/>
    <w:rsid w:val="1786926A"/>
    <w:rsid w:val="1789563C"/>
    <w:rsid w:val="178B86A2"/>
    <w:rsid w:val="178DF5B2"/>
    <w:rsid w:val="17928CEE"/>
    <w:rsid w:val="1792AE72"/>
    <w:rsid w:val="1792DCFD"/>
    <w:rsid w:val="17930F64"/>
    <w:rsid w:val="17993F26"/>
    <w:rsid w:val="179A84DE"/>
    <w:rsid w:val="179CA258"/>
    <w:rsid w:val="17A4E5C5"/>
    <w:rsid w:val="17A67FEA"/>
    <w:rsid w:val="17A76A64"/>
    <w:rsid w:val="17A817E3"/>
    <w:rsid w:val="17AB37A0"/>
    <w:rsid w:val="17AF7521"/>
    <w:rsid w:val="17B3A525"/>
    <w:rsid w:val="17B72E9A"/>
    <w:rsid w:val="17B768B7"/>
    <w:rsid w:val="17B9A359"/>
    <w:rsid w:val="17BE052A"/>
    <w:rsid w:val="17C43E6C"/>
    <w:rsid w:val="17C76635"/>
    <w:rsid w:val="17D853FD"/>
    <w:rsid w:val="17DBD97E"/>
    <w:rsid w:val="17E27B3A"/>
    <w:rsid w:val="17E3C6A7"/>
    <w:rsid w:val="17E63D53"/>
    <w:rsid w:val="17E68B06"/>
    <w:rsid w:val="17ED6EF5"/>
    <w:rsid w:val="17F0E8B9"/>
    <w:rsid w:val="17FA9916"/>
    <w:rsid w:val="17FD7166"/>
    <w:rsid w:val="17FF48B7"/>
    <w:rsid w:val="1802DC10"/>
    <w:rsid w:val="1802E148"/>
    <w:rsid w:val="1810E9E9"/>
    <w:rsid w:val="1811B04E"/>
    <w:rsid w:val="1814129C"/>
    <w:rsid w:val="1814FBC0"/>
    <w:rsid w:val="1819BFDA"/>
    <w:rsid w:val="182129C5"/>
    <w:rsid w:val="1826E6A6"/>
    <w:rsid w:val="182B6AA3"/>
    <w:rsid w:val="182EB2BB"/>
    <w:rsid w:val="1830A001"/>
    <w:rsid w:val="18347EC4"/>
    <w:rsid w:val="183836C3"/>
    <w:rsid w:val="183871EC"/>
    <w:rsid w:val="183BCB05"/>
    <w:rsid w:val="1840921C"/>
    <w:rsid w:val="1840B3BB"/>
    <w:rsid w:val="18411470"/>
    <w:rsid w:val="18415F1B"/>
    <w:rsid w:val="18439E8D"/>
    <w:rsid w:val="18482E1A"/>
    <w:rsid w:val="184BCA5F"/>
    <w:rsid w:val="18518C67"/>
    <w:rsid w:val="18575010"/>
    <w:rsid w:val="18646CDB"/>
    <w:rsid w:val="186581A0"/>
    <w:rsid w:val="186ACEA7"/>
    <w:rsid w:val="18700A01"/>
    <w:rsid w:val="187109AF"/>
    <w:rsid w:val="187524CD"/>
    <w:rsid w:val="18760EF8"/>
    <w:rsid w:val="1876AF8B"/>
    <w:rsid w:val="1876EF05"/>
    <w:rsid w:val="1878AE51"/>
    <w:rsid w:val="1879132A"/>
    <w:rsid w:val="187A4B45"/>
    <w:rsid w:val="187D519A"/>
    <w:rsid w:val="187E42A4"/>
    <w:rsid w:val="187F5779"/>
    <w:rsid w:val="188290AE"/>
    <w:rsid w:val="188622FF"/>
    <w:rsid w:val="188C09CB"/>
    <w:rsid w:val="1890E5F8"/>
    <w:rsid w:val="18921F17"/>
    <w:rsid w:val="189B6D99"/>
    <w:rsid w:val="18A47909"/>
    <w:rsid w:val="18A5A38A"/>
    <w:rsid w:val="18A791F3"/>
    <w:rsid w:val="18AA9A5D"/>
    <w:rsid w:val="18AFAC4E"/>
    <w:rsid w:val="18B7D9F0"/>
    <w:rsid w:val="18BB5644"/>
    <w:rsid w:val="18BB5A90"/>
    <w:rsid w:val="18C41ABD"/>
    <w:rsid w:val="18C47B2D"/>
    <w:rsid w:val="18C48865"/>
    <w:rsid w:val="18C56042"/>
    <w:rsid w:val="18C78406"/>
    <w:rsid w:val="18CC5E84"/>
    <w:rsid w:val="18CDAF4F"/>
    <w:rsid w:val="18DBE15C"/>
    <w:rsid w:val="18DF3CBF"/>
    <w:rsid w:val="18E1FC8D"/>
    <w:rsid w:val="18E312CE"/>
    <w:rsid w:val="18E73158"/>
    <w:rsid w:val="18F5337D"/>
    <w:rsid w:val="18F59784"/>
    <w:rsid w:val="18F8DE05"/>
    <w:rsid w:val="18F92661"/>
    <w:rsid w:val="18FA8FBA"/>
    <w:rsid w:val="18FB585B"/>
    <w:rsid w:val="18FBBC33"/>
    <w:rsid w:val="18FDC39E"/>
    <w:rsid w:val="1901F06D"/>
    <w:rsid w:val="1903CB30"/>
    <w:rsid w:val="19171411"/>
    <w:rsid w:val="19196BB9"/>
    <w:rsid w:val="192A40CD"/>
    <w:rsid w:val="192A6122"/>
    <w:rsid w:val="19309E5E"/>
    <w:rsid w:val="19331EC8"/>
    <w:rsid w:val="1934F0DB"/>
    <w:rsid w:val="19366735"/>
    <w:rsid w:val="1947E348"/>
    <w:rsid w:val="1948257C"/>
    <w:rsid w:val="194AEF82"/>
    <w:rsid w:val="1956D342"/>
    <w:rsid w:val="1956E6C3"/>
    <w:rsid w:val="1957AC22"/>
    <w:rsid w:val="195A0959"/>
    <w:rsid w:val="195FE505"/>
    <w:rsid w:val="1961E885"/>
    <w:rsid w:val="19644CFF"/>
    <w:rsid w:val="1968FEDC"/>
    <w:rsid w:val="196BA9B3"/>
    <w:rsid w:val="196DC18A"/>
    <w:rsid w:val="196E6197"/>
    <w:rsid w:val="197448DB"/>
    <w:rsid w:val="1975A4E7"/>
    <w:rsid w:val="197946C7"/>
    <w:rsid w:val="1979D306"/>
    <w:rsid w:val="197CFDBE"/>
    <w:rsid w:val="197F9349"/>
    <w:rsid w:val="1983D795"/>
    <w:rsid w:val="1988205A"/>
    <w:rsid w:val="198A6FE1"/>
    <w:rsid w:val="198A925C"/>
    <w:rsid w:val="1990EAE9"/>
    <w:rsid w:val="1990EC5B"/>
    <w:rsid w:val="1998420E"/>
    <w:rsid w:val="19993323"/>
    <w:rsid w:val="1999A87F"/>
    <w:rsid w:val="199C3B47"/>
    <w:rsid w:val="199D54DC"/>
    <w:rsid w:val="19A0A641"/>
    <w:rsid w:val="19A5C32A"/>
    <w:rsid w:val="19A7888E"/>
    <w:rsid w:val="19AB0E57"/>
    <w:rsid w:val="19ABA142"/>
    <w:rsid w:val="19AD9B92"/>
    <w:rsid w:val="19B325FB"/>
    <w:rsid w:val="19B6CCFE"/>
    <w:rsid w:val="19B71A27"/>
    <w:rsid w:val="19BBAE51"/>
    <w:rsid w:val="19BC53C5"/>
    <w:rsid w:val="19BCA0FA"/>
    <w:rsid w:val="19C0153C"/>
    <w:rsid w:val="19C0D5FE"/>
    <w:rsid w:val="19C60C78"/>
    <w:rsid w:val="19C8422C"/>
    <w:rsid w:val="19CD89C3"/>
    <w:rsid w:val="19CE221C"/>
    <w:rsid w:val="19CE7941"/>
    <w:rsid w:val="19D33E44"/>
    <w:rsid w:val="19D51C97"/>
    <w:rsid w:val="19D6CE52"/>
    <w:rsid w:val="19D78A82"/>
    <w:rsid w:val="19D79E54"/>
    <w:rsid w:val="19D80AAA"/>
    <w:rsid w:val="19E03608"/>
    <w:rsid w:val="19E49671"/>
    <w:rsid w:val="19E4D3E0"/>
    <w:rsid w:val="19EA4C08"/>
    <w:rsid w:val="19EDBFBF"/>
    <w:rsid w:val="19EFED84"/>
    <w:rsid w:val="19F3B272"/>
    <w:rsid w:val="19F81046"/>
    <w:rsid w:val="19FA97DD"/>
    <w:rsid w:val="19FBE56B"/>
    <w:rsid w:val="1A0011C5"/>
    <w:rsid w:val="1A080A42"/>
    <w:rsid w:val="1A0D9DDB"/>
    <w:rsid w:val="1A0E2C48"/>
    <w:rsid w:val="1A0E31F8"/>
    <w:rsid w:val="1A1B3F29"/>
    <w:rsid w:val="1A1DD150"/>
    <w:rsid w:val="1A1FFBC4"/>
    <w:rsid w:val="1A21986D"/>
    <w:rsid w:val="1A2418F8"/>
    <w:rsid w:val="1A2DFED5"/>
    <w:rsid w:val="1A2EB128"/>
    <w:rsid w:val="1A32E285"/>
    <w:rsid w:val="1A34A5C9"/>
    <w:rsid w:val="1A37F75C"/>
    <w:rsid w:val="1A3CE9DC"/>
    <w:rsid w:val="1A3EE3F2"/>
    <w:rsid w:val="1A42B73B"/>
    <w:rsid w:val="1A48D90E"/>
    <w:rsid w:val="1A4C0D2E"/>
    <w:rsid w:val="1A4D1458"/>
    <w:rsid w:val="1A50A1D3"/>
    <w:rsid w:val="1A52719E"/>
    <w:rsid w:val="1A52A41F"/>
    <w:rsid w:val="1A56AB2B"/>
    <w:rsid w:val="1A59F235"/>
    <w:rsid w:val="1A5A1470"/>
    <w:rsid w:val="1A5A3607"/>
    <w:rsid w:val="1A5CEB42"/>
    <w:rsid w:val="1A5DC583"/>
    <w:rsid w:val="1A616A62"/>
    <w:rsid w:val="1A61E8C7"/>
    <w:rsid w:val="1A638BE6"/>
    <w:rsid w:val="1A655F83"/>
    <w:rsid w:val="1A6B6588"/>
    <w:rsid w:val="1A72E828"/>
    <w:rsid w:val="1A75973B"/>
    <w:rsid w:val="1A7C4491"/>
    <w:rsid w:val="1A7CE7CA"/>
    <w:rsid w:val="1A7EF29A"/>
    <w:rsid w:val="1A84CB85"/>
    <w:rsid w:val="1A84F2B6"/>
    <w:rsid w:val="1A85488F"/>
    <w:rsid w:val="1A879E7F"/>
    <w:rsid w:val="1A87C27F"/>
    <w:rsid w:val="1A8A8086"/>
    <w:rsid w:val="1A90C8C6"/>
    <w:rsid w:val="1A9115A5"/>
    <w:rsid w:val="1A91D73E"/>
    <w:rsid w:val="1A93FE90"/>
    <w:rsid w:val="1A947045"/>
    <w:rsid w:val="1A99FD5F"/>
    <w:rsid w:val="1A9DAA01"/>
    <w:rsid w:val="1AA17833"/>
    <w:rsid w:val="1AA19E3A"/>
    <w:rsid w:val="1AA8112A"/>
    <w:rsid w:val="1AA9C340"/>
    <w:rsid w:val="1AA9D0BF"/>
    <w:rsid w:val="1AB02106"/>
    <w:rsid w:val="1AB3F979"/>
    <w:rsid w:val="1AB49005"/>
    <w:rsid w:val="1AB52724"/>
    <w:rsid w:val="1AB738B9"/>
    <w:rsid w:val="1ABBB104"/>
    <w:rsid w:val="1ABE644A"/>
    <w:rsid w:val="1AC17D3B"/>
    <w:rsid w:val="1AC5000B"/>
    <w:rsid w:val="1AC6DAAC"/>
    <w:rsid w:val="1AD36080"/>
    <w:rsid w:val="1AD71A18"/>
    <w:rsid w:val="1AD72B9E"/>
    <w:rsid w:val="1AD881E9"/>
    <w:rsid w:val="1AD93715"/>
    <w:rsid w:val="1AD9453F"/>
    <w:rsid w:val="1ADA0D7B"/>
    <w:rsid w:val="1ADF940B"/>
    <w:rsid w:val="1ADFA673"/>
    <w:rsid w:val="1AEDE2D0"/>
    <w:rsid w:val="1AF7901F"/>
    <w:rsid w:val="1AF8175C"/>
    <w:rsid w:val="1AFB8C23"/>
    <w:rsid w:val="1B003EE1"/>
    <w:rsid w:val="1B0066E8"/>
    <w:rsid w:val="1B01356B"/>
    <w:rsid w:val="1B024A9C"/>
    <w:rsid w:val="1B048556"/>
    <w:rsid w:val="1B069F4B"/>
    <w:rsid w:val="1B090537"/>
    <w:rsid w:val="1B0CCD71"/>
    <w:rsid w:val="1B14B56F"/>
    <w:rsid w:val="1B190DF5"/>
    <w:rsid w:val="1B226542"/>
    <w:rsid w:val="1B23F8B7"/>
    <w:rsid w:val="1B2820DB"/>
    <w:rsid w:val="1B285813"/>
    <w:rsid w:val="1B28E10E"/>
    <w:rsid w:val="1B2A4839"/>
    <w:rsid w:val="1B2BF11D"/>
    <w:rsid w:val="1B336EC0"/>
    <w:rsid w:val="1B351BF2"/>
    <w:rsid w:val="1B38E357"/>
    <w:rsid w:val="1B3D87F1"/>
    <w:rsid w:val="1B405A08"/>
    <w:rsid w:val="1B414CAA"/>
    <w:rsid w:val="1B469D88"/>
    <w:rsid w:val="1B48B874"/>
    <w:rsid w:val="1B4AD130"/>
    <w:rsid w:val="1B4BD5A9"/>
    <w:rsid w:val="1B4EA901"/>
    <w:rsid w:val="1B4F2D58"/>
    <w:rsid w:val="1B539DB6"/>
    <w:rsid w:val="1B56A593"/>
    <w:rsid w:val="1B572875"/>
    <w:rsid w:val="1B5CF25B"/>
    <w:rsid w:val="1B61648B"/>
    <w:rsid w:val="1B61FE01"/>
    <w:rsid w:val="1B662687"/>
    <w:rsid w:val="1B673899"/>
    <w:rsid w:val="1B67478B"/>
    <w:rsid w:val="1B67C502"/>
    <w:rsid w:val="1B6B160A"/>
    <w:rsid w:val="1B7411DD"/>
    <w:rsid w:val="1B7BD8B8"/>
    <w:rsid w:val="1B7C16A0"/>
    <w:rsid w:val="1B8017E6"/>
    <w:rsid w:val="1B804F35"/>
    <w:rsid w:val="1B814442"/>
    <w:rsid w:val="1B838B8A"/>
    <w:rsid w:val="1B84D39A"/>
    <w:rsid w:val="1B8A17AD"/>
    <w:rsid w:val="1B8C262D"/>
    <w:rsid w:val="1B8C9B89"/>
    <w:rsid w:val="1B8CEF0B"/>
    <w:rsid w:val="1B8FDFCB"/>
    <w:rsid w:val="1B92393F"/>
    <w:rsid w:val="1B972928"/>
    <w:rsid w:val="1B9F0851"/>
    <w:rsid w:val="1BA1304E"/>
    <w:rsid w:val="1BA4792C"/>
    <w:rsid w:val="1BAB924A"/>
    <w:rsid w:val="1BAD7CD9"/>
    <w:rsid w:val="1BAFF6A9"/>
    <w:rsid w:val="1BB0C185"/>
    <w:rsid w:val="1BB2A67E"/>
    <w:rsid w:val="1BB674C2"/>
    <w:rsid w:val="1BB75DC1"/>
    <w:rsid w:val="1BB9A487"/>
    <w:rsid w:val="1BC09805"/>
    <w:rsid w:val="1BC2EDDF"/>
    <w:rsid w:val="1BC68CDC"/>
    <w:rsid w:val="1BC8ED26"/>
    <w:rsid w:val="1BCC76FC"/>
    <w:rsid w:val="1BCDA928"/>
    <w:rsid w:val="1BD1E263"/>
    <w:rsid w:val="1BD50288"/>
    <w:rsid w:val="1BD6D611"/>
    <w:rsid w:val="1BD80DD5"/>
    <w:rsid w:val="1BD96F8A"/>
    <w:rsid w:val="1BDB078E"/>
    <w:rsid w:val="1BDB88D1"/>
    <w:rsid w:val="1BDE281F"/>
    <w:rsid w:val="1BE04E48"/>
    <w:rsid w:val="1BE2EE99"/>
    <w:rsid w:val="1BE331DB"/>
    <w:rsid w:val="1BE45358"/>
    <w:rsid w:val="1BE78033"/>
    <w:rsid w:val="1BE8448C"/>
    <w:rsid w:val="1BECF6B7"/>
    <w:rsid w:val="1BEE2D91"/>
    <w:rsid w:val="1BEE855E"/>
    <w:rsid w:val="1BF10474"/>
    <w:rsid w:val="1BF1C9E8"/>
    <w:rsid w:val="1BF48865"/>
    <w:rsid w:val="1BF51AF3"/>
    <w:rsid w:val="1BFB5931"/>
    <w:rsid w:val="1BFCFB8C"/>
    <w:rsid w:val="1BFEADCB"/>
    <w:rsid w:val="1BFFB352"/>
    <w:rsid w:val="1C040B0E"/>
    <w:rsid w:val="1C05138A"/>
    <w:rsid w:val="1C06DBBA"/>
    <w:rsid w:val="1C0C4235"/>
    <w:rsid w:val="1C163D7E"/>
    <w:rsid w:val="1C1A13AA"/>
    <w:rsid w:val="1C1C9BE4"/>
    <w:rsid w:val="1C226D0A"/>
    <w:rsid w:val="1C252B46"/>
    <w:rsid w:val="1C26156E"/>
    <w:rsid w:val="1C2B2A6C"/>
    <w:rsid w:val="1C2C0345"/>
    <w:rsid w:val="1C2D470C"/>
    <w:rsid w:val="1C2D4869"/>
    <w:rsid w:val="1C32CC30"/>
    <w:rsid w:val="1C33DFAD"/>
    <w:rsid w:val="1C33F0F7"/>
    <w:rsid w:val="1C3DD717"/>
    <w:rsid w:val="1C404F06"/>
    <w:rsid w:val="1C426CC1"/>
    <w:rsid w:val="1C4D12C9"/>
    <w:rsid w:val="1C541129"/>
    <w:rsid w:val="1C59FF49"/>
    <w:rsid w:val="1C5CFC2F"/>
    <w:rsid w:val="1C5E5B2B"/>
    <w:rsid w:val="1C657AC4"/>
    <w:rsid w:val="1C672CB3"/>
    <w:rsid w:val="1C691565"/>
    <w:rsid w:val="1C6AC648"/>
    <w:rsid w:val="1C76B487"/>
    <w:rsid w:val="1C778084"/>
    <w:rsid w:val="1C79F971"/>
    <w:rsid w:val="1C7DB2D2"/>
    <w:rsid w:val="1C7F112D"/>
    <w:rsid w:val="1C879BD1"/>
    <w:rsid w:val="1C8B00CE"/>
    <w:rsid w:val="1C8B20E7"/>
    <w:rsid w:val="1C8BA597"/>
    <w:rsid w:val="1C8D82BC"/>
    <w:rsid w:val="1C8E9302"/>
    <w:rsid w:val="1C8FF2DB"/>
    <w:rsid w:val="1C9277B2"/>
    <w:rsid w:val="1C95ED53"/>
    <w:rsid w:val="1C961E53"/>
    <w:rsid w:val="1C993F1C"/>
    <w:rsid w:val="1C9C7076"/>
    <w:rsid w:val="1C9E3E5D"/>
    <w:rsid w:val="1C9F1145"/>
    <w:rsid w:val="1CA0E457"/>
    <w:rsid w:val="1CA35A46"/>
    <w:rsid w:val="1CA5F232"/>
    <w:rsid w:val="1CA96B5B"/>
    <w:rsid w:val="1CAF622F"/>
    <w:rsid w:val="1CB53225"/>
    <w:rsid w:val="1CB680DD"/>
    <w:rsid w:val="1CB75944"/>
    <w:rsid w:val="1CC691CB"/>
    <w:rsid w:val="1CC83E8B"/>
    <w:rsid w:val="1CCBC209"/>
    <w:rsid w:val="1CD14699"/>
    <w:rsid w:val="1CE20501"/>
    <w:rsid w:val="1CE37007"/>
    <w:rsid w:val="1CE6A0DF"/>
    <w:rsid w:val="1CE78086"/>
    <w:rsid w:val="1CE7BA85"/>
    <w:rsid w:val="1CE835C4"/>
    <w:rsid w:val="1CEA467C"/>
    <w:rsid w:val="1CEC27A6"/>
    <w:rsid w:val="1CECB898"/>
    <w:rsid w:val="1CECD629"/>
    <w:rsid w:val="1CECF9F0"/>
    <w:rsid w:val="1CED5C89"/>
    <w:rsid w:val="1CF6E0B5"/>
    <w:rsid w:val="1CF727FF"/>
    <w:rsid w:val="1CFA1FF7"/>
    <w:rsid w:val="1CFB382D"/>
    <w:rsid w:val="1D0990E7"/>
    <w:rsid w:val="1D0BDEDA"/>
    <w:rsid w:val="1D0C28D1"/>
    <w:rsid w:val="1D15EDC6"/>
    <w:rsid w:val="1D168C46"/>
    <w:rsid w:val="1D1C6D83"/>
    <w:rsid w:val="1D1F7A1A"/>
    <w:rsid w:val="1D2048E6"/>
    <w:rsid w:val="1D218D3D"/>
    <w:rsid w:val="1D21E600"/>
    <w:rsid w:val="1D23F466"/>
    <w:rsid w:val="1D26AADE"/>
    <w:rsid w:val="1D345958"/>
    <w:rsid w:val="1D38D98C"/>
    <w:rsid w:val="1D3C7B73"/>
    <w:rsid w:val="1D3D4C70"/>
    <w:rsid w:val="1D3DCF08"/>
    <w:rsid w:val="1D3F27BF"/>
    <w:rsid w:val="1D45888B"/>
    <w:rsid w:val="1D47ADA3"/>
    <w:rsid w:val="1D507075"/>
    <w:rsid w:val="1D52111B"/>
    <w:rsid w:val="1D52B1CB"/>
    <w:rsid w:val="1D574EC5"/>
    <w:rsid w:val="1D5AC8B7"/>
    <w:rsid w:val="1D608DCD"/>
    <w:rsid w:val="1D65F819"/>
    <w:rsid w:val="1D665F33"/>
    <w:rsid w:val="1D66A4E2"/>
    <w:rsid w:val="1D67F2F5"/>
    <w:rsid w:val="1D681BFB"/>
    <w:rsid w:val="1D6A5ACE"/>
    <w:rsid w:val="1D6AEE49"/>
    <w:rsid w:val="1D7283F0"/>
    <w:rsid w:val="1D781102"/>
    <w:rsid w:val="1D7DC1E3"/>
    <w:rsid w:val="1D7EB830"/>
    <w:rsid w:val="1D80142F"/>
    <w:rsid w:val="1D87B91D"/>
    <w:rsid w:val="1D8A58D1"/>
    <w:rsid w:val="1D8D2EBB"/>
    <w:rsid w:val="1D9328F0"/>
    <w:rsid w:val="1D9545F0"/>
    <w:rsid w:val="1D9B9808"/>
    <w:rsid w:val="1D9CD851"/>
    <w:rsid w:val="1D9D7816"/>
    <w:rsid w:val="1DA3A9EE"/>
    <w:rsid w:val="1DA499F6"/>
    <w:rsid w:val="1DA76D7E"/>
    <w:rsid w:val="1DABC4F7"/>
    <w:rsid w:val="1DB9EAF1"/>
    <w:rsid w:val="1DC25DF9"/>
    <w:rsid w:val="1DC2866B"/>
    <w:rsid w:val="1DC4510F"/>
    <w:rsid w:val="1DC5D2FF"/>
    <w:rsid w:val="1DC6B997"/>
    <w:rsid w:val="1DC75F8C"/>
    <w:rsid w:val="1DC798F8"/>
    <w:rsid w:val="1DC7DE8B"/>
    <w:rsid w:val="1DCD3E42"/>
    <w:rsid w:val="1DD0A5A7"/>
    <w:rsid w:val="1DD41653"/>
    <w:rsid w:val="1DD56152"/>
    <w:rsid w:val="1DE17EEE"/>
    <w:rsid w:val="1DE891EB"/>
    <w:rsid w:val="1DEB8775"/>
    <w:rsid w:val="1DF2BFDC"/>
    <w:rsid w:val="1DF7E2C5"/>
    <w:rsid w:val="1DF954DC"/>
    <w:rsid w:val="1DF9635B"/>
    <w:rsid w:val="1DFDB5F9"/>
    <w:rsid w:val="1E0A781E"/>
    <w:rsid w:val="1E0B6508"/>
    <w:rsid w:val="1E12FC24"/>
    <w:rsid w:val="1E1616E2"/>
    <w:rsid w:val="1E1D031C"/>
    <w:rsid w:val="1E1E1FA2"/>
    <w:rsid w:val="1E20E736"/>
    <w:rsid w:val="1E223FF2"/>
    <w:rsid w:val="1E226515"/>
    <w:rsid w:val="1E23F3E2"/>
    <w:rsid w:val="1E2627EB"/>
    <w:rsid w:val="1E314C5A"/>
    <w:rsid w:val="1E323300"/>
    <w:rsid w:val="1E32E5A6"/>
    <w:rsid w:val="1E346E4C"/>
    <w:rsid w:val="1E356D72"/>
    <w:rsid w:val="1E388600"/>
    <w:rsid w:val="1E3956AB"/>
    <w:rsid w:val="1E3DA4CA"/>
    <w:rsid w:val="1E3F21EF"/>
    <w:rsid w:val="1E3F4CF0"/>
    <w:rsid w:val="1E3F81CA"/>
    <w:rsid w:val="1E3F8D5E"/>
    <w:rsid w:val="1E41B6FD"/>
    <w:rsid w:val="1E43AFEA"/>
    <w:rsid w:val="1E486CF1"/>
    <w:rsid w:val="1E48D588"/>
    <w:rsid w:val="1E4FCF34"/>
    <w:rsid w:val="1E51048D"/>
    <w:rsid w:val="1E589A76"/>
    <w:rsid w:val="1E593924"/>
    <w:rsid w:val="1E5B35ED"/>
    <w:rsid w:val="1E5D3147"/>
    <w:rsid w:val="1E5E500F"/>
    <w:rsid w:val="1E637404"/>
    <w:rsid w:val="1E63E39C"/>
    <w:rsid w:val="1E643212"/>
    <w:rsid w:val="1E662E8C"/>
    <w:rsid w:val="1E6866C3"/>
    <w:rsid w:val="1E698491"/>
    <w:rsid w:val="1E6FF939"/>
    <w:rsid w:val="1E7027B7"/>
    <w:rsid w:val="1E742E44"/>
    <w:rsid w:val="1E7AA022"/>
    <w:rsid w:val="1E7F8361"/>
    <w:rsid w:val="1E809594"/>
    <w:rsid w:val="1E80B2EE"/>
    <w:rsid w:val="1E815676"/>
    <w:rsid w:val="1E83DDE3"/>
    <w:rsid w:val="1E8DA74C"/>
    <w:rsid w:val="1E8E4C95"/>
    <w:rsid w:val="1E9896FF"/>
    <w:rsid w:val="1E9A1669"/>
    <w:rsid w:val="1E9B763A"/>
    <w:rsid w:val="1EA0726A"/>
    <w:rsid w:val="1EA4B42C"/>
    <w:rsid w:val="1EAFD346"/>
    <w:rsid w:val="1EB15576"/>
    <w:rsid w:val="1EB18DFA"/>
    <w:rsid w:val="1EB31FD6"/>
    <w:rsid w:val="1EB9267B"/>
    <w:rsid w:val="1EC0C177"/>
    <w:rsid w:val="1EC352A8"/>
    <w:rsid w:val="1EC4A2C1"/>
    <w:rsid w:val="1EC505B2"/>
    <w:rsid w:val="1EC6930A"/>
    <w:rsid w:val="1EC76044"/>
    <w:rsid w:val="1ECC6662"/>
    <w:rsid w:val="1ECD551E"/>
    <w:rsid w:val="1ED10415"/>
    <w:rsid w:val="1ED493B3"/>
    <w:rsid w:val="1ED6880C"/>
    <w:rsid w:val="1ED6FD9B"/>
    <w:rsid w:val="1ED90560"/>
    <w:rsid w:val="1EDB15F9"/>
    <w:rsid w:val="1EDE5541"/>
    <w:rsid w:val="1EE8964B"/>
    <w:rsid w:val="1EE9252E"/>
    <w:rsid w:val="1EEA7EF1"/>
    <w:rsid w:val="1EEC91B5"/>
    <w:rsid w:val="1EF1A4DC"/>
    <w:rsid w:val="1EF238C4"/>
    <w:rsid w:val="1EF5AE11"/>
    <w:rsid w:val="1EFC11A1"/>
    <w:rsid w:val="1F05504E"/>
    <w:rsid w:val="1F05D72A"/>
    <w:rsid w:val="1F069534"/>
    <w:rsid w:val="1F08CCC7"/>
    <w:rsid w:val="1F09E50A"/>
    <w:rsid w:val="1F0AD975"/>
    <w:rsid w:val="1F13CB50"/>
    <w:rsid w:val="1F193F61"/>
    <w:rsid w:val="1F1D4E6B"/>
    <w:rsid w:val="1F227744"/>
    <w:rsid w:val="1F277753"/>
    <w:rsid w:val="1F2974D6"/>
    <w:rsid w:val="1F326017"/>
    <w:rsid w:val="1F32DDDE"/>
    <w:rsid w:val="1F3481FC"/>
    <w:rsid w:val="1F3F09C1"/>
    <w:rsid w:val="1F3F59C7"/>
    <w:rsid w:val="1F3F5F3C"/>
    <w:rsid w:val="1F467520"/>
    <w:rsid w:val="1F4EAADE"/>
    <w:rsid w:val="1F53233B"/>
    <w:rsid w:val="1F5A28F1"/>
    <w:rsid w:val="1F5D7DAA"/>
    <w:rsid w:val="1F605636"/>
    <w:rsid w:val="1F614876"/>
    <w:rsid w:val="1F62809C"/>
    <w:rsid w:val="1F64A9C1"/>
    <w:rsid w:val="1F662565"/>
    <w:rsid w:val="1F670A9B"/>
    <w:rsid w:val="1F68AC05"/>
    <w:rsid w:val="1F68E12C"/>
    <w:rsid w:val="1F6967B0"/>
    <w:rsid w:val="1F6B3409"/>
    <w:rsid w:val="1F6B9A91"/>
    <w:rsid w:val="1F6CF96D"/>
    <w:rsid w:val="1F710033"/>
    <w:rsid w:val="1F73603B"/>
    <w:rsid w:val="1F73AA32"/>
    <w:rsid w:val="1F77E204"/>
    <w:rsid w:val="1F7D4D05"/>
    <w:rsid w:val="1F7D7D2C"/>
    <w:rsid w:val="1F88A15B"/>
    <w:rsid w:val="1F88AFDD"/>
    <w:rsid w:val="1F897432"/>
    <w:rsid w:val="1F8F28D4"/>
    <w:rsid w:val="1F962ACE"/>
    <w:rsid w:val="1F9DB868"/>
    <w:rsid w:val="1F9F65BC"/>
    <w:rsid w:val="1F9F7C69"/>
    <w:rsid w:val="1FA0EDBD"/>
    <w:rsid w:val="1FA1942C"/>
    <w:rsid w:val="1FA28F06"/>
    <w:rsid w:val="1FA2C8E8"/>
    <w:rsid w:val="1FA44690"/>
    <w:rsid w:val="1FA9BBB1"/>
    <w:rsid w:val="1FAC216D"/>
    <w:rsid w:val="1FAE7635"/>
    <w:rsid w:val="1FAEE899"/>
    <w:rsid w:val="1FB21478"/>
    <w:rsid w:val="1FB2B987"/>
    <w:rsid w:val="1FB4D524"/>
    <w:rsid w:val="1FBB627D"/>
    <w:rsid w:val="1FBD8FEA"/>
    <w:rsid w:val="1FBF1BE6"/>
    <w:rsid w:val="1FC7FB85"/>
    <w:rsid w:val="1FD1E192"/>
    <w:rsid w:val="1FDE549A"/>
    <w:rsid w:val="1FE6D64B"/>
    <w:rsid w:val="1FE6EC9D"/>
    <w:rsid w:val="1FE71039"/>
    <w:rsid w:val="1FECAEDA"/>
    <w:rsid w:val="1FECBEA7"/>
    <w:rsid w:val="1FEFB393"/>
    <w:rsid w:val="1FF5A652"/>
    <w:rsid w:val="1FF5AB82"/>
    <w:rsid w:val="1FF5E820"/>
    <w:rsid w:val="1FFC7D2A"/>
    <w:rsid w:val="2002BBDD"/>
    <w:rsid w:val="200691A2"/>
    <w:rsid w:val="2008A0F5"/>
    <w:rsid w:val="20096925"/>
    <w:rsid w:val="200A3CF2"/>
    <w:rsid w:val="200A4F4B"/>
    <w:rsid w:val="200BC017"/>
    <w:rsid w:val="200EA7E4"/>
    <w:rsid w:val="2012453B"/>
    <w:rsid w:val="2013320A"/>
    <w:rsid w:val="201585A9"/>
    <w:rsid w:val="201624D2"/>
    <w:rsid w:val="20194639"/>
    <w:rsid w:val="201C3E4E"/>
    <w:rsid w:val="20212093"/>
    <w:rsid w:val="202B07F8"/>
    <w:rsid w:val="202C8B72"/>
    <w:rsid w:val="202EF386"/>
    <w:rsid w:val="20305B1C"/>
    <w:rsid w:val="2033304B"/>
    <w:rsid w:val="203CFC54"/>
    <w:rsid w:val="203EFF33"/>
    <w:rsid w:val="2046A886"/>
    <w:rsid w:val="2047D137"/>
    <w:rsid w:val="20482BB3"/>
    <w:rsid w:val="2048AA14"/>
    <w:rsid w:val="204CE138"/>
    <w:rsid w:val="20524708"/>
    <w:rsid w:val="2052C6AB"/>
    <w:rsid w:val="20532BAD"/>
    <w:rsid w:val="205642BB"/>
    <w:rsid w:val="205BAA91"/>
    <w:rsid w:val="206054A7"/>
    <w:rsid w:val="20608528"/>
    <w:rsid w:val="2065F29A"/>
    <w:rsid w:val="2069EE7B"/>
    <w:rsid w:val="206ED224"/>
    <w:rsid w:val="2071C269"/>
    <w:rsid w:val="20778301"/>
    <w:rsid w:val="2079D548"/>
    <w:rsid w:val="207ED728"/>
    <w:rsid w:val="2081FD47"/>
    <w:rsid w:val="208E2E8B"/>
    <w:rsid w:val="2092F160"/>
    <w:rsid w:val="2092F20A"/>
    <w:rsid w:val="20941240"/>
    <w:rsid w:val="2094E1EB"/>
    <w:rsid w:val="209A8D0D"/>
    <w:rsid w:val="209C3A6F"/>
    <w:rsid w:val="209D73EC"/>
    <w:rsid w:val="209E7EF4"/>
    <w:rsid w:val="20A07BA5"/>
    <w:rsid w:val="20A891DF"/>
    <w:rsid w:val="20A91F1C"/>
    <w:rsid w:val="20AA1FA3"/>
    <w:rsid w:val="20ABE95D"/>
    <w:rsid w:val="20B51B42"/>
    <w:rsid w:val="20B66E26"/>
    <w:rsid w:val="20BA4B46"/>
    <w:rsid w:val="20BC09C4"/>
    <w:rsid w:val="20BF83AD"/>
    <w:rsid w:val="20C1D45A"/>
    <w:rsid w:val="20C72F78"/>
    <w:rsid w:val="20C7C60C"/>
    <w:rsid w:val="20CB0619"/>
    <w:rsid w:val="20CDA06D"/>
    <w:rsid w:val="20CDE309"/>
    <w:rsid w:val="20D67716"/>
    <w:rsid w:val="20D8057D"/>
    <w:rsid w:val="20DB9FBF"/>
    <w:rsid w:val="20DEF6DB"/>
    <w:rsid w:val="20E38BCA"/>
    <w:rsid w:val="20E774D5"/>
    <w:rsid w:val="20E9E6AB"/>
    <w:rsid w:val="20ED9B10"/>
    <w:rsid w:val="20EDE97B"/>
    <w:rsid w:val="20F0C7B1"/>
    <w:rsid w:val="20F49534"/>
    <w:rsid w:val="20F58166"/>
    <w:rsid w:val="2101D020"/>
    <w:rsid w:val="2102B7DD"/>
    <w:rsid w:val="2108E6CC"/>
    <w:rsid w:val="210A5054"/>
    <w:rsid w:val="210F7FF9"/>
    <w:rsid w:val="2111AFB7"/>
    <w:rsid w:val="2117DC9D"/>
    <w:rsid w:val="211D6029"/>
    <w:rsid w:val="212BFE04"/>
    <w:rsid w:val="212CE806"/>
    <w:rsid w:val="212E0268"/>
    <w:rsid w:val="212F03F8"/>
    <w:rsid w:val="21328CD1"/>
    <w:rsid w:val="2132CD62"/>
    <w:rsid w:val="2135BBB9"/>
    <w:rsid w:val="21374D10"/>
    <w:rsid w:val="213906DB"/>
    <w:rsid w:val="2139B37E"/>
    <w:rsid w:val="213C7AF9"/>
    <w:rsid w:val="2143C616"/>
    <w:rsid w:val="2144D74E"/>
    <w:rsid w:val="2146BD60"/>
    <w:rsid w:val="21472467"/>
    <w:rsid w:val="214AF779"/>
    <w:rsid w:val="21533229"/>
    <w:rsid w:val="2154F4D6"/>
    <w:rsid w:val="2155BC22"/>
    <w:rsid w:val="215784DB"/>
    <w:rsid w:val="215AF0E9"/>
    <w:rsid w:val="215B69B1"/>
    <w:rsid w:val="215CA096"/>
    <w:rsid w:val="215D6E40"/>
    <w:rsid w:val="21651C99"/>
    <w:rsid w:val="2169CF71"/>
    <w:rsid w:val="21732823"/>
    <w:rsid w:val="21745795"/>
    <w:rsid w:val="2176D923"/>
    <w:rsid w:val="21780AFA"/>
    <w:rsid w:val="217D0940"/>
    <w:rsid w:val="21830078"/>
    <w:rsid w:val="21878413"/>
    <w:rsid w:val="2187FABE"/>
    <w:rsid w:val="218872AD"/>
    <w:rsid w:val="21991478"/>
    <w:rsid w:val="219A489E"/>
    <w:rsid w:val="21A23A9A"/>
    <w:rsid w:val="21B0834F"/>
    <w:rsid w:val="21B6FFC1"/>
    <w:rsid w:val="21B864F4"/>
    <w:rsid w:val="21D4216F"/>
    <w:rsid w:val="21DD5C04"/>
    <w:rsid w:val="21DE7494"/>
    <w:rsid w:val="21DF2DF0"/>
    <w:rsid w:val="21E1B442"/>
    <w:rsid w:val="21E55F7F"/>
    <w:rsid w:val="21E9CA7A"/>
    <w:rsid w:val="21F46072"/>
    <w:rsid w:val="21F68880"/>
    <w:rsid w:val="21F75112"/>
    <w:rsid w:val="21F7F077"/>
    <w:rsid w:val="21FAF09F"/>
    <w:rsid w:val="21FE2124"/>
    <w:rsid w:val="22095CE6"/>
    <w:rsid w:val="22103959"/>
    <w:rsid w:val="22103A7A"/>
    <w:rsid w:val="22139842"/>
    <w:rsid w:val="22156DD7"/>
    <w:rsid w:val="221EC124"/>
    <w:rsid w:val="2220F95B"/>
    <w:rsid w:val="2222BDAB"/>
    <w:rsid w:val="222A0BE5"/>
    <w:rsid w:val="222B5DD0"/>
    <w:rsid w:val="22308D0D"/>
    <w:rsid w:val="2232115D"/>
    <w:rsid w:val="2238F387"/>
    <w:rsid w:val="22393854"/>
    <w:rsid w:val="223B621D"/>
    <w:rsid w:val="223C4B6E"/>
    <w:rsid w:val="223E85B0"/>
    <w:rsid w:val="2245AB05"/>
    <w:rsid w:val="224773AA"/>
    <w:rsid w:val="22484C83"/>
    <w:rsid w:val="224E35E0"/>
    <w:rsid w:val="224E8713"/>
    <w:rsid w:val="225603C8"/>
    <w:rsid w:val="2258861D"/>
    <w:rsid w:val="225A5167"/>
    <w:rsid w:val="225B3CDF"/>
    <w:rsid w:val="2263ABE0"/>
    <w:rsid w:val="2263F12D"/>
    <w:rsid w:val="22640784"/>
    <w:rsid w:val="2264BC8F"/>
    <w:rsid w:val="22669D88"/>
    <w:rsid w:val="2267CFF9"/>
    <w:rsid w:val="22698F19"/>
    <w:rsid w:val="2270001C"/>
    <w:rsid w:val="227457D4"/>
    <w:rsid w:val="227FEDDF"/>
    <w:rsid w:val="2280D97D"/>
    <w:rsid w:val="2284FA82"/>
    <w:rsid w:val="2287B7D6"/>
    <w:rsid w:val="2289BF7E"/>
    <w:rsid w:val="228AE779"/>
    <w:rsid w:val="228E236D"/>
    <w:rsid w:val="2291BB25"/>
    <w:rsid w:val="22992CDF"/>
    <w:rsid w:val="229CDEC8"/>
    <w:rsid w:val="229D5FF6"/>
    <w:rsid w:val="22A46C1F"/>
    <w:rsid w:val="22A72C55"/>
    <w:rsid w:val="22A841B6"/>
    <w:rsid w:val="22AE3BC0"/>
    <w:rsid w:val="22B26EE2"/>
    <w:rsid w:val="22B3903E"/>
    <w:rsid w:val="22BFAA04"/>
    <w:rsid w:val="22C0D0BE"/>
    <w:rsid w:val="22C1AF1A"/>
    <w:rsid w:val="22C1E519"/>
    <w:rsid w:val="22C3C159"/>
    <w:rsid w:val="22C59B36"/>
    <w:rsid w:val="22C887BA"/>
    <w:rsid w:val="22CDBA57"/>
    <w:rsid w:val="22CED9B6"/>
    <w:rsid w:val="22D6B8DE"/>
    <w:rsid w:val="22D72EDA"/>
    <w:rsid w:val="22D8D336"/>
    <w:rsid w:val="22DE8688"/>
    <w:rsid w:val="22DEFAB9"/>
    <w:rsid w:val="22E1E2E7"/>
    <w:rsid w:val="22E5EF25"/>
    <w:rsid w:val="22EDEC3F"/>
    <w:rsid w:val="22F10D9E"/>
    <w:rsid w:val="22F23B3A"/>
    <w:rsid w:val="22F809EE"/>
    <w:rsid w:val="22FA7869"/>
    <w:rsid w:val="22FB01E3"/>
    <w:rsid w:val="22FFC821"/>
    <w:rsid w:val="22FFD452"/>
    <w:rsid w:val="230035F3"/>
    <w:rsid w:val="230C8A0D"/>
    <w:rsid w:val="230D1D7F"/>
    <w:rsid w:val="23149DCD"/>
    <w:rsid w:val="23168381"/>
    <w:rsid w:val="23180542"/>
    <w:rsid w:val="231D72DE"/>
    <w:rsid w:val="231EEEAF"/>
    <w:rsid w:val="2321D375"/>
    <w:rsid w:val="2321E8F9"/>
    <w:rsid w:val="232888D3"/>
    <w:rsid w:val="2328C495"/>
    <w:rsid w:val="232AF02F"/>
    <w:rsid w:val="232E4BB7"/>
    <w:rsid w:val="232F5A7A"/>
    <w:rsid w:val="232FF83D"/>
    <w:rsid w:val="2333AA9A"/>
    <w:rsid w:val="2336457B"/>
    <w:rsid w:val="233AC704"/>
    <w:rsid w:val="233B890C"/>
    <w:rsid w:val="233C85A8"/>
    <w:rsid w:val="233F455D"/>
    <w:rsid w:val="234125CA"/>
    <w:rsid w:val="23425B6E"/>
    <w:rsid w:val="2349A6EF"/>
    <w:rsid w:val="234C82B8"/>
    <w:rsid w:val="234E6EC6"/>
    <w:rsid w:val="234F8D5F"/>
    <w:rsid w:val="2352272D"/>
    <w:rsid w:val="235467F9"/>
    <w:rsid w:val="23593406"/>
    <w:rsid w:val="2359C8D9"/>
    <w:rsid w:val="235A5EDE"/>
    <w:rsid w:val="235B8437"/>
    <w:rsid w:val="235CD68C"/>
    <w:rsid w:val="235DFFEE"/>
    <w:rsid w:val="23644F9A"/>
    <w:rsid w:val="23670B16"/>
    <w:rsid w:val="2369B4FF"/>
    <w:rsid w:val="23800EC3"/>
    <w:rsid w:val="2381AF7C"/>
    <w:rsid w:val="23831AD4"/>
    <w:rsid w:val="23876C49"/>
    <w:rsid w:val="238A560C"/>
    <w:rsid w:val="239174D2"/>
    <w:rsid w:val="23997199"/>
    <w:rsid w:val="239D7D20"/>
    <w:rsid w:val="23A0DEB5"/>
    <w:rsid w:val="23A17D62"/>
    <w:rsid w:val="23A3E9A7"/>
    <w:rsid w:val="23A64808"/>
    <w:rsid w:val="23A67316"/>
    <w:rsid w:val="23A8792C"/>
    <w:rsid w:val="23A9781B"/>
    <w:rsid w:val="23AF1D4E"/>
    <w:rsid w:val="23B70056"/>
    <w:rsid w:val="23B75A04"/>
    <w:rsid w:val="23BDF3A3"/>
    <w:rsid w:val="23BFDA9F"/>
    <w:rsid w:val="23C29383"/>
    <w:rsid w:val="23C642C2"/>
    <w:rsid w:val="23C73D6C"/>
    <w:rsid w:val="23D51657"/>
    <w:rsid w:val="23D73201"/>
    <w:rsid w:val="23D75E32"/>
    <w:rsid w:val="23D8B398"/>
    <w:rsid w:val="23DBB18C"/>
    <w:rsid w:val="23DC684F"/>
    <w:rsid w:val="23DC9F20"/>
    <w:rsid w:val="23E120B1"/>
    <w:rsid w:val="23E492BC"/>
    <w:rsid w:val="23E525E9"/>
    <w:rsid w:val="23E571A7"/>
    <w:rsid w:val="23E86B31"/>
    <w:rsid w:val="23EC4107"/>
    <w:rsid w:val="23ECEC25"/>
    <w:rsid w:val="23F0B4D5"/>
    <w:rsid w:val="23F45057"/>
    <w:rsid w:val="23F62A85"/>
    <w:rsid w:val="23F7622B"/>
    <w:rsid w:val="23FC7B92"/>
    <w:rsid w:val="24003A9E"/>
    <w:rsid w:val="2406C0E1"/>
    <w:rsid w:val="241430EC"/>
    <w:rsid w:val="2414AE98"/>
    <w:rsid w:val="2426586B"/>
    <w:rsid w:val="24305E40"/>
    <w:rsid w:val="24330E08"/>
    <w:rsid w:val="2436A6EF"/>
    <w:rsid w:val="243F36C0"/>
    <w:rsid w:val="243F7DEE"/>
    <w:rsid w:val="244191C4"/>
    <w:rsid w:val="244954B9"/>
    <w:rsid w:val="244D5376"/>
    <w:rsid w:val="244D7D57"/>
    <w:rsid w:val="244F3477"/>
    <w:rsid w:val="24551AB5"/>
    <w:rsid w:val="24564543"/>
    <w:rsid w:val="24565E44"/>
    <w:rsid w:val="24572023"/>
    <w:rsid w:val="24574510"/>
    <w:rsid w:val="24586D20"/>
    <w:rsid w:val="2459985A"/>
    <w:rsid w:val="245D3650"/>
    <w:rsid w:val="2465F903"/>
    <w:rsid w:val="246684A9"/>
    <w:rsid w:val="24684020"/>
    <w:rsid w:val="24694FE1"/>
    <w:rsid w:val="2469EF1B"/>
    <w:rsid w:val="246B1FD4"/>
    <w:rsid w:val="2474B16B"/>
    <w:rsid w:val="2477F855"/>
    <w:rsid w:val="247A934A"/>
    <w:rsid w:val="247B373F"/>
    <w:rsid w:val="247E9474"/>
    <w:rsid w:val="24810EE6"/>
    <w:rsid w:val="248304B3"/>
    <w:rsid w:val="2485891B"/>
    <w:rsid w:val="248783C5"/>
    <w:rsid w:val="2487C703"/>
    <w:rsid w:val="248FB825"/>
    <w:rsid w:val="2493EBE3"/>
    <w:rsid w:val="24947146"/>
    <w:rsid w:val="2494AB36"/>
    <w:rsid w:val="2498A053"/>
    <w:rsid w:val="249A524D"/>
    <w:rsid w:val="24A17644"/>
    <w:rsid w:val="24A3B072"/>
    <w:rsid w:val="24A588DD"/>
    <w:rsid w:val="24ACCB1E"/>
    <w:rsid w:val="24B0D60D"/>
    <w:rsid w:val="24B4386A"/>
    <w:rsid w:val="24B6E5B0"/>
    <w:rsid w:val="24B76C73"/>
    <w:rsid w:val="24B89281"/>
    <w:rsid w:val="24BDE6E0"/>
    <w:rsid w:val="24BE6A87"/>
    <w:rsid w:val="24C2BC45"/>
    <w:rsid w:val="24C559AC"/>
    <w:rsid w:val="24C77D3E"/>
    <w:rsid w:val="24D9D2A9"/>
    <w:rsid w:val="24DABD01"/>
    <w:rsid w:val="24DC57CA"/>
    <w:rsid w:val="24DE1217"/>
    <w:rsid w:val="24E07E6A"/>
    <w:rsid w:val="24E1AEF3"/>
    <w:rsid w:val="24E9225C"/>
    <w:rsid w:val="24EBAA27"/>
    <w:rsid w:val="24ECFAE4"/>
    <w:rsid w:val="24ED678C"/>
    <w:rsid w:val="24EEC4A7"/>
    <w:rsid w:val="24F809E3"/>
    <w:rsid w:val="24FA488E"/>
    <w:rsid w:val="24FCE9F1"/>
    <w:rsid w:val="24FDC982"/>
    <w:rsid w:val="24FF6966"/>
    <w:rsid w:val="2504CA33"/>
    <w:rsid w:val="250C1AD8"/>
    <w:rsid w:val="250C7312"/>
    <w:rsid w:val="250C748E"/>
    <w:rsid w:val="2512BB5F"/>
    <w:rsid w:val="25138650"/>
    <w:rsid w:val="251784F0"/>
    <w:rsid w:val="2517DD29"/>
    <w:rsid w:val="251B0C85"/>
    <w:rsid w:val="251BA515"/>
    <w:rsid w:val="251CD781"/>
    <w:rsid w:val="251D3428"/>
    <w:rsid w:val="2522D043"/>
    <w:rsid w:val="25232EE4"/>
    <w:rsid w:val="2523462B"/>
    <w:rsid w:val="25284F5A"/>
    <w:rsid w:val="252FF86D"/>
    <w:rsid w:val="2530318C"/>
    <w:rsid w:val="25389EF2"/>
    <w:rsid w:val="253E0E27"/>
    <w:rsid w:val="253EB339"/>
    <w:rsid w:val="25405C4E"/>
    <w:rsid w:val="254BCEBB"/>
    <w:rsid w:val="254C6C9D"/>
    <w:rsid w:val="25510E6A"/>
    <w:rsid w:val="255575E0"/>
    <w:rsid w:val="255918E3"/>
    <w:rsid w:val="2561CD70"/>
    <w:rsid w:val="25681204"/>
    <w:rsid w:val="2569BFB8"/>
    <w:rsid w:val="256DB667"/>
    <w:rsid w:val="257197AE"/>
    <w:rsid w:val="257457F7"/>
    <w:rsid w:val="2580EF3A"/>
    <w:rsid w:val="2588A341"/>
    <w:rsid w:val="2590BFC9"/>
    <w:rsid w:val="2591E3DC"/>
    <w:rsid w:val="2597BBEA"/>
    <w:rsid w:val="259BFF2D"/>
    <w:rsid w:val="259D4F8C"/>
    <w:rsid w:val="25A0E1C2"/>
    <w:rsid w:val="25ABC35D"/>
    <w:rsid w:val="25AC21AA"/>
    <w:rsid w:val="25AE6036"/>
    <w:rsid w:val="25B18A01"/>
    <w:rsid w:val="25B25E60"/>
    <w:rsid w:val="25B31CFA"/>
    <w:rsid w:val="25B57730"/>
    <w:rsid w:val="25B826BB"/>
    <w:rsid w:val="25BC53AE"/>
    <w:rsid w:val="25BCCDD1"/>
    <w:rsid w:val="25BE260B"/>
    <w:rsid w:val="25BF2CB2"/>
    <w:rsid w:val="25C438B0"/>
    <w:rsid w:val="25C55D43"/>
    <w:rsid w:val="25C6340E"/>
    <w:rsid w:val="25E06185"/>
    <w:rsid w:val="25E1E63B"/>
    <w:rsid w:val="25E71C20"/>
    <w:rsid w:val="25E8A52E"/>
    <w:rsid w:val="25EC07DE"/>
    <w:rsid w:val="25EE63AB"/>
    <w:rsid w:val="25F079AC"/>
    <w:rsid w:val="25F37B7B"/>
    <w:rsid w:val="25F8FA38"/>
    <w:rsid w:val="25F9C155"/>
    <w:rsid w:val="25FF3C08"/>
    <w:rsid w:val="2600662A"/>
    <w:rsid w:val="26008210"/>
    <w:rsid w:val="260910F1"/>
    <w:rsid w:val="260EC63C"/>
    <w:rsid w:val="260EC7A2"/>
    <w:rsid w:val="261387B8"/>
    <w:rsid w:val="261953B9"/>
    <w:rsid w:val="2622024B"/>
    <w:rsid w:val="2629432A"/>
    <w:rsid w:val="26296924"/>
    <w:rsid w:val="2629D90D"/>
    <w:rsid w:val="262A6205"/>
    <w:rsid w:val="262F1FED"/>
    <w:rsid w:val="262FF918"/>
    <w:rsid w:val="26353E02"/>
    <w:rsid w:val="263DB760"/>
    <w:rsid w:val="263DC6A4"/>
    <w:rsid w:val="26409192"/>
    <w:rsid w:val="264AE625"/>
    <w:rsid w:val="2650E304"/>
    <w:rsid w:val="26517449"/>
    <w:rsid w:val="2651CC77"/>
    <w:rsid w:val="2651D1D4"/>
    <w:rsid w:val="26551CA5"/>
    <w:rsid w:val="265BF56A"/>
    <w:rsid w:val="265DBC8A"/>
    <w:rsid w:val="265E51AF"/>
    <w:rsid w:val="266131AD"/>
    <w:rsid w:val="2667EBCF"/>
    <w:rsid w:val="266FBC9B"/>
    <w:rsid w:val="26724334"/>
    <w:rsid w:val="26733625"/>
    <w:rsid w:val="26756D40"/>
    <w:rsid w:val="26780F79"/>
    <w:rsid w:val="2679DF6B"/>
    <w:rsid w:val="267AD0AC"/>
    <w:rsid w:val="267D0C99"/>
    <w:rsid w:val="267F8D02"/>
    <w:rsid w:val="268193CD"/>
    <w:rsid w:val="2683E34B"/>
    <w:rsid w:val="2687268B"/>
    <w:rsid w:val="268A690C"/>
    <w:rsid w:val="268EF757"/>
    <w:rsid w:val="26912817"/>
    <w:rsid w:val="2691C70B"/>
    <w:rsid w:val="26950A10"/>
    <w:rsid w:val="269D356C"/>
    <w:rsid w:val="269D429A"/>
    <w:rsid w:val="269FB857"/>
    <w:rsid w:val="26A3280F"/>
    <w:rsid w:val="26A39069"/>
    <w:rsid w:val="26A56604"/>
    <w:rsid w:val="26A73848"/>
    <w:rsid w:val="26AA63CE"/>
    <w:rsid w:val="26AB78F5"/>
    <w:rsid w:val="26AE4E44"/>
    <w:rsid w:val="26B09A9F"/>
    <w:rsid w:val="26C9C6E5"/>
    <w:rsid w:val="26C9EFA2"/>
    <w:rsid w:val="26CCE6E1"/>
    <w:rsid w:val="26CEB701"/>
    <w:rsid w:val="26CF6495"/>
    <w:rsid w:val="26D14245"/>
    <w:rsid w:val="26D56782"/>
    <w:rsid w:val="26E07052"/>
    <w:rsid w:val="26E28198"/>
    <w:rsid w:val="26E4C921"/>
    <w:rsid w:val="26E636F1"/>
    <w:rsid w:val="26E69263"/>
    <w:rsid w:val="26EA3C6B"/>
    <w:rsid w:val="26ECA14D"/>
    <w:rsid w:val="26F68368"/>
    <w:rsid w:val="26F9492E"/>
    <w:rsid w:val="26FB73F8"/>
    <w:rsid w:val="26FC9C91"/>
    <w:rsid w:val="26FD9F9A"/>
    <w:rsid w:val="26FDB040"/>
    <w:rsid w:val="26FE7367"/>
    <w:rsid w:val="2703B05E"/>
    <w:rsid w:val="270CFCD7"/>
    <w:rsid w:val="2715F457"/>
    <w:rsid w:val="271AA4D1"/>
    <w:rsid w:val="272FC5E1"/>
    <w:rsid w:val="27320709"/>
    <w:rsid w:val="27364D26"/>
    <w:rsid w:val="2738AE42"/>
    <w:rsid w:val="27394B31"/>
    <w:rsid w:val="2739C19D"/>
    <w:rsid w:val="273B0C2D"/>
    <w:rsid w:val="273DCA59"/>
    <w:rsid w:val="273DD896"/>
    <w:rsid w:val="273F77FE"/>
    <w:rsid w:val="27420C53"/>
    <w:rsid w:val="27438FBB"/>
    <w:rsid w:val="27443994"/>
    <w:rsid w:val="2745CEEB"/>
    <w:rsid w:val="2746EB69"/>
    <w:rsid w:val="27474898"/>
    <w:rsid w:val="27495895"/>
    <w:rsid w:val="274A6CF7"/>
    <w:rsid w:val="274CE3F4"/>
    <w:rsid w:val="2750015D"/>
    <w:rsid w:val="275332EC"/>
    <w:rsid w:val="27583DC4"/>
    <w:rsid w:val="27584FF9"/>
    <w:rsid w:val="2758AC62"/>
    <w:rsid w:val="275B912E"/>
    <w:rsid w:val="275FFB23"/>
    <w:rsid w:val="2760BD25"/>
    <w:rsid w:val="276187F5"/>
    <w:rsid w:val="2769D6F2"/>
    <w:rsid w:val="276BAF24"/>
    <w:rsid w:val="27717825"/>
    <w:rsid w:val="277204B9"/>
    <w:rsid w:val="27783161"/>
    <w:rsid w:val="2779AEDB"/>
    <w:rsid w:val="2780432A"/>
    <w:rsid w:val="27866198"/>
    <w:rsid w:val="278729B9"/>
    <w:rsid w:val="278ACC45"/>
    <w:rsid w:val="278F053C"/>
    <w:rsid w:val="2791FC9D"/>
    <w:rsid w:val="2795301D"/>
    <w:rsid w:val="27967AFB"/>
    <w:rsid w:val="279B4B78"/>
    <w:rsid w:val="279C3081"/>
    <w:rsid w:val="279EBAFA"/>
    <w:rsid w:val="27A2AB5E"/>
    <w:rsid w:val="27A366CD"/>
    <w:rsid w:val="27AA494E"/>
    <w:rsid w:val="27ACDC84"/>
    <w:rsid w:val="27AD998E"/>
    <w:rsid w:val="27B0CC98"/>
    <w:rsid w:val="27B15A1D"/>
    <w:rsid w:val="27B22ADA"/>
    <w:rsid w:val="27B4C873"/>
    <w:rsid w:val="27B8448D"/>
    <w:rsid w:val="27B8C85D"/>
    <w:rsid w:val="27B9E4D3"/>
    <w:rsid w:val="27BEC1AF"/>
    <w:rsid w:val="27BFCA51"/>
    <w:rsid w:val="27BFD2A3"/>
    <w:rsid w:val="27C96EB3"/>
    <w:rsid w:val="27CA1416"/>
    <w:rsid w:val="27CA8258"/>
    <w:rsid w:val="27CD6F3E"/>
    <w:rsid w:val="27D0FDDA"/>
    <w:rsid w:val="27D4D5B3"/>
    <w:rsid w:val="27D5B9DA"/>
    <w:rsid w:val="27D5ED12"/>
    <w:rsid w:val="27D73043"/>
    <w:rsid w:val="27D857D9"/>
    <w:rsid w:val="27D9E554"/>
    <w:rsid w:val="27DFAF18"/>
    <w:rsid w:val="27E2A361"/>
    <w:rsid w:val="27E36DF3"/>
    <w:rsid w:val="27E66F90"/>
    <w:rsid w:val="27EB5E59"/>
    <w:rsid w:val="27EEA18A"/>
    <w:rsid w:val="27EF876A"/>
    <w:rsid w:val="27F73F2A"/>
    <w:rsid w:val="27F952C9"/>
    <w:rsid w:val="27F9EFE8"/>
    <w:rsid w:val="27FB6722"/>
    <w:rsid w:val="28028A07"/>
    <w:rsid w:val="2803F388"/>
    <w:rsid w:val="280A1242"/>
    <w:rsid w:val="280AF35D"/>
    <w:rsid w:val="2810D0A7"/>
    <w:rsid w:val="281123C2"/>
    <w:rsid w:val="2819106C"/>
    <w:rsid w:val="2819CAFF"/>
    <w:rsid w:val="281A6B93"/>
    <w:rsid w:val="28290D0C"/>
    <w:rsid w:val="282C6B29"/>
    <w:rsid w:val="28396EAB"/>
    <w:rsid w:val="283B9C70"/>
    <w:rsid w:val="283DB4FA"/>
    <w:rsid w:val="28461878"/>
    <w:rsid w:val="28489A77"/>
    <w:rsid w:val="284D5997"/>
    <w:rsid w:val="28507785"/>
    <w:rsid w:val="28516E73"/>
    <w:rsid w:val="28522C68"/>
    <w:rsid w:val="28526270"/>
    <w:rsid w:val="2856DFF6"/>
    <w:rsid w:val="285A436C"/>
    <w:rsid w:val="285BB939"/>
    <w:rsid w:val="285D409E"/>
    <w:rsid w:val="28648AC3"/>
    <w:rsid w:val="2865511C"/>
    <w:rsid w:val="286860B9"/>
    <w:rsid w:val="286B79AD"/>
    <w:rsid w:val="286FC59F"/>
    <w:rsid w:val="287415C3"/>
    <w:rsid w:val="28757DA2"/>
    <w:rsid w:val="28769828"/>
    <w:rsid w:val="2879523F"/>
    <w:rsid w:val="2879E23C"/>
    <w:rsid w:val="28815AA1"/>
    <w:rsid w:val="28871E67"/>
    <w:rsid w:val="288CDBA8"/>
    <w:rsid w:val="288F185C"/>
    <w:rsid w:val="288F2A86"/>
    <w:rsid w:val="288F7174"/>
    <w:rsid w:val="28907ED6"/>
    <w:rsid w:val="28996B6A"/>
    <w:rsid w:val="28A1D079"/>
    <w:rsid w:val="28A7E132"/>
    <w:rsid w:val="28B5C574"/>
    <w:rsid w:val="28B7D9E2"/>
    <w:rsid w:val="28BE6C40"/>
    <w:rsid w:val="28C47763"/>
    <w:rsid w:val="28C5C4D0"/>
    <w:rsid w:val="28C6D716"/>
    <w:rsid w:val="28CA8613"/>
    <w:rsid w:val="28D13826"/>
    <w:rsid w:val="28D6A917"/>
    <w:rsid w:val="28D8078F"/>
    <w:rsid w:val="28D8A21E"/>
    <w:rsid w:val="28DBB9E7"/>
    <w:rsid w:val="28DCFEE3"/>
    <w:rsid w:val="28E620DD"/>
    <w:rsid w:val="28E70410"/>
    <w:rsid w:val="28EB8888"/>
    <w:rsid w:val="28EC957C"/>
    <w:rsid w:val="28EEE73D"/>
    <w:rsid w:val="28EFE452"/>
    <w:rsid w:val="28F8EB88"/>
    <w:rsid w:val="2902FC72"/>
    <w:rsid w:val="29078A1A"/>
    <w:rsid w:val="2909DF51"/>
    <w:rsid w:val="290BDE42"/>
    <w:rsid w:val="29128516"/>
    <w:rsid w:val="291B2B84"/>
    <w:rsid w:val="291BD1E3"/>
    <w:rsid w:val="291D14DE"/>
    <w:rsid w:val="291F96E4"/>
    <w:rsid w:val="2921F2D1"/>
    <w:rsid w:val="2923DD19"/>
    <w:rsid w:val="2926DEC7"/>
    <w:rsid w:val="2928433A"/>
    <w:rsid w:val="292D5704"/>
    <w:rsid w:val="292E74BC"/>
    <w:rsid w:val="29393173"/>
    <w:rsid w:val="293AA1D3"/>
    <w:rsid w:val="2946E508"/>
    <w:rsid w:val="29489595"/>
    <w:rsid w:val="2953CB56"/>
    <w:rsid w:val="295897D6"/>
    <w:rsid w:val="2959FE8E"/>
    <w:rsid w:val="295C67D5"/>
    <w:rsid w:val="29606DBA"/>
    <w:rsid w:val="29639A8F"/>
    <w:rsid w:val="29647840"/>
    <w:rsid w:val="296B1991"/>
    <w:rsid w:val="296BFC59"/>
    <w:rsid w:val="2971D2C5"/>
    <w:rsid w:val="29743B75"/>
    <w:rsid w:val="29749038"/>
    <w:rsid w:val="29752D57"/>
    <w:rsid w:val="2976BDE5"/>
    <w:rsid w:val="2976E179"/>
    <w:rsid w:val="2977C36D"/>
    <w:rsid w:val="297A4307"/>
    <w:rsid w:val="297EF714"/>
    <w:rsid w:val="2981C779"/>
    <w:rsid w:val="298205D0"/>
    <w:rsid w:val="2983C797"/>
    <w:rsid w:val="2992C670"/>
    <w:rsid w:val="29959372"/>
    <w:rsid w:val="299892D7"/>
    <w:rsid w:val="299C8DC6"/>
    <w:rsid w:val="299F8E13"/>
    <w:rsid w:val="29A5E221"/>
    <w:rsid w:val="29A62468"/>
    <w:rsid w:val="29ACD135"/>
    <w:rsid w:val="29B15665"/>
    <w:rsid w:val="29B1FED9"/>
    <w:rsid w:val="29B208D9"/>
    <w:rsid w:val="29B32AFA"/>
    <w:rsid w:val="29B6AB65"/>
    <w:rsid w:val="29B7FBBD"/>
    <w:rsid w:val="29BDA479"/>
    <w:rsid w:val="29C1D4FD"/>
    <w:rsid w:val="29C9E185"/>
    <w:rsid w:val="29CFEA5A"/>
    <w:rsid w:val="29D0B7A2"/>
    <w:rsid w:val="29D9F7AE"/>
    <w:rsid w:val="29E28986"/>
    <w:rsid w:val="29E60E98"/>
    <w:rsid w:val="29E67018"/>
    <w:rsid w:val="29E8BD4B"/>
    <w:rsid w:val="29E9A322"/>
    <w:rsid w:val="29EAE417"/>
    <w:rsid w:val="29ECA482"/>
    <w:rsid w:val="29EDFE36"/>
    <w:rsid w:val="29EE409E"/>
    <w:rsid w:val="29F23B11"/>
    <w:rsid w:val="29F24D4E"/>
    <w:rsid w:val="29F26A48"/>
    <w:rsid w:val="29F4304C"/>
    <w:rsid w:val="29F83FE0"/>
    <w:rsid w:val="29FA6CC6"/>
    <w:rsid w:val="29FBB1D3"/>
    <w:rsid w:val="29FD6D20"/>
    <w:rsid w:val="29FD8099"/>
    <w:rsid w:val="2A04B22C"/>
    <w:rsid w:val="2A089DEC"/>
    <w:rsid w:val="2A09A7A1"/>
    <w:rsid w:val="2A0C0356"/>
    <w:rsid w:val="2A0F7EFF"/>
    <w:rsid w:val="2A13D37D"/>
    <w:rsid w:val="2A13F34D"/>
    <w:rsid w:val="2A14AACB"/>
    <w:rsid w:val="2A17BAD2"/>
    <w:rsid w:val="2A1AD788"/>
    <w:rsid w:val="2A1B34F1"/>
    <w:rsid w:val="2A1C5AD3"/>
    <w:rsid w:val="2A1FF5D9"/>
    <w:rsid w:val="2A237C4D"/>
    <w:rsid w:val="2A2721AF"/>
    <w:rsid w:val="2A2BA5DD"/>
    <w:rsid w:val="2A2F9946"/>
    <w:rsid w:val="2A321017"/>
    <w:rsid w:val="2A37B379"/>
    <w:rsid w:val="2A3AE8A0"/>
    <w:rsid w:val="2A3F2A0B"/>
    <w:rsid w:val="2A494CF5"/>
    <w:rsid w:val="2A4AD9D5"/>
    <w:rsid w:val="2A4D20BA"/>
    <w:rsid w:val="2A4F9986"/>
    <w:rsid w:val="2A533CCD"/>
    <w:rsid w:val="2A56F44E"/>
    <w:rsid w:val="2A5B6E38"/>
    <w:rsid w:val="2A5CFB36"/>
    <w:rsid w:val="2A600117"/>
    <w:rsid w:val="2A63066D"/>
    <w:rsid w:val="2A680B15"/>
    <w:rsid w:val="2A68E689"/>
    <w:rsid w:val="2A6C4003"/>
    <w:rsid w:val="2A6D0F8A"/>
    <w:rsid w:val="2A6D5464"/>
    <w:rsid w:val="2A6EB709"/>
    <w:rsid w:val="2A6F57F4"/>
    <w:rsid w:val="2A7521AA"/>
    <w:rsid w:val="2A767037"/>
    <w:rsid w:val="2A797BAC"/>
    <w:rsid w:val="2A7B06E8"/>
    <w:rsid w:val="2A7BB438"/>
    <w:rsid w:val="2A824879"/>
    <w:rsid w:val="2A82892C"/>
    <w:rsid w:val="2A848412"/>
    <w:rsid w:val="2A85FD60"/>
    <w:rsid w:val="2A869040"/>
    <w:rsid w:val="2A881D04"/>
    <w:rsid w:val="2A92110D"/>
    <w:rsid w:val="2A9275C6"/>
    <w:rsid w:val="2A9312CD"/>
    <w:rsid w:val="2A940B4D"/>
    <w:rsid w:val="2A9906E0"/>
    <w:rsid w:val="2A9E4009"/>
    <w:rsid w:val="2AA4181C"/>
    <w:rsid w:val="2AA5EEB0"/>
    <w:rsid w:val="2AA7DC67"/>
    <w:rsid w:val="2AADF5E0"/>
    <w:rsid w:val="2AB4D985"/>
    <w:rsid w:val="2AB56C64"/>
    <w:rsid w:val="2AC7B0C1"/>
    <w:rsid w:val="2AD07C99"/>
    <w:rsid w:val="2AD1CDDB"/>
    <w:rsid w:val="2AD280DF"/>
    <w:rsid w:val="2AD6C3B5"/>
    <w:rsid w:val="2ADB247B"/>
    <w:rsid w:val="2ADD88A7"/>
    <w:rsid w:val="2ADE090B"/>
    <w:rsid w:val="2ADEFEC9"/>
    <w:rsid w:val="2ADF25EA"/>
    <w:rsid w:val="2AE0025D"/>
    <w:rsid w:val="2AE051CF"/>
    <w:rsid w:val="2AE1C6D0"/>
    <w:rsid w:val="2AE2CF8D"/>
    <w:rsid w:val="2AE3AC08"/>
    <w:rsid w:val="2AE411CF"/>
    <w:rsid w:val="2AEF47CB"/>
    <w:rsid w:val="2AF5CBA0"/>
    <w:rsid w:val="2AFAECF0"/>
    <w:rsid w:val="2AFD1D49"/>
    <w:rsid w:val="2AFEE1D1"/>
    <w:rsid w:val="2B03DE22"/>
    <w:rsid w:val="2B07283D"/>
    <w:rsid w:val="2B0909CC"/>
    <w:rsid w:val="2B0B308E"/>
    <w:rsid w:val="2B0FEFC5"/>
    <w:rsid w:val="2B12F15B"/>
    <w:rsid w:val="2B13CDEA"/>
    <w:rsid w:val="2B1740ED"/>
    <w:rsid w:val="2B17DF00"/>
    <w:rsid w:val="2B1B05D3"/>
    <w:rsid w:val="2B1E61AD"/>
    <w:rsid w:val="2B1F2843"/>
    <w:rsid w:val="2B212391"/>
    <w:rsid w:val="2B217F6E"/>
    <w:rsid w:val="2B22CB99"/>
    <w:rsid w:val="2B2633A2"/>
    <w:rsid w:val="2B2F81F5"/>
    <w:rsid w:val="2B337F02"/>
    <w:rsid w:val="2B37E971"/>
    <w:rsid w:val="2B3B3D66"/>
    <w:rsid w:val="2B3BC45A"/>
    <w:rsid w:val="2B402665"/>
    <w:rsid w:val="2B40B2E3"/>
    <w:rsid w:val="2B4E373B"/>
    <w:rsid w:val="2B4E94AC"/>
    <w:rsid w:val="2B4EAEDF"/>
    <w:rsid w:val="2B4F80C2"/>
    <w:rsid w:val="2B52FA55"/>
    <w:rsid w:val="2B5469CA"/>
    <w:rsid w:val="2B54D316"/>
    <w:rsid w:val="2B597C1B"/>
    <w:rsid w:val="2B5E9BC8"/>
    <w:rsid w:val="2B61EB26"/>
    <w:rsid w:val="2B68F0A1"/>
    <w:rsid w:val="2B6DF683"/>
    <w:rsid w:val="2B716815"/>
    <w:rsid w:val="2B794A38"/>
    <w:rsid w:val="2B7B3416"/>
    <w:rsid w:val="2B95B9E0"/>
    <w:rsid w:val="2B97C261"/>
    <w:rsid w:val="2B9A9E85"/>
    <w:rsid w:val="2B9B10F6"/>
    <w:rsid w:val="2B9C7CD7"/>
    <w:rsid w:val="2B9E2353"/>
    <w:rsid w:val="2BA026FF"/>
    <w:rsid w:val="2BA57C1D"/>
    <w:rsid w:val="2BA5DCB9"/>
    <w:rsid w:val="2BA6B0F1"/>
    <w:rsid w:val="2BA73AC7"/>
    <w:rsid w:val="2BABD373"/>
    <w:rsid w:val="2BAC6D20"/>
    <w:rsid w:val="2BB2A424"/>
    <w:rsid w:val="2BB8DD55"/>
    <w:rsid w:val="2BC0646E"/>
    <w:rsid w:val="2BC44651"/>
    <w:rsid w:val="2BCBBBDA"/>
    <w:rsid w:val="2BD89E02"/>
    <w:rsid w:val="2BDB7FE3"/>
    <w:rsid w:val="2BDD1CB0"/>
    <w:rsid w:val="2BDE99E2"/>
    <w:rsid w:val="2BE9B6EE"/>
    <w:rsid w:val="2BEC3742"/>
    <w:rsid w:val="2BEC3A17"/>
    <w:rsid w:val="2BECFF5F"/>
    <w:rsid w:val="2BF1B523"/>
    <w:rsid w:val="2BF23832"/>
    <w:rsid w:val="2BF47C88"/>
    <w:rsid w:val="2BFA707D"/>
    <w:rsid w:val="2C012DBF"/>
    <w:rsid w:val="2C014683"/>
    <w:rsid w:val="2C016DCC"/>
    <w:rsid w:val="2C01C5C8"/>
    <w:rsid w:val="2C033EB9"/>
    <w:rsid w:val="2C03EDA5"/>
    <w:rsid w:val="2C0D1174"/>
    <w:rsid w:val="2C0FBAE3"/>
    <w:rsid w:val="2C109254"/>
    <w:rsid w:val="2C1108E2"/>
    <w:rsid w:val="2C161810"/>
    <w:rsid w:val="2C182704"/>
    <w:rsid w:val="2C1BA819"/>
    <w:rsid w:val="2C1C62D8"/>
    <w:rsid w:val="2C1D26C2"/>
    <w:rsid w:val="2C29FC26"/>
    <w:rsid w:val="2C2BBEFA"/>
    <w:rsid w:val="2C2FDE06"/>
    <w:rsid w:val="2C30E3A8"/>
    <w:rsid w:val="2C322DA4"/>
    <w:rsid w:val="2C330AD5"/>
    <w:rsid w:val="2C3C5C80"/>
    <w:rsid w:val="2C406CE5"/>
    <w:rsid w:val="2C41AF1D"/>
    <w:rsid w:val="2C443A9B"/>
    <w:rsid w:val="2C44F1F9"/>
    <w:rsid w:val="2C450225"/>
    <w:rsid w:val="2C453116"/>
    <w:rsid w:val="2C49C57D"/>
    <w:rsid w:val="2C53AEC3"/>
    <w:rsid w:val="2C54B668"/>
    <w:rsid w:val="2C554FDF"/>
    <w:rsid w:val="2C599AAA"/>
    <w:rsid w:val="2C5ED7DF"/>
    <w:rsid w:val="2C6024C2"/>
    <w:rsid w:val="2C617ABC"/>
    <w:rsid w:val="2C6255E3"/>
    <w:rsid w:val="2C68F284"/>
    <w:rsid w:val="2C69B63B"/>
    <w:rsid w:val="2C6FDA3A"/>
    <w:rsid w:val="2C76FF48"/>
    <w:rsid w:val="2C795A1A"/>
    <w:rsid w:val="2C79DA60"/>
    <w:rsid w:val="2C841594"/>
    <w:rsid w:val="2C84C580"/>
    <w:rsid w:val="2C883401"/>
    <w:rsid w:val="2C8B179E"/>
    <w:rsid w:val="2C8B6699"/>
    <w:rsid w:val="2C8F3535"/>
    <w:rsid w:val="2C8FC790"/>
    <w:rsid w:val="2C90B471"/>
    <w:rsid w:val="2C923BCB"/>
    <w:rsid w:val="2C9D631C"/>
    <w:rsid w:val="2C9DDD12"/>
    <w:rsid w:val="2C9FA089"/>
    <w:rsid w:val="2CA1B365"/>
    <w:rsid w:val="2CA22087"/>
    <w:rsid w:val="2CA77486"/>
    <w:rsid w:val="2CA8D016"/>
    <w:rsid w:val="2CA961AB"/>
    <w:rsid w:val="2CB3D961"/>
    <w:rsid w:val="2CB3ECD0"/>
    <w:rsid w:val="2CB5ADF6"/>
    <w:rsid w:val="2CB5DBEB"/>
    <w:rsid w:val="2CC0DCED"/>
    <w:rsid w:val="2CC80911"/>
    <w:rsid w:val="2CC90A7C"/>
    <w:rsid w:val="2CC9524F"/>
    <w:rsid w:val="2CC986C5"/>
    <w:rsid w:val="2CCA405C"/>
    <w:rsid w:val="2CD1140F"/>
    <w:rsid w:val="2CD31624"/>
    <w:rsid w:val="2CD8DE8E"/>
    <w:rsid w:val="2CDB8C7C"/>
    <w:rsid w:val="2CDD8D67"/>
    <w:rsid w:val="2CE101AE"/>
    <w:rsid w:val="2CE2F430"/>
    <w:rsid w:val="2CE44297"/>
    <w:rsid w:val="2CE7489F"/>
    <w:rsid w:val="2CE77AE6"/>
    <w:rsid w:val="2CEBA2E5"/>
    <w:rsid w:val="2CEDB693"/>
    <w:rsid w:val="2CF202F9"/>
    <w:rsid w:val="2CF34407"/>
    <w:rsid w:val="2CF4641E"/>
    <w:rsid w:val="2CF5617D"/>
    <w:rsid w:val="2CFB56F8"/>
    <w:rsid w:val="2CFBEFB1"/>
    <w:rsid w:val="2CFD280F"/>
    <w:rsid w:val="2CFE0BA3"/>
    <w:rsid w:val="2D00D0EA"/>
    <w:rsid w:val="2D071BCE"/>
    <w:rsid w:val="2D0767F8"/>
    <w:rsid w:val="2D0A75CB"/>
    <w:rsid w:val="2D0BFCD8"/>
    <w:rsid w:val="2D102399"/>
    <w:rsid w:val="2D19DE5C"/>
    <w:rsid w:val="2D233A4A"/>
    <w:rsid w:val="2D253267"/>
    <w:rsid w:val="2D2A59E8"/>
    <w:rsid w:val="2D2D7DA7"/>
    <w:rsid w:val="2D2E13EF"/>
    <w:rsid w:val="2D31B091"/>
    <w:rsid w:val="2D3260B8"/>
    <w:rsid w:val="2D343FEF"/>
    <w:rsid w:val="2D356E1A"/>
    <w:rsid w:val="2D363A3F"/>
    <w:rsid w:val="2D3D84B7"/>
    <w:rsid w:val="2D4203B5"/>
    <w:rsid w:val="2D424EC8"/>
    <w:rsid w:val="2D467AB0"/>
    <w:rsid w:val="2D49CC35"/>
    <w:rsid w:val="2D4A778E"/>
    <w:rsid w:val="2D4C16CF"/>
    <w:rsid w:val="2D4E7343"/>
    <w:rsid w:val="2D5769A9"/>
    <w:rsid w:val="2D5C0E5B"/>
    <w:rsid w:val="2D5D73B3"/>
    <w:rsid w:val="2D5E1981"/>
    <w:rsid w:val="2D5EEC11"/>
    <w:rsid w:val="2D5EF57A"/>
    <w:rsid w:val="2D6A4788"/>
    <w:rsid w:val="2D700B3E"/>
    <w:rsid w:val="2D71C621"/>
    <w:rsid w:val="2D73CD81"/>
    <w:rsid w:val="2D7442B8"/>
    <w:rsid w:val="2D752E66"/>
    <w:rsid w:val="2D7C2397"/>
    <w:rsid w:val="2D8188DD"/>
    <w:rsid w:val="2D81FAC6"/>
    <w:rsid w:val="2D836571"/>
    <w:rsid w:val="2D856F14"/>
    <w:rsid w:val="2D871270"/>
    <w:rsid w:val="2D87CF8F"/>
    <w:rsid w:val="2D8AB236"/>
    <w:rsid w:val="2D8F0FAC"/>
    <w:rsid w:val="2D915F63"/>
    <w:rsid w:val="2D91BB0C"/>
    <w:rsid w:val="2D91EA74"/>
    <w:rsid w:val="2D92C2ED"/>
    <w:rsid w:val="2D9B2983"/>
    <w:rsid w:val="2D9D0C40"/>
    <w:rsid w:val="2DA0F56B"/>
    <w:rsid w:val="2DAF91A6"/>
    <w:rsid w:val="2DB21AE0"/>
    <w:rsid w:val="2DB3E049"/>
    <w:rsid w:val="2DB5A068"/>
    <w:rsid w:val="2DB756FF"/>
    <w:rsid w:val="2DB758D5"/>
    <w:rsid w:val="2DB86D83"/>
    <w:rsid w:val="2DBEA5BF"/>
    <w:rsid w:val="2DC6F1FE"/>
    <w:rsid w:val="2DC76BDF"/>
    <w:rsid w:val="2DC7CAA2"/>
    <w:rsid w:val="2DCA615A"/>
    <w:rsid w:val="2DCB09FA"/>
    <w:rsid w:val="2DD076A1"/>
    <w:rsid w:val="2DD82024"/>
    <w:rsid w:val="2DD8CF2C"/>
    <w:rsid w:val="2DD9F299"/>
    <w:rsid w:val="2DDB0A90"/>
    <w:rsid w:val="2DDBAD49"/>
    <w:rsid w:val="2DDDF5CF"/>
    <w:rsid w:val="2DE8BA34"/>
    <w:rsid w:val="2DEC4185"/>
    <w:rsid w:val="2DECEA93"/>
    <w:rsid w:val="2DEDF183"/>
    <w:rsid w:val="2DEE4C1C"/>
    <w:rsid w:val="2DF75452"/>
    <w:rsid w:val="2DF82CB8"/>
    <w:rsid w:val="2DF99571"/>
    <w:rsid w:val="2E043DB2"/>
    <w:rsid w:val="2E06AAC4"/>
    <w:rsid w:val="2E0ACA80"/>
    <w:rsid w:val="2E0C23CF"/>
    <w:rsid w:val="2E0CD06B"/>
    <w:rsid w:val="2E102864"/>
    <w:rsid w:val="2E117303"/>
    <w:rsid w:val="2E13FD08"/>
    <w:rsid w:val="2E17926A"/>
    <w:rsid w:val="2E1893FF"/>
    <w:rsid w:val="2E1A5533"/>
    <w:rsid w:val="2E22C4B6"/>
    <w:rsid w:val="2E2411A3"/>
    <w:rsid w:val="2E2469FC"/>
    <w:rsid w:val="2E30BE53"/>
    <w:rsid w:val="2E31D83C"/>
    <w:rsid w:val="2E325BD9"/>
    <w:rsid w:val="2E328DAE"/>
    <w:rsid w:val="2E35DAB5"/>
    <w:rsid w:val="2E383A43"/>
    <w:rsid w:val="2E3ABE9E"/>
    <w:rsid w:val="2E3CFE2A"/>
    <w:rsid w:val="2E47B6A8"/>
    <w:rsid w:val="2E4C75AE"/>
    <w:rsid w:val="2E556EB9"/>
    <w:rsid w:val="2E5BB34A"/>
    <w:rsid w:val="2E5F6B94"/>
    <w:rsid w:val="2E608F9B"/>
    <w:rsid w:val="2E61BF74"/>
    <w:rsid w:val="2E6535C2"/>
    <w:rsid w:val="2E67538A"/>
    <w:rsid w:val="2E6C4779"/>
    <w:rsid w:val="2E6D02FD"/>
    <w:rsid w:val="2E6D2406"/>
    <w:rsid w:val="2E727EC9"/>
    <w:rsid w:val="2E76C776"/>
    <w:rsid w:val="2E7AE2C3"/>
    <w:rsid w:val="2E80F1EE"/>
    <w:rsid w:val="2E81A880"/>
    <w:rsid w:val="2E86DE39"/>
    <w:rsid w:val="2E893C13"/>
    <w:rsid w:val="2E8BC1AB"/>
    <w:rsid w:val="2E8D7155"/>
    <w:rsid w:val="2E8DC24A"/>
    <w:rsid w:val="2E9214CC"/>
    <w:rsid w:val="2E96B075"/>
    <w:rsid w:val="2E988033"/>
    <w:rsid w:val="2E9A9D7C"/>
    <w:rsid w:val="2E9D5774"/>
    <w:rsid w:val="2E9DA18A"/>
    <w:rsid w:val="2E9E24F3"/>
    <w:rsid w:val="2EA41B7A"/>
    <w:rsid w:val="2EA42452"/>
    <w:rsid w:val="2EA5BDFC"/>
    <w:rsid w:val="2EAC7C28"/>
    <w:rsid w:val="2EAE188B"/>
    <w:rsid w:val="2EB03B63"/>
    <w:rsid w:val="2EB68CC6"/>
    <w:rsid w:val="2EB97483"/>
    <w:rsid w:val="2EBC2E9C"/>
    <w:rsid w:val="2EBCCEA4"/>
    <w:rsid w:val="2EC068E3"/>
    <w:rsid w:val="2EC3D386"/>
    <w:rsid w:val="2EC6E15B"/>
    <w:rsid w:val="2EC71B7B"/>
    <w:rsid w:val="2EC77064"/>
    <w:rsid w:val="2EC99DC8"/>
    <w:rsid w:val="2ECD68EF"/>
    <w:rsid w:val="2EDC23BD"/>
    <w:rsid w:val="2EDEFBF7"/>
    <w:rsid w:val="2EE16160"/>
    <w:rsid w:val="2EEB1CF0"/>
    <w:rsid w:val="2EEC39CA"/>
    <w:rsid w:val="2EEC9B0E"/>
    <w:rsid w:val="2EED3A1D"/>
    <w:rsid w:val="2EF09686"/>
    <w:rsid w:val="2EF49A73"/>
    <w:rsid w:val="2EF4DF47"/>
    <w:rsid w:val="2EF8F216"/>
    <w:rsid w:val="2EFC9EE4"/>
    <w:rsid w:val="2EFD1E56"/>
    <w:rsid w:val="2F004E60"/>
    <w:rsid w:val="2F007D18"/>
    <w:rsid w:val="2F034395"/>
    <w:rsid w:val="2F071A6B"/>
    <w:rsid w:val="2F10AB10"/>
    <w:rsid w:val="2F18E60D"/>
    <w:rsid w:val="2F1C9F16"/>
    <w:rsid w:val="2F1D3B3F"/>
    <w:rsid w:val="2F2337A3"/>
    <w:rsid w:val="2F2A3C12"/>
    <w:rsid w:val="2F2A6ABC"/>
    <w:rsid w:val="2F2FF3E1"/>
    <w:rsid w:val="2F36C5CE"/>
    <w:rsid w:val="2F39EF39"/>
    <w:rsid w:val="2F3AB2F0"/>
    <w:rsid w:val="2F3BCA55"/>
    <w:rsid w:val="2F433167"/>
    <w:rsid w:val="2F459334"/>
    <w:rsid w:val="2F4EDE1B"/>
    <w:rsid w:val="2F577779"/>
    <w:rsid w:val="2F58A013"/>
    <w:rsid w:val="2F5CDD22"/>
    <w:rsid w:val="2F5EDB52"/>
    <w:rsid w:val="2F640C26"/>
    <w:rsid w:val="2F692542"/>
    <w:rsid w:val="2F6ED801"/>
    <w:rsid w:val="2F71F373"/>
    <w:rsid w:val="2F7574B4"/>
    <w:rsid w:val="2F79DA55"/>
    <w:rsid w:val="2F7D5598"/>
    <w:rsid w:val="2F7E94DC"/>
    <w:rsid w:val="2F7EAAF1"/>
    <w:rsid w:val="2F88FE30"/>
    <w:rsid w:val="2F8B1FE1"/>
    <w:rsid w:val="2F8B36B2"/>
    <w:rsid w:val="2F91BB65"/>
    <w:rsid w:val="2F99EDD7"/>
    <w:rsid w:val="2F9A1125"/>
    <w:rsid w:val="2F9B5BE5"/>
    <w:rsid w:val="2F9CDF47"/>
    <w:rsid w:val="2FA0D064"/>
    <w:rsid w:val="2FA6E474"/>
    <w:rsid w:val="2FAB820F"/>
    <w:rsid w:val="2FAC009B"/>
    <w:rsid w:val="2FACF40F"/>
    <w:rsid w:val="2FAD3E4C"/>
    <w:rsid w:val="2FAF742E"/>
    <w:rsid w:val="2FBBA025"/>
    <w:rsid w:val="2FC34D0E"/>
    <w:rsid w:val="2FC3CC32"/>
    <w:rsid w:val="2FCC3C86"/>
    <w:rsid w:val="2FD1673E"/>
    <w:rsid w:val="2FD1D3A1"/>
    <w:rsid w:val="2FD54BC8"/>
    <w:rsid w:val="2FD87327"/>
    <w:rsid w:val="2FDCBC28"/>
    <w:rsid w:val="2FE231F7"/>
    <w:rsid w:val="2FE57ED6"/>
    <w:rsid w:val="2FEF7AF5"/>
    <w:rsid w:val="2FF3E600"/>
    <w:rsid w:val="2FF553EF"/>
    <w:rsid w:val="2FF88E0B"/>
    <w:rsid w:val="2FFAA5B7"/>
    <w:rsid w:val="2FFE18C5"/>
    <w:rsid w:val="3000CAAD"/>
    <w:rsid w:val="30013049"/>
    <w:rsid w:val="30056A6B"/>
    <w:rsid w:val="30058CA8"/>
    <w:rsid w:val="30063C6E"/>
    <w:rsid w:val="30071AA4"/>
    <w:rsid w:val="300C4A4A"/>
    <w:rsid w:val="300E8E42"/>
    <w:rsid w:val="300F2B75"/>
    <w:rsid w:val="3013A880"/>
    <w:rsid w:val="301DBBFD"/>
    <w:rsid w:val="301EA43C"/>
    <w:rsid w:val="301EE038"/>
    <w:rsid w:val="30209851"/>
    <w:rsid w:val="30243E30"/>
    <w:rsid w:val="30273545"/>
    <w:rsid w:val="30296C84"/>
    <w:rsid w:val="302E30AD"/>
    <w:rsid w:val="303276C2"/>
    <w:rsid w:val="303B46D8"/>
    <w:rsid w:val="303EC436"/>
    <w:rsid w:val="304117F1"/>
    <w:rsid w:val="30426674"/>
    <w:rsid w:val="304AE53F"/>
    <w:rsid w:val="304D1521"/>
    <w:rsid w:val="30595EFE"/>
    <w:rsid w:val="30596302"/>
    <w:rsid w:val="30646F2B"/>
    <w:rsid w:val="30676298"/>
    <w:rsid w:val="3068C356"/>
    <w:rsid w:val="306A2ADF"/>
    <w:rsid w:val="306B6FD8"/>
    <w:rsid w:val="3070D714"/>
    <w:rsid w:val="307469F6"/>
    <w:rsid w:val="3077AE6C"/>
    <w:rsid w:val="3077D9F9"/>
    <w:rsid w:val="307B6595"/>
    <w:rsid w:val="307DB7A7"/>
    <w:rsid w:val="307DF774"/>
    <w:rsid w:val="307F04D7"/>
    <w:rsid w:val="3080E4B4"/>
    <w:rsid w:val="3081D328"/>
    <w:rsid w:val="3085EB47"/>
    <w:rsid w:val="30948268"/>
    <w:rsid w:val="3097234E"/>
    <w:rsid w:val="309EEF41"/>
    <w:rsid w:val="30A12486"/>
    <w:rsid w:val="30A23244"/>
    <w:rsid w:val="30A3F956"/>
    <w:rsid w:val="30A48BE9"/>
    <w:rsid w:val="30A6404C"/>
    <w:rsid w:val="30A88B9E"/>
    <w:rsid w:val="30AD3F1A"/>
    <w:rsid w:val="30AE3CF8"/>
    <w:rsid w:val="30AF3A19"/>
    <w:rsid w:val="30B88C4F"/>
    <w:rsid w:val="30BAE6EF"/>
    <w:rsid w:val="30C2512E"/>
    <w:rsid w:val="30C431B6"/>
    <w:rsid w:val="30C6CC03"/>
    <w:rsid w:val="30D296D0"/>
    <w:rsid w:val="30D5D36E"/>
    <w:rsid w:val="30D8C84A"/>
    <w:rsid w:val="30E032BF"/>
    <w:rsid w:val="30E7B2B8"/>
    <w:rsid w:val="30E9CCCF"/>
    <w:rsid w:val="30EDD395"/>
    <w:rsid w:val="30EED9D3"/>
    <w:rsid w:val="30EFD81B"/>
    <w:rsid w:val="30F3F611"/>
    <w:rsid w:val="30FCF8BE"/>
    <w:rsid w:val="3101A958"/>
    <w:rsid w:val="310215E2"/>
    <w:rsid w:val="3108E45B"/>
    <w:rsid w:val="31096EC1"/>
    <w:rsid w:val="310B2D6D"/>
    <w:rsid w:val="310B4341"/>
    <w:rsid w:val="311BCB97"/>
    <w:rsid w:val="3128DC47"/>
    <w:rsid w:val="312C7CEB"/>
    <w:rsid w:val="31310A55"/>
    <w:rsid w:val="3131120A"/>
    <w:rsid w:val="31329825"/>
    <w:rsid w:val="3138E3D6"/>
    <w:rsid w:val="313CC8D3"/>
    <w:rsid w:val="313D1264"/>
    <w:rsid w:val="3140A997"/>
    <w:rsid w:val="31450F19"/>
    <w:rsid w:val="31455394"/>
    <w:rsid w:val="314789A9"/>
    <w:rsid w:val="3148251E"/>
    <w:rsid w:val="314E43A7"/>
    <w:rsid w:val="314F8187"/>
    <w:rsid w:val="31598076"/>
    <w:rsid w:val="315D9D5F"/>
    <w:rsid w:val="3162A57E"/>
    <w:rsid w:val="3163255F"/>
    <w:rsid w:val="316C66F0"/>
    <w:rsid w:val="316D0DDE"/>
    <w:rsid w:val="31719DD5"/>
    <w:rsid w:val="317E0DFE"/>
    <w:rsid w:val="317FC589"/>
    <w:rsid w:val="318480BF"/>
    <w:rsid w:val="3188B586"/>
    <w:rsid w:val="31909CE8"/>
    <w:rsid w:val="31948FF9"/>
    <w:rsid w:val="319585D1"/>
    <w:rsid w:val="3198B07E"/>
    <w:rsid w:val="31A4BCE1"/>
    <w:rsid w:val="31A517AD"/>
    <w:rsid w:val="31AC096C"/>
    <w:rsid w:val="31AD0D2D"/>
    <w:rsid w:val="31AE153B"/>
    <w:rsid w:val="31B012B5"/>
    <w:rsid w:val="31B1DC13"/>
    <w:rsid w:val="31B994E7"/>
    <w:rsid w:val="31BA5A4A"/>
    <w:rsid w:val="31C10AA5"/>
    <w:rsid w:val="31C1A7A6"/>
    <w:rsid w:val="31C681DC"/>
    <w:rsid w:val="31C9AEF8"/>
    <w:rsid w:val="31C9E045"/>
    <w:rsid w:val="31D67360"/>
    <w:rsid w:val="31D88B38"/>
    <w:rsid w:val="31DADFA4"/>
    <w:rsid w:val="31E3C1A6"/>
    <w:rsid w:val="31E5F3E2"/>
    <w:rsid w:val="31EB0985"/>
    <w:rsid w:val="31F1B737"/>
    <w:rsid w:val="31F25E06"/>
    <w:rsid w:val="31F79BA5"/>
    <w:rsid w:val="31F7AE3C"/>
    <w:rsid w:val="31FAE9DD"/>
    <w:rsid w:val="31FF7231"/>
    <w:rsid w:val="32078864"/>
    <w:rsid w:val="320844D2"/>
    <w:rsid w:val="3208506A"/>
    <w:rsid w:val="3209B32C"/>
    <w:rsid w:val="320B7307"/>
    <w:rsid w:val="320D9CFB"/>
    <w:rsid w:val="3215AF53"/>
    <w:rsid w:val="321742BA"/>
    <w:rsid w:val="322DB46C"/>
    <w:rsid w:val="322F7042"/>
    <w:rsid w:val="323914E0"/>
    <w:rsid w:val="323FA1D4"/>
    <w:rsid w:val="32419941"/>
    <w:rsid w:val="3248B7E7"/>
    <w:rsid w:val="3249E417"/>
    <w:rsid w:val="32500779"/>
    <w:rsid w:val="325053DC"/>
    <w:rsid w:val="3254BEFF"/>
    <w:rsid w:val="32557B40"/>
    <w:rsid w:val="325DE8B7"/>
    <w:rsid w:val="325EBC47"/>
    <w:rsid w:val="326A4D5E"/>
    <w:rsid w:val="326C938B"/>
    <w:rsid w:val="326CB7E3"/>
    <w:rsid w:val="3271E09C"/>
    <w:rsid w:val="327578AF"/>
    <w:rsid w:val="3276F2C1"/>
    <w:rsid w:val="32796ABF"/>
    <w:rsid w:val="327E3E7A"/>
    <w:rsid w:val="327EA512"/>
    <w:rsid w:val="32831BBA"/>
    <w:rsid w:val="3283728F"/>
    <w:rsid w:val="32843E13"/>
    <w:rsid w:val="3286A70D"/>
    <w:rsid w:val="328C4E64"/>
    <w:rsid w:val="3290B6EE"/>
    <w:rsid w:val="329107E0"/>
    <w:rsid w:val="32940F26"/>
    <w:rsid w:val="3294CE6F"/>
    <w:rsid w:val="3296FA6B"/>
    <w:rsid w:val="329934C0"/>
    <w:rsid w:val="329D90A0"/>
    <w:rsid w:val="32A246E5"/>
    <w:rsid w:val="32A77544"/>
    <w:rsid w:val="32A9E734"/>
    <w:rsid w:val="32AA1780"/>
    <w:rsid w:val="32AC8E68"/>
    <w:rsid w:val="32B4EA54"/>
    <w:rsid w:val="32B874E9"/>
    <w:rsid w:val="32B8FF47"/>
    <w:rsid w:val="32BB374F"/>
    <w:rsid w:val="32BC523E"/>
    <w:rsid w:val="32BCC59C"/>
    <w:rsid w:val="32BD10D6"/>
    <w:rsid w:val="32BE6DF4"/>
    <w:rsid w:val="32BF9B11"/>
    <w:rsid w:val="32C1F308"/>
    <w:rsid w:val="32C3B791"/>
    <w:rsid w:val="32C4827A"/>
    <w:rsid w:val="32CAA693"/>
    <w:rsid w:val="32CC17A0"/>
    <w:rsid w:val="32CC1997"/>
    <w:rsid w:val="32CE4FFC"/>
    <w:rsid w:val="32D3DD20"/>
    <w:rsid w:val="32D4526E"/>
    <w:rsid w:val="32DB226F"/>
    <w:rsid w:val="32DF4602"/>
    <w:rsid w:val="32DFF167"/>
    <w:rsid w:val="32E13DC4"/>
    <w:rsid w:val="32E5C202"/>
    <w:rsid w:val="32ED8420"/>
    <w:rsid w:val="32F2E751"/>
    <w:rsid w:val="32F3A777"/>
    <w:rsid w:val="32F434A4"/>
    <w:rsid w:val="32F57D08"/>
    <w:rsid w:val="32F6F142"/>
    <w:rsid w:val="32F76D70"/>
    <w:rsid w:val="32F8E034"/>
    <w:rsid w:val="32FECF2C"/>
    <w:rsid w:val="330590DE"/>
    <w:rsid w:val="3309DE82"/>
    <w:rsid w:val="3309F7CB"/>
    <w:rsid w:val="3310C9F0"/>
    <w:rsid w:val="33134D7B"/>
    <w:rsid w:val="3316ECFA"/>
    <w:rsid w:val="33172F4A"/>
    <w:rsid w:val="331805CB"/>
    <w:rsid w:val="331A1A69"/>
    <w:rsid w:val="331D45C6"/>
    <w:rsid w:val="33231293"/>
    <w:rsid w:val="3330CBC7"/>
    <w:rsid w:val="3333977D"/>
    <w:rsid w:val="33367A24"/>
    <w:rsid w:val="3337B95D"/>
    <w:rsid w:val="333AC651"/>
    <w:rsid w:val="333CCF35"/>
    <w:rsid w:val="3341CC8E"/>
    <w:rsid w:val="3342A2FB"/>
    <w:rsid w:val="33483D40"/>
    <w:rsid w:val="3349357E"/>
    <w:rsid w:val="33529B2D"/>
    <w:rsid w:val="3354FF8F"/>
    <w:rsid w:val="33570B66"/>
    <w:rsid w:val="3362A893"/>
    <w:rsid w:val="3365DB36"/>
    <w:rsid w:val="336C8055"/>
    <w:rsid w:val="33743E15"/>
    <w:rsid w:val="3376A9CB"/>
    <w:rsid w:val="33885A45"/>
    <w:rsid w:val="338F00D8"/>
    <w:rsid w:val="339186AD"/>
    <w:rsid w:val="339EF779"/>
    <w:rsid w:val="33A1AFAD"/>
    <w:rsid w:val="33B59705"/>
    <w:rsid w:val="33B7AE9A"/>
    <w:rsid w:val="33BA293B"/>
    <w:rsid w:val="33BFDC67"/>
    <w:rsid w:val="33C086FF"/>
    <w:rsid w:val="33C983B4"/>
    <w:rsid w:val="33CB5A78"/>
    <w:rsid w:val="33CC03E6"/>
    <w:rsid w:val="33E02E85"/>
    <w:rsid w:val="33E0A2D9"/>
    <w:rsid w:val="33E20483"/>
    <w:rsid w:val="33E301B1"/>
    <w:rsid w:val="33E7B02A"/>
    <w:rsid w:val="33E876A7"/>
    <w:rsid w:val="33EF9274"/>
    <w:rsid w:val="33F2704D"/>
    <w:rsid w:val="33F28BE4"/>
    <w:rsid w:val="33F889D0"/>
    <w:rsid w:val="33FDD3DF"/>
    <w:rsid w:val="33FF5D7E"/>
    <w:rsid w:val="3400B023"/>
    <w:rsid w:val="340182C2"/>
    <w:rsid w:val="34089125"/>
    <w:rsid w:val="3409366F"/>
    <w:rsid w:val="3409BAC2"/>
    <w:rsid w:val="340C29F6"/>
    <w:rsid w:val="340C9298"/>
    <w:rsid w:val="340EE847"/>
    <w:rsid w:val="34114F7B"/>
    <w:rsid w:val="34116B1C"/>
    <w:rsid w:val="3413175E"/>
    <w:rsid w:val="341B510B"/>
    <w:rsid w:val="3420DC98"/>
    <w:rsid w:val="34235B52"/>
    <w:rsid w:val="34268D98"/>
    <w:rsid w:val="34280EAB"/>
    <w:rsid w:val="342B5F93"/>
    <w:rsid w:val="342D38E7"/>
    <w:rsid w:val="3430C697"/>
    <w:rsid w:val="343A6C78"/>
    <w:rsid w:val="343B037F"/>
    <w:rsid w:val="343D7FD1"/>
    <w:rsid w:val="343DF73B"/>
    <w:rsid w:val="344203D8"/>
    <w:rsid w:val="3443B8F7"/>
    <w:rsid w:val="3444BDDD"/>
    <w:rsid w:val="3447F968"/>
    <w:rsid w:val="344A43D3"/>
    <w:rsid w:val="344AC2FD"/>
    <w:rsid w:val="3451A0F1"/>
    <w:rsid w:val="34593671"/>
    <w:rsid w:val="345C83CB"/>
    <w:rsid w:val="345EDE98"/>
    <w:rsid w:val="34600C79"/>
    <w:rsid w:val="3460BE0B"/>
    <w:rsid w:val="34666A1D"/>
    <w:rsid w:val="34697196"/>
    <w:rsid w:val="346AB419"/>
    <w:rsid w:val="346C9D51"/>
    <w:rsid w:val="346CA768"/>
    <w:rsid w:val="3473232A"/>
    <w:rsid w:val="34790C18"/>
    <w:rsid w:val="34793E57"/>
    <w:rsid w:val="347C5819"/>
    <w:rsid w:val="347C7B39"/>
    <w:rsid w:val="347E9FCA"/>
    <w:rsid w:val="34823188"/>
    <w:rsid w:val="34844E23"/>
    <w:rsid w:val="348829AC"/>
    <w:rsid w:val="34886D04"/>
    <w:rsid w:val="348DF007"/>
    <w:rsid w:val="349B31D4"/>
    <w:rsid w:val="349DDABB"/>
    <w:rsid w:val="349FBC6D"/>
    <w:rsid w:val="34A29962"/>
    <w:rsid w:val="34A3B14B"/>
    <w:rsid w:val="34A441CC"/>
    <w:rsid w:val="34A614EF"/>
    <w:rsid w:val="34AC7371"/>
    <w:rsid w:val="34B05A66"/>
    <w:rsid w:val="34B4D885"/>
    <w:rsid w:val="34B78164"/>
    <w:rsid w:val="34B9147A"/>
    <w:rsid w:val="34B9B5D6"/>
    <w:rsid w:val="34C207B0"/>
    <w:rsid w:val="34C38DDE"/>
    <w:rsid w:val="34C5F91C"/>
    <w:rsid w:val="34C6D9D7"/>
    <w:rsid w:val="34C76AC4"/>
    <w:rsid w:val="34C7C638"/>
    <w:rsid w:val="34C97503"/>
    <w:rsid w:val="34D10CC7"/>
    <w:rsid w:val="34D22CBC"/>
    <w:rsid w:val="34D96775"/>
    <w:rsid w:val="34DBBACD"/>
    <w:rsid w:val="34DC117F"/>
    <w:rsid w:val="34DD8A3C"/>
    <w:rsid w:val="34E1019B"/>
    <w:rsid w:val="34E13EC8"/>
    <w:rsid w:val="34E23E66"/>
    <w:rsid w:val="34E8FFEF"/>
    <w:rsid w:val="34F3C8E5"/>
    <w:rsid w:val="34F40E3F"/>
    <w:rsid w:val="34F63754"/>
    <w:rsid w:val="34F745ED"/>
    <w:rsid w:val="34FACB43"/>
    <w:rsid w:val="34FB28B6"/>
    <w:rsid w:val="3503950D"/>
    <w:rsid w:val="3506CD03"/>
    <w:rsid w:val="3508AA5D"/>
    <w:rsid w:val="350BCF89"/>
    <w:rsid w:val="350CB0D8"/>
    <w:rsid w:val="352037DA"/>
    <w:rsid w:val="35238A4C"/>
    <w:rsid w:val="3527E851"/>
    <w:rsid w:val="352C33DA"/>
    <w:rsid w:val="3530F141"/>
    <w:rsid w:val="35348F44"/>
    <w:rsid w:val="35399DB2"/>
    <w:rsid w:val="353C6587"/>
    <w:rsid w:val="353D245E"/>
    <w:rsid w:val="35400B44"/>
    <w:rsid w:val="35431B0D"/>
    <w:rsid w:val="3549C7AA"/>
    <w:rsid w:val="354AF78C"/>
    <w:rsid w:val="354B3AA2"/>
    <w:rsid w:val="354D5B86"/>
    <w:rsid w:val="35504ECF"/>
    <w:rsid w:val="35517061"/>
    <w:rsid w:val="35521A56"/>
    <w:rsid w:val="35552B83"/>
    <w:rsid w:val="355825FD"/>
    <w:rsid w:val="355CCD5F"/>
    <w:rsid w:val="355E444A"/>
    <w:rsid w:val="356008DB"/>
    <w:rsid w:val="3561BAB6"/>
    <w:rsid w:val="3562DDDA"/>
    <w:rsid w:val="35630C6F"/>
    <w:rsid w:val="35638D69"/>
    <w:rsid w:val="356CAF6A"/>
    <w:rsid w:val="3570FD3E"/>
    <w:rsid w:val="357ED24F"/>
    <w:rsid w:val="357EEB24"/>
    <w:rsid w:val="357F5D15"/>
    <w:rsid w:val="3581E658"/>
    <w:rsid w:val="3585E31E"/>
    <w:rsid w:val="3586973E"/>
    <w:rsid w:val="3586A4EE"/>
    <w:rsid w:val="3589D438"/>
    <w:rsid w:val="358A0218"/>
    <w:rsid w:val="359207C8"/>
    <w:rsid w:val="359712B1"/>
    <w:rsid w:val="359C7213"/>
    <w:rsid w:val="359CDDE5"/>
    <w:rsid w:val="359D0A4F"/>
    <w:rsid w:val="35A05A7C"/>
    <w:rsid w:val="35A39DB7"/>
    <w:rsid w:val="35A5BAC1"/>
    <w:rsid w:val="35AC0208"/>
    <w:rsid w:val="35B24C1F"/>
    <w:rsid w:val="35B51BC4"/>
    <w:rsid w:val="35B6F133"/>
    <w:rsid w:val="35B7A3DC"/>
    <w:rsid w:val="35BD57CA"/>
    <w:rsid w:val="35D50E05"/>
    <w:rsid w:val="35D784CC"/>
    <w:rsid w:val="35DD11CA"/>
    <w:rsid w:val="35DD2474"/>
    <w:rsid w:val="35E0242A"/>
    <w:rsid w:val="35E15DB9"/>
    <w:rsid w:val="35E25BC2"/>
    <w:rsid w:val="35E66A8C"/>
    <w:rsid w:val="35EECB10"/>
    <w:rsid w:val="35F80D8B"/>
    <w:rsid w:val="35FD34B7"/>
    <w:rsid w:val="35FE1541"/>
    <w:rsid w:val="35FF8590"/>
    <w:rsid w:val="360AC81A"/>
    <w:rsid w:val="360D6067"/>
    <w:rsid w:val="360ED1B4"/>
    <w:rsid w:val="3610150E"/>
    <w:rsid w:val="3615B1C7"/>
    <w:rsid w:val="36166239"/>
    <w:rsid w:val="3619675C"/>
    <w:rsid w:val="361C624B"/>
    <w:rsid w:val="361D1722"/>
    <w:rsid w:val="361E6FD8"/>
    <w:rsid w:val="36210F47"/>
    <w:rsid w:val="3627C528"/>
    <w:rsid w:val="3628665E"/>
    <w:rsid w:val="36287DBE"/>
    <w:rsid w:val="36343214"/>
    <w:rsid w:val="363705A0"/>
    <w:rsid w:val="3637377A"/>
    <w:rsid w:val="3637CC99"/>
    <w:rsid w:val="363E649A"/>
    <w:rsid w:val="3643D469"/>
    <w:rsid w:val="3649E41D"/>
    <w:rsid w:val="364B1140"/>
    <w:rsid w:val="364B2980"/>
    <w:rsid w:val="364C703E"/>
    <w:rsid w:val="364E2D66"/>
    <w:rsid w:val="36541B30"/>
    <w:rsid w:val="3655DF09"/>
    <w:rsid w:val="3656A42A"/>
    <w:rsid w:val="3668C2EF"/>
    <w:rsid w:val="366BB86A"/>
    <w:rsid w:val="36742DBF"/>
    <w:rsid w:val="36750021"/>
    <w:rsid w:val="367A1339"/>
    <w:rsid w:val="3680CD8F"/>
    <w:rsid w:val="36843EFF"/>
    <w:rsid w:val="3684FAF3"/>
    <w:rsid w:val="36880625"/>
    <w:rsid w:val="368C0C9A"/>
    <w:rsid w:val="368C7FC8"/>
    <w:rsid w:val="3697861E"/>
    <w:rsid w:val="369B30DB"/>
    <w:rsid w:val="369BBFFB"/>
    <w:rsid w:val="369C61E7"/>
    <w:rsid w:val="369DA124"/>
    <w:rsid w:val="369F3DF3"/>
    <w:rsid w:val="369FB9A1"/>
    <w:rsid w:val="36A2F98C"/>
    <w:rsid w:val="36A40615"/>
    <w:rsid w:val="36A4E683"/>
    <w:rsid w:val="36A52906"/>
    <w:rsid w:val="36AAD43D"/>
    <w:rsid w:val="36AB171E"/>
    <w:rsid w:val="36AC324A"/>
    <w:rsid w:val="36AC69A9"/>
    <w:rsid w:val="36AD59E7"/>
    <w:rsid w:val="36B0661D"/>
    <w:rsid w:val="36B15E56"/>
    <w:rsid w:val="36B2C720"/>
    <w:rsid w:val="36B990DA"/>
    <w:rsid w:val="36C24202"/>
    <w:rsid w:val="36C55252"/>
    <w:rsid w:val="36D360F0"/>
    <w:rsid w:val="36D360F0"/>
    <w:rsid w:val="36D519D4"/>
    <w:rsid w:val="36D84251"/>
    <w:rsid w:val="36DABFFC"/>
    <w:rsid w:val="36DEBC9F"/>
    <w:rsid w:val="36E0917A"/>
    <w:rsid w:val="36E09A48"/>
    <w:rsid w:val="36E39713"/>
    <w:rsid w:val="36E7BEA4"/>
    <w:rsid w:val="36F03DB7"/>
    <w:rsid w:val="36F22DB0"/>
    <w:rsid w:val="36F2AD76"/>
    <w:rsid w:val="36FC33CE"/>
    <w:rsid w:val="370084D5"/>
    <w:rsid w:val="3701B8F4"/>
    <w:rsid w:val="3704B14F"/>
    <w:rsid w:val="3706EDDE"/>
    <w:rsid w:val="370A29BB"/>
    <w:rsid w:val="370A52C8"/>
    <w:rsid w:val="370D5C5C"/>
    <w:rsid w:val="37102920"/>
    <w:rsid w:val="37109754"/>
    <w:rsid w:val="3718DB3B"/>
    <w:rsid w:val="371D49DA"/>
    <w:rsid w:val="371F3D2E"/>
    <w:rsid w:val="37227215"/>
    <w:rsid w:val="37241B7C"/>
    <w:rsid w:val="372A616B"/>
    <w:rsid w:val="372A8918"/>
    <w:rsid w:val="3734EF8E"/>
    <w:rsid w:val="3735D3D2"/>
    <w:rsid w:val="373633BA"/>
    <w:rsid w:val="373755A1"/>
    <w:rsid w:val="3739C76B"/>
    <w:rsid w:val="373C937E"/>
    <w:rsid w:val="373D1FCE"/>
    <w:rsid w:val="373EB031"/>
    <w:rsid w:val="3741425F"/>
    <w:rsid w:val="3749504B"/>
    <w:rsid w:val="374D3988"/>
    <w:rsid w:val="374E916F"/>
    <w:rsid w:val="3751D094"/>
    <w:rsid w:val="37571915"/>
    <w:rsid w:val="375B660E"/>
    <w:rsid w:val="375C2676"/>
    <w:rsid w:val="375D6946"/>
    <w:rsid w:val="37602B9E"/>
    <w:rsid w:val="37645243"/>
    <w:rsid w:val="37663F4C"/>
    <w:rsid w:val="37671F9C"/>
    <w:rsid w:val="3767E542"/>
    <w:rsid w:val="376F8F99"/>
    <w:rsid w:val="37756123"/>
    <w:rsid w:val="3776850D"/>
    <w:rsid w:val="37776976"/>
    <w:rsid w:val="377E8501"/>
    <w:rsid w:val="377E8C09"/>
    <w:rsid w:val="377FA8F8"/>
    <w:rsid w:val="3787D873"/>
    <w:rsid w:val="378A6693"/>
    <w:rsid w:val="378C47EA"/>
    <w:rsid w:val="37911FD6"/>
    <w:rsid w:val="37985F4F"/>
    <w:rsid w:val="3799AE00"/>
    <w:rsid w:val="379E94DC"/>
    <w:rsid w:val="37A0A33A"/>
    <w:rsid w:val="37A41C34"/>
    <w:rsid w:val="37A90973"/>
    <w:rsid w:val="37AAC2C4"/>
    <w:rsid w:val="37AD599F"/>
    <w:rsid w:val="37B229DA"/>
    <w:rsid w:val="37B715FD"/>
    <w:rsid w:val="37BAB025"/>
    <w:rsid w:val="37BE5418"/>
    <w:rsid w:val="37C2BBEA"/>
    <w:rsid w:val="37C3AAEA"/>
    <w:rsid w:val="37C4C775"/>
    <w:rsid w:val="37C8003B"/>
    <w:rsid w:val="37D40311"/>
    <w:rsid w:val="37D4F507"/>
    <w:rsid w:val="37D67CCC"/>
    <w:rsid w:val="37D6C550"/>
    <w:rsid w:val="37D9C5F2"/>
    <w:rsid w:val="37D9D6F4"/>
    <w:rsid w:val="37DB94ED"/>
    <w:rsid w:val="37DC789B"/>
    <w:rsid w:val="37DD9A5E"/>
    <w:rsid w:val="37DDFF81"/>
    <w:rsid w:val="37E10243"/>
    <w:rsid w:val="37E34500"/>
    <w:rsid w:val="37E36351"/>
    <w:rsid w:val="37EFEB24"/>
    <w:rsid w:val="37F45D63"/>
    <w:rsid w:val="37F7430F"/>
    <w:rsid w:val="37FED0C6"/>
    <w:rsid w:val="37FFB25E"/>
    <w:rsid w:val="38024EB3"/>
    <w:rsid w:val="380BA022"/>
    <w:rsid w:val="380BFF20"/>
    <w:rsid w:val="38132A98"/>
    <w:rsid w:val="3817D638"/>
    <w:rsid w:val="381AF5AA"/>
    <w:rsid w:val="381BE00F"/>
    <w:rsid w:val="381D9EF2"/>
    <w:rsid w:val="382285FC"/>
    <w:rsid w:val="3822ADF5"/>
    <w:rsid w:val="3827F276"/>
    <w:rsid w:val="38300241"/>
    <w:rsid w:val="38303517"/>
    <w:rsid w:val="38377905"/>
    <w:rsid w:val="38380BFE"/>
    <w:rsid w:val="3839A017"/>
    <w:rsid w:val="383A6B2E"/>
    <w:rsid w:val="383B55A3"/>
    <w:rsid w:val="383E1A70"/>
    <w:rsid w:val="383EDBDD"/>
    <w:rsid w:val="38407EED"/>
    <w:rsid w:val="38456B85"/>
    <w:rsid w:val="3845BF39"/>
    <w:rsid w:val="38492641"/>
    <w:rsid w:val="384E3AD7"/>
    <w:rsid w:val="384EB7D7"/>
    <w:rsid w:val="385053C6"/>
    <w:rsid w:val="3852D905"/>
    <w:rsid w:val="38585F4E"/>
    <w:rsid w:val="385ACD26"/>
    <w:rsid w:val="3864FAB0"/>
    <w:rsid w:val="38654616"/>
    <w:rsid w:val="38663427"/>
    <w:rsid w:val="386926DF"/>
    <w:rsid w:val="386AE80F"/>
    <w:rsid w:val="386B09CD"/>
    <w:rsid w:val="386B5211"/>
    <w:rsid w:val="3874CCCA"/>
    <w:rsid w:val="387846D0"/>
    <w:rsid w:val="387A1BF9"/>
    <w:rsid w:val="388A463D"/>
    <w:rsid w:val="388BAD96"/>
    <w:rsid w:val="388F6BF0"/>
    <w:rsid w:val="389237D8"/>
    <w:rsid w:val="3897EAC8"/>
    <w:rsid w:val="38993A54"/>
    <w:rsid w:val="389B5014"/>
    <w:rsid w:val="38A2D874"/>
    <w:rsid w:val="38A6E997"/>
    <w:rsid w:val="38A94F49"/>
    <w:rsid w:val="38AE3119"/>
    <w:rsid w:val="38AEE59F"/>
    <w:rsid w:val="38B2453D"/>
    <w:rsid w:val="38B8AC76"/>
    <w:rsid w:val="38BA0119"/>
    <w:rsid w:val="38BD2FF6"/>
    <w:rsid w:val="38BE38DB"/>
    <w:rsid w:val="38C5747A"/>
    <w:rsid w:val="38C8E337"/>
    <w:rsid w:val="38CA44B7"/>
    <w:rsid w:val="38D3CFD3"/>
    <w:rsid w:val="38D83441"/>
    <w:rsid w:val="38D96039"/>
    <w:rsid w:val="38DBFE5E"/>
    <w:rsid w:val="38DC0615"/>
    <w:rsid w:val="38DF144A"/>
    <w:rsid w:val="38E1AFFF"/>
    <w:rsid w:val="38E2E469"/>
    <w:rsid w:val="38E3B5FB"/>
    <w:rsid w:val="38E50637"/>
    <w:rsid w:val="38E926E0"/>
    <w:rsid w:val="38EC48DC"/>
    <w:rsid w:val="38F01FCD"/>
    <w:rsid w:val="38F58BFA"/>
    <w:rsid w:val="38F634D3"/>
    <w:rsid w:val="39001B2D"/>
    <w:rsid w:val="390B7F38"/>
    <w:rsid w:val="390C58A1"/>
    <w:rsid w:val="39114E91"/>
    <w:rsid w:val="3911E231"/>
    <w:rsid w:val="39126209"/>
    <w:rsid w:val="3912CF55"/>
    <w:rsid w:val="3913B5EB"/>
    <w:rsid w:val="3919958B"/>
    <w:rsid w:val="39265319"/>
    <w:rsid w:val="392A958B"/>
    <w:rsid w:val="39304779"/>
    <w:rsid w:val="39311ECF"/>
    <w:rsid w:val="39351A8D"/>
    <w:rsid w:val="3935ADC9"/>
    <w:rsid w:val="3936164D"/>
    <w:rsid w:val="393B3BA5"/>
    <w:rsid w:val="393CD412"/>
    <w:rsid w:val="393E34FE"/>
    <w:rsid w:val="3941874F"/>
    <w:rsid w:val="3946831E"/>
    <w:rsid w:val="394869B7"/>
    <w:rsid w:val="39495308"/>
    <w:rsid w:val="394B8DC3"/>
    <w:rsid w:val="394D7DC1"/>
    <w:rsid w:val="39505B8E"/>
    <w:rsid w:val="39522AE9"/>
    <w:rsid w:val="3954A4FF"/>
    <w:rsid w:val="39561BD7"/>
    <w:rsid w:val="395678BA"/>
    <w:rsid w:val="3957FFC9"/>
    <w:rsid w:val="39622EF4"/>
    <w:rsid w:val="3964943A"/>
    <w:rsid w:val="39654F96"/>
    <w:rsid w:val="3969501A"/>
    <w:rsid w:val="396B49D1"/>
    <w:rsid w:val="396DFC9A"/>
    <w:rsid w:val="396F4028"/>
    <w:rsid w:val="3975FB0B"/>
    <w:rsid w:val="39793DF5"/>
    <w:rsid w:val="397B681E"/>
    <w:rsid w:val="397B688D"/>
    <w:rsid w:val="398373E8"/>
    <w:rsid w:val="3992803D"/>
    <w:rsid w:val="3995B324"/>
    <w:rsid w:val="3995E32D"/>
    <w:rsid w:val="39961F95"/>
    <w:rsid w:val="39963128"/>
    <w:rsid w:val="39969AB1"/>
    <w:rsid w:val="3996B574"/>
    <w:rsid w:val="39982B14"/>
    <w:rsid w:val="3998C650"/>
    <w:rsid w:val="399B830D"/>
    <w:rsid w:val="399CD2FB"/>
    <w:rsid w:val="399EAAFE"/>
    <w:rsid w:val="39A08050"/>
    <w:rsid w:val="39ABAD72"/>
    <w:rsid w:val="39AED12C"/>
    <w:rsid w:val="39B645E1"/>
    <w:rsid w:val="39B70E32"/>
    <w:rsid w:val="39B81A59"/>
    <w:rsid w:val="39BAA118"/>
    <w:rsid w:val="39BE507C"/>
    <w:rsid w:val="39C36C0F"/>
    <w:rsid w:val="39C7D03A"/>
    <w:rsid w:val="39CAB802"/>
    <w:rsid w:val="39CD771A"/>
    <w:rsid w:val="39CF4033"/>
    <w:rsid w:val="39D1DA25"/>
    <w:rsid w:val="39D7AF35"/>
    <w:rsid w:val="39D9FD82"/>
    <w:rsid w:val="39DCFB2E"/>
    <w:rsid w:val="39E05DEE"/>
    <w:rsid w:val="39EFEEE2"/>
    <w:rsid w:val="39F07B3A"/>
    <w:rsid w:val="39F0D460"/>
    <w:rsid w:val="39F16551"/>
    <w:rsid w:val="39F68BF6"/>
    <w:rsid w:val="39F79F2D"/>
    <w:rsid w:val="39F9B6B4"/>
    <w:rsid w:val="39F9B885"/>
    <w:rsid w:val="3A01599A"/>
    <w:rsid w:val="3A04CDE7"/>
    <w:rsid w:val="3A0A9D90"/>
    <w:rsid w:val="3A0BA1F3"/>
    <w:rsid w:val="3A105443"/>
    <w:rsid w:val="3A12ABA5"/>
    <w:rsid w:val="3A156321"/>
    <w:rsid w:val="3A15919E"/>
    <w:rsid w:val="3A17B7B3"/>
    <w:rsid w:val="3A17DACC"/>
    <w:rsid w:val="3A1938C0"/>
    <w:rsid w:val="3A1E1946"/>
    <w:rsid w:val="3A1EC1CF"/>
    <w:rsid w:val="3A22C1C1"/>
    <w:rsid w:val="3A241D59"/>
    <w:rsid w:val="3A277AFC"/>
    <w:rsid w:val="3A37A633"/>
    <w:rsid w:val="3A3A83B8"/>
    <w:rsid w:val="3A40B529"/>
    <w:rsid w:val="3A45D5C3"/>
    <w:rsid w:val="3A46E1D3"/>
    <w:rsid w:val="3A4C227A"/>
    <w:rsid w:val="3A4D977E"/>
    <w:rsid w:val="3A4EAA75"/>
    <w:rsid w:val="3A500E26"/>
    <w:rsid w:val="3A5101FD"/>
    <w:rsid w:val="3A51E921"/>
    <w:rsid w:val="3A521F96"/>
    <w:rsid w:val="3A52F609"/>
    <w:rsid w:val="3A555AA0"/>
    <w:rsid w:val="3A5588C8"/>
    <w:rsid w:val="3A55ECD6"/>
    <w:rsid w:val="3A56AC3B"/>
    <w:rsid w:val="3A56F7CD"/>
    <w:rsid w:val="3A5E8D0C"/>
    <w:rsid w:val="3A60E193"/>
    <w:rsid w:val="3A685B02"/>
    <w:rsid w:val="3A6FBF8A"/>
    <w:rsid w:val="3A73513A"/>
    <w:rsid w:val="3A77B247"/>
    <w:rsid w:val="3A7AB20E"/>
    <w:rsid w:val="3A874DD2"/>
    <w:rsid w:val="3A8CF9C6"/>
    <w:rsid w:val="3A917554"/>
    <w:rsid w:val="3A925BA2"/>
    <w:rsid w:val="3A95BDAA"/>
    <w:rsid w:val="3A999810"/>
    <w:rsid w:val="3A9A186A"/>
    <w:rsid w:val="3A9AE299"/>
    <w:rsid w:val="3A9E6D7B"/>
    <w:rsid w:val="3AA1A43B"/>
    <w:rsid w:val="3AA5BB5D"/>
    <w:rsid w:val="3AAC8169"/>
    <w:rsid w:val="3AAE4840"/>
    <w:rsid w:val="3AB02522"/>
    <w:rsid w:val="3AB2C964"/>
    <w:rsid w:val="3AB2D39F"/>
    <w:rsid w:val="3AB4F50B"/>
    <w:rsid w:val="3AB79247"/>
    <w:rsid w:val="3AB88FBE"/>
    <w:rsid w:val="3ABAE5D9"/>
    <w:rsid w:val="3ABDCFEE"/>
    <w:rsid w:val="3AC169EB"/>
    <w:rsid w:val="3ACBEF21"/>
    <w:rsid w:val="3AD89322"/>
    <w:rsid w:val="3ADC15D3"/>
    <w:rsid w:val="3AE0EBF0"/>
    <w:rsid w:val="3AE8BD72"/>
    <w:rsid w:val="3AF1E3EF"/>
    <w:rsid w:val="3AF3F8C2"/>
    <w:rsid w:val="3AF91E86"/>
    <w:rsid w:val="3AFC9C91"/>
    <w:rsid w:val="3AFEC787"/>
    <w:rsid w:val="3B039E6B"/>
    <w:rsid w:val="3B04C02A"/>
    <w:rsid w:val="3B0B68F9"/>
    <w:rsid w:val="3B0E22FE"/>
    <w:rsid w:val="3B0EC0E4"/>
    <w:rsid w:val="3B113AAD"/>
    <w:rsid w:val="3B18CFDE"/>
    <w:rsid w:val="3B1D24FB"/>
    <w:rsid w:val="3B22A5F3"/>
    <w:rsid w:val="3B297F5E"/>
    <w:rsid w:val="3B2B43C4"/>
    <w:rsid w:val="3B2FDA79"/>
    <w:rsid w:val="3B350F3C"/>
    <w:rsid w:val="3B375300"/>
    <w:rsid w:val="3B3876EA"/>
    <w:rsid w:val="3B38A348"/>
    <w:rsid w:val="3B38EA7A"/>
    <w:rsid w:val="3B3A72EF"/>
    <w:rsid w:val="3B418E03"/>
    <w:rsid w:val="3B453D15"/>
    <w:rsid w:val="3B458C92"/>
    <w:rsid w:val="3B470913"/>
    <w:rsid w:val="3B47A666"/>
    <w:rsid w:val="3B4831DB"/>
    <w:rsid w:val="3B4C2B2F"/>
    <w:rsid w:val="3B4F9834"/>
    <w:rsid w:val="3B5121AB"/>
    <w:rsid w:val="3B52C17A"/>
    <w:rsid w:val="3B536BB3"/>
    <w:rsid w:val="3B53DC8E"/>
    <w:rsid w:val="3B554624"/>
    <w:rsid w:val="3B5C8CED"/>
    <w:rsid w:val="3B60144B"/>
    <w:rsid w:val="3B602ED8"/>
    <w:rsid w:val="3B679537"/>
    <w:rsid w:val="3B67B0EB"/>
    <w:rsid w:val="3B6A8783"/>
    <w:rsid w:val="3B73ACCF"/>
    <w:rsid w:val="3B751A35"/>
    <w:rsid w:val="3B76CE4D"/>
    <w:rsid w:val="3B7DBE11"/>
    <w:rsid w:val="3B7E3BB3"/>
    <w:rsid w:val="3B81B50E"/>
    <w:rsid w:val="3B877096"/>
    <w:rsid w:val="3B88D271"/>
    <w:rsid w:val="3B891B8B"/>
    <w:rsid w:val="3B8A7280"/>
    <w:rsid w:val="3B8EA370"/>
    <w:rsid w:val="3B905A1F"/>
    <w:rsid w:val="3B90F730"/>
    <w:rsid w:val="3B927817"/>
    <w:rsid w:val="3B9686E9"/>
    <w:rsid w:val="3B9840D3"/>
    <w:rsid w:val="3B99AE31"/>
    <w:rsid w:val="3B9DC52A"/>
    <w:rsid w:val="3B9EF2E0"/>
    <w:rsid w:val="3BA0DE80"/>
    <w:rsid w:val="3BAF548C"/>
    <w:rsid w:val="3BB075FB"/>
    <w:rsid w:val="3BB180DB"/>
    <w:rsid w:val="3BB60C3B"/>
    <w:rsid w:val="3BB6DDAB"/>
    <w:rsid w:val="3BB812B1"/>
    <w:rsid w:val="3BB8DF2A"/>
    <w:rsid w:val="3BB8FAB4"/>
    <w:rsid w:val="3BBEA9E1"/>
    <w:rsid w:val="3BBFD1CE"/>
    <w:rsid w:val="3BC24A4B"/>
    <w:rsid w:val="3BCF4A9C"/>
    <w:rsid w:val="3BCFE803"/>
    <w:rsid w:val="3BD106CB"/>
    <w:rsid w:val="3BD21719"/>
    <w:rsid w:val="3BD28E55"/>
    <w:rsid w:val="3BD358EA"/>
    <w:rsid w:val="3BD41521"/>
    <w:rsid w:val="3BD707B0"/>
    <w:rsid w:val="3BD83777"/>
    <w:rsid w:val="3BDA2F26"/>
    <w:rsid w:val="3BDBF432"/>
    <w:rsid w:val="3BDC60F5"/>
    <w:rsid w:val="3BDE6D5D"/>
    <w:rsid w:val="3BE24DD6"/>
    <w:rsid w:val="3BE3DF70"/>
    <w:rsid w:val="3BE949CD"/>
    <w:rsid w:val="3BEA26A2"/>
    <w:rsid w:val="3BF08AD2"/>
    <w:rsid w:val="3BF464BC"/>
    <w:rsid w:val="3BF62E03"/>
    <w:rsid w:val="3C0094E6"/>
    <w:rsid w:val="3C00E0F5"/>
    <w:rsid w:val="3C01A7FB"/>
    <w:rsid w:val="3C049DB5"/>
    <w:rsid w:val="3C09C34C"/>
    <w:rsid w:val="3C09E252"/>
    <w:rsid w:val="3C0CD738"/>
    <w:rsid w:val="3C170BE2"/>
    <w:rsid w:val="3C17357E"/>
    <w:rsid w:val="3C2515D5"/>
    <w:rsid w:val="3C295E02"/>
    <w:rsid w:val="3C2B05C2"/>
    <w:rsid w:val="3C2CBCE3"/>
    <w:rsid w:val="3C2EAF47"/>
    <w:rsid w:val="3C3A4501"/>
    <w:rsid w:val="3C3BC6A1"/>
    <w:rsid w:val="3C43E40B"/>
    <w:rsid w:val="3C4461F7"/>
    <w:rsid w:val="3C4B4A09"/>
    <w:rsid w:val="3C4F1028"/>
    <w:rsid w:val="3C582772"/>
    <w:rsid w:val="3C5B6482"/>
    <w:rsid w:val="3C60E7F2"/>
    <w:rsid w:val="3C670D81"/>
    <w:rsid w:val="3C6AE3C1"/>
    <w:rsid w:val="3C794E90"/>
    <w:rsid w:val="3C7C6E6C"/>
    <w:rsid w:val="3C7CD0C6"/>
    <w:rsid w:val="3C7D5964"/>
    <w:rsid w:val="3C80DC7D"/>
    <w:rsid w:val="3C82EB29"/>
    <w:rsid w:val="3C87C647"/>
    <w:rsid w:val="3C9066DA"/>
    <w:rsid w:val="3C92868E"/>
    <w:rsid w:val="3C93E95F"/>
    <w:rsid w:val="3C94E3D1"/>
    <w:rsid w:val="3C961F52"/>
    <w:rsid w:val="3C9649E9"/>
    <w:rsid w:val="3C96CE12"/>
    <w:rsid w:val="3C9BCE10"/>
    <w:rsid w:val="3C9E13FD"/>
    <w:rsid w:val="3CA33532"/>
    <w:rsid w:val="3CADD222"/>
    <w:rsid w:val="3CB40D3E"/>
    <w:rsid w:val="3CB62262"/>
    <w:rsid w:val="3CC37985"/>
    <w:rsid w:val="3CC5CAE5"/>
    <w:rsid w:val="3CCC838E"/>
    <w:rsid w:val="3CD0B533"/>
    <w:rsid w:val="3CD7792E"/>
    <w:rsid w:val="3CDADCB9"/>
    <w:rsid w:val="3CDAEF8C"/>
    <w:rsid w:val="3CDC31F2"/>
    <w:rsid w:val="3CDF0E09"/>
    <w:rsid w:val="3CE18908"/>
    <w:rsid w:val="3CE2B65B"/>
    <w:rsid w:val="3CE35E42"/>
    <w:rsid w:val="3CE755CD"/>
    <w:rsid w:val="3CE86373"/>
    <w:rsid w:val="3CEB26F1"/>
    <w:rsid w:val="3CEC5F37"/>
    <w:rsid w:val="3CED1674"/>
    <w:rsid w:val="3CF00EF5"/>
    <w:rsid w:val="3CF0CA13"/>
    <w:rsid w:val="3CF194B9"/>
    <w:rsid w:val="3CF27978"/>
    <w:rsid w:val="3CF4A742"/>
    <w:rsid w:val="3CF6468E"/>
    <w:rsid w:val="3CFD915D"/>
    <w:rsid w:val="3D019C61"/>
    <w:rsid w:val="3D027824"/>
    <w:rsid w:val="3D03A1A2"/>
    <w:rsid w:val="3D07E469"/>
    <w:rsid w:val="3D0A7ADA"/>
    <w:rsid w:val="3D10F4E6"/>
    <w:rsid w:val="3D18FF88"/>
    <w:rsid w:val="3D1EB6E3"/>
    <w:rsid w:val="3D27E03C"/>
    <w:rsid w:val="3D2EA0A4"/>
    <w:rsid w:val="3D2F2BE6"/>
    <w:rsid w:val="3D31C2CF"/>
    <w:rsid w:val="3D331359"/>
    <w:rsid w:val="3D339550"/>
    <w:rsid w:val="3D4236D3"/>
    <w:rsid w:val="3D485003"/>
    <w:rsid w:val="3D494ACE"/>
    <w:rsid w:val="3D4C315F"/>
    <w:rsid w:val="3D5487D6"/>
    <w:rsid w:val="3D5959BC"/>
    <w:rsid w:val="3D5D23A4"/>
    <w:rsid w:val="3D6056FE"/>
    <w:rsid w:val="3D621F55"/>
    <w:rsid w:val="3D62A400"/>
    <w:rsid w:val="3D7580E8"/>
    <w:rsid w:val="3D791810"/>
    <w:rsid w:val="3D7C8122"/>
    <w:rsid w:val="3D7EB60B"/>
    <w:rsid w:val="3D869224"/>
    <w:rsid w:val="3D86EAC0"/>
    <w:rsid w:val="3D86F92A"/>
    <w:rsid w:val="3D8DE4B8"/>
    <w:rsid w:val="3D97433F"/>
    <w:rsid w:val="3D9F776F"/>
    <w:rsid w:val="3DA69458"/>
    <w:rsid w:val="3DA69612"/>
    <w:rsid w:val="3DA8E5DA"/>
    <w:rsid w:val="3DB605C7"/>
    <w:rsid w:val="3DB8FF3B"/>
    <w:rsid w:val="3DB934F4"/>
    <w:rsid w:val="3DBB374B"/>
    <w:rsid w:val="3DBDB4BA"/>
    <w:rsid w:val="3DBFBA96"/>
    <w:rsid w:val="3DC32CE6"/>
    <w:rsid w:val="3DCA765F"/>
    <w:rsid w:val="3DCCA2E9"/>
    <w:rsid w:val="3DD2C919"/>
    <w:rsid w:val="3DD4709B"/>
    <w:rsid w:val="3DD85736"/>
    <w:rsid w:val="3DDB226E"/>
    <w:rsid w:val="3DDCAD9B"/>
    <w:rsid w:val="3DDCF108"/>
    <w:rsid w:val="3DE5DB7C"/>
    <w:rsid w:val="3DE74EA0"/>
    <w:rsid w:val="3DE84CC7"/>
    <w:rsid w:val="3DEA3D36"/>
    <w:rsid w:val="3DEC10E2"/>
    <w:rsid w:val="3DF96F1A"/>
    <w:rsid w:val="3DFD25F4"/>
    <w:rsid w:val="3DFFEEED"/>
    <w:rsid w:val="3E037CA1"/>
    <w:rsid w:val="3E03E6D7"/>
    <w:rsid w:val="3E0725C8"/>
    <w:rsid w:val="3E09549D"/>
    <w:rsid w:val="3E11BD64"/>
    <w:rsid w:val="3E1263AC"/>
    <w:rsid w:val="3E15306F"/>
    <w:rsid w:val="3E159E56"/>
    <w:rsid w:val="3E16C858"/>
    <w:rsid w:val="3E1C2219"/>
    <w:rsid w:val="3E1DEB13"/>
    <w:rsid w:val="3E1F60B1"/>
    <w:rsid w:val="3E23327C"/>
    <w:rsid w:val="3E25A4B2"/>
    <w:rsid w:val="3E2B5650"/>
    <w:rsid w:val="3E3766B6"/>
    <w:rsid w:val="3E39B41D"/>
    <w:rsid w:val="3E3B1A0A"/>
    <w:rsid w:val="3E3B33F2"/>
    <w:rsid w:val="3E40185B"/>
    <w:rsid w:val="3E403491"/>
    <w:rsid w:val="3E4690B7"/>
    <w:rsid w:val="3E48E49B"/>
    <w:rsid w:val="3E512046"/>
    <w:rsid w:val="3E5AC0A7"/>
    <w:rsid w:val="3E5C24C2"/>
    <w:rsid w:val="3E5C5E1B"/>
    <w:rsid w:val="3E5EA53B"/>
    <w:rsid w:val="3E654063"/>
    <w:rsid w:val="3E70CC6D"/>
    <w:rsid w:val="3E7ACEB4"/>
    <w:rsid w:val="3E7D1F0A"/>
    <w:rsid w:val="3E7F36FC"/>
    <w:rsid w:val="3E81F21D"/>
    <w:rsid w:val="3E8472FA"/>
    <w:rsid w:val="3E848BA4"/>
    <w:rsid w:val="3E86C83F"/>
    <w:rsid w:val="3E886C7A"/>
    <w:rsid w:val="3E8BD6AA"/>
    <w:rsid w:val="3E8C3C5E"/>
    <w:rsid w:val="3E91F15D"/>
    <w:rsid w:val="3E93A96E"/>
    <w:rsid w:val="3E952CE3"/>
    <w:rsid w:val="3E9568D8"/>
    <w:rsid w:val="3E99152A"/>
    <w:rsid w:val="3E99EFD5"/>
    <w:rsid w:val="3E9CA3E6"/>
    <w:rsid w:val="3EA278E9"/>
    <w:rsid w:val="3EA6118C"/>
    <w:rsid w:val="3EA935E1"/>
    <w:rsid w:val="3EB0538E"/>
    <w:rsid w:val="3EB9CEF8"/>
    <w:rsid w:val="3EB9D10C"/>
    <w:rsid w:val="3EBE882A"/>
    <w:rsid w:val="3EC1D905"/>
    <w:rsid w:val="3EC90448"/>
    <w:rsid w:val="3ED2916C"/>
    <w:rsid w:val="3ED4607A"/>
    <w:rsid w:val="3ED91A6C"/>
    <w:rsid w:val="3EDA3190"/>
    <w:rsid w:val="3EDBB492"/>
    <w:rsid w:val="3EE0C4E3"/>
    <w:rsid w:val="3EE1ACBD"/>
    <w:rsid w:val="3EE50323"/>
    <w:rsid w:val="3EEA5CC5"/>
    <w:rsid w:val="3EF00C35"/>
    <w:rsid w:val="3EF1B09A"/>
    <w:rsid w:val="3EF2ACCA"/>
    <w:rsid w:val="3EF41732"/>
    <w:rsid w:val="3EF4592F"/>
    <w:rsid w:val="3EFDF968"/>
    <w:rsid w:val="3EFF980A"/>
    <w:rsid w:val="3F0939AC"/>
    <w:rsid w:val="3F096A98"/>
    <w:rsid w:val="3F0EA819"/>
    <w:rsid w:val="3F0FBA7D"/>
    <w:rsid w:val="3F114266"/>
    <w:rsid w:val="3F128666"/>
    <w:rsid w:val="3F139D2B"/>
    <w:rsid w:val="3F157F54"/>
    <w:rsid w:val="3F170585"/>
    <w:rsid w:val="3F19277D"/>
    <w:rsid w:val="3F192798"/>
    <w:rsid w:val="3F1ABE29"/>
    <w:rsid w:val="3F1AD1EF"/>
    <w:rsid w:val="3F1DFEE9"/>
    <w:rsid w:val="3F22D596"/>
    <w:rsid w:val="3F2A6737"/>
    <w:rsid w:val="3F2A7D0C"/>
    <w:rsid w:val="3F2E4FC4"/>
    <w:rsid w:val="3F2F66B5"/>
    <w:rsid w:val="3F327BDC"/>
    <w:rsid w:val="3F33B104"/>
    <w:rsid w:val="3F3AB6FB"/>
    <w:rsid w:val="3F3FA2E6"/>
    <w:rsid w:val="3F42ACB2"/>
    <w:rsid w:val="3F432C09"/>
    <w:rsid w:val="3F48A34F"/>
    <w:rsid w:val="3F4B01CD"/>
    <w:rsid w:val="3F503FD2"/>
    <w:rsid w:val="3F528610"/>
    <w:rsid w:val="3F54B313"/>
    <w:rsid w:val="3F54C871"/>
    <w:rsid w:val="3F552A1F"/>
    <w:rsid w:val="3F580EEA"/>
    <w:rsid w:val="3F5E1F45"/>
    <w:rsid w:val="3F5F3037"/>
    <w:rsid w:val="3F688B13"/>
    <w:rsid w:val="3F68A771"/>
    <w:rsid w:val="3F6A8B5D"/>
    <w:rsid w:val="3F6CDAD4"/>
    <w:rsid w:val="3F71BE46"/>
    <w:rsid w:val="3F73AACF"/>
    <w:rsid w:val="3F848451"/>
    <w:rsid w:val="3F868CAC"/>
    <w:rsid w:val="3F87089C"/>
    <w:rsid w:val="3F8863C9"/>
    <w:rsid w:val="3F886A47"/>
    <w:rsid w:val="3F88AF75"/>
    <w:rsid w:val="3F89AC8A"/>
    <w:rsid w:val="3F8CD7CA"/>
    <w:rsid w:val="3F8DD0EE"/>
    <w:rsid w:val="3F94E32E"/>
    <w:rsid w:val="3F9837B4"/>
    <w:rsid w:val="3F9D515C"/>
    <w:rsid w:val="3F9F947D"/>
    <w:rsid w:val="3FA4D3F8"/>
    <w:rsid w:val="3FA57E41"/>
    <w:rsid w:val="3FAAA909"/>
    <w:rsid w:val="3FABE713"/>
    <w:rsid w:val="3FB1771D"/>
    <w:rsid w:val="3FB2696A"/>
    <w:rsid w:val="3FB42759"/>
    <w:rsid w:val="3FB6C448"/>
    <w:rsid w:val="3FB85E93"/>
    <w:rsid w:val="3FB9D705"/>
    <w:rsid w:val="3FBAF272"/>
    <w:rsid w:val="3FBBA997"/>
    <w:rsid w:val="3FC0B980"/>
    <w:rsid w:val="3FC61944"/>
    <w:rsid w:val="3FCC075A"/>
    <w:rsid w:val="3FCD5639"/>
    <w:rsid w:val="3FCD6C48"/>
    <w:rsid w:val="3FD560CF"/>
    <w:rsid w:val="3FD5CF9E"/>
    <w:rsid w:val="3FD7D16A"/>
    <w:rsid w:val="3FD7ED9B"/>
    <w:rsid w:val="3FD8205F"/>
    <w:rsid w:val="3FDFE46E"/>
    <w:rsid w:val="3FE01EC4"/>
    <w:rsid w:val="3FE36E85"/>
    <w:rsid w:val="3FE53258"/>
    <w:rsid w:val="3FEA1B56"/>
    <w:rsid w:val="3FECC627"/>
    <w:rsid w:val="3FECF0CF"/>
    <w:rsid w:val="3FEFCC0F"/>
    <w:rsid w:val="3FF29C8A"/>
    <w:rsid w:val="3FF55DBC"/>
    <w:rsid w:val="3FF5D8DA"/>
    <w:rsid w:val="3FFC628D"/>
    <w:rsid w:val="3FFF7058"/>
    <w:rsid w:val="4001385B"/>
    <w:rsid w:val="400439D7"/>
    <w:rsid w:val="4008A216"/>
    <w:rsid w:val="400FBDF5"/>
    <w:rsid w:val="4010384E"/>
    <w:rsid w:val="4020175E"/>
    <w:rsid w:val="4022044F"/>
    <w:rsid w:val="402674D1"/>
    <w:rsid w:val="4026765B"/>
    <w:rsid w:val="4029A469"/>
    <w:rsid w:val="402F6571"/>
    <w:rsid w:val="40305CF0"/>
    <w:rsid w:val="40310091"/>
    <w:rsid w:val="4037AC4B"/>
    <w:rsid w:val="40397EA7"/>
    <w:rsid w:val="4039CBDF"/>
    <w:rsid w:val="403CF3B9"/>
    <w:rsid w:val="403E2C7F"/>
    <w:rsid w:val="4043066D"/>
    <w:rsid w:val="404A011F"/>
    <w:rsid w:val="404C549A"/>
    <w:rsid w:val="404D34BA"/>
    <w:rsid w:val="4052E375"/>
    <w:rsid w:val="40536214"/>
    <w:rsid w:val="405363DE"/>
    <w:rsid w:val="405A3CE8"/>
    <w:rsid w:val="405F134F"/>
    <w:rsid w:val="4066C316"/>
    <w:rsid w:val="406E8A26"/>
    <w:rsid w:val="40710E9C"/>
    <w:rsid w:val="4071F369"/>
    <w:rsid w:val="40764EAB"/>
    <w:rsid w:val="4079647A"/>
    <w:rsid w:val="407C60C6"/>
    <w:rsid w:val="407CCFD7"/>
    <w:rsid w:val="40803882"/>
    <w:rsid w:val="40883B93"/>
    <w:rsid w:val="4088A807"/>
    <w:rsid w:val="408BB5E8"/>
    <w:rsid w:val="408DC959"/>
    <w:rsid w:val="4090372C"/>
    <w:rsid w:val="4097A2FB"/>
    <w:rsid w:val="40A39821"/>
    <w:rsid w:val="40A49A25"/>
    <w:rsid w:val="40A5779F"/>
    <w:rsid w:val="40A8C037"/>
    <w:rsid w:val="40B0725C"/>
    <w:rsid w:val="40B0E0C9"/>
    <w:rsid w:val="40B32E39"/>
    <w:rsid w:val="40B37623"/>
    <w:rsid w:val="40B8710C"/>
    <w:rsid w:val="40B96EAC"/>
    <w:rsid w:val="40B99EC7"/>
    <w:rsid w:val="40BBBABA"/>
    <w:rsid w:val="40C02F00"/>
    <w:rsid w:val="40C46AEA"/>
    <w:rsid w:val="40C89A46"/>
    <w:rsid w:val="40CC2801"/>
    <w:rsid w:val="40CC534E"/>
    <w:rsid w:val="40CD0DD0"/>
    <w:rsid w:val="40CD6A30"/>
    <w:rsid w:val="40D0585B"/>
    <w:rsid w:val="40D9347E"/>
    <w:rsid w:val="40D9CF05"/>
    <w:rsid w:val="40E15B23"/>
    <w:rsid w:val="40E26D94"/>
    <w:rsid w:val="40E6FFA7"/>
    <w:rsid w:val="40E80BFE"/>
    <w:rsid w:val="40E96BC3"/>
    <w:rsid w:val="40EC0EAA"/>
    <w:rsid w:val="40EF816D"/>
    <w:rsid w:val="40F0C4D0"/>
    <w:rsid w:val="40F5A614"/>
    <w:rsid w:val="40F730D2"/>
    <w:rsid w:val="40FBB9AB"/>
    <w:rsid w:val="40FBCCC5"/>
    <w:rsid w:val="40FD8DD8"/>
    <w:rsid w:val="40FDEFEC"/>
    <w:rsid w:val="40FEB72F"/>
    <w:rsid w:val="41046364"/>
    <w:rsid w:val="41047D85"/>
    <w:rsid w:val="410595DE"/>
    <w:rsid w:val="41064D1F"/>
    <w:rsid w:val="4109FB76"/>
    <w:rsid w:val="410AECA4"/>
    <w:rsid w:val="410BA067"/>
    <w:rsid w:val="410E1C9C"/>
    <w:rsid w:val="410E74C3"/>
    <w:rsid w:val="410EC807"/>
    <w:rsid w:val="410F21D8"/>
    <w:rsid w:val="410F34FD"/>
    <w:rsid w:val="410F87AA"/>
    <w:rsid w:val="4110A48F"/>
    <w:rsid w:val="4111A645"/>
    <w:rsid w:val="4115488D"/>
    <w:rsid w:val="411AB616"/>
    <w:rsid w:val="411CB4C4"/>
    <w:rsid w:val="412069FA"/>
    <w:rsid w:val="41209FAF"/>
    <w:rsid w:val="4121506B"/>
    <w:rsid w:val="41235419"/>
    <w:rsid w:val="4127B209"/>
    <w:rsid w:val="41281A12"/>
    <w:rsid w:val="412E544D"/>
    <w:rsid w:val="412FA042"/>
    <w:rsid w:val="412FAC0A"/>
    <w:rsid w:val="41339FB7"/>
    <w:rsid w:val="4134773F"/>
    <w:rsid w:val="41376C8E"/>
    <w:rsid w:val="413ADAE1"/>
    <w:rsid w:val="413D3488"/>
    <w:rsid w:val="41413A26"/>
    <w:rsid w:val="414199B9"/>
    <w:rsid w:val="4141F730"/>
    <w:rsid w:val="41424132"/>
    <w:rsid w:val="41440AD0"/>
    <w:rsid w:val="4147F61E"/>
    <w:rsid w:val="41491F2C"/>
    <w:rsid w:val="41492E46"/>
    <w:rsid w:val="414932DB"/>
    <w:rsid w:val="414CCCC9"/>
    <w:rsid w:val="414CCF51"/>
    <w:rsid w:val="414EDF0E"/>
    <w:rsid w:val="4153ED99"/>
    <w:rsid w:val="41564C47"/>
    <w:rsid w:val="4157967B"/>
    <w:rsid w:val="4157B3B0"/>
    <w:rsid w:val="4165A900"/>
    <w:rsid w:val="4166C38E"/>
    <w:rsid w:val="41694638"/>
    <w:rsid w:val="416E6F63"/>
    <w:rsid w:val="416EB6AB"/>
    <w:rsid w:val="4175C6C3"/>
    <w:rsid w:val="417BFE88"/>
    <w:rsid w:val="417DBCE1"/>
    <w:rsid w:val="417F6AF5"/>
    <w:rsid w:val="4182294B"/>
    <w:rsid w:val="4182E536"/>
    <w:rsid w:val="41837A7B"/>
    <w:rsid w:val="418FAC11"/>
    <w:rsid w:val="4194C866"/>
    <w:rsid w:val="419646DF"/>
    <w:rsid w:val="4199D2CB"/>
    <w:rsid w:val="419A6FED"/>
    <w:rsid w:val="41A01427"/>
    <w:rsid w:val="41B2104E"/>
    <w:rsid w:val="41B47B96"/>
    <w:rsid w:val="41B48215"/>
    <w:rsid w:val="41B9E558"/>
    <w:rsid w:val="41BCEC3A"/>
    <w:rsid w:val="41BD3776"/>
    <w:rsid w:val="41C194E1"/>
    <w:rsid w:val="41C33B7A"/>
    <w:rsid w:val="41D045B1"/>
    <w:rsid w:val="41D133A8"/>
    <w:rsid w:val="41D2BDAA"/>
    <w:rsid w:val="41D54851"/>
    <w:rsid w:val="41D59123"/>
    <w:rsid w:val="41D60F41"/>
    <w:rsid w:val="41D620D9"/>
    <w:rsid w:val="41D76315"/>
    <w:rsid w:val="41D913CC"/>
    <w:rsid w:val="41DCE182"/>
    <w:rsid w:val="41E23F3C"/>
    <w:rsid w:val="41F32F31"/>
    <w:rsid w:val="41F34501"/>
    <w:rsid w:val="41F7BA5C"/>
    <w:rsid w:val="41FE4D1C"/>
    <w:rsid w:val="41FE4D44"/>
    <w:rsid w:val="41FF7C0A"/>
    <w:rsid w:val="4200B0C8"/>
    <w:rsid w:val="42052973"/>
    <w:rsid w:val="4207E659"/>
    <w:rsid w:val="421391E1"/>
    <w:rsid w:val="4216027A"/>
    <w:rsid w:val="42182B62"/>
    <w:rsid w:val="421876ED"/>
    <w:rsid w:val="42289016"/>
    <w:rsid w:val="422F09DE"/>
    <w:rsid w:val="42311A99"/>
    <w:rsid w:val="42327D81"/>
    <w:rsid w:val="4232FA0D"/>
    <w:rsid w:val="42366D88"/>
    <w:rsid w:val="42376891"/>
    <w:rsid w:val="423DDB95"/>
    <w:rsid w:val="42446834"/>
    <w:rsid w:val="4247CC99"/>
    <w:rsid w:val="425948E2"/>
    <w:rsid w:val="425A9E31"/>
    <w:rsid w:val="425E2818"/>
    <w:rsid w:val="425F12EF"/>
    <w:rsid w:val="4270264E"/>
    <w:rsid w:val="427784BA"/>
    <w:rsid w:val="427F7760"/>
    <w:rsid w:val="42820FE3"/>
    <w:rsid w:val="428553DF"/>
    <w:rsid w:val="4287B6B4"/>
    <w:rsid w:val="428AB853"/>
    <w:rsid w:val="428ED760"/>
    <w:rsid w:val="42906E99"/>
    <w:rsid w:val="42935998"/>
    <w:rsid w:val="42954F3C"/>
    <w:rsid w:val="4296670A"/>
    <w:rsid w:val="42979ED5"/>
    <w:rsid w:val="429882EC"/>
    <w:rsid w:val="42A6BB70"/>
    <w:rsid w:val="42A71C82"/>
    <w:rsid w:val="42A7A120"/>
    <w:rsid w:val="42AD8E12"/>
    <w:rsid w:val="42BA61A0"/>
    <w:rsid w:val="42BE698B"/>
    <w:rsid w:val="42BF2AAA"/>
    <w:rsid w:val="42C16843"/>
    <w:rsid w:val="42C29FD7"/>
    <w:rsid w:val="42C38E76"/>
    <w:rsid w:val="42CD0047"/>
    <w:rsid w:val="42CDDB4F"/>
    <w:rsid w:val="42D9C4B2"/>
    <w:rsid w:val="42DB7B8B"/>
    <w:rsid w:val="42DE6ECB"/>
    <w:rsid w:val="42E978EF"/>
    <w:rsid w:val="42EA6E53"/>
    <w:rsid w:val="42EE3F13"/>
    <w:rsid w:val="42F436B9"/>
    <w:rsid w:val="42F8D806"/>
    <w:rsid w:val="42FCFB1D"/>
    <w:rsid w:val="42FD24EC"/>
    <w:rsid w:val="42FD6421"/>
    <w:rsid w:val="42FD75F3"/>
    <w:rsid w:val="42FF7BC5"/>
    <w:rsid w:val="43036B7C"/>
    <w:rsid w:val="4305B7DE"/>
    <w:rsid w:val="4305FD7A"/>
    <w:rsid w:val="430CBB67"/>
    <w:rsid w:val="4310729C"/>
    <w:rsid w:val="431BBFB2"/>
    <w:rsid w:val="431D96F5"/>
    <w:rsid w:val="43204D98"/>
    <w:rsid w:val="4320B1FB"/>
    <w:rsid w:val="4323323F"/>
    <w:rsid w:val="4323C6C8"/>
    <w:rsid w:val="4327D38B"/>
    <w:rsid w:val="432ACAD2"/>
    <w:rsid w:val="432B5947"/>
    <w:rsid w:val="4334E0AE"/>
    <w:rsid w:val="433988A8"/>
    <w:rsid w:val="4343D7E0"/>
    <w:rsid w:val="4347789C"/>
    <w:rsid w:val="4347AE4B"/>
    <w:rsid w:val="43487E58"/>
    <w:rsid w:val="434949B6"/>
    <w:rsid w:val="434990B2"/>
    <w:rsid w:val="434D7A01"/>
    <w:rsid w:val="43500C65"/>
    <w:rsid w:val="4350E9B1"/>
    <w:rsid w:val="4354311A"/>
    <w:rsid w:val="43571C11"/>
    <w:rsid w:val="43573243"/>
    <w:rsid w:val="435770A1"/>
    <w:rsid w:val="4357C74D"/>
    <w:rsid w:val="43593E3D"/>
    <w:rsid w:val="4366FAB8"/>
    <w:rsid w:val="436BE559"/>
    <w:rsid w:val="436DBA61"/>
    <w:rsid w:val="436E2FBA"/>
    <w:rsid w:val="436F0114"/>
    <w:rsid w:val="436F437C"/>
    <w:rsid w:val="43726AD5"/>
    <w:rsid w:val="437969B7"/>
    <w:rsid w:val="437D694A"/>
    <w:rsid w:val="437F8785"/>
    <w:rsid w:val="4381DEDC"/>
    <w:rsid w:val="438262ED"/>
    <w:rsid w:val="438F391E"/>
    <w:rsid w:val="4393AADE"/>
    <w:rsid w:val="439C582A"/>
    <w:rsid w:val="439F15A5"/>
    <w:rsid w:val="43A028CB"/>
    <w:rsid w:val="43A949A7"/>
    <w:rsid w:val="43AD4CA2"/>
    <w:rsid w:val="43B05C17"/>
    <w:rsid w:val="43B2BAA8"/>
    <w:rsid w:val="43B9932F"/>
    <w:rsid w:val="43BDA2E6"/>
    <w:rsid w:val="43BDCA79"/>
    <w:rsid w:val="43BE5A83"/>
    <w:rsid w:val="43BF704F"/>
    <w:rsid w:val="43C5F211"/>
    <w:rsid w:val="43C7DB44"/>
    <w:rsid w:val="43CBDD21"/>
    <w:rsid w:val="43CC2996"/>
    <w:rsid w:val="43D4F7D7"/>
    <w:rsid w:val="43D6EA40"/>
    <w:rsid w:val="43DC080E"/>
    <w:rsid w:val="43DEDDE1"/>
    <w:rsid w:val="43DF9317"/>
    <w:rsid w:val="43E025AA"/>
    <w:rsid w:val="43EECF38"/>
    <w:rsid w:val="43F1E48F"/>
    <w:rsid w:val="43F72D86"/>
    <w:rsid w:val="43F73BD5"/>
    <w:rsid w:val="43F99C19"/>
    <w:rsid w:val="43FADF82"/>
    <w:rsid w:val="43FC1A44"/>
    <w:rsid w:val="43FF09F5"/>
    <w:rsid w:val="43FF2A4E"/>
    <w:rsid w:val="4401F725"/>
    <w:rsid w:val="4404EDA7"/>
    <w:rsid w:val="44085619"/>
    <w:rsid w:val="440A79FB"/>
    <w:rsid w:val="440CCA48"/>
    <w:rsid w:val="44251C2F"/>
    <w:rsid w:val="44272FDB"/>
    <w:rsid w:val="44278428"/>
    <w:rsid w:val="4428E563"/>
    <w:rsid w:val="442A3F28"/>
    <w:rsid w:val="442BD798"/>
    <w:rsid w:val="442F0C75"/>
    <w:rsid w:val="4433F73B"/>
    <w:rsid w:val="4435E6BD"/>
    <w:rsid w:val="443CC841"/>
    <w:rsid w:val="443F8814"/>
    <w:rsid w:val="44493A78"/>
    <w:rsid w:val="444AA8A5"/>
    <w:rsid w:val="444B9CD3"/>
    <w:rsid w:val="444E1FB0"/>
    <w:rsid w:val="444F8771"/>
    <w:rsid w:val="44501C43"/>
    <w:rsid w:val="445D8D8F"/>
    <w:rsid w:val="445DADE5"/>
    <w:rsid w:val="445F497F"/>
    <w:rsid w:val="44611625"/>
    <w:rsid w:val="44615941"/>
    <w:rsid w:val="44647478"/>
    <w:rsid w:val="4464918A"/>
    <w:rsid w:val="446680EB"/>
    <w:rsid w:val="4467CD5C"/>
    <w:rsid w:val="44692083"/>
    <w:rsid w:val="4470F7AD"/>
    <w:rsid w:val="447229BA"/>
    <w:rsid w:val="4472B4E1"/>
    <w:rsid w:val="44746791"/>
    <w:rsid w:val="4474C15B"/>
    <w:rsid w:val="44750EF5"/>
    <w:rsid w:val="447EE1A0"/>
    <w:rsid w:val="447EE908"/>
    <w:rsid w:val="44846049"/>
    <w:rsid w:val="44899005"/>
    <w:rsid w:val="448A9562"/>
    <w:rsid w:val="448BFD27"/>
    <w:rsid w:val="448E6D44"/>
    <w:rsid w:val="448FEBF9"/>
    <w:rsid w:val="449583E0"/>
    <w:rsid w:val="449DD6BD"/>
    <w:rsid w:val="449E55D8"/>
    <w:rsid w:val="44A3EF5C"/>
    <w:rsid w:val="44A59AD3"/>
    <w:rsid w:val="44A74E3D"/>
    <w:rsid w:val="44A95573"/>
    <w:rsid w:val="44AB6EB9"/>
    <w:rsid w:val="44AD0820"/>
    <w:rsid w:val="44AD4D85"/>
    <w:rsid w:val="44AD9967"/>
    <w:rsid w:val="44AE584D"/>
    <w:rsid w:val="44AFC4F9"/>
    <w:rsid w:val="44B7BA2F"/>
    <w:rsid w:val="44BAD8AE"/>
    <w:rsid w:val="44BDE426"/>
    <w:rsid w:val="44C21D49"/>
    <w:rsid w:val="44C57A93"/>
    <w:rsid w:val="44C62E0E"/>
    <w:rsid w:val="44C8F0F2"/>
    <w:rsid w:val="44CD9C17"/>
    <w:rsid w:val="44D05924"/>
    <w:rsid w:val="44D85290"/>
    <w:rsid w:val="44D90B86"/>
    <w:rsid w:val="44DC053F"/>
    <w:rsid w:val="44DD562B"/>
    <w:rsid w:val="44DF68B8"/>
    <w:rsid w:val="44E0043E"/>
    <w:rsid w:val="44E0737F"/>
    <w:rsid w:val="44E077DD"/>
    <w:rsid w:val="44E3D8FD"/>
    <w:rsid w:val="44E718B4"/>
    <w:rsid w:val="44E819A5"/>
    <w:rsid w:val="44EC3647"/>
    <w:rsid w:val="44EF56C4"/>
    <w:rsid w:val="44EF8738"/>
    <w:rsid w:val="44F02AD1"/>
    <w:rsid w:val="44F240ED"/>
    <w:rsid w:val="44FD301A"/>
    <w:rsid w:val="44FDA92A"/>
    <w:rsid w:val="45016BB0"/>
    <w:rsid w:val="45065457"/>
    <w:rsid w:val="4506BCDF"/>
    <w:rsid w:val="4507ECFC"/>
    <w:rsid w:val="45090BE1"/>
    <w:rsid w:val="450A6D69"/>
    <w:rsid w:val="450AE29E"/>
    <w:rsid w:val="450C9B45"/>
    <w:rsid w:val="450D9328"/>
    <w:rsid w:val="45105548"/>
    <w:rsid w:val="45115A7B"/>
    <w:rsid w:val="4513F7B6"/>
    <w:rsid w:val="4520F189"/>
    <w:rsid w:val="4526B55F"/>
    <w:rsid w:val="452D6D1B"/>
    <w:rsid w:val="453114B9"/>
    <w:rsid w:val="45345FBC"/>
    <w:rsid w:val="453612D2"/>
    <w:rsid w:val="4538EE9C"/>
    <w:rsid w:val="45391A79"/>
    <w:rsid w:val="453D8016"/>
    <w:rsid w:val="453E73C3"/>
    <w:rsid w:val="453F5C6E"/>
    <w:rsid w:val="4541DEF6"/>
    <w:rsid w:val="4543C32E"/>
    <w:rsid w:val="45446AFE"/>
    <w:rsid w:val="45465F01"/>
    <w:rsid w:val="45476382"/>
    <w:rsid w:val="4548274F"/>
    <w:rsid w:val="4549EA1D"/>
    <w:rsid w:val="454F4328"/>
    <w:rsid w:val="45501451"/>
    <w:rsid w:val="4551D950"/>
    <w:rsid w:val="455CD990"/>
    <w:rsid w:val="455D7C11"/>
    <w:rsid w:val="45601F34"/>
    <w:rsid w:val="4567A0B8"/>
    <w:rsid w:val="4568209B"/>
    <w:rsid w:val="456AF24C"/>
    <w:rsid w:val="456E63E2"/>
    <w:rsid w:val="456F044B"/>
    <w:rsid w:val="4575CD7A"/>
    <w:rsid w:val="4576968D"/>
    <w:rsid w:val="457847CD"/>
    <w:rsid w:val="4580B5CF"/>
    <w:rsid w:val="4580C7C2"/>
    <w:rsid w:val="45822C3D"/>
    <w:rsid w:val="4583C6ED"/>
    <w:rsid w:val="4583DFA7"/>
    <w:rsid w:val="4587BC53"/>
    <w:rsid w:val="4589815C"/>
    <w:rsid w:val="458B38ED"/>
    <w:rsid w:val="458D36B1"/>
    <w:rsid w:val="458E2F0F"/>
    <w:rsid w:val="459A4E14"/>
    <w:rsid w:val="459ADA70"/>
    <w:rsid w:val="459C1C51"/>
    <w:rsid w:val="459D3039"/>
    <w:rsid w:val="459E4D09"/>
    <w:rsid w:val="45A7648A"/>
    <w:rsid w:val="45A7AF55"/>
    <w:rsid w:val="45A955CD"/>
    <w:rsid w:val="45AFADAD"/>
    <w:rsid w:val="45B2F75D"/>
    <w:rsid w:val="45B344DE"/>
    <w:rsid w:val="45B35776"/>
    <w:rsid w:val="45BCAB1B"/>
    <w:rsid w:val="45C23D15"/>
    <w:rsid w:val="45C83954"/>
    <w:rsid w:val="45CBA3C0"/>
    <w:rsid w:val="45CBB27C"/>
    <w:rsid w:val="45CD5ECD"/>
    <w:rsid w:val="45D6EDF9"/>
    <w:rsid w:val="45D992E4"/>
    <w:rsid w:val="45DE1719"/>
    <w:rsid w:val="45DFB724"/>
    <w:rsid w:val="45E24561"/>
    <w:rsid w:val="45E41073"/>
    <w:rsid w:val="45F32939"/>
    <w:rsid w:val="45F51E1E"/>
    <w:rsid w:val="45FCCEAD"/>
    <w:rsid w:val="45FD3653"/>
    <w:rsid w:val="46004AC8"/>
    <w:rsid w:val="46042B33"/>
    <w:rsid w:val="46061D42"/>
    <w:rsid w:val="4607A61D"/>
    <w:rsid w:val="460937FC"/>
    <w:rsid w:val="46095344"/>
    <w:rsid w:val="460A64A2"/>
    <w:rsid w:val="460A6516"/>
    <w:rsid w:val="460A6DEE"/>
    <w:rsid w:val="460B2B63"/>
    <w:rsid w:val="460BDD49"/>
    <w:rsid w:val="46146994"/>
    <w:rsid w:val="46173526"/>
    <w:rsid w:val="46178F3E"/>
    <w:rsid w:val="4617CD57"/>
    <w:rsid w:val="461861AE"/>
    <w:rsid w:val="4619B0D4"/>
    <w:rsid w:val="461A0FAC"/>
    <w:rsid w:val="461DD5F1"/>
    <w:rsid w:val="461FE657"/>
    <w:rsid w:val="4628C040"/>
    <w:rsid w:val="46299357"/>
    <w:rsid w:val="462BA52A"/>
    <w:rsid w:val="462DB2F7"/>
    <w:rsid w:val="46332B8F"/>
    <w:rsid w:val="4633EF18"/>
    <w:rsid w:val="46347579"/>
    <w:rsid w:val="463488B3"/>
    <w:rsid w:val="46351EC9"/>
    <w:rsid w:val="46352121"/>
    <w:rsid w:val="4637A858"/>
    <w:rsid w:val="463A66B4"/>
    <w:rsid w:val="463ED461"/>
    <w:rsid w:val="46427F9D"/>
    <w:rsid w:val="46482C62"/>
    <w:rsid w:val="46483F83"/>
    <w:rsid w:val="464DAFB2"/>
    <w:rsid w:val="46548E0E"/>
    <w:rsid w:val="46556A34"/>
    <w:rsid w:val="46570C15"/>
    <w:rsid w:val="465738EF"/>
    <w:rsid w:val="4658140A"/>
    <w:rsid w:val="465A2435"/>
    <w:rsid w:val="465B8F29"/>
    <w:rsid w:val="465EC73B"/>
    <w:rsid w:val="465F2A74"/>
    <w:rsid w:val="4665977E"/>
    <w:rsid w:val="46696EB1"/>
    <w:rsid w:val="466DC4E2"/>
    <w:rsid w:val="466E0E2E"/>
    <w:rsid w:val="46791196"/>
    <w:rsid w:val="467A3270"/>
    <w:rsid w:val="467BAA66"/>
    <w:rsid w:val="467BDD0F"/>
    <w:rsid w:val="467D80CB"/>
    <w:rsid w:val="467F33A8"/>
    <w:rsid w:val="46856CF3"/>
    <w:rsid w:val="4685F647"/>
    <w:rsid w:val="46865103"/>
    <w:rsid w:val="468B22DC"/>
    <w:rsid w:val="468F11E3"/>
    <w:rsid w:val="46917298"/>
    <w:rsid w:val="46932FB2"/>
    <w:rsid w:val="46978AF8"/>
    <w:rsid w:val="469A1810"/>
    <w:rsid w:val="469D9FCD"/>
    <w:rsid w:val="469EF604"/>
    <w:rsid w:val="46A00C9E"/>
    <w:rsid w:val="46A28DA1"/>
    <w:rsid w:val="46A4628D"/>
    <w:rsid w:val="46A68F26"/>
    <w:rsid w:val="46AAA55F"/>
    <w:rsid w:val="46AC8C3A"/>
    <w:rsid w:val="46ACD6C6"/>
    <w:rsid w:val="46AE6F53"/>
    <w:rsid w:val="46B76A6F"/>
    <w:rsid w:val="46B83894"/>
    <w:rsid w:val="46BAC7E9"/>
    <w:rsid w:val="46C5E5DA"/>
    <w:rsid w:val="46C901A9"/>
    <w:rsid w:val="46CA7709"/>
    <w:rsid w:val="46CB4622"/>
    <w:rsid w:val="46CC62A5"/>
    <w:rsid w:val="46CCFFC8"/>
    <w:rsid w:val="46CEA64C"/>
    <w:rsid w:val="46CF591F"/>
    <w:rsid w:val="46CFB53F"/>
    <w:rsid w:val="46D2EF6E"/>
    <w:rsid w:val="46D6F98F"/>
    <w:rsid w:val="46D92C5A"/>
    <w:rsid w:val="46DBDA40"/>
    <w:rsid w:val="46DCC5F5"/>
    <w:rsid w:val="46E13246"/>
    <w:rsid w:val="46E7B2D0"/>
    <w:rsid w:val="46EC6123"/>
    <w:rsid w:val="46EFDDC4"/>
    <w:rsid w:val="46F48F79"/>
    <w:rsid w:val="46F87E89"/>
    <w:rsid w:val="46FA70EA"/>
    <w:rsid w:val="47004430"/>
    <w:rsid w:val="4702F022"/>
    <w:rsid w:val="47074B0D"/>
    <w:rsid w:val="47076627"/>
    <w:rsid w:val="47089D38"/>
    <w:rsid w:val="470BE024"/>
    <w:rsid w:val="470E71F0"/>
    <w:rsid w:val="4710715A"/>
    <w:rsid w:val="4711267A"/>
    <w:rsid w:val="471270E5"/>
    <w:rsid w:val="4716E6AE"/>
    <w:rsid w:val="471B923D"/>
    <w:rsid w:val="471F2C42"/>
    <w:rsid w:val="471F6AF1"/>
    <w:rsid w:val="4727C107"/>
    <w:rsid w:val="472A4AE3"/>
    <w:rsid w:val="472A5FD7"/>
    <w:rsid w:val="472C9C42"/>
    <w:rsid w:val="472E7271"/>
    <w:rsid w:val="473D0816"/>
    <w:rsid w:val="474105CB"/>
    <w:rsid w:val="47420808"/>
    <w:rsid w:val="4742E86A"/>
    <w:rsid w:val="4744F44A"/>
    <w:rsid w:val="47465F23"/>
    <w:rsid w:val="4746BD36"/>
    <w:rsid w:val="474BAF24"/>
    <w:rsid w:val="474FA0CA"/>
    <w:rsid w:val="475085EB"/>
    <w:rsid w:val="47524E76"/>
    <w:rsid w:val="475279A9"/>
    <w:rsid w:val="475650AC"/>
    <w:rsid w:val="4757280E"/>
    <w:rsid w:val="475C45D6"/>
    <w:rsid w:val="475D5E74"/>
    <w:rsid w:val="4763AAE3"/>
    <w:rsid w:val="476469C7"/>
    <w:rsid w:val="4764701A"/>
    <w:rsid w:val="4764A465"/>
    <w:rsid w:val="47667582"/>
    <w:rsid w:val="4768B275"/>
    <w:rsid w:val="476D0513"/>
    <w:rsid w:val="4776D337"/>
    <w:rsid w:val="4776E9A0"/>
    <w:rsid w:val="477745E0"/>
    <w:rsid w:val="477A109D"/>
    <w:rsid w:val="477BB108"/>
    <w:rsid w:val="478333C5"/>
    <w:rsid w:val="4785A009"/>
    <w:rsid w:val="4787C5DF"/>
    <w:rsid w:val="478D3BD8"/>
    <w:rsid w:val="4793AB61"/>
    <w:rsid w:val="47A0C168"/>
    <w:rsid w:val="47A2BA15"/>
    <w:rsid w:val="47A6C113"/>
    <w:rsid w:val="47A88E8A"/>
    <w:rsid w:val="47A96C1A"/>
    <w:rsid w:val="47B46349"/>
    <w:rsid w:val="47B67D0A"/>
    <w:rsid w:val="47BEEF2E"/>
    <w:rsid w:val="47C3379A"/>
    <w:rsid w:val="47C59B84"/>
    <w:rsid w:val="47C865F6"/>
    <w:rsid w:val="47CC959E"/>
    <w:rsid w:val="47CDD12C"/>
    <w:rsid w:val="47D348AC"/>
    <w:rsid w:val="47D4829C"/>
    <w:rsid w:val="47D5F8FC"/>
    <w:rsid w:val="47D7612C"/>
    <w:rsid w:val="47DB7551"/>
    <w:rsid w:val="47DFB4AE"/>
    <w:rsid w:val="47E8E625"/>
    <w:rsid w:val="47EA71A2"/>
    <w:rsid w:val="47F810D1"/>
    <w:rsid w:val="47FDED53"/>
    <w:rsid w:val="4800792B"/>
    <w:rsid w:val="4805402A"/>
    <w:rsid w:val="4807AADB"/>
    <w:rsid w:val="480EA19D"/>
    <w:rsid w:val="48146113"/>
    <w:rsid w:val="4816FCFE"/>
    <w:rsid w:val="4819B115"/>
    <w:rsid w:val="481C2631"/>
    <w:rsid w:val="481C5977"/>
    <w:rsid w:val="4821D976"/>
    <w:rsid w:val="482A2E04"/>
    <w:rsid w:val="482A6E35"/>
    <w:rsid w:val="482E30EA"/>
    <w:rsid w:val="482F9846"/>
    <w:rsid w:val="48301904"/>
    <w:rsid w:val="48346157"/>
    <w:rsid w:val="483BCC51"/>
    <w:rsid w:val="483FF3B8"/>
    <w:rsid w:val="4842B029"/>
    <w:rsid w:val="4848B8D0"/>
    <w:rsid w:val="484EE37A"/>
    <w:rsid w:val="485153E8"/>
    <w:rsid w:val="4851C059"/>
    <w:rsid w:val="485442AD"/>
    <w:rsid w:val="4857FC6E"/>
    <w:rsid w:val="4859E87E"/>
    <w:rsid w:val="485C0F37"/>
    <w:rsid w:val="4861DFC4"/>
    <w:rsid w:val="486240DD"/>
    <w:rsid w:val="486A732F"/>
    <w:rsid w:val="486C6DBD"/>
    <w:rsid w:val="486C8F19"/>
    <w:rsid w:val="48770E1A"/>
    <w:rsid w:val="4878AC52"/>
    <w:rsid w:val="48802306"/>
    <w:rsid w:val="48807C5E"/>
    <w:rsid w:val="48827684"/>
    <w:rsid w:val="488C304E"/>
    <w:rsid w:val="488EB010"/>
    <w:rsid w:val="4897D045"/>
    <w:rsid w:val="48A7567A"/>
    <w:rsid w:val="48ACCDCA"/>
    <w:rsid w:val="48AE18F1"/>
    <w:rsid w:val="48B25D45"/>
    <w:rsid w:val="48B3041A"/>
    <w:rsid w:val="48B3F1FD"/>
    <w:rsid w:val="48B4DEB0"/>
    <w:rsid w:val="48B71D06"/>
    <w:rsid w:val="48B91313"/>
    <w:rsid w:val="48BA378D"/>
    <w:rsid w:val="48BC696F"/>
    <w:rsid w:val="48C0E3A6"/>
    <w:rsid w:val="48C252A3"/>
    <w:rsid w:val="48C817D0"/>
    <w:rsid w:val="48CE846D"/>
    <w:rsid w:val="48CF5B69"/>
    <w:rsid w:val="48CFEA01"/>
    <w:rsid w:val="48D0AA33"/>
    <w:rsid w:val="48D1726A"/>
    <w:rsid w:val="48D452D4"/>
    <w:rsid w:val="48D82139"/>
    <w:rsid w:val="48E16B35"/>
    <w:rsid w:val="48E2362D"/>
    <w:rsid w:val="48E25896"/>
    <w:rsid w:val="48E42A10"/>
    <w:rsid w:val="48E5054C"/>
    <w:rsid w:val="48E7FB83"/>
    <w:rsid w:val="48EBE551"/>
    <w:rsid w:val="48EEAC98"/>
    <w:rsid w:val="48EF08A9"/>
    <w:rsid w:val="48F0A449"/>
    <w:rsid w:val="48F0EC27"/>
    <w:rsid w:val="48F52A40"/>
    <w:rsid w:val="48F9FBA1"/>
    <w:rsid w:val="48FCBFF7"/>
    <w:rsid w:val="48FF205F"/>
    <w:rsid w:val="49048479"/>
    <w:rsid w:val="4905F6AF"/>
    <w:rsid w:val="490750EE"/>
    <w:rsid w:val="4907AC5B"/>
    <w:rsid w:val="490AAF3B"/>
    <w:rsid w:val="490B5A29"/>
    <w:rsid w:val="490C9BB1"/>
    <w:rsid w:val="490EB08F"/>
    <w:rsid w:val="4918ED36"/>
    <w:rsid w:val="491D8818"/>
    <w:rsid w:val="491D97DA"/>
    <w:rsid w:val="4920EC16"/>
    <w:rsid w:val="49210D9B"/>
    <w:rsid w:val="49230F05"/>
    <w:rsid w:val="49233998"/>
    <w:rsid w:val="4925C586"/>
    <w:rsid w:val="49307410"/>
    <w:rsid w:val="49308558"/>
    <w:rsid w:val="493494D7"/>
    <w:rsid w:val="4936683D"/>
    <w:rsid w:val="49370E8A"/>
    <w:rsid w:val="49393222"/>
    <w:rsid w:val="493E473F"/>
    <w:rsid w:val="49431F67"/>
    <w:rsid w:val="494345D4"/>
    <w:rsid w:val="4943D3A0"/>
    <w:rsid w:val="4947EE7F"/>
    <w:rsid w:val="494E1E49"/>
    <w:rsid w:val="4955B79D"/>
    <w:rsid w:val="49576285"/>
    <w:rsid w:val="495DB047"/>
    <w:rsid w:val="4961A86B"/>
    <w:rsid w:val="4962D4C3"/>
    <w:rsid w:val="496587A0"/>
    <w:rsid w:val="4968DE42"/>
    <w:rsid w:val="496EB58B"/>
    <w:rsid w:val="49727E53"/>
    <w:rsid w:val="49789249"/>
    <w:rsid w:val="49795A5B"/>
    <w:rsid w:val="497EC582"/>
    <w:rsid w:val="49811C7E"/>
    <w:rsid w:val="498245A6"/>
    <w:rsid w:val="498B28E9"/>
    <w:rsid w:val="498C3724"/>
    <w:rsid w:val="498D3E1C"/>
    <w:rsid w:val="498EBD72"/>
    <w:rsid w:val="49935BC3"/>
    <w:rsid w:val="499725D9"/>
    <w:rsid w:val="49981AB9"/>
    <w:rsid w:val="49982D8D"/>
    <w:rsid w:val="49988258"/>
    <w:rsid w:val="499AD1C5"/>
    <w:rsid w:val="499B5164"/>
    <w:rsid w:val="49A04869"/>
    <w:rsid w:val="49A2CA24"/>
    <w:rsid w:val="49A6A117"/>
    <w:rsid w:val="49A7789A"/>
    <w:rsid w:val="49A79259"/>
    <w:rsid w:val="49A9A824"/>
    <w:rsid w:val="49AA9DC0"/>
    <w:rsid w:val="49AAF4A1"/>
    <w:rsid w:val="49B01EE6"/>
    <w:rsid w:val="49B247B1"/>
    <w:rsid w:val="49B4AEEE"/>
    <w:rsid w:val="49B77336"/>
    <w:rsid w:val="49B88D0E"/>
    <w:rsid w:val="49BDB374"/>
    <w:rsid w:val="49BFB619"/>
    <w:rsid w:val="49BFC347"/>
    <w:rsid w:val="49C75131"/>
    <w:rsid w:val="49C7F99A"/>
    <w:rsid w:val="49C9A8D0"/>
    <w:rsid w:val="49D1314B"/>
    <w:rsid w:val="49DDC330"/>
    <w:rsid w:val="49E132B2"/>
    <w:rsid w:val="49E37A13"/>
    <w:rsid w:val="49E894C5"/>
    <w:rsid w:val="49EA640F"/>
    <w:rsid w:val="49EC2484"/>
    <w:rsid w:val="49EC8483"/>
    <w:rsid w:val="49F0563D"/>
    <w:rsid w:val="49F0B75F"/>
    <w:rsid w:val="49F41726"/>
    <w:rsid w:val="49F9DF24"/>
    <w:rsid w:val="49FC6F2E"/>
    <w:rsid w:val="4A09A2C8"/>
    <w:rsid w:val="4A0CF862"/>
    <w:rsid w:val="4A0E8852"/>
    <w:rsid w:val="4A1A32D5"/>
    <w:rsid w:val="4A1E3E86"/>
    <w:rsid w:val="4A1F1D7F"/>
    <w:rsid w:val="4A218ED2"/>
    <w:rsid w:val="4A22B6F9"/>
    <w:rsid w:val="4A23AABB"/>
    <w:rsid w:val="4A246C63"/>
    <w:rsid w:val="4A249692"/>
    <w:rsid w:val="4A25331B"/>
    <w:rsid w:val="4A277048"/>
    <w:rsid w:val="4A290250"/>
    <w:rsid w:val="4A2CEF6D"/>
    <w:rsid w:val="4A2D4F31"/>
    <w:rsid w:val="4A3F0E05"/>
    <w:rsid w:val="4A4531E0"/>
    <w:rsid w:val="4A49BC1A"/>
    <w:rsid w:val="4A4B63DF"/>
    <w:rsid w:val="4A4F5D4C"/>
    <w:rsid w:val="4A4FDDEF"/>
    <w:rsid w:val="4A5C6B3B"/>
    <w:rsid w:val="4A641B73"/>
    <w:rsid w:val="4A64F066"/>
    <w:rsid w:val="4A663CC0"/>
    <w:rsid w:val="4A68559F"/>
    <w:rsid w:val="4A69984A"/>
    <w:rsid w:val="4A6AF543"/>
    <w:rsid w:val="4A6B00D0"/>
    <w:rsid w:val="4A6DE5AA"/>
    <w:rsid w:val="4A6EF4A6"/>
    <w:rsid w:val="4A722B1B"/>
    <w:rsid w:val="4A797F57"/>
    <w:rsid w:val="4A7C619E"/>
    <w:rsid w:val="4A806F1B"/>
    <w:rsid w:val="4A81DE7C"/>
    <w:rsid w:val="4A910876"/>
    <w:rsid w:val="4A927287"/>
    <w:rsid w:val="4A9448B1"/>
    <w:rsid w:val="4A9582A4"/>
    <w:rsid w:val="4A9593E7"/>
    <w:rsid w:val="4A97279B"/>
    <w:rsid w:val="4A9858FC"/>
    <w:rsid w:val="4A9A1D93"/>
    <w:rsid w:val="4A9B18D3"/>
    <w:rsid w:val="4A9F1924"/>
    <w:rsid w:val="4A9FDD17"/>
    <w:rsid w:val="4AA91A55"/>
    <w:rsid w:val="4AAAD859"/>
    <w:rsid w:val="4AAC4525"/>
    <w:rsid w:val="4AADED70"/>
    <w:rsid w:val="4AAE27AE"/>
    <w:rsid w:val="4AC2B4AE"/>
    <w:rsid w:val="4AC38E25"/>
    <w:rsid w:val="4ACBD15B"/>
    <w:rsid w:val="4ACE7D1E"/>
    <w:rsid w:val="4ACFA9D0"/>
    <w:rsid w:val="4AD10208"/>
    <w:rsid w:val="4AD92AF9"/>
    <w:rsid w:val="4ADE9C4A"/>
    <w:rsid w:val="4ADFD35E"/>
    <w:rsid w:val="4AE66153"/>
    <w:rsid w:val="4AE6A702"/>
    <w:rsid w:val="4AEA6441"/>
    <w:rsid w:val="4AED8387"/>
    <w:rsid w:val="4AF03C85"/>
    <w:rsid w:val="4AF2B543"/>
    <w:rsid w:val="4AF41103"/>
    <w:rsid w:val="4AF52233"/>
    <w:rsid w:val="4AF7E61A"/>
    <w:rsid w:val="4AFBACBF"/>
    <w:rsid w:val="4B007881"/>
    <w:rsid w:val="4B021021"/>
    <w:rsid w:val="4B02F234"/>
    <w:rsid w:val="4B039009"/>
    <w:rsid w:val="4B03C4DC"/>
    <w:rsid w:val="4B066682"/>
    <w:rsid w:val="4B0ABC6B"/>
    <w:rsid w:val="4B0FD23A"/>
    <w:rsid w:val="4B1688D2"/>
    <w:rsid w:val="4B172455"/>
    <w:rsid w:val="4B17BF64"/>
    <w:rsid w:val="4B1AE438"/>
    <w:rsid w:val="4B1AFBA8"/>
    <w:rsid w:val="4B1E8A05"/>
    <w:rsid w:val="4B21C5AE"/>
    <w:rsid w:val="4B25A421"/>
    <w:rsid w:val="4B28DE2B"/>
    <w:rsid w:val="4B2C14DC"/>
    <w:rsid w:val="4B2C6D2F"/>
    <w:rsid w:val="4B320BE0"/>
    <w:rsid w:val="4B32576E"/>
    <w:rsid w:val="4B34D782"/>
    <w:rsid w:val="4B3857E8"/>
    <w:rsid w:val="4B39B647"/>
    <w:rsid w:val="4B422CE1"/>
    <w:rsid w:val="4B441DB5"/>
    <w:rsid w:val="4B4581B7"/>
    <w:rsid w:val="4B4592EF"/>
    <w:rsid w:val="4B496B65"/>
    <w:rsid w:val="4B4A127D"/>
    <w:rsid w:val="4B4C138B"/>
    <w:rsid w:val="4B4E990A"/>
    <w:rsid w:val="4B529A56"/>
    <w:rsid w:val="4B583587"/>
    <w:rsid w:val="4B599DBC"/>
    <w:rsid w:val="4B5A05E3"/>
    <w:rsid w:val="4B5B684C"/>
    <w:rsid w:val="4B5BF425"/>
    <w:rsid w:val="4B61AF21"/>
    <w:rsid w:val="4B6471CA"/>
    <w:rsid w:val="4B64BDD6"/>
    <w:rsid w:val="4B65EB7F"/>
    <w:rsid w:val="4B6AA919"/>
    <w:rsid w:val="4B7FE7B4"/>
    <w:rsid w:val="4B815C40"/>
    <w:rsid w:val="4B81F69B"/>
    <w:rsid w:val="4B84188A"/>
    <w:rsid w:val="4B8997B0"/>
    <w:rsid w:val="4B8AA9E8"/>
    <w:rsid w:val="4B8D55F0"/>
    <w:rsid w:val="4B8E5849"/>
    <w:rsid w:val="4B90C61C"/>
    <w:rsid w:val="4B95CBDE"/>
    <w:rsid w:val="4B9BEA65"/>
    <w:rsid w:val="4B9C00F7"/>
    <w:rsid w:val="4BA10E8C"/>
    <w:rsid w:val="4BAEA262"/>
    <w:rsid w:val="4BB1D2C2"/>
    <w:rsid w:val="4BB4CB15"/>
    <w:rsid w:val="4BB52ACD"/>
    <w:rsid w:val="4BB8510D"/>
    <w:rsid w:val="4BC2D123"/>
    <w:rsid w:val="4BC59A4C"/>
    <w:rsid w:val="4BC5CF74"/>
    <w:rsid w:val="4BC88015"/>
    <w:rsid w:val="4BC9CD49"/>
    <w:rsid w:val="4BCB04BE"/>
    <w:rsid w:val="4BCD452D"/>
    <w:rsid w:val="4BCDE7EB"/>
    <w:rsid w:val="4BD2A590"/>
    <w:rsid w:val="4BD2B56F"/>
    <w:rsid w:val="4BD33793"/>
    <w:rsid w:val="4BD901AD"/>
    <w:rsid w:val="4BDBD6DC"/>
    <w:rsid w:val="4BDDA227"/>
    <w:rsid w:val="4BE39F02"/>
    <w:rsid w:val="4BE9DF2C"/>
    <w:rsid w:val="4BEF3BB6"/>
    <w:rsid w:val="4BF1ACF8"/>
    <w:rsid w:val="4BF3DE59"/>
    <w:rsid w:val="4BF50B26"/>
    <w:rsid w:val="4BF9AF26"/>
    <w:rsid w:val="4BFFCB33"/>
    <w:rsid w:val="4C045165"/>
    <w:rsid w:val="4C047031"/>
    <w:rsid w:val="4C07C4B0"/>
    <w:rsid w:val="4C0B2EF5"/>
    <w:rsid w:val="4C0DEBFB"/>
    <w:rsid w:val="4C101217"/>
    <w:rsid w:val="4C17784A"/>
    <w:rsid w:val="4C1932B7"/>
    <w:rsid w:val="4C20EDC3"/>
    <w:rsid w:val="4C28EEC1"/>
    <w:rsid w:val="4C2F971E"/>
    <w:rsid w:val="4C30FFF5"/>
    <w:rsid w:val="4C3167A1"/>
    <w:rsid w:val="4C345FD4"/>
    <w:rsid w:val="4C3A57C7"/>
    <w:rsid w:val="4C3D07A4"/>
    <w:rsid w:val="4C3DD189"/>
    <w:rsid w:val="4C3E9920"/>
    <w:rsid w:val="4C416320"/>
    <w:rsid w:val="4C41CADD"/>
    <w:rsid w:val="4C41EA77"/>
    <w:rsid w:val="4C4B2CEB"/>
    <w:rsid w:val="4C4D7597"/>
    <w:rsid w:val="4C54C472"/>
    <w:rsid w:val="4C599E1F"/>
    <w:rsid w:val="4C5B9B3E"/>
    <w:rsid w:val="4C6036BA"/>
    <w:rsid w:val="4C62FE73"/>
    <w:rsid w:val="4C68F61E"/>
    <w:rsid w:val="4C6A133C"/>
    <w:rsid w:val="4C6BCA57"/>
    <w:rsid w:val="4C718BCC"/>
    <w:rsid w:val="4C73627F"/>
    <w:rsid w:val="4C73653C"/>
    <w:rsid w:val="4C782790"/>
    <w:rsid w:val="4C787B1E"/>
    <w:rsid w:val="4C7CD153"/>
    <w:rsid w:val="4C7D00BE"/>
    <w:rsid w:val="4C7EDF7C"/>
    <w:rsid w:val="4C85804C"/>
    <w:rsid w:val="4C9819EB"/>
    <w:rsid w:val="4C9962D5"/>
    <w:rsid w:val="4CA56595"/>
    <w:rsid w:val="4CA719C1"/>
    <w:rsid w:val="4CAB56BF"/>
    <w:rsid w:val="4CB1DDCF"/>
    <w:rsid w:val="4CB9E57D"/>
    <w:rsid w:val="4CBB7867"/>
    <w:rsid w:val="4CC077AA"/>
    <w:rsid w:val="4CC4A9B2"/>
    <w:rsid w:val="4CC5E2F5"/>
    <w:rsid w:val="4CC77FC9"/>
    <w:rsid w:val="4CCFCC04"/>
    <w:rsid w:val="4CD39160"/>
    <w:rsid w:val="4CD3D40F"/>
    <w:rsid w:val="4CD56729"/>
    <w:rsid w:val="4CD792CC"/>
    <w:rsid w:val="4CD7E102"/>
    <w:rsid w:val="4CD9E282"/>
    <w:rsid w:val="4CDA8C1B"/>
    <w:rsid w:val="4CDAE3D2"/>
    <w:rsid w:val="4CE11CAD"/>
    <w:rsid w:val="4CE2BAF7"/>
    <w:rsid w:val="4CE8E9B8"/>
    <w:rsid w:val="4CED84B5"/>
    <w:rsid w:val="4CEE3220"/>
    <w:rsid w:val="4CEE38C2"/>
    <w:rsid w:val="4CF43041"/>
    <w:rsid w:val="4CF66831"/>
    <w:rsid w:val="4CF7F5BA"/>
    <w:rsid w:val="4CFA84DE"/>
    <w:rsid w:val="4CFE58AB"/>
    <w:rsid w:val="4CFF0E60"/>
    <w:rsid w:val="4D008E61"/>
    <w:rsid w:val="4D068A92"/>
    <w:rsid w:val="4D07CC7C"/>
    <w:rsid w:val="4D0BE630"/>
    <w:rsid w:val="4D0C5DD3"/>
    <w:rsid w:val="4D0D6F57"/>
    <w:rsid w:val="4D0E1C8D"/>
    <w:rsid w:val="4D114043"/>
    <w:rsid w:val="4D125680"/>
    <w:rsid w:val="4D15F3E6"/>
    <w:rsid w:val="4D16E674"/>
    <w:rsid w:val="4D16E9DC"/>
    <w:rsid w:val="4D183662"/>
    <w:rsid w:val="4D1A491D"/>
    <w:rsid w:val="4D2070E4"/>
    <w:rsid w:val="4D21285E"/>
    <w:rsid w:val="4D26A9B0"/>
    <w:rsid w:val="4D2BBB86"/>
    <w:rsid w:val="4D3101D1"/>
    <w:rsid w:val="4D34DE76"/>
    <w:rsid w:val="4D3592CE"/>
    <w:rsid w:val="4D3A2221"/>
    <w:rsid w:val="4D3DA0AB"/>
    <w:rsid w:val="4D3E5B69"/>
    <w:rsid w:val="4D4038DB"/>
    <w:rsid w:val="4D4720C5"/>
    <w:rsid w:val="4D478B7B"/>
    <w:rsid w:val="4D485AB2"/>
    <w:rsid w:val="4D48B0DF"/>
    <w:rsid w:val="4D56EF4B"/>
    <w:rsid w:val="4D6B410E"/>
    <w:rsid w:val="4D7134EA"/>
    <w:rsid w:val="4D713F86"/>
    <w:rsid w:val="4D7313F2"/>
    <w:rsid w:val="4D7A3324"/>
    <w:rsid w:val="4D7D609C"/>
    <w:rsid w:val="4D83EF41"/>
    <w:rsid w:val="4D849E9B"/>
    <w:rsid w:val="4D8881C9"/>
    <w:rsid w:val="4D88C7F6"/>
    <w:rsid w:val="4D8FED42"/>
    <w:rsid w:val="4D95057E"/>
    <w:rsid w:val="4D983299"/>
    <w:rsid w:val="4D9D337D"/>
    <w:rsid w:val="4DA023E0"/>
    <w:rsid w:val="4DA530BE"/>
    <w:rsid w:val="4DA874CF"/>
    <w:rsid w:val="4DA948E8"/>
    <w:rsid w:val="4DAE85C9"/>
    <w:rsid w:val="4DB5175B"/>
    <w:rsid w:val="4DB5EC86"/>
    <w:rsid w:val="4DB716A3"/>
    <w:rsid w:val="4DBCC6E4"/>
    <w:rsid w:val="4DC861DF"/>
    <w:rsid w:val="4DD1951B"/>
    <w:rsid w:val="4DD754CC"/>
    <w:rsid w:val="4DD97327"/>
    <w:rsid w:val="4DDA968C"/>
    <w:rsid w:val="4DDF7127"/>
    <w:rsid w:val="4DE04756"/>
    <w:rsid w:val="4DE2979E"/>
    <w:rsid w:val="4DEE2625"/>
    <w:rsid w:val="4DEE953A"/>
    <w:rsid w:val="4DEEAB28"/>
    <w:rsid w:val="4DEF30B1"/>
    <w:rsid w:val="4DF223AE"/>
    <w:rsid w:val="4DF5A57E"/>
    <w:rsid w:val="4DFDEFA7"/>
    <w:rsid w:val="4E0292DC"/>
    <w:rsid w:val="4E066210"/>
    <w:rsid w:val="4E0724F4"/>
    <w:rsid w:val="4E0D11FA"/>
    <w:rsid w:val="4E0D4082"/>
    <w:rsid w:val="4E1686B9"/>
    <w:rsid w:val="4E19DBB4"/>
    <w:rsid w:val="4E1C3824"/>
    <w:rsid w:val="4E1DB460"/>
    <w:rsid w:val="4E21BB06"/>
    <w:rsid w:val="4E262312"/>
    <w:rsid w:val="4E29383B"/>
    <w:rsid w:val="4E296556"/>
    <w:rsid w:val="4E2B5824"/>
    <w:rsid w:val="4E2F5CB8"/>
    <w:rsid w:val="4E35C018"/>
    <w:rsid w:val="4E3E754F"/>
    <w:rsid w:val="4E41F6E7"/>
    <w:rsid w:val="4E4CE505"/>
    <w:rsid w:val="4E4EC1DF"/>
    <w:rsid w:val="4E508E5B"/>
    <w:rsid w:val="4E51908B"/>
    <w:rsid w:val="4E595BF8"/>
    <w:rsid w:val="4E62B53C"/>
    <w:rsid w:val="4E6461D2"/>
    <w:rsid w:val="4E65C98B"/>
    <w:rsid w:val="4E679801"/>
    <w:rsid w:val="4E70C80A"/>
    <w:rsid w:val="4E759325"/>
    <w:rsid w:val="4E78AEDE"/>
    <w:rsid w:val="4E7A0565"/>
    <w:rsid w:val="4E7AAF62"/>
    <w:rsid w:val="4E7D05FB"/>
    <w:rsid w:val="4E81F058"/>
    <w:rsid w:val="4E874FB9"/>
    <w:rsid w:val="4E8A52CE"/>
    <w:rsid w:val="4E9024B1"/>
    <w:rsid w:val="4E9193B2"/>
    <w:rsid w:val="4E925003"/>
    <w:rsid w:val="4E93AB65"/>
    <w:rsid w:val="4E9503AC"/>
    <w:rsid w:val="4E983BDC"/>
    <w:rsid w:val="4E99F71F"/>
    <w:rsid w:val="4E9E0659"/>
    <w:rsid w:val="4E9E3272"/>
    <w:rsid w:val="4EA49A0B"/>
    <w:rsid w:val="4EA9A84F"/>
    <w:rsid w:val="4EAA36E9"/>
    <w:rsid w:val="4EB0379F"/>
    <w:rsid w:val="4EBB24BE"/>
    <w:rsid w:val="4EBBEEC0"/>
    <w:rsid w:val="4EC70E8C"/>
    <w:rsid w:val="4EC97EC0"/>
    <w:rsid w:val="4ECD812B"/>
    <w:rsid w:val="4ED3DCE4"/>
    <w:rsid w:val="4EE18E72"/>
    <w:rsid w:val="4EE33795"/>
    <w:rsid w:val="4EE37ED8"/>
    <w:rsid w:val="4EE4E192"/>
    <w:rsid w:val="4EE9AE2E"/>
    <w:rsid w:val="4EE9E657"/>
    <w:rsid w:val="4EEA0DFC"/>
    <w:rsid w:val="4EFA2A0F"/>
    <w:rsid w:val="4EFB1973"/>
    <w:rsid w:val="4EFBE267"/>
    <w:rsid w:val="4EFD8E1F"/>
    <w:rsid w:val="4EFEDCE7"/>
    <w:rsid w:val="4F004F28"/>
    <w:rsid w:val="4F031255"/>
    <w:rsid w:val="4F056CC4"/>
    <w:rsid w:val="4F065DA9"/>
    <w:rsid w:val="4F08D7AB"/>
    <w:rsid w:val="4F0A0B24"/>
    <w:rsid w:val="4F0B7377"/>
    <w:rsid w:val="4F145E77"/>
    <w:rsid w:val="4F149B23"/>
    <w:rsid w:val="4F150E92"/>
    <w:rsid w:val="4F231DDA"/>
    <w:rsid w:val="4F2A72E0"/>
    <w:rsid w:val="4F2D0AF6"/>
    <w:rsid w:val="4F30F474"/>
    <w:rsid w:val="4F32D1C4"/>
    <w:rsid w:val="4F351D48"/>
    <w:rsid w:val="4F381F9C"/>
    <w:rsid w:val="4F3FB638"/>
    <w:rsid w:val="4F409D70"/>
    <w:rsid w:val="4F41149E"/>
    <w:rsid w:val="4F49E146"/>
    <w:rsid w:val="4F4F94DC"/>
    <w:rsid w:val="4F4FF039"/>
    <w:rsid w:val="4F5166BD"/>
    <w:rsid w:val="4F51A5B4"/>
    <w:rsid w:val="4F52CF6C"/>
    <w:rsid w:val="4F60AB0E"/>
    <w:rsid w:val="4F6626A5"/>
    <w:rsid w:val="4F68B5C4"/>
    <w:rsid w:val="4F6B5F5C"/>
    <w:rsid w:val="4F710C08"/>
    <w:rsid w:val="4F7EDE23"/>
    <w:rsid w:val="4F84CEAD"/>
    <w:rsid w:val="4F84E9EA"/>
    <w:rsid w:val="4F870696"/>
    <w:rsid w:val="4F87F1EC"/>
    <w:rsid w:val="4F8ABDDA"/>
    <w:rsid w:val="4F8C2FBF"/>
    <w:rsid w:val="4F92407B"/>
    <w:rsid w:val="4F97DEA1"/>
    <w:rsid w:val="4F98F407"/>
    <w:rsid w:val="4F9B9253"/>
    <w:rsid w:val="4F9D5C62"/>
    <w:rsid w:val="4FA3E4EC"/>
    <w:rsid w:val="4FA52E8E"/>
    <w:rsid w:val="4FA76A56"/>
    <w:rsid w:val="4FAAAB32"/>
    <w:rsid w:val="4FAD024D"/>
    <w:rsid w:val="4FB0C148"/>
    <w:rsid w:val="4FB2AF29"/>
    <w:rsid w:val="4FB51E4F"/>
    <w:rsid w:val="4FBCB889"/>
    <w:rsid w:val="4FBD3C01"/>
    <w:rsid w:val="4FBF5F0E"/>
    <w:rsid w:val="4FC0F6DA"/>
    <w:rsid w:val="4FC32169"/>
    <w:rsid w:val="4FC38FA7"/>
    <w:rsid w:val="4FC54595"/>
    <w:rsid w:val="4FC65F59"/>
    <w:rsid w:val="4FC86E0F"/>
    <w:rsid w:val="4FCAA46F"/>
    <w:rsid w:val="4FCEC461"/>
    <w:rsid w:val="4FCFBE07"/>
    <w:rsid w:val="4FD12C7B"/>
    <w:rsid w:val="4FD3F328"/>
    <w:rsid w:val="4FD4E527"/>
    <w:rsid w:val="4FD67353"/>
    <w:rsid w:val="4FD8A01C"/>
    <w:rsid w:val="4FDE0B64"/>
    <w:rsid w:val="4FE3BB21"/>
    <w:rsid w:val="4FE511CC"/>
    <w:rsid w:val="4FE869ED"/>
    <w:rsid w:val="4FEBD52B"/>
    <w:rsid w:val="4FF37E63"/>
    <w:rsid w:val="4FF3B37A"/>
    <w:rsid w:val="4FF52145"/>
    <w:rsid w:val="4FF80AB3"/>
    <w:rsid w:val="4FFA0026"/>
    <w:rsid w:val="4FFC1580"/>
    <w:rsid w:val="5002772B"/>
    <w:rsid w:val="500626D3"/>
    <w:rsid w:val="5009235A"/>
    <w:rsid w:val="500A32A0"/>
    <w:rsid w:val="500BD88A"/>
    <w:rsid w:val="500DE2BA"/>
    <w:rsid w:val="50101C67"/>
    <w:rsid w:val="50108547"/>
    <w:rsid w:val="501367CA"/>
    <w:rsid w:val="50164CC7"/>
    <w:rsid w:val="5016EB2A"/>
    <w:rsid w:val="501A5006"/>
    <w:rsid w:val="501C27B4"/>
    <w:rsid w:val="50206F69"/>
    <w:rsid w:val="5021C066"/>
    <w:rsid w:val="5021CBF1"/>
    <w:rsid w:val="5023741D"/>
    <w:rsid w:val="50239FB1"/>
    <w:rsid w:val="50242315"/>
    <w:rsid w:val="5026DC88"/>
    <w:rsid w:val="5027DA70"/>
    <w:rsid w:val="502C1336"/>
    <w:rsid w:val="5034FA80"/>
    <w:rsid w:val="503CC281"/>
    <w:rsid w:val="503DBD62"/>
    <w:rsid w:val="5043B955"/>
    <w:rsid w:val="504621B3"/>
    <w:rsid w:val="50463BD2"/>
    <w:rsid w:val="504CE081"/>
    <w:rsid w:val="50515E78"/>
    <w:rsid w:val="5052BEFC"/>
    <w:rsid w:val="5053A464"/>
    <w:rsid w:val="505948DE"/>
    <w:rsid w:val="5059A9AC"/>
    <w:rsid w:val="50615E8B"/>
    <w:rsid w:val="50663D25"/>
    <w:rsid w:val="506C3B61"/>
    <w:rsid w:val="506C507D"/>
    <w:rsid w:val="506E88F3"/>
    <w:rsid w:val="5070BE41"/>
    <w:rsid w:val="507297F6"/>
    <w:rsid w:val="507908D9"/>
    <w:rsid w:val="5079BB21"/>
    <w:rsid w:val="50814B1F"/>
    <w:rsid w:val="5084385B"/>
    <w:rsid w:val="508BBFB3"/>
    <w:rsid w:val="508E88A9"/>
    <w:rsid w:val="50904F3C"/>
    <w:rsid w:val="50930C0F"/>
    <w:rsid w:val="5099584B"/>
    <w:rsid w:val="509982C2"/>
    <w:rsid w:val="50A87DDC"/>
    <w:rsid w:val="50AC60B7"/>
    <w:rsid w:val="50AE29C6"/>
    <w:rsid w:val="50B4DB92"/>
    <w:rsid w:val="50B67BBE"/>
    <w:rsid w:val="50B6D9B0"/>
    <w:rsid w:val="50B7B80A"/>
    <w:rsid w:val="50B804A2"/>
    <w:rsid w:val="50BED222"/>
    <w:rsid w:val="50BF0FC6"/>
    <w:rsid w:val="50C5CAFD"/>
    <w:rsid w:val="50CAC936"/>
    <w:rsid w:val="50CAF715"/>
    <w:rsid w:val="50CF149E"/>
    <w:rsid w:val="50D21647"/>
    <w:rsid w:val="50D506BC"/>
    <w:rsid w:val="50DA4EC7"/>
    <w:rsid w:val="50DD194D"/>
    <w:rsid w:val="50E1581B"/>
    <w:rsid w:val="50E1B382"/>
    <w:rsid w:val="50E7245B"/>
    <w:rsid w:val="50EF1E30"/>
    <w:rsid w:val="50F5CD8F"/>
    <w:rsid w:val="50F9E466"/>
    <w:rsid w:val="50FEF286"/>
    <w:rsid w:val="50FFEA14"/>
    <w:rsid w:val="510093F1"/>
    <w:rsid w:val="510579A4"/>
    <w:rsid w:val="5106EC4C"/>
    <w:rsid w:val="511231B7"/>
    <w:rsid w:val="5117C02D"/>
    <w:rsid w:val="511ECD9B"/>
    <w:rsid w:val="5123CCFC"/>
    <w:rsid w:val="51245392"/>
    <w:rsid w:val="5126E082"/>
    <w:rsid w:val="51285BBC"/>
    <w:rsid w:val="512917A8"/>
    <w:rsid w:val="512AFB1C"/>
    <w:rsid w:val="51345EA0"/>
    <w:rsid w:val="5139F562"/>
    <w:rsid w:val="513AACA4"/>
    <w:rsid w:val="513B96C2"/>
    <w:rsid w:val="513C262C"/>
    <w:rsid w:val="513E9988"/>
    <w:rsid w:val="5140DC0B"/>
    <w:rsid w:val="514166FF"/>
    <w:rsid w:val="5144E903"/>
    <w:rsid w:val="514B9704"/>
    <w:rsid w:val="516A0D84"/>
    <w:rsid w:val="516EE6F4"/>
    <w:rsid w:val="51713CA2"/>
    <w:rsid w:val="5173B085"/>
    <w:rsid w:val="5174653E"/>
    <w:rsid w:val="51792C36"/>
    <w:rsid w:val="51793C1A"/>
    <w:rsid w:val="517A4410"/>
    <w:rsid w:val="517F0358"/>
    <w:rsid w:val="517FFC25"/>
    <w:rsid w:val="51830EA7"/>
    <w:rsid w:val="5184111B"/>
    <w:rsid w:val="5189B36D"/>
    <w:rsid w:val="5189F695"/>
    <w:rsid w:val="518CD6F9"/>
    <w:rsid w:val="518F742A"/>
    <w:rsid w:val="519364C4"/>
    <w:rsid w:val="5196E05D"/>
    <w:rsid w:val="51984F4C"/>
    <w:rsid w:val="51A3A3A3"/>
    <w:rsid w:val="51A522CF"/>
    <w:rsid w:val="51A57A84"/>
    <w:rsid w:val="51BC61A2"/>
    <w:rsid w:val="51C31830"/>
    <w:rsid w:val="51C381A8"/>
    <w:rsid w:val="51C5368C"/>
    <w:rsid w:val="51C5CFD9"/>
    <w:rsid w:val="51C6E37D"/>
    <w:rsid w:val="51C758CE"/>
    <w:rsid w:val="51C8DD40"/>
    <w:rsid w:val="51C95960"/>
    <w:rsid w:val="51CFC0D1"/>
    <w:rsid w:val="51D01F63"/>
    <w:rsid w:val="51D0C718"/>
    <w:rsid w:val="51D2573E"/>
    <w:rsid w:val="51D3FDFF"/>
    <w:rsid w:val="51D4CE85"/>
    <w:rsid w:val="51D7143B"/>
    <w:rsid w:val="51D8723F"/>
    <w:rsid w:val="51D9302E"/>
    <w:rsid w:val="51D9F284"/>
    <w:rsid w:val="51DC5BD8"/>
    <w:rsid w:val="51DF0D92"/>
    <w:rsid w:val="51E023C9"/>
    <w:rsid w:val="51E39645"/>
    <w:rsid w:val="51E48D72"/>
    <w:rsid w:val="51E5B3ED"/>
    <w:rsid w:val="51EDF35E"/>
    <w:rsid w:val="51EF5F13"/>
    <w:rsid w:val="51F870D4"/>
    <w:rsid w:val="51F95174"/>
    <w:rsid w:val="5202D551"/>
    <w:rsid w:val="5206BAC4"/>
    <w:rsid w:val="52077AF8"/>
    <w:rsid w:val="520E539A"/>
    <w:rsid w:val="520FF552"/>
    <w:rsid w:val="521033EA"/>
    <w:rsid w:val="52138EB3"/>
    <w:rsid w:val="52143684"/>
    <w:rsid w:val="52187596"/>
    <w:rsid w:val="521D8994"/>
    <w:rsid w:val="52201E9C"/>
    <w:rsid w:val="5223AF12"/>
    <w:rsid w:val="5225F952"/>
    <w:rsid w:val="522889AC"/>
    <w:rsid w:val="522BCB89"/>
    <w:rsid w:val="522BCFFD"/>
    <w:rsid w:val="522D0B7D"/>
    <w:rsid w:val="52356616"/>
    <w:rsid w:val="523ED37E"/>
    <w:rsid w:val="5246ACA7"/>
    <w:rsid w:val="524B23DF"/>
    <w:rsid w:val="524E2B47"/>
    <w:rsid w:val="524E9C53"/>
    <w:rsid w:val="5255A3DC"/>
    <w:rsid w:val="52565C6A"/>
    <w:rsid w:val="525811C3"/>
    <w:rsid w:val="525A048E"/>
    <w:rsid w:val="525AF50D"/>
    <w:rsid w:val="525DAECE"/>
    <w:rsid w:val="52604DD6"/>
    <w:rsid w:val="5261A409"/>
    <w:rsid w:val="5261E174"/>
    <w:rsid w:val="5263C130"/>
    <w:rsid w:val="52648225"/>
    <w:rsid w:val="5269D9CB"/>
    <w:rsid w:val="526C6C39"/>
    <w:rsid w:val="526D48CD"/>
    <w:rsid w:val="526E50D3"/>
    <w:rsid w:val="5270B42C"/>
    <w:rsid w:val="52769762"/>
    <w:rsid w:val="52770BA5"/>
    <w:rsid w:val="5277C357"/>
    <w:rsid w:val="5280ABA9"/>
    <w:rsid w:val="5281794B"/>
    <w:rsid w:val="52839EF5"/>
    <w:rsid w:val="528A870B"/>
    <w:rsid w:val="528B71D7"/>
    <w:rsid w:val="528C40D1"/>
    <w:rsid w:val="528E9DF2"/>
    <w:rsid w:val="52929B35"/>
    <w:rsid w:val="5298B8A5"/>
    <w:rsid w:val="5298D6FE"/>
    <w:rsid w:val="52A0D069"/>
    <w:rsid w:val="52A2A2A7"/>
    <w:rsid w:val="52A52E45"/>
    <w:rsid w:val="52B22D20"/>
    <w:rsid w:val="52B2AC4D"/>
    <w:rsid w:val="52B2B338"/>
    <w:rsid w:val="52B7B127"/>
    <w:rsid w:val="52B87A21"/>
    <w:rsid w:val="52B8C0C2"/>
    <w:rsid w:val="52B9D7FE"/>
    <w:rsid w:val="52BBDD50"/>
    <w:rsid w:val="52BC1AC2"/>
    <w:rsid w:val="52BC694A"/>
    <w:rsid w:val="52C13534"/>
    <w:rsid w:val="52C1AB8E"/>
    <w:rsid w:val="52CA628B"/>
    <w:rsid w:val="52D225D0"/>
    <w:rsid w:val="52D3339F"/>
    <w:rsid w:val="52D6A1F4"/>
    <w:rsid w:val="52DCDCF6"/>
    <w:rsid w:val="52E0AC78"/>
    <w:rsid w:val="52E4311E"/>
    <w:rsid w:val="52E5AF96"/>
    <w:rsid w:val="52E5FBB4"/>
    <w:rsid w:val="52EBFF40"/>
    <w:rsid w:val="52EDEE42"/>
    <w:rsid w:val="52EEBAB5"/>
    <w:rsid w:val="52F3F05D"/>
    <w:rsid w:val="52F63942"/>
    <w:rsid w:val="52F66B73"/>
    <w:rsid w:val="52FFD31E"/>
    <w:rsid w:val="53011638"/>
    <w:rsid w:val="5303BB12"/>
    <w:rsid w:val="530EEF96"/>
    <w:rsid w:val="53102F7D"/>
    <w:rsid w:val="53145304"/>
    <w:rsid w:val="5314A65D"/>
    <w:rsid w:val="531F203B"/>
    <w:rsid w:val="531FD945"/>
    <w:rsid w:val="5320D3CA"/>
    <w:rsid w:val="532301AC"/>
    <w:rsid w:val="53241A8C"/>
    <w:rsid w:val="5325D700"/>
    <w:rsid w:val="532D64FF"/>
    <w:rsid w:val="532F9F30"/>
    <w:rsid w:val="5330052B"/>
    <w:rsid w:val="5336A76C"/>
    <w:rsid w:val="5338C95D"/>
    <w:rsid w:val="53396502"/>
    <w:rsid w:val="533D36BE"/>
    <w:rsid w:val="533FD193"/>
    <w:rsid w:val="5340B9AF"/>
    <w:rsid w:val="5342C716"/>
    <w:rsid w:val="534F53C8"/>
    <w:rsid w:val="534FF95E"/>
    <w:rsid w:val="535BE0FA"/>
    <w:rsid w:val="536021A2"/>
    <w:rsid w:val="53604F7C"/>
    <w:rsid w:val="5365A693"/>
    <w:rsid w:val="536B025F"/>
    <w:rsid w:val="53700E5C"/>
    <w:rsid w:val="5372458C"/>
    <w:rsid w:val="537B94C6"/>
    <w:rsid w:val="537BCB8A"/>
    <w:rsid w:val="537E0B51"/>
    <w:rsid w:val="53872C55"/>
    <w:rsid w:val="5387A821"/>
    <w:rsid w:val="5390EDFB"/>
    <w:rsid w:val="539353DF"/>
    <w:rsid w:val="53955BF6"/>
    <w:rsid w:val="53998FBA"/>
    <w:rsid w:val="539AD5F0"/>
    <w:rsid w:val="539E0135"/>
    <w:rsid w:val="53A01EE4"/>
    <w:rsid w:val="53A35085"/>
    <w:rsid w:val="53A65F44"/>
    <w:rsid w:val="53A9E04C"/>
    <w:rsid w:val="53AA10A8"/>
    <w:rsid w:val="53AC07E7"/>
    <w:rsid w:val="53B591E9"/>
    <w:rsid w:val="53B96FF7"/>
    <w:rsid w:val="53BC876D"/>
    <w:rsid w:val="53C6AC3E"/>
    <w:rsid w:val="53C6E723"/>
    <w:rsid w:val="53C75639"/>
    <w:rsid w:val="53CD034A"/>
    <w:rsid w:val="53D21B1D"/>
    <w:rsid w:val="53DF4744"/>
    <w:rsid w:val="53E1ED0F"/>
    <w:rsid w:val="53E270E3"/>
    <w:rsid w:val="53E2CB45"/>
    <w:rsid w:val="53E3B5B3"/>
    <w:rsid w:val="53E4FBAE"/>
    <w:rsid w:val="53F148F9"/>
    <w:rsid w:val="53F31C3B"/>
    <w:rsid w:val="53F355BE"/>
    <w:rsid w:val="53F6851F"/>
    <w:rsid w:val="540764B6"/>
    <w:rsid w:val="540C72AC"/>
    <w:rsid w:val="54106E34"/>
    <w:rsid w:val="5411AD0D"/>
    <w:rsid w:val="541BA0C5"/>
    <w:rsid w:val="541ECE1C"/>
    <w:rsid w:val="541EDA89"/>
    <w:rsid w:val="541F404B"/>
    <w:rsid w:val="541FF0CB"/>
    <w:rsid w:val="5421089E"/>
    <w:rsid w:val="54229F36"/>
    <w:rsid w:val="542442C5"/>
    <w:rsid w:val="5424AA2A"/>
    <w:rsid w:val="5427088F"/>
    <w:rsid w:val="5427D14B"/>
    <w:rsid w:val="5428505C"/>
    <w:rsid w:val="542BB2C7"/>
    <w:rsid w:val="542CDC30"/>
    <w:rsid w:val="542DE62F"/>
    <w:rsid w:val="5433AA5F"/>
    <w:rsid w:val="54354674"/>
    <w:rsid w:val="5437761B"/>
    <w:rsid w:val="54396588"/>
    <w:rsid w:val="543BD658"/>
    <w:rsid w:val="543E76D9"/>
    <w:rsid w:val="54509534"/>
    <w:rsid w:val="5451FF2F"/>
    <w:rsid w:val="545BD2A2"/>
    <w:rsid w:val="545C4C88"/>
    <w:rsid w:val="54630024"/>
    <w:rsid w:val="546C62F3"/>
    <w:rsid w:val="5478380D"/>
    <w:rsid w:val="54796EC8"/>
    <w:rsid w:val="5479BEB7"/>
    <w:rsid w:val="5480D0BE"/>
    <w:rsid w:val="54878E59"/>
    <w:rsid w:val="5489FC4F"/>
    <w:rsid w:val="548D4B28"/>
    <w:rsid w:val="548F4DFA"/>
    <w:rsid w:val="54953D57"/>
    <w:rsid w:val="54973698"/>
    <w:rsid w:val="549905C9"/>
    <w:rsid w:val="549C4E94"/>
    <w:rsid w:val="54A23870"/>
    <w:rsid w:val="54A45D24"/>
    <w:rsid w:val="54A6AC4B"/>
    <w:rsid w:val="54A9DCDC"/>
    <w:rsid w:val="54AA441A"/>
    <w:rsid w:val="54AD02C8"/>
    <w:rsid w:val="54AF7C47"/>
    <w:rsid w:val="54B10BBC"/>
    <w:rsid w:val="54B6798B"/>
    <w:rsid w:val="54B977FF"/>
    <w:rsid w:val="54BC5A63"/>
    <w:rsid w:val="54BC9F88"/>
    <w:rsid w:val="54C09FC5"/>
    <w:rsid w:val="54C22D50"/>
    <w:rsid w:val="54C895BD"/>
    <w:rsid w:val="54CBE502"/>
    <w:rsid w:val="54D3063C"/>
    <w:rsid w:val="54D69A19"/>
    <w:rsid w:val="54D6DAAC"/>
    <w:rsid w:val="54D80CD1"/>
    <w:rsid w:val="54D9603A"/>
    <w:rsid w:val="54DFD507"/>
    <w:rsid w:val="54E94C6E"/>
    <w:rsid w:val="54E99168"/>
    <w:rsid w:val="54EA3934"/>
    <w:rsid w:val="54EB01A6"/>
    <w:rsid w:val="54EB101F"/>
    <w:rsid w:val="54EE3BC3"/>
    <w:rsid w:val="54F2034A"/>
    <w:rsid w:val="54F4E498"/>
    <w:rsid w:val="54FD221B"/>
    <w:rsid w:val="54FDE11E"/>
    <w:rsid w:val="54FE3955"/>
    <w:rsid w:val="55012315"/>
    <w:rsid w:val="550203B8"/>
    <w:rsid w:val="5502CCAF"/>
    <w:rsid w:val="550F3D20"/>
    <w:rsid w:val="550FFCD2"/>
    <w:rsid w:val="5511EA9D"/>
    <w:rsid w:val="551F614D"/>
    <w:rsid w:val="552057FE"/>
    <w:rsid w:val="55219AC8"/>
    <w:rsid w:val="5523A67E"/>
    <w:rsid w:val="552A2E98"/>
    <w:rsid w:val="55330FA1"/>
    <w:rsid w:val="5534F147"/>
    <w:rsid w:val="55374647"/>
    <w:rsid w:val="554590F1"/>
    <w:rsid w:val="55476DA2"/>
    <w:rsid w:val="554B824F"/>
    <w:rsid w:val="555006A6"/>
    <w:rsid w:val="55509E39"/>
    <w:rsid w:val="5553FD5D"/>
    <w:rsid w:val="5555C0B5"/>
    <w:rsid w:val="55575CF9"/>
    <w:rsid w:val="555FD80C"/>
    <w:rsid w:val="5565A761"/>
    <w:rsid w:val="55664F5C"/>
    <w:rsid w:val="556CC21C"/>
    <w:rsid w:val="556D5792"/>
    <w:rsid w:val="556F488D"/>
    <w:rsid w:val="55702779"/>
    <w:rsid w:val="557326D1"/>
    <w:rsid w:val="557C7226"/>
    <w:rsid w:val="55825752"/>
    <w:rsid w:val="5582FA66"/>
    <w:rsid w:val="55896198"/>
    <w:rsid w:val="558AFAEC"/>
    <w:rsid w:val="558CD6F6"/>
    <w:rsid w:val="558DAC16"/>
    <w:rsid w:val="55932FB8"/>
    <w:rsid w:val="55960372"/>
    <w:rsid w:val="55989A3D"/>
    <w:rsid w:val="5598F5F3"/>
    <w:rsid w:val="55993DD3"/>
    <w:rsid w:val="559C5F94"/>
    <w:rsid w:val="559E7DC5"/>
    <w:rsid w:val="55A50818"/>
    <w:rsid w:val="55A71003"/>
    <w:rsid w:val="55A7339B"/>
    <w:rsid w:val="55A7844F"/>
    <w:rsid w:val="55A7DE83"/>
    <w:rsid w:val="55AC7CAB"/>
    <w:rsid w:val="55AE5AA8"/>
    <w:rsid w:val="55AFA695"/>
    <w:rsid w:val="55B2EE52"/>
    <w:rsid w:val="55B8E097"/>
    <w:rsid w:val="55B8E4B4"/>
    <w:rsid w:val="55BA1BA1"/>
    <w:rsid w:val="55C08A4A"/>
    <w:rsid w:val="55C0E432"/>
    <w:rsid w:val="55C6E56E"/>
    <w:rsid w:val="55CC4756"/>
    <w:rsid w:val="55CD316D"/>
    <w:rsid w:val="55CD38DD"/>
    <w:rsid w:val="55CE875A"/>
    <w:rsid w:val="55CE95AF"/>
    <w:rsid w:val="55D20426"/>
    <w:rsid w:val="55D2AEF2"/>
    <w:rsid w:val="55DEF899"/>
    <w:rsid w:val="55E3E752"/>
    <w:rsid w:val="55E6C7FF"/>
    <w:rsid w:val="55E98026"/>
    <w:rsid w:val="55F72163"/>
    <w:rsid w:val="55F928BA"/>
    <w:rsid w:val="55FDA122"/>
    <w:rsid w:val="5605D8FF"/>
    <w:rsid w:val="5606F95E"/>
    <w:rsid w:val="56076B0A"/>
    <w:rsid w:val="560A5C81"/>
    <w:rsid w:val="560ACC5C"/>
    <w:rsid w:val="560CF43F"/>
    <w:rsid w:val="560F40A1"/>
    <w:rsid w:val="5614D27C"/>
    <w:rsid w:val="56194CF8"/>
    <w:rsid w:val="561BA161"/>
    <w:rsid w:val="561BAE4D"/>
    <w:rsid w:val="561E3B56"/>
    <w:rsid w:val="562A70DA"/>
    <w:rsid w:val="562DA770"/>
    <w:rsid w:val="562EFF63"/>
    <w:rsid w:val="56300A5E"/>
    <w:rsid w:val="5638A094"/>
    <w:rsid w:val="56394192"/>
    <w:rsid w:val="563C6B43"/>
    <w:rsid w:val="563EAED9"/>
    <w:rsid w:val="564273A3"/>
    <w:rsid w:val="564F5405"/>
    <w:rsid w:val="565854F2"/>
    <w:rsid w:val="565A011E"/>
    <w:rsid w:val="565B22E1"/>
    <w:rsid w:val="565CBACD"/>
    <w:rsid w:val="5660B327"/>
    <w:rsid w:val="5662310A"/>
    <w:rsid w:val="5665DABD"/>
    <w:rsid w:val="5667C0D7"/>
    <w:rsid w:val="566AE047"/>
    <w:rsid w:val="5673BF69"/>
    <w:rsid w:val="56740F52"/>
    <w:rsid w:val="5676546B"/>
    <w:rsid w:val="5679264F"/>
    <w:rsid w:val="567C3B9F"/>
    <w:rsid w:val="567D2603"/>
    <w:rsid w:val="5682777E"/>
    <w:rsid w:val="5682B496"/>
    <w:rsid w:val="5683FF2B"/>
    <w:rsid w:val="5687FA16"/>
    <w:rsid w:val="568E6023"/>
    <w:rsid w:val="56904782"/>
    <w:rsid w:val="56915A6E"/>
    <w:rsid w:val="56949214"/>
    <w:rsid w:val="56958737"/>
    <w:rsid w:val="56965AA4"/>
    <w:rsid w:val="569B52B2"/>
    <w:rsid w:val="569C757F"/>
    <w:rsid w:val="569DCA8F"/>
    <w:rsid w:val="56A54E66"/>
    <w:rsid w:val="56B0B3B0"/>
    <w:rsid w:val="56B77BB3"/>
    <w:rsid w:val="56B9C0CA"/>
    <w:rsid w:val="56BAF6FB"/>
    <w:rsid w:val="56BB315A"/>
    <w:rsid w:val="56BC22CA"/>
    <w:rsid w:val="56BFA0C1"/>
    <w:rsid w:val="56BFB3AF"/>
    <w:rsid w:val="56C73D5F"/>
    <w:rsid w:val="56CCB016"/>
    <w:rsid w:val="56D1478D"/>
    <w:rsid w:val="56D23C59"/>
    <w:rsid w:val="56D4303C"/>
    <w:rsid w:val="56D94054"/>
    <w:rsid w:val="56DA1574"/>
    <w:rsid w:val="56DA1B0C"/>
    <w:rsid w:val="56DD49BB"/>
    <w:rsid w:val="56DFB997"/>
    <w:rsid w:val="56E05124"/>
    <w:rsid w:val="56E54319"/>
    <w:rsid w:val="56EA2F35"/>
    <w:rsid w:val="56F0C44B"/>
    <w:rsid w:val="56F1AD4C"/>
    <w:rsid w:val="56F423B0"/>
    <w:rsid w:val="56F96F94"/>
    <w:rsid w:val="56FC5AF2"/>
    <w:rsid w:val="56FFE64A"/>
    <w:rsid w:val="57004CAB"/>
    <w:rsid w:val="570337E1"/>
    <w:rsid w:val="57067DCA"/>
    <w:rsid w:val="57069DF5"/>
    <w:rsid w:val="570A42F5"/>
    <w:rsid w:val="570DF132"/>
    <w:rsid w:val="570E00D9"/>
    <w:rsid w:val="570EA085"/>
    <w:rsid w:val="570EE61E"/>
    <w:rsid w:val="57104095"/>
    <w:rsid w:val="5713A7F8"/>
    <w:rsid w:val="571426B0"/>
    <w:rsid w:val="571ECAA2"/>
    <w:rsid w:val="571EDFCF"/>
    <w:rsid w:val="5722673A"/>
    <w:rsid w:val="57246CEA"/>
    <w:rsid w:val="57290951"/>
    <w:rsid w:val="572A1A41"/>
    <w:rsid w:val="572B7B4C"/>
    <w:rsid w:val="572BBB10"/>
    <w:rsid w:val="572F2675"/>
    <w:rsid w:val="57356DD8"/>
    <w:rsid w:val="57376033"/>
    <w:rsid w:val="573C5059"/>
    <w:rsid w:val="574062A2"/>
    <w:rsid w:val="5740DC04"/>
    <w:rsid w:val="574248DF"/>
    <w:rsid w:val="57442B20"/>
    <w:rsid w:val="574B3698"/>
    <w:rsid w:val="574BDED1"/>
    <w:rsid w:val="574C2171"/>
    <w:rsid w:val="575BEB5E"/>
    <w:rsid w:val="575F7A08"/>
    <w:rsid w:val="575FDE37"/>
    <w:rsid w:val="57674C5D"/>
    <w:rsid w:val="5767FAA4"/>
    <w:rsid w:val="576A0947"/>
    <w:rsid w:val="577124C8"/>
    <w:rsid w:val="5777357C"/>
    <w:rsid w:val="57775084"/>
    <w:rsid w:val="57793CB0"/>
    <w:rsid w:val="577B8D3B"/>
    <w:rsid w:val="577F70AA"/>
    <w:rsid w:val="57852248"/>
    <w:rsid w:val="5785D089"/>
    <w:rsid w:val="57878AC9"/>
    <w:rsid w:val="5787EA29"/>
    <w:rsid w:val="5789AFD3"/>
    <w:rsid w:val="578AA13F"/>
    <w:rsid w:val="578DBF2F"/>
    <w:rsid w:val="5794B6BF"/>
    <w:rsid w:val="57954D61"/>
    <w:rsid w:val="5796C619"/>
    <w:rsid w:val="57986D8C"/>
    <w:rsid w:val="57A58D28"/>
    <w:rsid w:val="57A81F66"/>
    <w:rsid w:val="57AD2564"/>
    <w:rsid w:val="57AEC413"/>
    <w:rsid w:val="57B16D87"/>
    <w:rsid w:val="57B7579E"/>
    <w:rsid w:val="57B90747"/>
    <w:rsid w:val="57C06DD4"/>
    <w:rsid w:val="57C771CD"/>
    <w:rsid w:val="57C7F52A"/>
    <w:rsid w:val="57C88826"/>
    <w:rsid w:val="57CC3892"/>
    <w:rsid w:val="57D38CAC"/>
    <w:rsid w:val="57D6101F"/>
    <w:rsid w:val="57D85905"/>
    <w:rsid w:val="57DB6325"/>
    <w:rsid w:val="57DBC6E2"/>
    <w:rsid w:val="57DF96A4"/>
    <w:rsid w:val="57E554FF"/>
    <w:rsid w:val="57EB13E8"/>
    <w:rsid w:val="57F17070"/>
    <w:rsid w:val="57F2CA5B"/>
    <w:rsid w:val="57F401E5"/>
    <w:rsid w:val="57F5FC56"/>
    <w:rsid w:val="57FC207E"/>
    <w:rsid w:val="5804B73D"/>
    <w:rsid w:val="58066C59"/>
    <w:rsid w:val="58077FD5"/>
    <w:rsid w:val="580DB888"/>
    <w:rsid w:val="58119066"/>
    <w:rsid w:val="5811A535"/>
    <w:rsid w:val="5815973B"/>
    <w:rsid w:val="58159860"/>
    <w:rsid w:val="5815DF5E"/>
    <w:rsid w:val="581A4BCC"/>
    <w:rsid w:val="582649F9"/>
    <w:rsid w:val="5828213D"/>
    <w:rsid w:val="58286E8D"/>
    <w:rsid w:val="583395A3"/>
    <w:rsid w:val="5835D6CE"/>
    <w:rsid w:val="583A3247"/>
    <w:rsid w:val="5841CE45"/>
    <w:rsid w:val="5842071C"/>
    <w:rsid w:val="58450720"/>
    <w:rsid w:val="584677D4"/>
    <w:rsid w:val="58485A3F"/>
    <w:rsid w:val="584DF397"/>
    <w:rsid w:val="58505E88"/>
    <w:rsid w:val="5853B5DF"/>
    <w:rsid w:val="5854F8FA"/>
    <w:rsid w:val="5855DCFB"/>
    <w:rsid w:val="5857F540"/>
    <w:rsid w:val="5858012F"/>
    <w:rsid w:val="586924F1"/>
    <w:rsid w:val="5869CBC3"/>
    <w:rsid w:val="586B3DF5"/>
    <w:rsid w:val="586BC126"/>
    <w:rsid w:val="586C6D55"/>
    <w:rsid w:val="586F2995"/>
    <w:rsid w:val="586FA850"/>
    <w:rsid w:val="5875B158"/>
    <w:rsid w:val="5879EED0"/>
    <w:rsid w:val="587E2493"/>
    <w:rsid w:val="58803820"/>
    <w:rsid w:val="5885C829"/>
    <w:rsid w:val="588CBA29"/>
    <w:rsid w:val="588DDD7F"/>
    <w:rsid w:val="589021DE"/>
    <w:rsid w:val="5890F67A"/>
    <w:rsid w:val="5891F44A"/>
    <w:rsid w:val="5892509F"/>
    <w:rsid w:val="5892FD7F"/>
    <w:rsid w:val="5893C068"/>
    <w:rsid w:val="58991C36"/>
    <w:rsid w:val="589AD835"/>
    <w:rsid w:val="589E0A45"/>
    <w:rsid w:val="589E8CF7"/>
    <w:rsid w:val="589F5085"/>
    <w:rsid w:val="58A2006E"/>
    <w:rsid w:val="58A40786"/>
    <w:rsid w:val="58A48BBB"/>
    <w:rsid w:val="58A5783E"/>
    <w:rsid w:val="58A64FBB"/>
    <w:rsid w:val="58A95728"/>
    <w:rsid w:val="58ABE9B7"/>
    <w:rsid w:val="58B0F44A"/>
    <w:rsid w:val="58B41797"/>
    <w:rsid w:val="58B6E5CA"/>
    <w:rsid w:val="58B7FB73"/>
    <w:rsid w:val="58BD2919"/>
    <w:rsid w:val="58BEA810"/>
    <w:rsid w:val="58CA295A"/>
    <w:rsid w:val="58CAFEC0"/>
    <w:rsid w:val="58CC88CC"/>
    <w:rsid w:val="58D00EE7"/>
    <w:rsid w:val="58D133B1"/>
    <w:rsid w:val="58D1CB5A"/>
    <w:rsid w:val="58D4E04D"/>
    <w:rsid w:val="58D59B6F"/>
    <w:rsid w:val="58D777FD"/>
    <w:rsid w:val="58DC2724"/>
    <w:rsid w:val="58DD9255"/>
    <w:rsid w:val="58E3EBAB"/>
    <w:rsid w:val="58E4FBDE"/>
    <w:rsid w:val="58E60221"/>
    <w:rsid w:val="58EE7A12"/>
    <w:rsid w:val="58F0B5BF"/>
    <w:rsid w:val="58F31AB2"/>
    <w:rsid w:val="58F3293A"/>
    <w:rsid w:val="58F75E96"/>
    <w:rsid w:val="58FAF773"/>
    <w:rsid w:val="58FB7ABD"/>
    <w:rsid w:val="58FB9A0A"/>
    <w:rsid w:val="58FEFBA9"/>
    <w:rsid w:val="58FFFFBF"/>
    <w:rsid w:val="590529BB"/>
    <w:rsid w:val="59079DDD"/>
    <w:rsid w:val="5908FCB5"/>
    <w:rsid w:val="590AE4F9"/>
    <w:rsid w:val="590CF06F"/>
    <w:rsid w:val="59149F21"/>
    <w:rsid w:val="591C5A22"/>
    <w:rsid w:val="592102C9"/>
    <w:rsid w:val="5923A725"/>
    <w:rsid w:val="592941A5"/>
    <w:rsid w:val="5934A791"/>
    <w:rsid w:val="5936888D"/>
    <w:rsid w:val="594047AD"/>
    <w:rsid w:val="59449780"/>
    <w:rsid w:val="59469A09"/>
    <w:rsid w:val="5948D151"/>
    <w:rsid w:val="594AA645"/>
    <w:rsid w:val="594DC03C"/>
    <w:rsid w:val="594FE058"/>
    <w:rsid w:val="59500A90"/>
    <w:rsid w:val="595102EE"/>
    <w:rsid w:val="5951687F"/>
    <w:rsid w:val="5951B5D5"/>
    <w:rsid w:val="59528C8F"/>
    <w:rsid w:val="5952BD5E"/>
    <w:rsid w:val="5954BDCA"/>
    <w:rsid w:val="5959643D"/>
    <w:rsid w:val="5959A3E2"/>
    <w:rsid w:val="59627E62"/>
    <w:rsid w:val="5965DA1C"/>
    <w:rsid w:val="596E51AD"/>
    <w:rsid w:val="596FBAFA"/>
    <w:rsid w:val="597036CC"/>
    <w:rsid w:val="59718D9A"/>
    <w:rsid w:val="597A498F"/>
    <w:rsid w:val="597E1F4C"/>
    <w:rsid w:val="59807DCC"/>
    <w:rsid w:val="59864C90"/>
    <w:rsid w:val="59872475"/>
    <w:rsid w:val="598A1E3F"/>
    <w:rsid w:val="598AB983"/>
    <w:rsid w:val="598C81C1"/>
    <w:rsid w:val="598C8F6D"/>
    <w:rsid w:val="598E9416"/>
    <w:rsid w:val="598F2B82"/>
    <w:rsid w:val="599161AD"/>
    <w:rsid w:val="5991864F"/>
    <w:rsid w:val="59944365"/>
    <w:rsid w:val="5995949C"/>
    <w:rsid w:val="599E80F3"/>
    <w:rsid w:val="59A1C7C6"/>
    <w:rsid w:val="59A2E321"/>
    <w:rsid w:val="59AAB0C2"/>
    <w:rsid w:val="59AC3F60"/>
    <w:rsid w:val="59B1AA11"/>
    <w:rsid w:val="59B28B1F"/>
    <w:rsid w:val="59B53284"/>
    <w:rsid w:val="59BB5C92"/>
    <w:rsid w:val="59C33DE3"/>
    <w:rsid w:val="59C7923E"/>
    <w:rsid w:val="59C8B44D"/>
    <w:rsid w:val="59CD5EA0"/>
    <w:rsid w:val="59CE6E18"/>
    <w:rsid w:val="59CF107D"/>
    <w:rsid w:val="59D601FC"/>
    <w:rsid w:val="59D7B033"/>
    <w:rsid w:val="59E060E0"/>
    <w:rsid w:val="59ED7988"/>
    <w:rsid w:val="59F32C9A"/>
    <w:rsid w:val="59F45030"/>
    <w:rsid w:val="59F9D265"/>
    <w:rsid w:val="59FA1DCF"/>
    <w:rsid w:val="59FA982E"/>
    <w:rsid w:val="59FBB2AD"/>
    <w:rsid w:val="59FF844B"/>
    <w:rsid w:val="5A02A09C"/>
    <w:rsid w:val="5A0FAD0E"/>
    <w:rsid w:val="5A0FF60C"/>
    <w:rsid w:val="5A10DCFB"/>
    <w:rsid w:val="5A139E01"/>
    <w:rsid w:val="5A15AF1F"/>
    <w:rsid w:val="5A15EC5E"/>
    <w:rsid w:val="5A17B03C"/>
    <w:rsid w:val="5A1C48B3"/>
    <w:rsid w:val="5A1CC034"/>
    <w:rsid w:val="5A1F8852"/>
    <w:rsid w:val="5A217EC4"/>
    <w:rsid w:val="5A24215B"/>
    <w:rsid w:val="5A255190"/>
    <w:rsid w:val="5A3612A4"/>
    <w:rsid w:val="5A383A9F"/>
    <w:rsid w:val="5A3B08E1"/>
    <w:rsid w:val="5A40D4F8"/>
    <w:rsid w:val="5A41B770"/>
    <w:rsid w:val="5A43020B"/>
    <w:rsid w:val="5A438FAF"/>
    <w:rsid w:val="5A516163"/>
    <w:rsid w:val="5A553E36"/>
    <w:rsid w:val="5A559226"/>
    <w:rsid w:val="5A5927A3"/>
    <w:rsid w:val="5A5B31A3"/>
    <w:rsid w:val="5A614ECF"/>
    <w:rsid w:val="5A66C312"/>
    <w:rsid w:val="5A6A10E2"/>
    <w:rsid w:val="5A6B746C"/>
    <w:rsid w:val="5A705396"/>
    <w:rsid w:val="5A746F36"/>
    <w:rsid w:val="5A774039"/>
    <w:rsid w:val="5A79289E"/>
    <w:rsid w:val="5A7B478F"/>
    <w:rsid w:val="5A7E43C0"/>
    <w:rsid w:val="5A85A3FF"/>
    <w:rsid w:val="5A9198CB"/>
    <w:rsid w:val="5A963FA8"/>
    <w:rsid w:val="5A966FB4"/>
    <w:rsid w:val="5A96A272"/>
    <w:rsid w:val="5A9883AB"/>
    <w:rsid w:val="5A9B1859"/>
    <w:rsid w:val="5AA1DEA7"/>
    <w:rsid w:val="5AA3F5ED"/>
    <w:rsid w:val="5AA5CCE7"/>
    <w:rsid w:val="5AAD5CE7"/>
    <w:rsid w:val="5AB4A522"/>
    <w:rsid w:val="5AB4CC44"/>
    <w:rsid w:val="5AB9E8EB"/>
    <w:rsid w:val="5ABCA29D"/>
    <w:rsid w:val="5AC1EDC5"/>
    <w:rsid w:val="5AC66E51"/>
    <w:rsid w:val="5AC68440"/>
    <w:rsid w:val="5AC9CF05"/>
    <w:rsid w:val="5ACC20B4"/>
    <w:rsid w:val="5ACCC5D9"/>
    <w:rsid w:val="5AD50FCD"/>
    <w:rsid w:val="5AD76913"/>
    <w:rsid w:val="5AE6C9DD"/>
    <w:rsid w:val="5AE7672D"/>
    <w:rsid w:val="5AED4979"/>
    <w:rsid w:val="5AEF7FA7"/>
    <w:rsid w:val="5AF24A6C"/>
    <w:rsid w:val="5AF45DF4"/>
    <w:rsid w:val="5AFD8E12"/>
    <w:rsid w:val="5B0087A1"/>
    <w:rsid w:val="5B029F3E"/>
    <w:rsid w:val="5B07057D"/>
    <w:rsid w:val="5B098254"/>
    <w:rsid w:val="5B0C353E"/>
    <w:rsid w:val="5B0D8530"/>
    <w:rsid w:val="5B1015C2"/>
    <w:rsid w:val="5B13EB20"/>
    <w:rsid w:val="5B13F9F0"/>
    <w:rsid w:val="5B25472F"/>
    <w:rsid w:val="5B27FE12"/>
    <w:rsid w:val="5B2928B9"/>
    <w:rsid w:val="5B2C4C5B"/>
    <w:rsid w:val="5B2C7470"/>
    <w:rsid w:val="5B2E30FF"/>
    <w:rsid w:val="5B2E38DF"/>
    <w:rsid w:val="5B2F8C24"/>
    <w:rsid w:val="5B35F149"/>
    <w:rsid w:val="5B37CEE3"/>
    <w:rsid w:val="5B39DC81"/>
    <w:rsid w:val="5B3D7609"/>
    <w:rsid w:val="5B3E5ABA"/>
    <w:rsid w:val="5B4067CE"/>
    <w:rsid w:val="5B409830"/>
    <w:rsid w:val="5B45592E"/>
    <w:rsid w:val="5B47F446"/>
    <w:rsid w:val="5B4BA0EB"/>
    <w:rsid w:val="5B4BD44F"/>
    <w:rsid w:val="5B533495"/>
    <w:rsid w:val="5B553679"/>
    <w:rsid w:val="5B56B694"/>
    <w:rsid w:val="5B57218C"/>
    <w:rsid w:val="5B5804C8"/>
    <w:rsid w:val="5B5F7C9C"/>
    <w:rsid w:val="5B600698"/>
    <w:rsid w:val="5B6912D7"/>
    <w:rsid w:val="5B6B04B6"/>
    <w:rsid w:val="5B6B1A8C"/>
    <w:rsid w:val="5B711161"/>
    <w:rsid w:val="5B71767D"/>
    <w:rsid w:val="5B72FF82"/>
    <w:rsid w:val="5B75B3E3"/>
    <w:rsid w:val="5B781CB5"/>
    <w:rsid w:val="5B7C197F"/>
    <w:rsid w:val="5B7DC343"/>
    <w:rsid w:val="5B7FAB23"/>
    <w:rsid w:val="5B80349F"/>
    <w:rsid w:val="5B81A7DE"/>
    <w:rsid w:val="5B8839C5"/>
    <w:rsid w:val="5B88487D"/>
    <w:rsid w:val="5B88F5F9"/>
    <w:rsid w:val="5B8D6241"/>
    <w:rsid w:val="5B91645C"/>
    <w:rsid w:val="5B98D622"/>
    <w:rsid w:val="5B998796"/>
    <w:rsid w:val="5B9BC7DF"/>
    <w:rsid w:val="5B9F5732"/>
    <w:rsid w:val="5BA3502B"/>
    <w:rsid w:val="5BA40AFA"/>
    <w:rsid w:val="5BA596FE"/>
    <w:rsid w:val="5BA85343"/>
    <w:rsid w:val="5BABB170"/>
    <w:rsid w:val="5BAE3F37"/>
    <w:rsid w:val="5BAFED86"/>
    <w:rsid w:val="5BB3D5C6"/>
    <w:rsid w:val="5BB6ED79"/>
    <w:rsid w:val="5BB9440B"/>
    <w:rsid w:val="5BBE893E"/>
    <w:rsid w:val="5BC5816B"/>
    <w:rsid w:val="5BC865FE"/>
    <w:rsid w:val="5BC994B0"/>
    <w:rsid w:val="5BC9ADD4"/>
    <w:rsid w:val="5BCAACF7"/>
    <w:rsid w:val="5BCEEC7A"/>
    <w:rsid w:val="5BCF9C11"/>
    <w:rsid w:val="5BD5F18A"/>
    <w:rsid w:val="5BD65338"/>
    <w:rsid w:val="5BD6E984"/>
    <w:rsid w:val="5BDCA3E3"/>
    <w:rsid w:val="5BE0EE44"/>
    <w:rsid w:val="5BE19487"/>
    <w:rsid w:val="5BE80BEF"/>
    <w:rsid w:val="5BEAABA4"/>
    <w:rsid w:val="5BEBCC4F"/>
    <w:rsid w:val="5BEC2CDD"/>
    <w:rsid w:val="5BEFE1B0"/>
    <w:rsid w:val="5BF114B3"/>
    <w:rsid w:val="5BF24D14"/>
    <w:rsid w:val="5BF361D0"/>
    <w:rsid w:val="5BFA931F"/>
    <w:rsid w:val="5BFF95A2"/>
    <w:rsid w:val="5C026D21"/>
    <w:rsid w:val="5C0AF1DD"/>
    <w:rsid w:val="5C0B6947"/>
    <w:rsid w:val="5C14B838"/>
    <w:rsid w:val="5C18A598"/>
    <w:rsid w:val="5C1D854D"/>
    <w:rsid w:val="5C1E8EE3"/>
    <w:rsid w:val="5C22F597"/>
    <w:rsid w:val="5C230C24"/>
    <w:rsid w:val="5C24D97C"/>
    <w:rsid w:val="5C260178"/>
    <w:rsid w:val="5C2BC218"/>
    <w:rsid w:val="5C2CD3D7"/>
    <w:rsid w:val="5C2CE223"/>
    <w:rsid w:val="5C343F0D"/>
    <w:rsid w:val="5C38BACC"/>
    <w:rsid w:val="5C3D693A"/>
    <w:rsid w:val="5C3EA461"/>
    <w:rsid w:val="5C3ECF03"/>
    <w:rsid w:val="5C419892"/>
    <w:rsid w:val="5C489A0D"/>
    <w:rsid w:val="5C4B2751"/>
    <w:rsid w:val="5C4FA000"/>
    <w:rsid w:val="5C531669"/>
    <w:rsid w:val="5C56F84E"/>
    <w:rsid w:val="5C5A9F17"/>
    <w:rsid w:val="5C643561"/>
    <w:rsid w:val="5C673C98"/>
    <w:rsid w:val="5C679B27"/>
    <w:rsid w:val="5C692B5F"/>
    <w:rsid w:val="5C6D331A"/>
    <w:rsid w:val="5C6E99F7"/>
    <w:rsid w:val="5C6F8576"/>
    <w:rsid w:val="5C7381F7"/>
    <w:rsid w:val="5C788A63"/>
    <w:rsid w:val="5C7A92C1"/>
    <w:rsid w:val="5C7AED4F"/>
    <w:rsid w:val="5C7E65F0"/>
    <w:rsid w:val="5C88B3DD"/>
    <w:rsid w:val="5C8B5112"/>
    <w:rsid w:val="5C8BEF02"/>
    <w:rsid w:val="5C8C2D06"/>
    <w:rsid w:val="5C932AF9"/>
    <w:rsid w:val="5C9358EF"/>
    <w:rsid w:val="5C9FF532"/>
    <w:rsid w:val="5CA317BA"/>
    <w:rsid w:val="5CA4A18E"/>
    <w:rsid w:val="5CAB58BA"/>
    <w:rsid w:val="5CAC8DE2"/>
    <w:rsid w:val="5CAD5B20"/>
    <w:rsid w:val="5CB00222"/>
    <w:rsid w:val="5CB6CAF2"/>
    <w:rsid w:val="5CB8B735"/>
    <w:rsid w:val="5CBBC6B4"/>
    <w:rsid w:val="5CBD6135"/>
    <w:rsid w:val="5CC18F47"/>
    <w:rsid w:val="5CC19B27"/>
    <w:rsid w:val="5CC4361D"/>
    <w:rsid w:val="5CC4B125"/>
    <w:rsid w:val="5CCA3CD4"/>
    <w:rsid w:val="5CCB42B2"/>
    <w:rsid w:val="5CD0E3A5"/>
    <w:rsid w:val="5CD25173"/>
    <w:rsid w:val="5CD40BD5"/>
    <w:rsid w:val="5CD75C44"/>
    <w:rsid w:val="5CD7F084"/>
    <w:rsid w:val="5CDE3667"/>
    <w:rsid w:val="5CE0E52C"/>
    <w:rsid w:val="5CE49D29"/>
    <w:rsid w:val="5CE7CFF0"/>
    <w:rsid w:val="5CE8D471"/>
    <w:rsid w:val="5CE9FABF"/>
    <w:rsid w:val="5CEA3590"/>
    <w:rsid w:val="5CED7D5A"/>
    <w:rsid w:val="5CEE937A"/>
    <w:rsid w:val="5CF26192"/>
    <w:rsid w:val="5CF5BFB2"/>
    <w:rsid w:val="5CFB7D91"/>
    <w:rsid w:val="5CFBDF45"/>
    <w:rsid w:val="5CFC9841"/>
    <w:rsid w:val="5CFD4543"/>
    <w:rsid w:val="5CFEF782"/>
    <w:rsid w:val="5D01208F"/>
    <w:rsid w:val="5D06D239"/>
    <w:rsid w:val="5D0D7AD3"/>
    <w:rsid w:val="5D0F836C"/>
    <w:rsid w:val="5D135DE4"/>
    <w:rsid w:val="5D164CA7"/>
    <w:rsid w:val="5D2645BB"/>
    <w:rsid w:val="5D286969"/>
    <w:rsid w:val="5D296E56"/>
    <w:rsid w:val="5D2B66C6"/>
    <w:rsid w:val="5D32A3A3"/>
    <w:rsid w:val="5D357D67"/>
    <w:rsid w:val="5D36EA78"/>
    <w:rsid w:val="5D39D07B"/>
    <w:rsid w:val="5D3B6F4D"/>
    <w:rsid w:val="5D40A3CD"/>
    <w:rsid w:val="5D4266F3"/>
    <w:rsid w:val="5D49F4EC"/>
    <w:rsid w:val="5D4A0916"/>
    <w:rsid w:val="5D4A672C"/>
    <w:rsid w:val="5D4D41B1"/>
    <w:rsid w:val="5D545737"/>
    <w:rsid w:val="5D5661C7"/>
    <w:rsid w:val="5D56B84C"/>
    <w:rsid w:val="5D575900"/>
    <w:rsid w:val="5D578050"/>
    <w:rsid w:val="5D5A8E9A"/>
    <w:rsid w:val="5D5B07DB"/>
    <w:rsid w:val="5D62E6AB"/>
    <w:rsid w:val="5D664749"/>
    <w:rsid w:val="5D69209D"/>
    <w:rsid w:val="5D6C2E7F"/>
    <w:rsid w:val="5D753FC8"/>
    <w:rsid w:val="5D78C55F"/>
    <w:rsid w:val="5D7CF4DE"/>
    <w:rsid w:val="5D7DB426"/>
    <w:rsid w:val="5D7E24BB"/>
    <w:rsid w:val="5D81EA8F"/>
    <w:rsid w:val="5D843129"/>
    <w:rsid w:val="5D8BAA18"/>
    <w:rsid w:val="5D8F6859"/>
    <w:rsid w:val="5D97CE47"/>
    <w:rsid w:val="5D9B2205"/>
    <w:rsid w:val="5D9C79D4"/>
    <w:rsid w:val="5D9E997C"/>
    <w:rsid w:val="5D9F789D"/>
    <w:rsid w:val="5DA2FFA6"/>
    <w:rsid w:val="5DA63A41"/>
    <w:rsid w:val="5DA8C713"/>
    <w:rsid w:val="5DAABFB7"/>
    <w:rsid w:val="5DAC91EE"/>
    <w:rsid w:val="5DB20D8B"/>
    <w:rsid w:val="5DB21962"/>
    <w:rsid w:val="5DB576DD"/>
    <w:rsid w:val="5DB81BB7"/>
    <w:rsid w:val="5DC7A68E"/>
    <w:rsid w:val="5DC94DCC"/>
    <w:rsid w:val="5DCCCCD4"/>
    <w:rsid w:val="5DD017CF"/>
    <w:rsid w:val="5DD33F39"/>
    <w:rsid w:val="5DD486F7"/>
    <w:rsid w:val="5DD7CA8E"/>
    <w:rsid w:val="5DDBE986"/>
    <w:rsid w:val="5DDD7E8C"/>
    <w:rsid w:val="5DDDC37B"/>
    <w:rsid w:val="5DE1D5E2"/>
    <w:rsid w:val="5DE5AEAA"/>
    <w:rsid w:val="5DE70A67"/>
    <w:rsid w:val="5DE87FF2"/>
    <w:rsid w:val="5DE9D315"/>
    <w:rsid w:val="5DEE740D"/>
    <w:rsid w:val="5DF3DAB6"/>
    <w:rsid w:val="5DF481B4"/>
    <w:rsid w:val="5DF60528"/>
    <w:rsid w:val="5DF61457"/>
    <w:rsid w:val="5DF88FFF"/>
    <w:rsid w:val="5DFBAB56"/>
    <w:rsid w:val="5DFCE132"/>
    <w:rsid w:val="5DFD5823"/>
    <w:rsid w:val="5E000129"/>
    <w:rsid w:val="5E0431FE"/>
    <w:rsid w:val="5E046CD2"/>
    <w:rsid w:val="5E04E257"/>
    <w:rsid w:val="5E05FCCB"/>
    <w:rsid w:val="5E0718E4"/>
    <w:rsid w:val="5E0C0576"/>
    <w:rsid w:val="5E15EAB7"/>
    <w:rsid w:val="5E1694E0"/>
    <w:rsid w:val="5E18EB30"/>
    <w:rsid w:val="5E1B251A"/>
    <w:rsid w:val="5E1E92C1"/>
    <w:rsid w:val="5E1EBE73"/>
    <w:rsid w:val="5E22136D"/>
    <w:rsid w:val="5E28F519"/>
    <w:rsid w:val="5E2A9847"/>
    <w:rsid w:val="5E2B9CDE"/>
    <w:rsid w:val="5E2E3026"/>
    <w:rsid w:val="5E33B27B"/>
    <w:rsid w:val="5E3AAF66"/>
    <w:rsid w:val="5E3B6A3B"/>
    <w:rsid w:val="5E3D7468"/>
    <w:rsid w:val="5E42AE9C"/>
    <w:rsid w:val="5E448108"/>
    <w:rsid w:val="5E4BE99A"/>
    <w:rsid w:val="5E5182C1"/>
    <w:rsid w:val="5E5650AB"/>
    <w:rsid w:val="5E56EB59"/>
    <w:rsid w:val="5E580919"/>
    <w:rsid w:val="5E58B63A"/>
    <w:rsid w:val="5E5D8AC6"/>
    <w:rsid w:val="5E5FEB15"/>
    <w:rsid w:val="5E60844C"/>
    <w:rsid w:val="5E63A094"/>
    <w:rsid w:val="5E642CCC"/>
    <w:rsid w:val="5E64E9CA"/>
    <w:rsid w:val="5E6863DC"/>
    <w:rsid w:val="5E6B1BDD"/>
    <w:rsid w:val="5E72745F"/>
    <w:rsid w:val="5E7FE059"/>
    <w:rsid w:val="5E80D954"/>
    <w:rsid w:val="5E81166C"/>
    <w:rsid w:val="5E814B33"/>
    <w:rsid w:val="5E81F944"/>
    <w:rsid w:val="5E8737D8"/>
    <w:rsid w:val="5E882507"/>
    <w:rsid w:val="5E886F54"/>
    <w:rsid w:val="5E8A6325"/>
    <w:rsid w:val="5E8C3A4B"/>
    <w:rsid w:val="5E8C3F86"/>
    <w:rsid w:val="5E8FF1BC"/>
    <w:rsid w:val="5E90DAB5"/>
    <w:rsid w:val="5E9862F5"/>
    <w:rsid w:val="5E9B7079"/>
    <w:rsid w:val="5E9C6927"/>
    <w:rsid w:val="5E9D63C5"/>
    <w:rsid w:val="5E9DDAB3"/>
    <w:rsid w:val="5EAA5495"/>
    <w:rsid w:val="5EAAB4E7"/>
    <w:rsid w:val="5EAF66A0"/>
    <w:rsid w:val="5EB508DA"/>
    <w:rsid w:val="5EB51A8D"/>
    <w:rsid w:val="5EC02821"/>
    <w:rsid w:val="5EC4DD6B"/>
    <w:rsid w:val="5ECD1832"/>
    <w:rsid w:val="5ECEB47C"/>
    <w:rsid w:val="5ED481B9"/>
    <w:rsid w:val="5ED4D202"/>
    <w:rsid w:val="5ED630D9"/>
    <w:rsid w:val="5ED7A19B"/>
    <w:rsid w:val="5ED81DB8"/>
    <w:rsid w:val="5ED8202B"/>
    <w:rsid w:val="5EDC12FF"/>
    <w:rsid w:val="5EE81E4A"/>
    <w:rsid w:val="5EE916E8"/>
    <w:rsid w:val="5EF71146"/>
    <w:rsid w:val="5EF7AA02"/>
    <w:rsid w:val="5EF9DB4D"/>
    <w:rsid w:val="5F0040B6"/>
    <w:rsid w:val="5F0643BC"/>
    <w:rsid w:val="5F064DC3"/>
    <w:rsid w:val="5F088536"/>
    <w:rsid w:val="5F0AC64E"/>
    <w:rsid w:val="5F0F5C6B"/>
    <w:rsid w:val="5F0FE614"/>
    <w:rsid w:val="5F115F8E"/>
    <w:rsid w:val="5F1748C7"/>
    <w:rsid w:val="5F178F21"/>
    <w:rsid w:val="5F22189C"/>
    <w:rsid w:val="5F22DC8E"/>
    <w:rsid w:val="5F242194"/>
    <w:rsid w:val="5F26EB78"/>
    <w:rsid w:val="5F285930"/>
    <w:rsid w:val="5F2B4043"/>
    <w:rsid w:val="5F2F9E72"/>
    <w:rsid w:val="5F316A0C"/>
    <w:rsid w:val="5F31D6F9"/>
    <w:rsid w:val="5F335FBC"/>
    <w:rsid w:val="5F338196"/>
    <w:rsid w:val="5F34199D"/>
    <w:rsid w:val="5F344423"/>
    <w:rsid w:val="5F36A29A"/>
    <w:rsid w:val="5F36FBE6"/>
    <w:rsid w:val="5F3A3B7D"/>
    <w:rsid w:val="5F3ED0C2"/>
    <w:rsid w:val="5F437885"/>
    <w:rsid w:val="5F444AF4"/>
    <w:rsid w:val="5F4B7020"/>
    <w:rsid w:val="5F4C64E1"/>
    <w:rsid w:val="5F4D276B"/>
    <w:rsid w:val="5F503DBC"/>
    <w:rsid w:val="5F5133EA"/>
    <w:rsid w:val="5F531000"/>
    <w:rsid w:val="5F56FBDE"/>
    <w:rsid w:val="5F5F0525"/>
    <w:rsid w:val="5F5F53A8"/>
    <w:rsid w:val="5F68090D"/>
    <w:rsid w:val="5F70317B"/>
    <w:rsid w:val="5F745E19"/>
    <w:rsid w:val="5F7A134A"/>
    <w:rsid w:val="5F7C3EA9"/>
    <w:rsid w:val="5F83D1B1"/>
    <w:rsid w:val="5F85E88D"/>
    <w:rsid w:val="5F87347D"/>
    <w:rsid w:val="5F879709"/>
    <w:rsid w:val="5F897257"/>
    <w:rsid w:val="5F97BD12"/>
    <w:rsid w:val="5F983C07"/>
    <w:rsid w:val="5F9D5353"/>
    <w:rsid w:val="5F9EB59D"/>
    <w:rsid w:val="5FA13FF6"/>
    <w:rsid w:val="5FA350F3"/>
    <w:rsid w:val="5FA4E76E"/>
    <w:rsid w:val="5FA5647A"/>
    <w:rsid w:val="5FAD239D"/>
    <w:rsid w:val="5FB13C1A"/>
    <w:rsid w:val="5FB6E69A"/>
    <w:rsid w:val="5FB73856"/>
    <w:rsid w:val="5FBB0310"/>
    <w:rsid w:val="5FBD2EC5"/>
    <w:rsid w:val="5FBF98CB"/>
    <w:rsid w:val="5FC2114E"/>
    <w:rsid w:val="5FC46C13"/>
    <w:rsid w:val="5FCE735E"/>
    <w:rsid w:val="5FD2FBB2"/>
    <w:rsid w:val="5FD397D7"/>
    <w:rsid w:val="5FD41896"/>
    <w:rsid w:val="5FDD6E63"/>
    <w:rsid w:val="5FE39A21"/>
    <w:rsid w:val="5FE82222"/>
    <w:rsid w:val="5FF351BA"/>
    <w:rsid w:val="5FF6A561"/>
    <w:rsid w:val="5FFB0930"/>
    <w:rsid w:val="5FFFB849"/>
    <w:rsid w:val="6005C749"/>
    <w:rsid w:val="60074650"/>
    <w:rsid w:val="6007467A"/>
    <w:rsid w:val="600869DE"/>
    <w:rsid w:val="6009C3FE"/>
    <w:rsid w:val="600B9F81"/>
    <w:rsid w:val="600BDB6D"/>
    <w:rsid w:val="60106B91"/>
    <w:rsid w:val="60112CDB"/>
    <w:rsid w:val="60165901"/>
    <w:rsid w:val="60165A9B"/>
    <w:rsid w:val="6018DE71"/>
    <w:rsid w:val="60215467"/>
    <w:rsid w:val="602BB993"/>
    <w:rsid w:val="602D8AEB"/>
    <w:rsid w:val="602F1BE5"/>
    <w:rsid w:val="603308F1"/>
    <w:rsid w:val="603308F3"/>
    <w:rsid w:val="6036FF8F"/>
    <w:rsid w:val="6036FFCE"/>
    <w:rsid w:val="60384D7D"/>
    <w:rsid w:val="603E4D9C"/>
    <w:rsid w:val="604041DA"/>
    <w:rsid w:val="6041016D"/>
    <w:rsid w:val="6041E1E1"/>
    <w:rsid w:val="60423358"/>
    <w:rsid w:val="6044F098"/>
    <w:rsid w:val="604500CF"/>
    <w:rsid w:val="6050163E"/>
    <w:rsid w:val="60536515"/>
    <w:rsid w:val="60557364"/>
    <w:rsid w:val="605ADB54"/>
    <w:rsid w:val="606130A1"/>
    <w:rsid w:val="6065C974"/>
    <w:rsid w:val="606638D3"/>
    <w:rsid w:val="606A9334"/>
    <w:rsid w:val="606B2E12"/>
    <w:rsid w:val="606BBDC4"/>
    <w:rsid w:val="606D8F5E"/>
    <w:rsid w:val="606DD2DC"/>
    <w:rsid w:val="606F6876"/>
    <w:rsid w:val="6074F565"/>
    <w:rsid w:val="6076130F"/>
    <w:rsid w:val="607672A4"/>
    <w:rsid w:val="60767803"/>
    <w:rsid w:val="6076B2B9"/>
    <w:rsid w:val="607D7712"/>
    <w:rsid w:val="60871D73"/>
    <w:rsid w:val="608D5908"/>
    <w:rsid w:val="609BDB89"/>
    <w:rsid w:val="609DC343"/>
    <w:rsid w:val="609EC32F"/>
    <w:rsid w:val="609F4230"/>
    <w:rsid w:val="609F67CE"/>
    <w:rsid w:val="60A1DF96"/>
    <w:rsid w:val="60AD29DB"/>
    <w:rsid w:val="60AF9168"/>
    <w:rsid w:val="60B6A70A"/>
    <w:rsid w:val="60BCB34B"/>
    <w:rsid w:val="60BF6D86"/>
    <w:rsid w:val="60C145C8"/>
    <w:rsid w:val="60C2BF46"/>
    <w:rsid w:val="60C30714"/>
    <w:rsid w:val="60C54E71"/>
    <w:rsid w:val="60C75AB7"/>
    <w:rsid w:val="60CC7B84"/>
    <w:rsid w:val="60CF0DDE"/>
    <w:rsid w:val="60D18A47"/>
    <w:rsid w:val="60D417B5"/>
    <w:rsid w:val="60D4C4F9"/>
    <w:rsid w:val="60D6F966"/>
    <w:rsid w:val="60D76178"/>
    <w:rsid w:val="60D88E5E"/>
    <w:rsid w:val="60DD7EB2"/>
    <w:rsid w:val="60DE03F1"/>
    <w:rsid w:val="60E0A9E1"/>
    <w:rsid w:val="60E0F818"/>
    <w:rsid w:val="60E3BD5A"/>
    <w:rsid w:val="60F0AA5B"/>
    <w:rsid w:val="60F0E2BA"/>
    <w:rsid w:val="60F7F73F"/>
    <w:rsid w:val="60FB3350"/>
    <w:rsid w:val="60FF409D"/>
    <w:rsid w:val="6101FDF1"/>
    <w:rsid w:val="61027859"/>
    <w:rsid w:val="610E08DB"/>
    <w:rsid w:val="6110A492"/>
    <w:rsid w:val="61125231"/>
    <w:rsid w:val="611387E7"/>
    <w:rsid w:val="611847F5"/>
    <w:rsid w:val="611A1A7C"/>
    <w:rsid w:val="611A23CE"/>
    <w:rsid w:val="611B6F9F"/>
    <w:rsid w:val="611D5DA4"/>
    <w:rsid w:val="611E8C28"/>
    <w:rsid w:val="611E9886"/>
    <w:rsid w:val="6120DE9E"/>
    <w:rsid w:val="61232907"/>
    <w:rsid w:val="6124D9EE"/>
    <w:rsid w:val="6126C781"/>
    <w:rsid w:val="6128D187"/>
    <w:rsid w:val="612ABCBD"/>
    <w:rsid w:val="612B69CF"/>
    <w:rsid w:val="6138A823"/>
    <w:rsid w:val="613E06CE"/>
    <w:rsid w:val="6149FA4B"/>
    <w:rsid w:val="614CDAEA"/>
    <w:rsid w:val="614D9B7F"/>
    <w:rsid w:val="6151FC6D"/>
    <w:rsid w:val="6158F5F9"/>
    <w:rsid w:val="615A57F5"/>
    <w:rsid w:val="615E55FC"/>
    <w:rsid w:val="615E6AF7"/>
    <w:rsid w:val="6160295D"/>
    <w:rsid w:val="6160F1A1"/>
    <w:rsid w:val="616E6E3F"/>
    <w:rsid w:val="61708766"/>
    <w:rsid w:val="6176BB31"/>
    <w:rsid w:val="6177EAFE"/>
    <w:rsid w:val="617BBFF1"/>
    <w:rsid w:val="61818F95"/>
    <w:rsid w:val="618B96D3"/>
    <w:rsid w:val="618ED0FC"/>
    <w:rsid w:val="61930256"/>
    <w:rsid w:val="61947C7A"/>
    <w:rsid w:val="6194C5B1"/>
    <w:rsid w:val="6198CB0E"/>
    <w:rsid w:val="619B9735"/>
    <w:rsid w:val="619C0335"/>
    <w:rsid w:val="61A4A9D6"/>
    <w:rsid w:val="61A90F83"/>
    <w:rsid w:val="61AA0E56"/>
    <w:rsid w:val="61AA350C"/>
    <w:rsid w:val="61B1D982"/>
    <w:rsid w:val="61B5E7E1"/>
    <w:rsid w:val="61B75750"/>
    <w:rsid w:val="61B99200"/>
    <w:rsid w:val="61BBBA8A"/>
    <w:rsid w:val="61BC0640"/>
    <w:rsid w:val="61BC8A02"/>
    <w:rsid w:val="61C0C55C"/>
    <w:rsid w:val="61C1CD86"/>
    <w:rsid w:val="61C77BE8"/>
    <w:rsid w:val="61CCF354"/>
    <w:rsid w:val="61D0EE7A"/>
    <w:rsid w:val="61D6A0AF"/>
    <w:rsid w:val="61DC3A81"/>
    <w:rsid w:val="61E0E6D8"/>
    <w:rsid w:val="61E920B0"/>
    <w:rsid w:val="61EA1829"/>
    <w:rsid w:val="61ED745E"/>
    <w:rsid w:val="61F2AECF"/>
    <w:rsid w:val="61F2BBBA"/>
    <w:rsid w:val="61F54F3C"/>
    <w:rsid w:val="61F8AC87"/>
    <w:rsid w:val="61FC7D54"/>
    <w:rsid w:val="61FFD2CE"/>
    <w:rsid w:val="6200D322"/>
    <w:rsid w:val="6201A653"/>
    <w:rsid w:val="620458F7"/>
    <w:rsid w:val="6205AFD9"/>
    <w:rsid w:val="62072230"/>
    <w:rsid w:val="62080849"/>
    <w:rsid w:val="62094B99"/>
    <w:rsid w:val="620D4440"/>
    <w:rsid w:val="620E2877"/>
    <w:rsid w:val="62126B30"/>
    <w:rsid w:val="62128718"/>
    <w:rsid w:val="621431A2"/>
    <w:rsid w:val="6214655C"/>
    <w:rsid w:val="6214E9E3"/>
    <w:rsid w:val="621846B5"/>
    <w:rsid w:val="62208BC6"/>
    <w:rsid w:val="6221E69B"/>
    <w:rsid w:val="622320DD"/>
    <w:rsid w:val="622CFD04"/>
    <w:rsid w:val="622D8633"/>
    <w:rsid w:val="622DBB9B"/>
    <w:rsid w:val="623652F2"/>
    <w:rsid w:val="623868A2"/>
    <w:rsid w:val="624343CB"/>
    <w:rsid w:val="6248744F"/>
    <w:rsid w:val="624E7841"/>
    <w:rsid w:val="6251B0DA"/>
    <w:rsid w:val="62552A8D"/>
    <w:rsid w:val="6256E566"/>
    <w:rsid w:val="625EE8AB"/>
    <w:rsid w:val="6267CA3C"/>
    <w:rsid w:val="626A1ED4"/>
    <w:rsid w:val="626A36D1"/>
    <w:rsid w:val="626D204D"/>
    <w:rsid w:val="62708CA7"/>
    <w:rsid w:val="62736ACD"/>
    <w:rsid w:val="62742465"/>
    <w:rsid w:val="62749A2A"/>
    <w:rsid w:val="6276734B"/>
    <w:rsid w:val="6276893D"/>
    <w:rsid w:val="6278177F"/>
    <w:rsid w:val="6278260A"/>
    <w:rsid w:val="6278757D"/>
    <w:rsid w:val="627A0541"/>
    <w:rsid w:val="627E7F10"/>
    <w:rsid w:val="6285B67E"/>
    <w:rsid w:val="6286AE8B"/>
    <w:rsid w:val="6287070F"/>
    <w:rsid w:val="628D32C6"/>
    <w:rsid w:val="6298D9C8"/>
    <w:rsid w:val="629AFF30"/>
    <w:rsid w:val="629DBAF9"/>
    <w:rsid w:val="62A151AB"/>
    <w:rsid w:val="62A2ABCE"/>
    <w:rsid w:val="62A37EEA"/>
    <w:rsid w:val="62A52877"/>
    <w:rsid w:val="62AEDC5B"/>
    <w:rsid w:val="62B1A841"/>
    <w:rsid w:val="62B56C4C"/>
    <w:rsid w:val="62BD6B42"/>
    <w:rsid w:val="62BFF8FA"/>
    <w:rsid w:val="62C28892"/>
    <w:rsid w:val="62C63951"/>
    <w:rsid w:val="62CA97BF"/>
    <w:rsid w:val="62CC78E1"/>
    <w:rsid w:val="62CD7075"/>
    <w:rsid w:val="62CDCEAA"/>
    <w:rsid w:val="62D5E49E"/>
    <w:rsid w:val="62DB461D"/>
    <w:rsid w:val="62E4CE8D"/>
    <w:rsid w:val="62EB9E85"/>
    <w:rsid w:val="62EF8701"/>
    <w:rsid w:val="62F1C884"/>
    <w:rsid w:val="62F31F80"/>
    <w:rsid w:val="62F3AE42"/>
    <w:rsid w:val="62F628EE"/>
    <w:rsid w:val="62F983D6"/>
    <w:rsid w:val="6303EE6B"/>
    <w:rsid w:val="63056CC2"/>
    <w:rsid w:val="63093090"/>
    <w:rsid w:val="630C1324"/>
    <w:rsid w:val="630DE77A"/>
    <w:rsid w:val="630F1F59"/>
    <w:rsid w:val="6312BCC8"/>
    <w:rsid w:val="63135D45"/>
    <w:rsid w:val="6317BD6B"/>
    <w:rsid w:val="63182EE5"/>
    <w:rsid w:val="63241467"/>
    <w:rsid w:val="63296E09"/>
    <w:rsid w:val="63312596"/>
    <w:rsid w:val="63334C5A"/>
    <w:rsid w:val="63362C37"/>
    <w:rsid w:val="6338714C"/>
    <w:rsid w:val="63397F9F"/>
    <w:rsid w:val="633AD4F5"/>
    <w:rsid w:val="633DD5A4"/>
    <w:rsid w:val="633DDD58"/>
    <w:rsid w:val="633E2581"/>
    <w:rsid w:val="633E7F10"/>
    <w:rsid w:val="634042C1"/>
    <w:rsid w:val="634B3DC3"/>
    <w:rsid w:val="6354DE1E"/>
    <w:rsid w:val="6355504E"/>
    <w:rsid w:val="6355CE90"/>
    <w:rsid w:val="635A86DE"/>
    <w:rsid w:val="635C66A2"/>
    <w:rsid w:val="63616CC8"/>
    <w:rsid w:val="63656FF0"/>
    <w:rsid w:val="6365E99B"/>
    <w:rsid w:val="636DECFB"/>
    <w:rsid w:val="63775A78"/>
    <w:rsid w:val="63799563"/>
    <w:rsid w:val="637B3733"/>
    <w:rsid w:val="6382029F"/>
    <w:rsid w:val="638638E8"/>
    <w:rsid w:val="63864EEA"/>
    <w:rsid w:val="6387F294"/>
    <w:rsid w:val="638990C6"/>
    <w:rsid w:val="638E13B9"/>
    <w:rsid w:val="638ECE75"/>
    <w:rsid w:val="638F286E"/>
    <w:rsid w:val="6399734E"/>
    <w:rsid w:val="639A9C47"/>
    <w:rsid w:val="639AEA81"/>
    <w:rsid w:val="639F7417"/>
    <w:rsid w:val="63A20689"/>
    <w:rsid w:val="63AA75FB"/>
    <w:rsid w:val="63AD60A7"/>
    <w:rsid w:val="63B2B676"/>
    <w:rsid w:val="63B86F4F"/>
    <w:rsid w:val="63BD9076"/>
    <w:rsid w:val="63BE2638"/>
    <w:rsid w:val="63BE5185"/>
    <w:rsid w:val="63C449C6"/>
    <w:rsid w:val="63CA6596"/>
    <w:rsid w:val="63CCB44E"/>
    <w:rsid w:val="63D074B6"/>
    <w:rsid w:val="63D1DCD9"/>
    <w:rsid w:val="63D31279"/>
    <w:rsid w:val="63D7AD0B"/>
    <w:rsid w:val="63DAF77A"/>
    <w:rsid w:val="63DC7184"/>
    <w:rsid w:val="63DE44E3"/>
    <w:rsid w:val="63E15FC4"/>
    <w:rsid w:val="63E6933D"/>
    <w:rsid w:val="63EA0812"/>
    <w:rsid w:val="63FD02C5"/>
    <w:rsid w:val="63FF280B"/>
    <w:rsid w:val="64013DC6"/>
    <w:rsid w:val="64074B15"/>
    <w:rsid w:val="640B2112"/>
    <w:rsid w:val="640F2BDB"/>
    <w:rsid w:val="64144015"/>
    <w:rsid w:val="641623DD"/>
    <w:rsid w:val="641664D0"/>
    <w:rsid w:val="64176341"/>
    <w:rsid w:val="641979BB"/>
    <w:rsid w:val="6419906F"/>
    <w:rsid w:val="641CF1AB"/>
    <w:rsid w:val="641F2361"/>
    <w:rsid w:val="6421E1C8"/>
    <w:rsid w:val="6425ABBA"/>
    <w:rsid w:val="6427204C"/>
    <w:rsid w:val="642A8B2C"/>
    <w:rsid w:val="642AD521"/>
    <w:rsid w:val="642B35E7"/>
    <w:rsid w:val="642D2444"/>
    <w:rsid w:val="643441B4"/>
    <w:rsid w:val="64362E56"/>
    <w:rsid w:val="643B9BC3"/>
    <w:rsid w:val="643C34CC"/>
    <w:rsid w:val="643D0F91"/>
    <w:rsid w:val="643FD0D6"/>
    <w:rsid w:val="6446AD81"/>
    <w:rsid w:val="6447A90B"/>
    <w:rsid w:val="644EF80D"/>
    <w:rsid w:val="64511673"/>
    <w:rsid w:val="6451FE80"/>
    <w:rsid w:val="6453DD06"/>
    <w:rsid w:val="6457B17D"/>
    <w:rsid w:val="646480D6"/>
    <w:rsid w:val="646F4103"/>
    <w:rsid w:val="646FBBD3"/>
    <w:rsid w:val="6470B12A"/>
    <w:rsid w:val="64739635"/>
    <w:rsid w:val="64776BE6"/>
    <w:rsid w:val="647AB79C"/>
    <w:rsid w:val="647B2B49"/>
    <w:rsid w:val="647DCC56"/>
    <w:rsid w:val="647ECE31"/>
    <w:rsid w:val="647FA171"/>
    <w:rsid w:val="648972E4"/>
    <w:rsid w:val="648FF855"/>
    <w:rsid w:val="64907987"/>
    <w:rsid w:val="64952C29"/>
    <w:rsid w:val="6496DA5C"/>
    <w:rsid w:val="649721EE"/>
    <w:rsid w:val="649AB69C"/>
    <w:rsid w:val="649DDE9F"/>
    <w:rsid w:val="64A467C3"/>
    <w:rsid w:val="64A6C051"/>
    <w:rsid w:val="64A80F4E"/>
    <w:rsid w:val="64AA3030"/>
    <w:rsid w:val="64AF7F64"/>
    <w:rsid w:val="64B001FD"/>
    <w:rsid w:val="64B04197"/>
    <w:rsid w:val="64B08B9D"/>
    <w:rsid w:val="64B289E1"/>
    <w:rsid w:val="64B2FB55"/>
    <w:rsid w:val="64B30DA1"/>
    <w:rsid w:val="64BA0E28"/>
    <w:rsid w:val="64BE7AA8"/>
    <w:rsid w:val="64C1C418"/>
    <w:rsid w:val="64CB0BC7"/>
    <w:rsid w:val="64CEA2B2"/>
    <w:rsid w:val="64D1FFD6"/>
    <w:rsid w:val="64D338B4"/>
    <w:rsid w:val="64D6E72B"/>
    <w:rsid w:val="64DBA1EF"/>
    <w:rsid w:val="64DBC3E7"/>
    <w:rsid w:val="64E20F69"/>
    <w:rsid w:val="64E810E6"/>
    <w:rsid w:val="64EDAB33"/>
    <w:rsid w:val="64EED117"/>
    <w:rsid w:val="64EF6213"/>
    <w:rsid w:val="64EFCA52"/>
    <w:rsid w:val="64F6661E"/>
    <w:rsid w:val="64F821FF"/>
    <w:rsid w:val="64FD9FB7"/>
    <w:rsid w:val="6502E2C4"/>
    <w:rsid w:val="650362BE"/>
    <w:rsid w:val="6508E157"/>
    <w:rsid w:val="650C0926"/>
    <w:rsid w:val="650C0FC7"/>
    <w:rsid w:val="650E9A90"/>
    <w:rsid w:val="650F725C"/>
    <w:rsid w:val="65145AA4"/>
    <w:rsid w:val="6515770A"/>
    <w:rsid w:val="6515E627"/>
    <w:rsid w:val="651753BC"/>
    <w:rsid w:val="65190DA1"/>
    <w:rsid w:val="651F0ED1"/>
    <w:rsid w:val="65282392"/>
    <w:rsid w:val="65282A84"/>
    <w:rsid w:val="652DD79B"/>
    <w:rsid w:val="653545D8"/>
    <w:rsid w:val="653906AC"/>
    <w:rsid w:val="653D871F"/>
    <w:rsid w:val="653EC247"/>
    <w:rsid w:val="65401721"/>
    <w:rsid w:val="65420E58"/>
    <w:rsid w:val="654C9DB9"/>
    <w:rsid w:val="654D5D89"/>
    <w:rsid w:val="654E8482"/>
    <w:rsid w:val="654F8DE3"/>
    <w:rsid w:val="65557C2C"/>
    <w:rsid w:val="655DBBA7"/>
    <w:rsid w:val="6563956D"/>
    <w:rsid w:val="656427AC"/>
    <w:rsid w:val="6566C974"/>
    <w:rsid w:val="657248B7"/>
    <w:rsid w:val="6573292F"/>
    <w:rsid w:val="657607B8"/>
    <w:rsid w:val="6579BE6A"/>
    <w:rsid w:val="658A63A9"/>
    <w:rsid w:val="659101B7"/>
    <w:rsid w:val="65937FD9"/>
    <w:rsid w:val="65953E71"/>
    <w:rsid w:val="65993082"/>
    <w:rsid w:val="659D2062"/>
    <w:rsid w:val="659D61C0"/>
    <w:rsid w:val="659F768D"/>
    <w:rsid w:val="65A381B9"/>
    <w:rsid w:val="65A865F3"/>
    <w:rsid w:val="65AEFEDB"/>
    <w:rsid w:val="65B0115D"/>
    <w:rsid w:val="65B89778"/>
    <w:rsid w:val="65C090F6"/>
    <w:rsid w:val="65C56439"/>
    <w:rsid w:val="65C6E7BF"/>
    <w:rsid w:val="65C80F53"/>
    <w:rsid w:val="65CCF553"/>
    <w:rsid w:val="65CD64D3"/>
    <w:rsid w:val="65D04A23"/>
    <w:rsid w:val="65D0EBFB"/>
    <w:rsid w:val="65D35773"/>
    <w:rsid w:val="65D392DD"/>
    <w:rsid w:val="65D4AE31"/>
    <w:rsid w:val="65D5DFF7"/>
    <w:rsid w:val="65D67CDC"/>
    <w:rsid w:val="65D778F6"/>
    <w:rsid w:val="65D8EC8C"/>
    <w:rsid w:val="65DC2679"/>
    <w:rsid w:val="65DC3DBC"/>
    <w:rsid w:val="65DD8F64"/>
    <w:rsid w:val="65DEAB28"/>
    <w:rsid w:val="65DF6F43"/>
    <w:rsid w:val="65E00DB9"/>
    <w:rsid w:val="65E0E2C6"/>
    <w:rsid w:val="65E22D29"/>
    <w:rsid w:val="65E23197"/>
    <w:rsid w:val="65E2A3CF"/>
    <w:rsid w:val="65E66AC8"/>
    <w:rsid w:val="65E9785B"/>
    <w:rsid w:val="65F5608D"/>
    <w:rsid w:val="65FAD614"/>
    <w:rsid w:val="65FFCE4C"/>
    <w:rsid w:val="6600A424"/>
    <w:rsid w:val="660411A8"/>
    <w:rsid w:val="66052462"/>
    <w:rsid w:val="66075D64"/>
    <w:rsid w:val="661419FE"/>
    <w:rsid w:val="66180D6E"/>
    <w:rsid w:val="661A94FC"/>
    <w:rsid w:val="661AD631"/>
    <w:rsid w:val="661C7AD3"/>
    <w:rsid w:val="6623B4FB"/>
    <w:rsid w:val="66251290"/>
    <w:rsid w:val="6626DDB0"/>
    <w:rsid w:val="662F9409"/>
    <w:rsid w:val="663017E6"/>
    <w:rsid w:val="66321FE3"/>
    <w:rsid w:val="66340BBB"/>
    <w:rsid w:val="66376869"/>
    <w:rsid w:val="6638149B"/>
    <w:rsid w:val="66387D87"/>
    <w:rsid w:val="663C89B3"/>
    <w:rsid w:val="663CC6E4"/>
    <w:rsid w:val="663E6B90"/>
    <w:rsid w:val="6641A76E"/>
    <w:rsid w:val="66555265"/>
    <w:rsid w:val="66618602"/>
    <w:rsid w:val="66618B14"/>
    <w:rsid w:val="6662082F"/>
    <w:rsid w:val="6667BDCF"/>
    <w:rsid w:val="666CC07C"/>
    <w:rsid w:val="66780156"/>
    <w:rsid w:val="667AB9E9"/>
    <w:rsid w:val="667B9AB2"/>
    <w:rsid w:val="6682908F"/>
    <w:rsid w:val="6686F821"/>
    <w:rsid w:val="668A6731"/>
    <w:rsid w:val="66906003"/>
    <w:rsid w:val="6690E4DF"/>
    <w:rsid w:val="6696EAB3"/>
    <w:rsid w:val="669D1E46"/>
    <w:rsid w:val="669D9589"/>
    <w:rsid w:val="669E2DFE"/>
    <w:rsid w:val="66A0ACA3"/>
    <w:rsid w:val="66A16E08"/>
    <w:rsid w:val="66A30FC2"/>
    <w:rsid w:val="66A31A4D"/>
    <w:rsid w:val="66A72FC4"/>
    <w:rsid w:val="66A8DAF9"/>
    <w:rsid w:val="66ACBF48"/>
    <w:rsid w:val="66ACF898"/>
    <w:rsid w:val="66AE5339"/>
    <w:rsid w:val="66AFD5B4"/>
    <w:rsid w:val="66BBFD63"/>
    <w:rsid w:val="66CAB4AD"/>
    <w:rsid w:val="66CE13B3"/>
    <w:rsid w:val="66DB6B17"/>
    <w:rsid w:val="66DFF3B6"/>
    <w:rsid w:val="66E031AF"/>
    <w:rsid w:val="66E32EFD"/>
    <w:rsid w:val="66E53CE4"/>
    <w:rsid w:val="66E625EE"/>
    <w:rsid w:val="66E6EC5E"/>
    <w:rsid w:val="66E99BAC"/>
    <w:rsid w:val="66EAA9CC"/>
    <w:rsid w:val="66EC0EB8"/>
    <w:rsid w:val="66F2000C"/>
    <w:rsid w:val="66F6A501"/>
    <w:rsid w:val="66F715A7"/>
    <w:rsid w:val="66FAA44F"/>
    <w:rsid w:val="66FCB53E"/>
    <w:rsid w:val="670387BA"/>
    <w:rsid w:val="67059DDF"/>
    <w:rsid w:val="6707C1C2"/>
    <w:rsid w:val="6713B26D"/>
    <w:rsid w:val="6714BE33"/>
    <w:rsid w:val="671545E7"/>
    <w:rsid w:val="6717471D"/>
    <w:rsid w:val="671C962D"/>
    <w:rsid w:val="671D94AD"/>
    <w:rsid w:val="67275A11"/>
    <w:rsid w:val="67284215"/>
    <w:rsid w:val="6728BD8F"/>
    <w:rsid w:val="672CAE69"/>
    <w:rsid w:val="6739D12E"/>
    <w:rsid w:val="673EB864"/>
    <w:rsid w:val="673EFCAB"/>
    <w:rsid w:val="673F6642"/>
    <w:rsid w:val="6740EABE"/>
    <w:rsid w:val="67485B66"/>
    <w:rsid w:val="6748EE50"/>
    <w:rsid w:val="674937C6"/>
    <w:rsid w:val="674AC027"/>
    <w:rsid w:val="6750E160"/>
    <w:rsid w:val="6751B6C4"/>
    <w:rsid w:val="6756B730"/>
    <w:rsid w:val="6758DC73"/>
    <w:rsid w:val="67591843"/>
    <w:rsid w:val="675BAEB1"/>
    <w:rsid w:val="675C8E01"/>
    <w:rsid w:val="675E7471"/>
    <w:rsid w:val="6760E676"/>
    <w:rsid w:val="676536DF"/>
    <w:rsid w:val="6765CB87"/>
    <w:rsid w:val="67673FD7"/>
    <w:rsid w:val="676F9D83"/>
    <w:rsid w:val="67705763"/>
    <w:rsid w:val="6772527E"/>
    <w:rsid w:val="67732189"/>
    <w:rsid w:val="67738201"/>
    <w:rsid w:val="6773F172"/>
    <w:rsid w:val="677430FF"/>
    <w:rsid w:val="67800E9C"/>
    <w:rsid w:val="67804D92"/>
    <w:rsid w:val="67922CE5"/>
    <w:rsid w:val="6792433D"/>
    <w:rsid w:val="679AB349"/>
    <w:rsid w:val="67A02DED"/>
    <w:rsid w:val="67A11445"/>
    <w:rsid w:val="67A18838"/>
    <w:rsid w:val="67A1F967"/>
    <w:rsid w:val="67AA5BEE"/>
    <w:rsid w:val="67AB50F8"/>
    <w:rsid w:val="67AC0074"/>
    <w:rsid w:val="67B1F030"/>
    <w:rsid w:val="67B73131"/>
    <w:rsid w:val="67B96980"/>
    <w:rsid w:val="67BB6F7C"/>
    <w:rsid w:val="67BC5C29"/>
    <w:rsid w:val="67C087FB"/>
    <w:rsid w:val="67C23281"/>
    <w:rsid w:val="67C34AEE"/>
    <w:rsid w:val="67C40EE1"/>
    <w:rsid w:val="67C8C002"/>
    <w:rsid w:val="67CDA072"/>
    <w:rsid w:val="67DBCB0B"/>
    <w:rsid w:val="67DE5257"/>
    <w:rsid w:val="67E9ED6D"/>
    <w:rsid w:val="67EA363A"/>
    <w:rsid w:val="67EA89B3"/>
    <w:rsid w:val="67EB7358"/>
    <w:rsid w:val="67F242BB"/>
    <w:rsid w:val="67F5A522"/>
    <w:rsid w:val="67FE9A3C"/>
    <w:rsid w:val="68011F0E"/>
    <w:rsid w:val="680643B6"/>
    <w:rsid w:val="6809EE6B"/>
    <w:rsid w:val="680E9C44"/>
    <w:rsid w:val="680F0E7F"/>
    <w:rsid w:val="68100D8A"/>
    <w:rsid w:val="68106D71"/>
    <w:rsid w:val="6819590C"/>
    <w:rsid w:val="68199577"/>
    <w:rsid w:val="681BE416"/>
    <w:rsid w:val="681DB8A0"/>
    <w:rsid w:val="68217602"/>
    <w:rsid w:val="682280FC"/>
    <w:rsid w:val="6822D105"/>
    <w:rsid w:val="68249C06"/>
    <w:rsid w:val="682924F1"/>
    <w:rsid w:val="68297C20"/>
    <w:rsid w:val="682A9893"/>
    <w:rsid w:val="682DAD8E"/>
    <w:rsid w:val="682F1D6E"/>
    <w:rsid w:val="682F7797"/>
    <w:rsid w:val="68306623"/>
    <w:rsid w:val="683122E2"/>
    <w:rsid w:val="683700F1"/>
    <w:rsid w:val="683F8EC3"/>
    <w:rsid w:val="684193A3"/>
    <w:rsid w:val="6841B092"/>
    <w:rsid w:val="68454920"/>
    <w:rsid w:val="684699FB"/>
    <w:rsid w:val="6848E11F"/>
    <w:rsid w:val="684AD91C"/>
    <w:rsid w:val="684C0189"/>
    <w:rsid w:val="68507AA1"/>
    <w:rsid w:val="6854FC4B"/>
    <w:rsid w:val="685828C6"/>
    <w:rsid w:val="6859AF9C"/>
    <w:rsid w:val="685A231A"/>
    <w:rsid w:val="68614FD4"/>
    <w:rsid w:val="6865E63C"/>
    <w:rsid w:val="68668CEF"/>
    <w:rsid w:val="686712AA"/>
    <w:rsid w:val="686CFAE6"/>
    <w:rsid w:val="687325C7"/>
    <w:rsid w:val="68756DA1"/>
    <w:rsid w:val="6875DA32"/>
    <w:rsid w:val="6877533E"/>
    <w:rsid w:val="68786C0F"/>
    <w:rsid w:val="687BFB24"/>
    <w:rsid w:val="687DDFC5"/>
    <w:rsid w:val="687EF8AE"/>
    <w:rsid w:val="6882CF06"/>
    <w:rsid w:val="68843B39"/>
    <w:rsid w:val="688760C4"/>
    <w:rsid w:val="688D721B"/>
    <w:rsid w:val="6890598E"/>
    <w:rsid w:val="689BCA25"/>
    <w:rsid w:val="689CE321"/>
    <w:rsid w:val="68A10ECC"/>
    <w:rsid w:val="68A37E1F"/>
    <w:rsid w:val="68A58A75"/>
    <w:rsid w:val="68AC5CA8"/>
    <w:rsid w:val="68AD0FE7"/>
    <w:rsid w:val="68AE3228"/>
    <w:rsid w:val="68B17BC2"/>
    <w:rsid w:val="68B66E9E"/>
    <w:rsid w:val="68B6A7D2"/>
    <w:rsid w:val="68BB9EB8"/>
    <w:rsid w:val="68BC8008"/>
    <w:rsid w:val="68C4E1B7"/>
    <w:rsid w:val="68D5C63F"/>
    <w:rsid w:val="68D85A99"/>
    <w:rsid w:val="68D99C0D"/>
    <w:rsid w:val="68DE4FE2"/>
    <w:rsid w:val="68DEE5C9"/>
    <w:rsid w:val="68E067BA"/>
    <w:rsid w:val="68E407FA"/>
    <w:rsid w:val="68E4F195"/>
    <w:rsid w:val="68E53A58"/>
    <w:rsid w:val="68E7B7E9"/>
    <w:rsid w:val="68E8EBCD"/>
    <w:rsid w:val="68EC68BE"/>
    <w:rsid w:val="68ED2A9B"/>
    <w:rsid w:val="68EFDCB6"/>
    <w:rsid w:val="68F15B17"/>
    <w:rsid w:val="68F23057"/>
    <w:rsid w:val="68F7FBE6"/>
    <w:rsid w:val="68F923D2"/>
    <w:rsid w:val="68FBF1F9"/>
    <w:rsid w:val="68FCF755"/>
    <w:rsid w:val="68FEF501"/>
    <w:rsid w:val="69020E1F"/>
    <w:rsid w:val="6902D229"/>
    <w:rsid w:val="69062DAB"/>
    <w:rsid w:val="690C4F4F"/>
    <w:rsid w:val="690F54FE"/>
    <w:rsid w:val="690F9397"/>
    <w:rsid w:val="69102875"/>
    <w:rsid w:val="6911E71D"/>
    <w:rsid w:val="69153A5B"/>
    <w:rsid w:val="69188C07"/>
    <w:rsid w:val="691FDC92"/>
    <w:rsid w:val="69235F53"/>
    <w:rsid w:val="69273E2A"/>
    <w:rsid w:val="6928B1E9"/>
    <w:rsid w:val="6928F56F"/>
    <w:rsid w:val="692FD3CA"/>
    <w:rsid w:val="6933FE09"/>
    <w:rsid w:val="69370B94"/>
    <w:rsid w:val="693CA157"/>
    <w:rsid w:val="693D32D0"/>
    <w:rsid w:val="693EF1CC"/>
    <w:rsid w:val="693F7D0D"/>
    <w:rsid w:val="6941587B"/>
    <w:rsid w:val="694163F4"/>
    <w:rsid w:val="6943FD60"/>
    <w:rsid w:val="694A5BFA"/>
    <w:rsid w:val="694AB340"/>
    <w:rsid w:val="694F2B3C"/>
    <w:rsid w:val="6950DD88"/>
    <w:rsid w:val="69513BBA"/>
    <w:rsid w:val="6951F55D"/>
    <w:rsid w:val="6956FDDA"/>
    <w:rsid w:val="695930B7"/>
    <w:rsid w:val="695B53F1"/>
    <w:rsid w:val="695E520C"/>
    <w:rsid w:val="696177A1"/>
    <w:rsid w:val="69675AE9"/>
    <w:rsid w:val="696EB859"/>
    <w:rsid w:val="697705AF"/>
    <w:rsid w:val="6979D556"/>
    <w:rsid w:val="697A2385"/>
    <w:rsid w:val="697E3920"/>
    <w:rsid w:val="6981308E"/>
    <w:rsid w:val="6985B012"/>
    <w:rsid w:val="6985D547"/>
    <w:rsid w:val="69899304"/>
    <w:rsid w:val="698D7531"/>
    <w:rsid w:val="6993276F"/>
    <w:rsid w:val="699563BE"/>
    <w:rsid w:val="699AE748"/>
    <w:rsid w:val="699BF554"/>
    <w:rsid w:val="699CF3D3"/>
    <w:rsid w:val="69A02A55"/>
    <w:rsid w:val="69A26BBF"/>
    <w:rsid w:val="69A5FBB3"/>
    <w:rsid w:val="69A80A74"/>
    <w:rsid w:val="69AC1045"/>
    <w:rsid w:val="69AF419F"/>
    <w:rsid w:val="69B09400"/>
    <w:rsid w:val="69B10D20"/>
    <w:rsid w:val="69B403FA"/>
    <w:rsid w:val="69BEE9EF"/>
    <w:rsid w:val="69C15C97"/>
    <w:rsid w:val="69C75E07"/>
    <w:rsid w:val="69C7AD12"/>
    <w:rsid w:val="69C85ECD"/>
    <w:rsid w:val="69C956F5"/>
    <w:rsid w:val="69CB2BB4"/>
    <w:rsid w:val="69CDB119"/>
    <w:rsid w:val="69D3A583"/>
    <w:rsid w:val="69D7226A"/>
    <w:rsid w:val="69DAC1DC"/>
    <w:rsid w:val="69DAC3BB"/>
    <w:rsid w:val="69DD3D4E"/>
    <w:rsid w:val="69DDD28C"/>
    <w:rsid w:val="69E1AE09"/>
    <w:rsid w:val="69E2C455"/>
    <w:rsid w:val="69E464E6"/>
    <w:rsid w:val="69E771D9"/>
    <w:rsid w:val="69E978FC"/>
    <w:rsid w:val="69E9F852"/>
    <w:rsid w:val="69F02AFB"/>
    <w:rsid w:val="69F0C97F"/>
    <w:rsid w:val="69F82FB7"/>
    <w:rsid w:val="69FAC9C8"/>
    <w:rsid w:val="69FBFB10"/>
    <w:rsid w:val="69FE4A39"/>
    <w:rsid w:val="6A00C438"/>
    <w:rsid w:val="6A019A83"/>
    <w:rsid w:val="6A03347B"/>
    <w:rsid w:val="6A0CFF06"/>
    <w:rsid w:val="6A115084"/>
    <w:rsid w:val="6A1321BD"/>
    <w:rsid w:val="6A1B9E39"/>
    <w:rsid w:val="6A1C49F0"/>
    <w:rsid w:val="6A1C9A42"/>
    <w:rsid w:val="6A284363"/>
    <w:rsid w:val="6A2AB1EC"/>
    <w:rsid w:val="6A2E3295"/>
    <w:rsid w:val="6A2FF162"/>
    <w:rsid w:val="6A33529A"/>
    <w:rsid w:val="6A34A709"/>
    <w:rsid w:val="6A3DD9C4"/>
    <w:rsid w:val="6A3ECC52"/>
    <w:rsid w:val="6A42251F"/>
    <w:rsid w:val="6A48FF5A"/>
    <w:rsid w:val="6A498033"/>
    <w:rsid w:val="6A4C18ED"/>
    <w:rsid w:val="6A4E2EAB"/>
    <w:rsid w:val="6A4FEE5D"/>
    <w:rsid w:val="6A51E155"/>
    <w:rsid w:val="6A535A7A"/>
    <w:rsid w:val="6A576199"/>
    <w:rsid w:val="6A586783"/>
    <w:rsid w:val="6A5DF98D"/>
    <w:rsid w:val="6A5F91EE"/>
    <w:rsid w:val="6A62FDA2"/>
    <w:rsid w:val="6A65BB9A"/>
    <w:rsid w:val="6A6EF548"/>
    <w:rsid w:val="6A758002"/>
    <w:rsid w:val="6A7587D1"/>
    <w:rsid w:val="6A7FDDD7"/>
    <w:rsid w:val="6A8430B3"/>
    <w:rsid w:val="6A8E04BB"/>
    <w:rsid w:val="6A907DF4"/>
    <w:rsid w:val="6A91BE26"/>
    <w:rsid w:val="6A945BC5"/>
    <w:rsid w:val="6A9A3DD6"/>
    <w:rsid w:val="6A9D2DA1"/>
    <w:rsid w:val="6AA4CC28"/>
    <w:rsid w:val="6AA8A850"/>
    <w:rsid w:val="6AAA7DC3"/>
    <w:rsid w:val="6AAE400A"/>
    <w:rsid w:val="6AAE7B60"/>
    <w:rsid w:val="6AB380B7"/>
    <w:rsid w:val="6AB42652"/>
    <w:rsid w:val="6AB502CB"/>
    <w:rsid w:val="6AB868B9"/>
    <w:rsid w:val="6ABCE6D6"/>
    <w:rsid w:val="6AC24F8F"/>
    <w:rsid w:val="6AC56324"/>
    <w:rsid w:val="6AD0D418"/>
    <w:rsid w:val="6AD3BB46"/>
    <w:rsid w:val="6AD68C06"/>
    <w:rsid w:val="6AD9CF4E"/>
    <w:rsid w:val="6ADD7394"/>
    <w:rsid w:val="6ADFA6C5"/>
    <w:rsid w:val="6AE05F35"/>
    <w:rsid w:val="6AE1824B"/>
    <w:rsid w:val="6AE4770F"/>
    <w:rsid w:val="6AEA07FB"/>
    <w:rsid w:val="6AEC2D1D"/>
    <w:rsid w:val="6AF2AC28"/>
    <w:rsid w:val="6AFB6051"/>
    <w:rsid w:val="6AFCCE4E"/>
    <w:rsid w:val="6B00AE2F"/>
    <w:rsid w:val="6B07FD17"/>
    <w:rsid w:val="6B0801CB"/>
    <w:rsid w:val="6B09C2C5"/>
    <w:rsid w:val="6B0A639D"/>
    <w:rsid w:val="6B0B5A4A"/>
    <w:rsid w:val="6B0C58DB"/>
    <w:rsid w:val="6B0D2A14"/>
    <w:rsid w:val="6B116321"/>
    <w:rsid w:val="6B182484"/>
    <w:rsid w:val="6B1E7732"/>
    <w:rsid w:val="6B25167A"/>
    <w:rsid w:val="6B260A78"/>
    <w:rsid w:val="6B2B97BC"/>
    <w:rsid w:val="6B2CD655"/>
    <w:rsid w:val="6B2D5CFA"/>
    <w:rsid w:val="6B2DE5D7"/>
    <w:rsid w:val="6B324E50"/>
    <w:rsid w:val="6B3A956D"/>
    <w:rsid w:val="6B3FE674"/>
    <w:rsid w:val="6B405404"/>
    <w:rsid w:val="6B51BA49"/>
    <w:rsid w:val="6B51FEC7"/>
    <w:rsid w:val="6B58F64E"/>
    <w:rsid w:val="6B5DB594"/>
    <w:rsid w:val="6B65618F"/>
    <w:rsid w:val="6B663DA5"/>
    <w:rsid w:val="6B719D4E"/>
    <w:rsid w:val="6B727731"/>
    <w:rsid w:val="6B761659"/>
    <w:rsid w:val="6B7749D0"/>
    <w:rsid w:val="6B775599"/>
    <w:rsid w:val="6B77D48E"/>
    <w:rsid w:val="6B78D818"/>
    <w:rsid w:val="6B7A7F94"/>
    <w:rsid w:val="6B7B02F0"/>
    <w:rsid w:val="6B807837"/>
    <w:rsid w:val="6B82D291"/>
    <w:rsid w:val="6B839755"/>
    <w:rsid w:val="6B88851A"/>
    <w:rsid w:val="6B88C40E"/>
    <w:rsid w:val="6B8F538A"/>
    <w:rsid w:val="6B8FEC17"/>
    <w:rsid w:val="6B928DE7"/>
    <w:rsid w:val="6B996332"/>
    <w:rsid w:val="6B9C27DB"/>
    <w:rsid w:val="6BA91AAB"/>
    <w:rsid w:val="6BABAFBE"/>
    <w:rsid w:val="6BAC2451"/>
    <w:rsid w:val="6BADD7AD"/>
    <w:rsid w:val="6BB35687"/>
    <w:rsid w:val="6BB37A68"/>
    <w:rsid w:val="6BB3B1A6"/>
    <w:rsid w:val="6BBC0DF1"/>
    <w:rsid w:val="6BBD6756"/>
    <w:rsid w:val="6BBDA7EE"/>
    <w:rsid w:val="6BBE30BC"/>
    <w:rsid w:val="6BBF30C9"/>
    <w:rsid w:val="6BC301D4"/>
    <w:rsid w:val="6BC43C81"/>
    <w:rsid w:val="6BC54310"/>
    <w:rsid w:val="6BC83F7E"/>
    <w:rsid w:val="6BD2D859"/>
    <w:rsid w:val="6BD4FF4B"/>
    <w:rsid w:val="6BD5E128"/>
    <w:rsid w:val="6BD68AC8"/>
    <w:rsid w:val="6BD6A7F6"/>
    <w:rsid w:val="6BE2D22E"/>
    <w:rsid w:val="6BE2F7C9"/>
    <w:rsid w:val="6BE3B774"/>
    <w:rsid w:val="6BE7E37F"/>
    <w:rsid w:val="6BE9C5F4"/>
    <w:rsid w:val="6BEA32CA"/>
    <w:rsid w:val="6BEB14AB"/>
    <w:rsid w:val="6BF1C064"/>
    <w:rsid w:val="6BF27270"/>
    <w:rsid w:val="6BF3B237"/>
    <w:rsid w:val="6BF85D28"/>
    <w:rsid w:val="6BF8CB76"/>
    <w:rsid w:val="6BF927C1"/>
    <w:rsid w:val="6BFB839F"/>
    <w:rsid w:val="6BFBCF64"/>
    <w:rsid w:val="6BFEB2B1"/>
    <w:rsid w:val="6BFEC24A"/>
    <w:rsid w:val="6C0013F9"/>
    <w:rsid w:val="6C07EDC9"/>
    <w:rsid w:val="6C115AF5"/>
    <w:rsid w:val="6C14D649"/>
    <w:rsid w:val="6C290869"/>
    <w:rsid w:val="6C2A7D21"/>
    <w:rsid w:val="6C2AE795"/>
    <w:rsid w:val="6C2B7206"/>
    <w:rsid w:val="6C2C1906"/>
    <w:rsid w:val="6C2CB46F"/>
    <w:rsid w:val="6C2E9FA6"/>
    <w:rsid w:val="6C31C1A0"/>
    <w:rsid w:val="6C31D74D"/>
    <w:rsid w:val="6C37AB14"/>
    <w:rsid w:val="6C39CDF8"/>
    <w:rsid w:val="6C42A6B9"/>
    <w:rsid w:val="6C43624C"/>
    <w:rsid w:val="6C43D2FC"/>
    <w:rsid w:val="6C46B716"/>
    <w:rsid w:val="6C478AC4"/>
    <w:rsid w:val="6C4A9CF2"/>
    <w:rsid w:val="6C4ADD89"/>
    <w:rsid w:val="6C517492"/>
    <w:rsid w:val="6C529EB4"/>
    <w:rsid w:val="6C53DAD9"/>
    <w:rsid w:val="6C54D5EB"/>
    <w:rsid w:val="6C5653E5"/>
    <w:rsid w:val="6C58810E"/>
    <w:rsid w:val="6C5923B0"/>
    <w:rsid w:val="6C5DB278"/>
    <w:rsid w:val="6C678866"/>
    <w:rsid w:val="6C6A92F7"/>
    <w:rsid w:val="6C6B4C5A"/>
    <w:rsid w:val="6C6C8F26"/>
    <w:rsid w:val="6C6D10D2"/>
    <w:rsid w:val="6C6EA760"/>
    <w:rsid w:val="6C79D979"/>
    <w:rsid w:val="6C7DFABE"/>
    <w:rsid w:val="6C7EC795"/>
    <w:rsid w:val="6C7F0CC7"/>
    <w:rsid w:val="6C80B2DE"/>
    <w:rsid w:val="6C83E192"/>
    <w:rsid w:val="6C8893BF"/>
    <w:rsid w:val="6C89ED21"/>
    <w:rsid w:val="6C8D2235"/>
    <w:rsid w:val="6C8DE5D1"/>
    <w:rsid w:val="6C94F6A9"/>
    <w:rsid w:val="6C982C9D"/>
    <w:rsid w:val="6C9B2E73"/>
    <w:rsid w:val="6C9C3E75"/>
    <w:rsid w:val="6C9E5353"/>
    <w:rsid w:val="6CA0545C"/>
    <w:rsid w:val="6CA14798"/>
    <w:rsid w:val="6CA85E7E"/>
    <w:rsid w:val="6CAF67FA"/>
    <w:rsid w:val="6CB2A4FD"/>
    <w:rsid w:val="6CB591EC"/>
    <w:rsid w:val="6CB638AE"/>
    <w:rsid w:val="6CB85D4B"/>
    <w:rsid w:val="6CB88401"/>
    <w:rsid w:val="6CBDEE0B"/>
    <w:rsid w:val="6CBF87A3"/>
    <w:rsid w:val="6CC01F8D"/>
    <w:rsid w:val="6CC06AB9"/>
    <w:rsid w:val="6CC25B90"/>
    <w:rsid w:val="6CC294F4"/>
    <w:rsid w:val="6CC5303D"/>
    <w:rsid w:val="6CC6B83C"/>
    <w:rsid w:val="6CD04FD0"/>
    <w:rsid w:val="6CD0F7D6"/>
    <w:rsid w:val="6CE160D0"/>
    <w:rsid w:val="6CE42C03"/>
    <w:rsid w:val="6CE46D38"/>
    <w:rsid w:val="6CED8948"/>
    <w:rsid w:val="6CEF6487"/>
    <w:rsid w:val="6CF00212"/>
    <w:rsid w:val="6CF0B3FB"/>
    <w:rsid w:val="6CF102AB"/>
    <w:rsid w:val="6CF60D51"/>
    <w:rsid w:val="6CF7DC1D"/>
    <w:rsid w:val="6CFB9B2B"/>
    <w:rsid w:val="6CFCE142"/>
    <w:rsid w:val="6CFDCFF2"/>
    <w:rsid w:val="6D00B214"/>
    <w:rsid w:val="6D047CFB"/>
    <w:rsid w:val="6D050791"/>
    <w:rsid w:val="6D0C4322"/>
    <w:rsid w:val="6D1C9381"/>
    <w:rsid w:val="6D231256"/>
    <w:rsid w:val="6D2F104C"/>
    <w:rsid w:val="6D30693E"/>
    <w:rsid w:val="6D3930A4"/>
    <w:rsid w:val="6D39AFF7"/>
    <w:rsid w:val="6D3BFE68"/>
    <w:rsid w:val="6D3CF641"/>
    <w:rsid w:val="6D3E0276"/>
    <w:rsid w:val="6D47563F"/>
    <w:rsid w:val="6D47BCD9"/>
    <w:rsid w:val="6D49515A"/>
    <w:rsid w:val="6D4CC2FD"/>
    <w:rsid w:val="6D4DBB77"/>
    <w:rsid w:val="6D50E01B"/>
    <w:rsid w:val="6D51FA5C"/>
    <w:rsid w:val="6D555405"/>
    <w:rsid w:val="6D556C0E"/>
    <w:rsid w:val="6D56C185"/>
    <w:rsid w:val="6D5C4D4C"/>
    <w:rsid w:val="6D5DD657"/>
    <w:rsid w:val="6D5E5DB2"/>
    <w:rsid w:val="6D5FDFC4"/>
    <w:rsid w:val="6D63F109"/>
    <w:rsid w:val="6D6871E3"/>
    <w:rsid w:val="6D6EC266"/>
    <w:rsid w:val="6D700D7B"/>
    <w:rsid w:val="6D725349"/>
    <w:rsid w:val="6D748A81"/>
    <w:rsid w:val="6D76B4C1"/>
    <w:rsid w:val="6D77409B"/>
    <w:rsid w:val="6D79988E"/>
    <w:rsid w:val="6D7B657B"/>
    <w:rsid w:val="6D7CB8CE"/>
    <w:rsid w:val="6D821C60"/>
    <w:rsid w:val="6D82ACB3"/>
    <w:rsid w:val="6D87B2DE"/>
    <w:rsid w:val="6D883930"/>
    <w:rsid w:val="6D8916F4"/>
    <w:rsid w:val="6D8C35F3"/>
    <w:rsid w:val="6D8C596E"/>
    <w:rsid w:val="6D8E1812"/>
    <w:rsid w:val="6D9110A0"/>
    <w:rsid w:val="6D937D74"/>
    <w:rsid w:val="6D947E07"/>
    <w:rsid w:val="6D9AA7D5"/>
    <w:rsid w:val="6D9B663F"/>
    <w:rsid w:val="6D9E8B41"/>
    <w:rsid w:val="6DA2E933"/>
    <w:rsid w:val="6DA52720"/>
    <w:rsid w:val="6DAAF056"/>
    <w:rsid w:val="6DAE75E3"/>
    <w:rsid w:val="6DB1CB71"/>
    <w:rsid w:val="6DB1F1AB"/>
    <w:rsid w:val="6DBC1CFC"/>
    <w:rsid w:val="6DC12BB8"/>
    <w:rsid w:val="6DC31E50"/>
    <w:rsid w:val="6DC50FA2"/>
    <w:rsid w:val="6DC80498"/>
    <w:rsid w:val="6DC83C3F"/>
    <w:rsid w:val="6DCE0C7A"/>
    <w:rsid w:val="6DCEAE6F"/>
    <w:rsid w:val="6DD06472"/>
    <w:rsid w:val="6DD45E01"/>
    <w:rsid w:val="6DD54962"/>
    <w:rsid w:val="6DD787F8"/>
    <w:rsid w:val="6DDB94C5"/>
    <w:rsid w:val="6DDC8F3E"/>
    <w:rsid w:val="6DDDCC8C"/>
    <w:rsid w:val="6DDF975F"/>
    <w:rsid w:val="6DE148F5"/>
    <w:rsid w:val="6DE2487A"/>
    <w:rsid w:val="6DE63FC7"/>
    <w:rsid w:val="6DE6F19F"/>
    <w:rsid w:val="6DE98F1F"/>
    <w:rsid w:val="6DEE6473"/>
    <w:rsid w:val="6DF384FF"/>
    <w:rsid w:val="6DFA6493"/>
    <w:rsid w:val="6DFEAC80"/>
    <w:rsid w:val="6E006ABF"/>
    <w:rsid w:val="6E016BCF"/>
    <w:rsid w:val="6E017C0E"/>
    <w:rsid w:val="6E06CF6A"/>
    <w:rsid w:val="6E084032"/>
    <w:rsid w:val="6E0898FA"/>
    <w:rsid w:val="6E0946EB"/>
    <w:rsid w:val="6E09E7DF"/>
    <w:rsid w:val="6E0A28EB"/>
    <w:rsid w:val="6E0A3EA4"/>
    <w:rsid w:val="6E0CDB5E"/>
    <w:rsid w:val="6E0D3EB2"/>
    <w:rsid w:val="6E10D274"/>
    <w:rsid w:val="6E113240"/>
    <w:rsid w:val="6E160D5B"/>
    <w:rsid w:val="6E1682DF"/>
    <w:rsid w:val="6E17FD78"/>
    <w:rsid w:val="6E1B166F"/>
    <w:rsid w:val="6E2808CF"/>
    <w:rsid w:val="6E2E65EC"/>
    <w:rsid w:val="6E2F1663"/>
    <w:rsid w:val="6E30DB35"/>
    <w:rsid w:val="6E31D36D"/>
    <w:rsid w:val="6E38AE06"/>
    <w:rsid w:val="6E3932DE"/>
    <w:rsid w:val="6E39E60F"/>
    <w:rsid w:val="6E3A5CE6"/>
    <w:rsid w:val="6E3C324A"/>
    <w:rsid w:val="6E3C6E2D"/>
    <w:rsid w:val="6E3EF464"/>
    <w:rsid w:val="6E4815AA"/>
    <w:rsid w:val="6E4F49AF"/>
    <w:rsid w:val="6E57C5B8"/>
    <w:rsid w:val="6E583947"/>
    <w:rsid w:val="6E654610"/>
    <w:rsid w:val="6E6D2F16"/>
    <w:rsid w:val="6E71069F"/>
    <w:rsid w:val="6E71DC35"/>
    <w:rsid w:val="6E72CA76"/>
    <w:rsid w:val="6E739A63"/>
    <w:rsid w:val="6E7552A2"/>
    <w:rsid w:val="6E770D6F"/>
    <w:rsid w:val="6E7C32CF"/>
    <w:rsid w:val="6E812B4D"/>
    <w:rsid w:val="6E81A5E7"/>
    <w:rsid w:val="6E839641"/>
    <w:rsid w:val="6E8833ED"/>
    <w:rsid w:val="6E8D82EA"/>
    <w:rsid w:val="6E9007EC"/>
    <w:rsid w:val="6E903EE7"/>
    <w:rsid w:val="6E917CB4"/>
    <w:rsid w:val="6E92F7AD"/>
    <w:rsid w:val="6E93E188"/>
    <w:rsid w:val="6E99D1A7"/>
    <w:rsid w:val="6E9E595D"/>
    <w:rsid w:val="6EA4E25F"/>
    <w:rsid w:val="6EA5DFFE"/>
    <w:rsid w:val="6EA9D093"/>
    <w:rsid w:val="6EB1804F"/>
    <w:rsid w:val="6EB8CFA1"/>
    <w:rsid w:val="6EBAF781"/>
    <w:rsid w:val="6EBED418"/>
    <w:rsid w:val="6EBED953"/>
    <w:rsid w:val="6EC26DF4"/>
    <w:rsid w:val="6EC2ED87"/>
    <w:rsid w:val="6EC72D00"/>
    <w:rsid w:val="6EC78BF5"/>
    <w:rsid w:val="6ECB3210"/>
    <w:rsid w:val="6ECED234"/>
    <w:rsid w:val="6ECFFD92"/>
    <w:rsid w:val="6EDA69D1"/>
    <w:rsid w:val="6EDDE2D7"/>
    <w:rsid w:val="6EDFA297"/>
    <w:rsid w:val="6EE1F13A"/>
    <w:rsid w:val="6EE3F5FC"/>
    <w:rsid w:val="6EE9BC4E"/>
    <w:rsid w:val="6EEBE54E"/>
    <w:rsid w:val="6EEC362C"/>
    <w:rsid w:val="6EEDFA45"/>
    <w:rsid w:val="6EF29FC3"/>
    <w:rsid w:val="6EF3423E"/>
    <w:rsid w:val="6EF3D314"/>
    <w:rsid w:val="6EF83F94"/>
    <w:rsid w:val="6EF8CF25"/>
    <w:rsid w:val="6EFCE35E"/>
    <w:rsid w:val="6EFD5279"/>
    <w:rsid w:val="6EFEE5EA"/>
    <w:rsid w:val="6F040F2B"/>
    <w:rsid w:val="6F061E4C"/>
    <w:rsid w:val="6F09A4E0"/>
    <w:rsid w:val="6F12D77E"/>
    <w:rsid w:val="6F1697F5"/>
    <w:rsid w:val="6F1857B8"/>
    <w:rsid w:val="6F21DBE4"/>
    <w:rsid w:val="6F24DB78"/>
    <w:rsid w:val="6F25C3EF"/>
    <w:rsid w:val="6F265AC7"/>
    <w:rsid w:val="6F26A6D2"/>
    <w:rsid w:val="6F27ABA5"/>
    <w:rsid w:val="6F296698"/>
    <w:rsid w:val="6F32E7F4"/>
    <w:rsid w:val="6F347C21"/>
    <w:rsid w:val="6F373586"/>
    <w:rsid w:val="6F37F6FF"/>
    <w:rsid w:val="6F3A756D"/>
    <w:rsid w:val="6F3E188F"/>
    <w:rsid w:val="6F3E3376"/>
    <w:rsid w:val="6F4180AA"/>
    <w:rsid w:val="6F452956"/>
    <w:rsid w:val="6F46E518"/>
    <w:rsid w:val="6F4A060A"/>
    <w:rsid w:val="6F4A1844"/>
    <w:rsid w:val="6F4A7F2F"/>
    <w:rsid w:val="6F4B1383"/>
    <w:rsid w:val="6F4BC30C"/>
    <w:rsid w:val="6F52CB9C"/>
    <w:rsid w:val="6F59E580"/>
    <w:rsid w:val="6F5F1B6C"/>
    <w:rsid w:val="6F66AB01"/>
    <w:rsid w:val="6F6840B9"/>
    <w:rsid w:val="6F6D9C5F"/>
    <w:rsid w:val="6F6E05A5"/>
    <w:rsid w:val="6F6FB663"/>
    <w:rsid w:val="6F766718"/>
    <w:rsid w:val="6F766773"/>
    <w:rsid w:val="6F77C6A8"/>
    <w:rsid w:val="6F78B8F6"/>
    <w:rsid w:val="6F7FBA2F"/>
    <w:rsid w:val="6F80EDCF"/>
    <w:rsid w:val="6F831DEB"/>
    <w:rsid w:val="6F84E77E"/>
    <w:rsid w:val="6F87DB2D"/>
    <w:rsid w:val="6F8AF6CF"/>
    <w:rsid w:val="6F8B3367"/>
    <w:rsid w:val="6F8B9D84"/>
    <w:rsid w:val="6F8D3D30"/>
    <w:rsid w:val="6F8E1487"/>
    <w:rsid w:val="6F9E0586"/>
    <w:rsid w:val="6F9FB551"/>
    <w:rsid w:val="6FA28A69"/>
    <w:rsid w:val="6FA37187"/>
    <w:rsid w:val="6FA7A893"/>
    <w:rsid w:val="6FB39D57"/>
    <w:rsid w:val="6FB8469C"/>
    <w:rsid w:val="6FB9C5A5"/>
    <w:rsid w:val="6FBB0950"/>
    <w:rsid w:val="6FBF00F3"/>
    <w:rsid w:val="6FC156DD"/>
    <w:rsid w:val="6FC8D0AE"/>
    <w:rsid w:val="6FC9293E"/>
    <w:rsid w:val="6FCDC952"/>
    <w:rsid w:val="6FD04767"/>
    <w:rsid w:val="6FD6F212"/>
    <w:rsid w:val="6FE10FA7"/>
    <w:rsid w:val="6FE5BBBE"/>
    <w:rsid w:val="6FEB4BC1"/>
    <w:rsid w:val="6FED3BA1"/>
    <w:rsid w:val="6FEEED3D"/>
    <w:rsid w:val="6FF9AB63"/>
    <w:rsid w:val="6FFA09AE"/>
    <w:rsid w:val="6FFB9EFE"/>
    <w:rsid w:val="70046247"/>
    <w:rsid w:val="7007E4C1"/>
    <w:rsid w:val="70197107"/>
    <w:rsid w:val="7028F2BE"/>
    <w:rsid w:val="7029C014"/>
    <w:rsid w:val="70317240"/>
    <w:rsid w:val="70340EB8"/>
    <w:rsid w:val="7037F345"/>
    <w:rsid w:val="703991DF"/>
    <w:rsid w:val="703CD00F"/>
    <w:rsid w:val="70420631"/>
    <w:rsid w:val="704547C4"/>
    <w:rsid w:val="70473A17"/>
    <w:rsid w:val="704750BF"/>
    <w:rsid w:val="704E05F0"/>
    <w:rsid w:val="704EC664"/>
    <w:rsid w:val="7050C956"/>
    <w:rsid w:val="70548081"/>
    <w:rsid w:val="705D8F6B"/>
    <w:rsid w:val="70623B6F"/>
    <w:rsid w:val="7063F695"/>
    <w:rsid w:val="70695854"/>
    <w:rsid w:val="706C7840"/>
    <w:rsid w:val="706CB4F8"/>
    <w:rsid w:val="706D4CED"/>
    <w:rsid w:val="70729AD3"/>
    <w:rsid w:val="7076B2A3"/>
    <w:rsid w:val="707AB3CC"/>
    <w:rsid w:val="707AD261"/>
    <w:rsid w:val="707BBEDA"/>
    <w:rsid w:val="708257B7"/>
    <w:rsid w:val="7082761D"/>
    <w:rsid w:val="7083E840"/>
    <w:rsid w:val="70854E0C"/>
    <w:rsid w:val="7086689F"/>
    <w:rsid w:val="708671FD"/>
    <w:rsid w:val="70899235"/>
    <w:rsid w:val="7089E75A"/>
    <w:rsid w:val="70924AEA"/>
    <w:rsid w:val="7095A1D7"/>
    <w:rsid w:val="709725B2"/>
    <w:rsid w:val="709A3625"/>
    <w:rsid w:val="709B20E8"/>
    <w:rsid w:val="70A01F23"/>
    <w:rsid w:val="70A43FA6"/>
    <w:rsid w:val="70A6CC34"/>
    <w:rsid w:val="70AFC0CE"/>
    <w:rsid w:val="70B3AEBF"/>
    <w:rsid w:val="70B3EEAE"/>
    <w:rsid w:val="70B649C8"/>
    <w:rsid w:val="70BD899D"/>
    <w:rsid w:val="70C454CE"/>
    <w:rsid w:val="70C618FF"/>
    <w:rsid w:val="70CDC0D1"/>
    <w:rsid w:val="70D03398"/>
    <w:rsid w:val="70D18297"/>
    <w:rsid w:val="70D581C3"/>
    <w:rsid w:val="70E0BABD"/>
    <w:rsid w:val="70E4457D"/>
    <w:rsid w:val="70E4689A"/>
    <w:rsid w:val="70F05FEE"/>
    <w:rsid w:val="70F2D1BC"/>
    <w:rsid w:val="70F5B4E4"/>
    <w:rsid w:val="70F6AC40"/>
    <w:rsid w:val="70F7E8A9"/>
    <w:rsid w:val="70FA7039"/>
    <w:rsid w:val="71005E8B"/>
    <w:rsid w:val="7105F17D"/>
    <w:rsid w:val="7108B88B"/>
    <w:rsid w:val="710C7522"/>
    <w:rsid w:val="710EBEE0"/>
    <w:rsid w:val="710FD334"/>
    <w:rsid w:val="71109620"/>
    <w:rsid w:val="7111A163"/>
    <w:rsid w:val="7112E5D3"/>
    <w:rsid w:val="71135707"/>
    <w:rsid w:val="7113E71B"/>
    <w:rsid w:val="71183AB7"/>
    <w:rsid w:val="71219211"/>
    <w:rsid w:val="7125A100"/>
    <w:rsid w:val="7125E558"/>
    <w:rsid w:val="71293BA4"/>
    <w:rsid w:val="712B7603"/>
    <w:rsid w:val="712CA9C6"/>
    <w:rsid w:val="71300973"/>
    <w:rsid w:val="713666FB"/>
    <w:rsid w:val="713A3A93"/>
    <w:rsid w:val="713B07F8"/>
    <w:rsid w:val="713DE4C9"/>
    <w:rsid w:val="71427765"/>
    <w:rsid w:val="714611E7"/>
    <w:rsid w:val="714631DA"/>
    <w:rsid w:val="714654B0"/>
    <w:rsid w:val="71477B9E"/>
    <w:rsid w:val="714A6BDD"/>
    <w:rsid w:val="714D1085"/>
    <w:rsid w:val="714ED79C"/>
    <w:rsid w:val="715162BA"/>
    <w:rsid w:val="71557E83"/>
    <w:rsid w:val="71590DB7"/>
    <w:rsid w:val="715C2B2A"/>
    <w:rsid w:val="715DAA56"/>
    <w:rsid w:val="715F9C8C"/>
    <w:rsid w:val="71645495"/>
    <w:rsid w:val="7164833B"/>
    <w:rsid w:val="71650E25"/>
    <w:rsid w:val="7165853F"/>
    <w:rsid w:val="7173FAF1"/>
    <w:rsid w:val="7174D4D6"/>
    <w:rsid w:val="7176018B"/>
    <w:rsid w:val="71772455"/>
    <w:rsid w:val="7179828B"/>
    <w:rsid w:val="717A6DDD"/>
    <w:rsid w:val="717A70D7"/>
    <w:rsid w:val="717BD843"/>
    <w:rsid w:val="717EC531"/>
    <w:rsid w:val="71846DFE"/>
    <w:rsid w:val="71890715"/>
    <w:rsid w:val="7189A665"/>
    <w:rsid w:val="718AFDB3"/>
    <w:rsid w:val="718C52FA"/>
    <w:rsid w:val="718CF103"/>
    <w:rsid w:val="718F06B0"/>
    <w:rsid w:val="718F7381"/>
    <w:rsid w:val="7194A49C"/>
    <w:rsid w:val="71971E0E"/>
    <w:rsid w:val="71A1B789"/>
    <w:rsid w:val="71A62592"/>
    <w:rsid w:val="71AAA114"/>
    <w:rsid w:val="71AB1C51"/>
    <w:rsid w:val="71AFC5B6"/>
    <w:rsid w:val="71B3993A"/>
    <w:rsid w:val="71B63EF8"/>
    <w:rsid w:val="71B76495"/>
    <w:rsid w:val="71B8D23B"/>
    <w:rsid w:val="71BE5E2F"/>
    <w:rsid w:val="71C08582"/>
    <w:rsid w:val="71C093B8"/>
    <w:rsid w:val="71C3344A"/>
    <w:rsid w:val="71C52E61"/>
    <w:rsid w:val="71C58656"/>
    <w:rsid w:val="71C8FDAE"/>
    <w:rsid w:val="71CECC54"/>
    <w:rsid w:val="71D5360A"/>
    <w:rsid w:val="71D635C3"/>
    <w:rsid w:val="71DA0012"/>
    <w:rsid w:val="71E18980"/>
    <w:rsid w:val="71E524BD"/>
    <w:rsid w:val="71E6B39D"/>
    <w:rsid w:val="71E87DBF"/>
    <w:rsid w:val="71EC9D58"/>
    <w:rsid w:val="71EE4FCB"/>
    <w:rsid w:val="71F0842C"/>
    <w:rsid w:val="71F10C3F"/>
    <w:rsid w:val="71F3EA3A"/>
    <w:rsid w:val="71F56D21"/>
    <w:rsid w:val="71F9590E"/>
    <w:rsid w:val="71FA07A9"/>
    <w:rsid w:val="71FA8ECE"/>
    <w:rsid w:val="71FC95EA"/>
    <w:rsid w:val="71FE302F"/>
    <w:rsid w:val="720010C8"/>
    <w:rsid w:val="7206F530"/>
    <w:rsid w:val="720AC28B"/>
    <w:rsid w:val="720C59A0"/>
    <w:rsid w:val="720EC279"/>
    <w:rsid w:val="7210F419"/>
    <w:rsid w:val="72112971"/>
    <w:rsid w:val="7213A349"/>
    <w:rsid w:val="72153A29"/>
    <w:rsid w:val="721ABD86"/>
    <w:rsid w:val="72221E63"/>
    <w:rsid w:val="72259BE0"/>
    <w:rsid w:val="7228756B"/>
    <w:rsid w:val="7228FB50"/>
    <w:rsid w:val="722BFDC5"/>
    <w:rsid w:val="722C0B3B"/>
    <w:rsid w:val="72380311"/>
    <w:rsid w:val="723B7409"/>
    <w:rsid w:val="723FE555"/>
    <w:rsid w:val="724694CB"/>
    <w:rsid w:val="7249341E"/>
    <w:rsid w:val="724A318C"/>
    <w:rsid w:val="724C7859"/>
    <w:rsid w:val="724D288C"/>
    <w:rsid w:val="72537370"/>
    <w:rsid w:val="72554219"/>
    <w:rsid w:val="72563D9A"/>
    <w:rsid w:val="725644B1"/>
    <w:rsid w:val="7256F79C"/>
    <w:rsid w:val="7257A897"/>
    <w:rsid w:val="725A76CE"/>
    <w:rsid w:val="725CE55B"/>
    <w:rsid w:val="725E6600"/>
    <w:rsid w:val="72600D10"/>
    <w:rsid w:val="72618180"/>
    <w:rsid w:val="726AA9F8"/>
    <w:rsid w:val="726BB223"/>
    <w:rsid w:val="726C9B56"/>
    <w:rsid w:val="726CD06D"/>
    <w:rsid w:val="726D43D6"/>
    <w:rsid w:val="72701C6B"/>
    <w:rsid w:val="7270349D"/>
    <w:rsid w:val="727150A0"/>
    <w:rsid w:val="72735D15"/>
    <w:rsid w:val="727E2C3A"/>
    <w:rsid w:val="727F2647"/>
    <w:rsid w:val="72828898"/>
    <w:rsid w:val="728419F0"/>
    <w:rsid w:val="72852320"/>
    <w:rsid w:val="72878B58"/>
    <w:rsid w:val="728E423C"/>
    <w:rsid w:val="728EDA66"/>
    <w:rsid w:val="72918D6E"/>
    <w:rsid w:val="72974C22"/>
    <w:rsid w:val="729A380A"/>
    <w:rsid w:val="729B8F86"/>
    <w:rsid w:val="729CD941"/>
    <w:rsid w:val="72A8DF22"/>
    <w:rsid w:val="72AAD3F8"/>
    <w:rsid w:val="72AC8FA9"/>
    <w:rsid w:val="72AFB9DA"/>
    <w:rsid w:val="72B35876"/>
    <w:rsid w:val="72B423F7"/>
    <w:rsid w:val="72B43AFC"/>
    <w:rsid w:val="72BAF84F"/>
    <w:rsid w:val="72BCF24E"/>
    <w:rsid w:val="72BD2014"/>
    <w:rsid w:val="72C6912D"/>
    <w:rsid w:val="72C97D52"/>
    <w:rsid w:val="72CD4F9F"/>
    <w:rsid w:val="72CF7312"/>
    <w:rsid w:val="72D24291"/>
    <w:rsid w:val="72D2E1A5"/>
    <w:rsid w:val="72D3F109"/>
    <w:rsid w:val="72D664E3"/>
    <w:rsid w:val="72DD6486"/>
    <w:rsid w:val="72DED982"/>
    <w:rsid w:val="72E1185F"/>
    <w:rsid w:val="72E15FBD"/>
    <w:rsid w:val="72E22BF7"/>
    <w:rsid w:val="72E34ED9"/>
    <w:rsid w:val="72E4F009"/>
    <w:rsid w:val="72E8244E"/>
    <w:rsid w:val="72EA0402"/>
    <w:rsid w:val="72EB5242"/>
    <w:rsid w:val="72ED0E13"/>
    <w:rsid w:val="72EE197A"/>
    <w:rsid w:val="72EEDCCB"/>
    <w:rsid w:val="72F00F1D"/>
    <w:rsid w:val="72F7B1D8"/>
    <w:rsid w:val="72F8B074"/>
    <w:rsid w:val="7303C635"/>
    <w:rsid w:val="730C07F1"/>
    <w:rsid w:val="730E49CA"/>
    <w:rsid w:val="7312FFF5"/>
    <w:rsid w:val="73133CD6"/>
    <w:rsid w:val="7315210D"/>
    <w:rsid w:val="73212BD3"/>
    <w:rsid w:val="73244F6B"/>
    <w:rsid w:val="732732D4"/>
    <w:rsid w:val="732C8964"/>
    <w:rsid w:val="732D39EA"/>
    <w:rsid w:val="7331E3A2"/>
    <w:rsid w:val="73354A60"/>
    <w:rsid w:val="7335DA1A"/>
    <w:rsid w:val="7339785B"/>
    <w:rsid w:val="7340BAB3"/>
    <w:rsid w:val="73428C1F"/>
    <w:rsid w:val="7343F0FB"/>
    <w:rsid w:val="7345C2DB"/>
    <w:rsid w:val="73495697"/>
    <w:rsid w:val="734AD59F"/>
    <w:rsid w:val="734C1EEC"/>
    <w:rsid w:val="734DA1F8"/>
    <w:rsid w:val="734E3BFE"/>
    <w:rsid w:val="735198CA"/>
    <w:rsid w:val="7355817C"/>
    <w:rsid w:val="73578C59"/>
    <w:rsid w:val="735BF2E8"/>
    <w:rsid w:val="735D3D1D"/>
    <w:rsid w:val="7362B36C"/>
    <w:rsid w:val="73636F6D"/>
    <w:rsid w:val="7364EE0E"/>
    <w:rsid w:val="7367A56A"/>
    <w:rsid w:val="7367A8B3"/>
    <w:rsid w:val="7367FFCD"/>
    <w:rsid w:val="736B5180"/>
    <w:rsid w:val="736C31D8"/>
    <w:rsid w:val="736DD318"/>
    <w:rsid w:val="737558D1"/>
    <w:rsid w:val="73756705"/>
    <w:rsid w:val="737FC965"/>
    <w:rsid w:val="7384137B"/>
    <w:rsid w:val="73967578"/>
    <w:rsid w:val="7398C924"/>
    <w:rsid w:val="739A53CA"/>
    <w:rsid w:val="739AED97"/>
    <w:rsid w:val="739B8F55"/>
    <w:rsid w:val="739D6B03"/>
    <w:rsid w:val="739EC58C"/>
    <w:rsid w:val="73A35303"/>
    <w:rsid w:val="73A48751"/>
    <w:rsid w:val="73A79AA6"/>
    <w:rsid w:val="73B3250F"/>
    <w:rsid w:val="73B3B5EE"/>
    <w:rsid w:val="73B4F6C3"/>
    <w:rsid w:val="73B71A41"/>
    <w:rsid w:val="73B7FED0"/>
    <w:rsid w:val="73B98AC0"/>
    <w:rsid w:val="73BA1B3E"/>
    <w:rsid w:val="73BC2B94"/>
    <w:rsid w:val="73C529D0"/>
    <w:rsid w:val="73C5A0FA"/>
    <w:rsid w:val="73CCABF5"/>
    <w:rsid w:val="73CCF433"/>
    <w:rsid w:val="73D131CD"/>
    <w:rsid w:val="73D1C535"/>
    <w:rsid w:val="73D71718"/>
    <w:rsid w:val="73E20F27"/>
    <w:rsid w:val="73E86BA8"/>
    <w:rsid w:val="73EEDA64"/>
    <w:rsid w:val="73F19262"/>
    <w:rsid w:val="73F3603F"/>
    <w:rsid w:val="73F38EA3"/>
    <w:rsid w:val="73F921EE"/>
    <w:rsid w:val="73FBCDC4"/>
    <w:rsid w:val="740232A2"/>
    <w:rsid w:val="7409516F"/>
    <w:rsid w:val="7409B079"/>
    <w:rsid w:val="7411101C"/>
    <w:rsid w:val="7412AFC2"/>
    <w:rsid w:val="74187A42"/>
    <w:rsid w:val="74189552"/>
    <w:rsid w:val="741CB161"/>
    <w:rsid w:val="741CB2D8"/>
    <w:rsid w:val="743080BF"/>
    <w:rsid w:val="74323DC6"/>
    <w:rsid w:val="743B2CD7"/>
    <w:rsid w:val="743C4A02"/>
    <w:rsid w:val="7440A083"/>
    <w:rsid w:val="7440DB89"/>
    <w:rsid w:val="744287D1"/>
    <w:rsid w:val="7449D044"/>
    <w:rsid w:val="744B7E67"/>
    <w:rsid w:val="744DCE46"/>
    <w:rsid w:val="744E6622"/>
    <w:rsid w:val="745CC036"/>
    <w:rsid w:val="745D817B"/>
    <w:rsid w:val="745E463E"/>
    <w:rsid w:val="745EC88B"/>
    <w:rsid w:val="74614F6E"/>
    <w:rsid w:val="7461E195"/>
    <w:rsid w:val="7467274A"/>
    <w:rsid w:val="746A6A24"/>
    <w:rsid w:val="746AA87B"/>
    <w:rsid w:val="7471CDD5"/>
    <w:rsid w:val="7472B64E"/>
    <w:rsid w:val="747C2765"/>
    <w:rsid w:val="7480305E"/>
    <w:rsid w:val="7480CA48"/>
    <w:rsid w:val="748285AC"/>
    <w:rsid w:val="7488D9C7"/>
    <w:rsid w:val="748D76E7"/>
    <w:rsid w:val="748DAFDF"/>
    <w:rsid w:val="7492C1A6"/>
    <w:rsid w:val="7493B137"/>
    <w:rsid w:val="7494AF8B"/>
    <w:rsid w:val="74952E17"/>
    <w:rsid w:val="74963053"/>
    <w:rsid w:val="749731F7"/>
    <w:rsid w:val="749920F0"/>
    <w:rsid w:val="749C06DC"/>
    <w:rsid w:val="749D1DA5"/>
    <w:rsid w:val="749ED1A0"/>
    <w:rsid w:val="749FCA45"/>
    <w:rsid w:val="74A08B38"/>
    <w:rsid w:val="74A41D17"/>
    <w:rsid w:val="74A63B85"/>
    <w:rsid w:val="74A6AEE3"/>
    <w:rsid w:val="74ADFCEE"/>
    <w:rsid w:val="74AF5D2C"/>
    <w:rsid w:val="74BDDE73"/>
    <w:rsid w:val="74BF2F66"/>
    <w:rsid w:val="74C1401A"/>
    <w:rsid w:val="74C5BD86"/>
    <w:rsid w:val="74CB95C4"/>
    <w:rsid w:val="74DC9E06"/>
    <w:rsid w:val="74DDA553"/>
    <w:rsid w:val="74E095A0"/>
    <w:rsid w:val="74E2AEC0"/>
    <w:rsid w:val="74E331F6"/>
    <w:rsid w:val="74E83A7F"/>
    <w:rsid w:val="74EB0A01"/>
    <w:rsid w:val="74EE2135"/>
    <w:rsid w:val="74EF7E6D"/>
    <w:rsid w:val="74F04847"/>
    <w:rsid w:val="74F199F0"/>
    <w:rsid w:val="74F3D20C"/>
    <w:rsid w:val="74F89F39"/>
    <w:rsid w:val="74F967B7"/>
    <w:rsid w:val="74FD927A"/>
    <w:rsid w:val="7501E911"/>
    <w:rsid w:val="75092DDA"/>
    <w:rsid w:val="750932B1"/>
    <w:rsid w:val="750B67B8"/>
    <w:rsid w:val="750CFEB4"/>
    <w:rsid w:val="7517044F"/>
    <w:rsid w:val="751B5265"/>
    <w:rsid w:val="751E26C4"/>
    <w:rsid w:val="75237C71"/>
    <w:rsid w:val="7525C56A"/>
    <w:rsid w:val="7529E65C"/>
    <w:rsid w:val="752B9F52"/>
    <w:rsid w:val="752E427E"/>
    <w:rsid w:val="753458B0"/>
    <w:rsid w:val="7534F340"/>
    <w:rsid w:val="753B0CFD"/>
    <w:rsid w:val="7543275E"/>
    <w:rsid w:val="75466B90"/>
    <w:rsid w:val="7549221E"/>
    <w:rsid w:val="754ABD8F"/>
    <w:rsid w:val="754D06DD"/>
    <w:rsid w:val="754D1173"/>
    <w:rsid w:val="754F1F93"/>
    <w:rsid w:val="75545EF2"/>
    <w:rsid w:val="755507F3"/>
    <w:rsid w:val="75585D55"/>
    <w:rsid w:val="7558A5BB"/>
    <w:rsid w:val="7564529C"/>
    <w:rsid w:val="7567A069"/>
    <w:rsid w:val="7568ADAC"/>
    <w:rsid w:val="7568F9E1"/>
    <w:rsid w:val="756C1377"/>
    <w:rsid w:val="756D0892"/>
    <w:rsid w:val="756E24D2"/>
    <w:rsid w:val="757082E1"/>
    <w:rsid w:val="7571FF8C"/>
    <w:rsid w:val="7574B726"/>
    <w:rsid w:val="7579CE63"/>
    <w:rsid w:val="757AED8F"/>
    <w:rsid w:val="758640FD"/>
    <w:rsid w:val="75866A29"/>
    <w:rsid w:val="75889C77"/>
    <w:rsid w:val="7589690E"/>
    <w:rsid w:val="758D7971"/>
    <w:rsid w:val="759067A8"/>
    <w:rsid w:val="7590CC88"/>
    <w:rsid w:val="75940FBA"/>
    <w:rsid w:val="759682AD"/>
    <w:rsid w:val="759C6686"/>
    <w:rsid w:val="75A2553E"/>
    <w:rsid w:val="75A7450F"/>
    <w:rsid w:val="75AA494C"/>
    <w:rsid w:val="75AE24E2"/>
    <w:rsid w:val="75BC93D1"/>
    <w:rsid w:val="75BE2C7D"/>
    <w:rsid w:val="75C176B6"/>
    <w:rsid w:val="75D4B1E0"/>
    <w:rsid w:val="75D913BB"/>
    <w:rsid w:val="75D9FEBB"/>
    <w:rsid w:val="75E386D8"/>
    <w:rsid w:val="75E572E2"/>
    <w:rsid w:val="75E73F54"/>
    <w:rsid w:val="75E78409"/>
    <w:rsid w:val="75F43053"/>
    <w:rsid w:val="75F93688"/>
    <w:rsid w:val="75FC0F88"/>
    <w:rsid w:val="75FC237A"/>
    <w:rsid w:val="75FDE9CE"/>
    <w:rsid w:val="760174C1"/>
    <w:rsid w:val="7607E481"/>
    <w:rsid w:val="7608BB08"/>
    <w:rsid w:val="760DD323"/>
    <w:rsid w:val="7612D0A1"/>
    <w:rsid w:val="7618A1AD"/>
    <w:rsid w:val="7619B07A"/>
    <w:rsid w:val="761B7408"/>
    <w:rsid w:val="761E25B9"/>
    <w:rsid w:val="761FB450"/>
    <w:rsid w:val="76226F4A"/>
    <w:rsid w:val="7627C2B8"/>
    <w:rsid w:val="762F7132"/>
    <w:rsid w:val="762FBA80"/>
    <w:rsid w:val="763974AE"/>
    <w:rsid w:val="763C1CCA"/>
    <w:rsid w:val="763E89AA"/>
    <w:rsid w:val="763EE5B3"/>
    <w:rsid w:val="76469639"/>
    <w:rsid w:val="7646B52B"/>
    <w:rsid w:val="764B40DB"/>
    <w:rsid w:val="765145F3"/>
    <w:rsid w:val="7653F7E4"/>
    <w:rsid w:val="7659BAFF"/>
    <w:rsid w:val="765DE1FD"/>
    <w:rsid w:val="7660061C"/>
    <w:rsid w:val="7661147D"/>
    <w:rsid w:val="76634EE8"/>
    <w:rsid w:val="7664E913"/>
    <w:rsid w:val="766782D6"/>
    <w:rsid w:val="766867CD"/>
    <w:rsid w:val="766A8D23"/>
    <w:rsid w:val="766C4D52"/>
    <w:rsid w:val="766E25F6"/>
    <w:rsid w:val="766E807B"/>
    <w:rsid w:val="76807CA7"/>
    <w:rsid w:val="76811FE0"/>
    <w:rsid w:val="768599C6"/>
    <w:rsid w:val="768714E3"/>
    <w:rsid w:val="7688710B"/>
    <w:rsid w:val="7688BCBA"/>
    <w:rsid w:val="7688C8C8"/>
    <w:rsid w:val="768BAF4C"/>
    <w:rsid w:val="768C54CD"/>
    <w:rsid w:val="768DCD6A"/>
    <w:rsid w:val="768EB298"/>
    <w:rsid w:val="768F488C"/>
    <w:rsid w:val="768FF22A"/>
    <w:rsid w:val="7690D88C"/>
    <w:rsid w:val="7691DB69"/>
    <w:rsid w:val="7692A4A9"/>
    <w:rsid w:val="7699103E"/>
    <w:rsid w:val="769F8691"/>
    <w:rsid w:val="76A38A7D"/>
    <w:rsid w:val="76A6493B"/>
    <w:rsid w:val="76ADA6AE"/>
    <w:rsid w:val="76AFD2DA"/>
    <w:rsid w:val="76B1604F"/>
    <w:rsid w:val="76B23AE7"/>
    <w:rsid w:val="76B5C8CD"/>
    <w:rsid w:val="76BA76A8"/>
    <w:rsid w:val="76C14328"/>
    <w:rsid w:val="76C15811"/>
    <w:rsid w:val="76CB7385"/>
    <w:rsid w:val="76CE4170"/>
    <w:rsid w:val="76D105FC"/>
    <w:rsid w:val="76D139AA"/>
    <w:rsid w:val="76D37077"/>
    <w:rsid w:val="76D4B8F8"/>
    <w:rsid w:val="76D57C34"/>
    <w:rsid w:val="76D59677"/>
    <w:rsid w:val="76DA2C1C"/>
    <w:rsid w:val="76DB9A10"/>
    <w:rsid w:val="76DCCA69"/>
    <w:rsid w:val="76DE63EC"/>
    <w:rsid w:val="76E1E2AE"/>
    <w:rsid w:val="76E41E5D"/>
    <w:rsid w:val="76E4D360"/>
    <w:rsid w:val="76E4DF29"/>
    <w:rsid w:val="76E84DFB"/>
    <w:rsid w:val="76EF225C"/>
    <w:rsid w:val="76F01BB3"/>
    <w:rsid w:val="76FCE243"/>
    <w:rsid w:val="770028B9"/>
    <w:rsid w:val="77009C7F"/>
    <w:rsid w:val="7701F604"/>
    <w:rsid w:val="7708B05B"/>
    <w:rsid w:val="770C1DC9"/>
    <w:rsid w:val="770DADE6"/>
    <w:rsid w:val="770DD889"/>
    <w:rsid w:val="770F308F"/>
    <w:rsid w:val="7711748F"/>
    <w:rsid w:val="771509A3"/>
    <w:rsid w:val="77165D14"/>
    <w:rsid w:val="7716FA35"/>
    <w:rsid w:val="772690E7"/>
    <w:rsid w:val="77334ECA"/>
    <w:rsid w:val="7734F057"/>
    <w:rsid w:val="7736E175"/>
    <w:rsid w:val="7738F9B3"/>
    <w:rsid w:val="773E119E"/>
    <w:rsid w:val="77463040"/>
    <w:rsid w:val="774991A4"/>
    <w:rsid w:val="774A25A2"/>
    <w:rsid w:val="774A9D44"/>
    <w:rsid w:val="774C9ED1"/>
    <w:rsid w:val="774E65CF"/>
    <w:rsid w:val="7759432B"/>
    <w:rsid w:val="775B2D3B"/>
    <w:rsid w:val="775C149F"/>
    <w:rsid w:val="775D8F6E"/>
    <w:rsid w:val="776061F5"/>
    <w:rsid w:val="776108F1"/>
    <w:rsid w:val="77625655"/>
    <w:rsid w:val="77674602"/>
    <w:rsid w:val="776BC614"/>
    <w:rsid w:val="776EB44F"/>
    <w:rsid w:val="7770E000"/>
    <w:rsid w:val="7776A6E1"/>
    <w:rsid w:val="77789891"/>
    <w:rsid w:val="777A601B"/>
    <w:rsid w:val="77800E33"/>
    <w:rsid w:val="778210BD"/>
    <w:rsid w:val="778493AC"/>
    <w:rsid w:val="7784B6E3"/>
    <w:rsid w:val="7789911C"/>
    <w:rsid w:val="778B94BB"/>
    <w:rsid w:val="778C1BCD"/>
    <w:rsid w:val="778E68EA"/>
    <w:rsid w:val="778ED7DF"/>
    <w:rsid w:val="7793777C"/>
    <w:rsid w:val="779D308A"/>
    <w:rsid w:val="779DD8C3"/>
    <w:rsid w:val="779E6D9A"/>
    <w:rsid w:val="77A08CC8"/>
    <w:rsid w:val="77A8E382"/>
    <w:rsid w:val="77ABD9EB"/>
    <w:rsid w:val="77AE3817"/>
    <w:rsid w:val="77B88960"/>
    <w:rsid w:val="77B93AC7"/>
    <w:rsid w:val="77BBD1AD"/>
    <w:rsid w:val="77BD8FA0"/>
    <w:rsid w:val="77BEB795"/>
    <w:rsid w:val="77C59B8F"/>
    <w:rsid w:val="77C5DF0C"/>
    <w:rsid w:val="77C78AFC"/>
    <w:rsid w:val="77C85556"/>
    <w:rsid w:val="77CBA433"/>
    <w:rsid w:val="77CD65C2"/>
    <w:rsid w:val="77D97EF1"/>
    <w:rsid w:val="77DDCDD5"/>
    <w:rsid w:val="77E81D31"/>
    <w:rsid w:val="77EFD443"/>
    <w:rsid w:val="77F78282"/>
    <w:rsid w:val="77FD808A"/>
    <w:rsid w:val="78048A96"/>
    <w:rsid w:val="7804BD5A"/>
    <w:rsid w:val="78057B80"/>
    <w:rsid w:val="780BFFF4"/>
    <w:rsid w:val="781A897D"/>
    <w:rsid w:val="781EDA17"/>
    <w:rsid w:val="78200C44"/>
    <w:rsid w:val="78201AB3"/>
    <w:rsid w:val="7820E0A7"/>
    <w:rsid w:val="78273EAE"/>
    <w:rsid w:val="78277E62"/>
    <w:rsid w:val="782A3ABD"/>
    <w:rsid w:val="782B32AA"/>
    <w:rsid w:val="782B9957"/>
    <w:rsid w:val="782E9817"/>
    <w:rsid w:val="78317139"/>
    <w:rsid w:val="78331F10"/>
    <w:rsid w:val="78381569"/>
    <w:rsid w:val="7842465B"/>
    <w:rsid w:val="7845DBF9"/>
    <w:rsid w:val="78469C5C"/>
    <w:rsid w:val="78579B95"/>
    <w:rsid w:val="785D4A71"/>
    <w:rsid w:val="785F233E"/>
    <w:rsid w:val="786222E2"/>
    <w:rsid w:val="7862443A"/>
    <w:rsid w:val="786289DA"/>
    <w:rsid w:val="7862F520"/>
    <w:rsid w:val="7863105E"/>
    <w:rsid w:val="786B83DC"/>
    <w:rsid w:val="78713A3B"/>
    <w:rsid w:val="78769F78"/>
    <w:rsid w:val="787AB2F6"/>
    <w:rsid w:val="787FC08B"/>
    <w:rsid w:val="78812A65"/>
    <w:rsid w:val="78833F36"/>
    <w:rsid w:val="78886371"/>
    <w:rsid w:val="7889775D"/>
    <w:rsid w:val="788B259E"/>
    <w:rsid w:val="788F8CB3"/>
    <w:rsid w:val="78910539"/>
    <w:rsid w:val="7891B454"/>
    <w:rsid w:val="78943042"/>
    <w:rsid w:val="7896040D"/>
    <w:rsid w:val="789DBC53"/>
    <w:rsid w:val="78A6652E"/>
    <w:rsid w:val="78A67A1B"/>
    <w:rsid w:val="78AB7A24"/>
    <w:rsid w:val="78AFCC0C"/>
    <w:rsid w:val="78B10B1E"/>
    <w:rsid w:val="78B335D8"/>
    <w:rsid w:val="78B38173"/>
    <w:rsid w:val="78B4E2CC"/>
    <w:rsid w:val="78B9F47C"/>
    <w:rsid w:val="78BE2648"/>
    <w:rsid w:val="78C30D5D"/>
    <w:rsid w:val="78CDC116"/>
    <w:rsid w:val="78CEAB61"/>
    <w:rsid w:val="78D0EA22"/>
    <w:rsid w:val="78D658C1"/>
    <w:rsid w:val="78D72AD3"/>
    <w:rsid w:val="78D78AFC"/>
    <w:rsid w:val="78E04C66"/>
    <w:rsid w:val="78E0DC4F"/>
    <w:rsid w:val="78EDB2D7"/>
    <w:rsid w:val="78F4679E"/>
    <w:rsid w:val="78F74F5D"/>
    <w:rsid w:val="78FBF98B"/>
    <w:rsid w:val="790357B7"/>
    <w:rsid w:val="7904D113"/>
    <w:rsid w:val="7907B861"/>
    <w:rsid w:val="79083EA5"/>
    <w:rsid w:val="790A9932"/>
    <w:rsid w:val="79114CCA"/>
    <w:rsid w:val="79138F41"/>
    <w:rsid w:val="79152996"/>
    <w:rsid w:val="79159B29"/>
    <w:rsid w:val="791842DB"/>
    <w:rsid w:val="792918D5"/>
    <w:rsid w:val="7929235E"/>
    <w:rsid w:val="792FCE4C"/>
    <w:rsid w:val="793512FA"/>
    <w:rsid w:val="79353B0A"/>
    <w:rsid w:val="793962CE"/>
    <w:rsid w:val="793A0C21"/>
    <w:rsid w:val="793AD4CF"/>
    <w:rsid w:val="793B85A7"/>
    <w:rsid w:val="793BC119"/>
    <w:rsid w:val="793CAE9A"/>
    <w:rsid w:val="7947E458"/>
    <w:rsid w:val="7949DE97"/>
    <w:rsid w:val="794AFD8A"/>
    <w:rsid w:val="7950C299"/>
    <w:rsid w:val="795318CF"/>
    <w:rsid w:val="7956B7C7"/>
    <w:rsid w:val="795A3D81"/>
    <w:rsid w:val="795B3089"/>
    <w:rsid w:val="795C3843"/>
    <w:rsid w:val="795E9ED1"/>
    <w:rsid w:val="7962A6CB"/>
    <w:rsid w:val="7963C267"/>
    <w:rsid w:val="7965A8A9"/>
    <w:rsid w:val="796CB518"/>
    <w:rsid w:val="79791F21"/>
    <w:rsid w:val="797AB136"/>
    <w:rsid w:val="797CD0F8"/>
    <w:rsid w:val="797FED27"/>
    <w:rsid w:val="7986BE57"/>
    <w:rsid w:val="79935DE2"/>
    <w:rsid w:val="79945366"/>
    <w:rsid w:val="799487AF"/>
    <w:rsid w:val="79985004"/>
    <w:rsid w:val="7999A275"/>
    <w:rsid w:val="799AA022"/>
    <w:rsid w:val="799F752C"/>
    <w:rsid w:val="79A08954"/>
    <w:rsid w:val="79A1D5F4"/>
    <w:rsid w:val="79A21A4B"/>
    <w:rsid w:val="79A220E0"/>
    <w:rsid w:val="79A40BEF"/>
    <w:rsid w:val="79A529C0"/>
    <w:rsid w:val="79B1E2A2"/>
    <w:rsid w:val="79B286BE"/>
    <w:rsid w:val="79B6CA08"/>
    <w:rsid w:val="79B88F82"/>
    <w:rsid w:val="79B91225"/>
    <w:rsid w:val="79B956B3"/>
    <w:rsid w:val="79BD1A29"/>
    <w:rsid w:val="79BFD9D3"/>
    <w:rsid w:val="79C265FE"/>
    <w:rsid w:val="79C8FDB6"/>
    <w:rsid w:val="79C9067D"/>
    <w:rsid w:val="79CB33EF"/>
    <w:rsid w:val="79CD7BC9"/>
    <w:rsid w:val="79CF89C8"/>
    <w:rsid w:val="79D2A1D4"/>
    <w:rsid w:val="79D5E917"/>
    <w:rsid w:val="79D81B1A"/>
    <w:rsid w:val="79D92533"/>
    <w:rsid w:val="79D95DF9"/>
    <w:rsid w:val="79E3E53F"/>
    <w:rsid w:val="79E4A7EC"/>
    <w:rsid w:val="79E8AFEC"/>
    <w:rsid w:val="79ED54FB"/>
    <w:rsid w:val="79ED7C68"/>
    <w:rsid w:val="79EDC581"/>
    <w:rsid w:val="79F11D1A"/>
    <w:rsid w:val="79F3B711"/>
    <w:rsid w:val="79F60ADD"/>
    <w:rsid w:val="79F678A6"/>
    <w:rsid w:val="79F92E59"/>
    <w:rsid w:val="79FC9129"/>
    <w:rsid w:val="7A0474A2"/>
    <w:rsid w:val="7A0A41EB"/>
    <w:rsid w:val="7A0E3BC5"/>
    <w:rsid w:val="7A0F57EE"/>
    <w:rsid w:val="7A102E36"/>
    <w:rsid w:val="7A11ED2D"/>
    <w:rsid w:val="7A13C48C"/>
    <w:rsid w:val="7A21B74F"/>
    <w:rsid w:val="7A27BC40"/>
    <w:rsid w:val="7A2808E8"/>
    <w:rsid w:val="7A296B66"/>
    <w:rsid w:val="7A2A5E05"/>
    <w:rsid w:val="7A2A919F"/>
    <w:rsid w:val="7A34CC25"/>
    <w:rsid w:val="7A35E88E"/>
    <w:rsid w:val="7A374816"/>
    <w:rsid w:val="7A381F3F"/>
    <w:rsid w:val="7A39CBAD"/>
    <w:rsid w:val="7A471A03"/>
    <w:rsid w:val="7A47ECD6"/>
    <w:rsid w:val="7A48E3A0"/>
    <w:rsid w:val="7A4C9ACB"/>
    <w:rsid w:val="7A4CD163"/>
    <w:rsid w:val="7A5062B3"/>
    <w:rsid w:val="7A540793"/>
    <w:rsid w:val="7A566994"/>
    <w:rsid w:val="7A5A2CF3"/>
    <w:rsid w:val="7A5A5DE9"/>
    <w:rsid w:val="7A5F18D1"/>
    <w:rsid w:val="7A68EE4F"/>
    <w:rsid w:val="7A6DF748"/>
    <w:rsid w:val="7A6EAE0F"/>
    <w:rsid w:val="7A72B499"/>
    <w:rsid w:val="7A75E00D"/>
    <w:rsid w:val="7A7B982B"/>
    <w:rsid w:val="7A7C62CB"/>
    <w:rsid w:val="7A7DC84F"/>
    <w:rsid w:val="7A7F27E5"/>
    <w:rsid w:val="7A81C2C6"/>
    <w:rsid w:val="7A81F28C"/>
    <w:rsid w:val="7A83CF86"/>
    <w:rsid w:val="7A84522B"/>
    <w:rsid w:val="7A847972"/>
    <w:rsid w:val="7A8D2912"/>
    <w:rsid w:val="7A8D6F88"/>
    <w:rsid w:val="7A8E1FF0"/>
    <w:rsid w:val="7A8E948F"/>
    <w:rsid w:val="7A8FBA43"/>
    <w:rsid w:val="7A914740"/>
    <w:rsid w:val="7A96E2A5"/>
    <w:rsid w:val="7A984EE8"/>
    <w:rsid w:val="7A9CC9D7"/>
    <w:rsid w:val="7A9DD01F"/>
    <w:rsid w:val="7AA0ED24"/>
    <w:rsid w:val="7AA58C78"/>
    <w:rsid w:val="7AA5EAA3"/>
    <w:rsid w:val="7AA63AC4"/>
    <w:rsid w:val="7AA7E177"/>
    <w:rsid w:val="7AA8EF26"/>
    <w:rsid w:val="7AAA9E37"/>
    <w:rsid w:val="7AAAB86C"/>
    <w:rsid w:val="7AAF8901"/>
    <w:rsid w:val="7AB07F83"/>
    <w:rsid w:val="7AB15FBD"/>
    <w:rsid w:val="7AB2E984"/>
    <w:rsid w:val="7AB41EE8"/>
    <w:rsid w:val="7AB56F34"/>
    <w:rsid w:val="7AB62F39"/>
    <w:rsid w:val="7AB6846F"/>
    <w:rsid w:val="7AB75E8C"/>
    <w:rsid w:val="7AB83B8D"/>
    <w:rsid w:val="7AB8BCB8"/>
    <w:rsid w:val="7AB922F8"/>
    <w:rsid w:val="7AB94118"/>
    <w:rsid w:val="7ABA4612"/>
    <w:rsid w:val="7ABC11DF"/>
    <w:rsid w:val="7ABC959A"/>
    <w:rsid w:val="7ABD5834"/>
    <w:rsid w:val="7ABDB7A5"/>
    <w:rsid w:val="7ABEE1F4"/>
    <w:rsid w:val="7AC21577"/>
    <w:rsid w:val="7AC289DF"/>
    <w:rsid w:val="7AC883EF"/>
    <w:rsid w:val="7AC8BA45"/>
    <w:rsid w:val="7AD401E6"/>
    <w:rsid w:val="7AD4C3DC"/>
    <w:rsid w:val="7AD5EFF6"/>
    <w:rsid w:val="7AD7031F"/>
    <w:rsid w:val="7AD9F565"/>
    <w:rsid w:val="7ADF4EF3"/>
    <w:rsid w:val="7AE3A825"/>
    <w:rsid w:val="7AE9CF27"/>
    <w:rsid w:val="7AEE8EEF"/>
    <w:rsid w:val="7AF13636"/>
    <w:rsid w:val="7AF313A4"/>
    <w:rsid w:val="7AF59049"/>
    <w:rsid w:val="7AF6EE47"/>
    <w:rsid w:val="7AF74209"/>
    <w:rsid w:val="7AFBEFAF"/>
    <w:rsid w:val="7AFF156D"/>
    <w:rsid w:val="7B011454"/>
    <w:rsid w:val="7B05C8FF"/>
    <w:rsid w:val="7B09460A"/>
    <w:rsid w:val="7B0AAB9E"/>
    <w:rsid w:val="7B10F367"/>
    <w:rsid w:val="7B16126F"/>
    <w:rsid w:val="7B213838"/>
    <w:rsid w:val="7B21BD90"/>
    <w:rsid w:val="7B227F74"/>
    <w:rsid w:val="7B27E35F"/>
    <w:rsid w:val="7B2F621A"/>
    <w:rsid w:val="7B3310B1"/>
    <w:rsid w:val="7B348C26"/>
    <w:rsid w:val="7B352A2C"/>
    <w:rsid w:val="7B36CC9D"/>
    <w:rsid w:val="7B384CD0"/>
    <w:rsid w:val="7B3AF075"/>
    <w:rsid w:val="7B3D86A9"/>
    <w:rsid w:val="7B3E0AFA"/>
    <w:rsid w:val="7B451100"/>
    <w:rsid w:val="7B4EF520"/>
    <w:rsid w:val="7B529ABA"/>
    <w:rsid w:val="7B5783CE"/>
    <w:rsid w:val="7B57E577"/>
    <w:rsid w:val="7B5B06C6"/>
    <w:rsid w:val="7B5B289A"/>
    <w:rsid w:val="7B5E85AB"/>
    <w:rsid w:val="7B601B7E"/>
    <w:rsid w:val="7B647CF3"/>
    <w:rsid w:val="7B6578C6"/>
    <w:rsid w:val="7B674893"/>
    <w:rsid w:val="7B72682F"/>
    <w:rsid w:val="7B7B984C"/>
    <w:rsid w:val="7B80F37D"/>
    <w:rsid w:val="7B86CF62"/>
    <w:rsid w:val="7B87043A"/>
    <w:rsid w:val="7B87DB63"/>
    <w:rsid w:val="7B8BCE0B"/>
    <w:rsid w:val="7B8E35E3"/>
    <w:rsid w:val="7B8EC42E"/>
    <w:rsid w:val="7B8F2262"/>
    <w:rsid w:val="7B97B4CD"/>
    <w:rsid w:val="7B9A6780"/>
    <w:rsid w:val="7B9D2744"/>
    <w:rsid w:val="7BA6F61A"/>
    <w:rsid w:val="7BAB0259"/>
    <w:rsid w:val="7BAEAFD1"/>
    <w:rsid w:val="7BAF12EB"/>
    <w:rsid w:val="7BB089E7"/>
    <w:rsid w:val="7BB12062"/>
    <w:rsid w:val="7BB43D7C"/>
    <w:rsid w:val="7BBA2302"/>
    <w:rsid w:val="7BBAFF18"/>
    <w:rsid w:val="7BBB128D"/>
    <w:rsid w:val="7BBEC6EE"/>
    <w:rsid w:val="7BC07A09"/>
    <w:rsid w:val="7BC3DE6A"/>
    <w:rsid w:val="7BC4E1CA"/>
    <w:rsid w:val="7BC5AF47"/>
    <w:rsid w:val="7BC7759F"/>
    <w:rsid w:val="7BC9151E"/>
    <w:rsid w:val="7BCA0609"/>
    <w:rsid w:val="7BCA73B9"/>
    <w:rsid w:val="7BD0A1DF"/>
    <w:rsid w:val="7BD10C77"/>
    <w:rsid w:val="7BD642CE"/>
    <w:rsid w:val="7BD70541"/>
    <w:rsid w:val="7BD736F3"/>
    <w:rsid w:val="7BDE0593"/>
    <w:rsid w:val="7BE242AA"/>
    <w:rsid w:val="7BE3BD62"/>
    <w:rsid w:val="7BE5BAC5"/>
    <w:rsid w:val="7BE5F720"/>
    <w:rsid w:val="7BE679CA"/>
    <w:rsid w:val="7BE7C8EF"/>
    <w:rsid w:val="7BF71C63"/>
    <w:rsid w:val="7BF82918"/>
    <w:rsid w:val="7BFFD277"/>
    <w:rsid w:val="7C00049B"/>
    <w:rsid w:val="7C02D663"/>
    <w:rsid w:val="7C0CDF5C"/>
    <w:rsid w:val="7C0DFB1C"/>
    <w:rsid w:val="7C0EC5D3"/>
    <w:rsid w:val="7C18074A"/>
    <w:rsid w:val="7C18111E"/>
    <w:rsid w:val="7C1D156C"/>
    <w:rsid w:val="7C1E8AD7"/>
    <w:rsid w:val="7C1EDB56"/>
    <w:rsid w:val="7C25BBD9"/>
    <w:rsid w:val="7C2669E2"/>
    <w:rsid w:val="7C26FFE2"/>
    <w:rsid w:val="7C272F3D"/>
    <w:rsid w:val="7C2762EF"/>
    <w:rsid w:val="7C2C1534"/>
    <w:rsid w:val="7C2E51AD"/>
    <w:rsid w:val="7C2FFBB8"/>
    <w:rsid w:val="7C31249E"/>
    <w:rsid w:val="7C31D892"/>
    <w:rsid w:val="7C420703"/>
    <w:rsid w:val="7C4393E8"/>
    <w:rsid w:val="7C45A777"/>
    <w:rsid w:val="7C48F47A"/>
    <w:rsid w:val="7C4A3F57"/>
    <w:rsid w:val="7C4D4189"/>
    <w:rsid w:val="7C4FFA10"/>
    <w:rsid w:val="7C50B318"/>
    <w:rsid w:val="7C529F38"/>
    <w:rsid w:val="7C5419E4"/>
    <w:rsid w:val="7C555AE1"/>
    <w:rsid w:val="7C56EE5D"/>
    <w:rsid w:val="7C5CA336"/>
    <w:rsid w:val="7C61C403"/>
    <w:rsid w:val="7C681006"/>
    <w:rsid w:val="7C69FCBD"/>
    <w:rsid w:val="7C745614"/>
    <w:rsid w:val="7C76C965"/>
    <w:rsid w:val="7C775716"/>
    <w:rsid w:val="7C7AC259"/>
    <w:rsid w:val="7C8173B0"/>
    <w:rsid w:val="7C835D45"/>
    <w:rsid w:val="7C87D44D"/>
    <w:rsid w:val="7C88D5EC"/>
    <w:rsid w:val="7C8B6861"/>
    <w:rsid w:val="7C9AC69D"/>
    <w:rsid w:val="7C9AE3BD"/>
    <w:rsid w:val="7C9EA2EE"/>
    <w:rsid w:val="7CA019BA"/>
    <w:rsid w:val="7CA39D25"/>
    <w:rsid w:val="7CA4CEE7"/>
    <w:rsid w:val="7CA60AA4"/>
    <w:rsid w:val="7CA6BFB2"/>
    <w:rsid w:val="7CA87F2C"/>
    <w:rsid w:val="7CA9C050"/>
    <w:rsid w:val="7CAB0006"/>
    <w:rsid w:val="7CAC24B0"/>
    <w:rsid w:val="7CB282F9"/>
    <w:rsid w:val="7CB29584"/>
    <w:rsid w:val="7CB60D78"/>
    <w:rsid w:val="7CBA63A1"/>
    <w:rsid w:val="7CBE6F74"/>
    <w:rsid w:val="7CBFD54A"/>
    <w:rsid w:val="7CC140E9"/>
    <w:rsid w:val="7CC37051"/>
    <w:rsid w:val="7CCB8B94"/>
    <w:rsid w:val="7CCECD1C"/>
    <w:rsid w:val="7CCEE86A"/>
    <w:rsid w:val="7CD4C052"/>
    <w:rsid w:val="7CD6DECE"/>
    <w:rsid w:val="7CDE3626"/>
    <w:rsid w:val="7CE9EAB7"/>
    <w:rsid w:val="7CF3512E"/>
    <w:rsid w:val="7CF55D43"/>
    <w:rsid w:val="7CFB583E"/>
    <w:rsid w:val="7CFE7147"/>
    <w:rsid w:val="7D01526A"/>
    <w:rsid w:val="7D0474C3"/>
    <w:rsid w:val="7D0E587D"/>
    <w:rsid w:val="7D10E86F"/>
    <w:rsid w:val="7D114E9C"/>
    <w:rsid w:val="7D185845"/>
    <w:rsid w:val="7D187BEC"/>
    <w:rsid w:val="7D1A80A9"/>
    <w:rsid w:val="7D1C72EE"/>
    <w:rsid w:val="7D215E4C"/>
    <w:rsid w:val="7D229FE6"/>
    <w:rsid w:val="7D2537F4"/>
    <w:rsid w:val="7D26DD29"/>
    <w:rsid w:val="7D29546B"/>
    <w:rsid w:val="7D2C7225"/>
    <w:rsid w:val="7D2DB3BD"/>
    <w:rsid w:val="7D335C37"/>
    <w:rsid w:val="7D3D5FAF"/>
    <w:rsid w:val="7D3FD92D"/>
    <w:rsid w:val="7D4477E9"/>
    <w:rsid w:val="7D458472"/>
    <w:rsid w:val="7D461F76"/>
    <w:rsid w:val="7D4A16BF"/>
    <w:rsid w:val="7D4B9E3A"/>
    <w:rsid w:val="7D5699EB"/>
    <w:rsid w:val="7D598756"/>
    <w:rsid w:val="7D5D88A1"/>
    <w:rsid w:val="7D5DBCA2"/>
    <w:rsid w:val="7D5E080C"/>
    <w:rsid w:val="7D5E9FC2"/>
    <w:rsid w:val="7D5F4C3F"/>
    <w:rsid w:val="7D652AEF"/>
    <w:rsid w:val="7D6ACFF5"/>
    <w:rsid w:val="7D6B610C"/>
    <w:rsid w:val="7D6D91F9"/>
    <w:rsid w:val="7D73D92D"/>
    <w:rsid w:val="7D75FC1B"/>
    <w:rsid w:val="7D78CA9A"/>
    <w:rsid w:val="7D83CE0C"/>
    <w:rsid w:val="7D8424FB"/>
    <w:rsid w:val="7D887009"/>
    <w:rsid w:val="7D888C50"/>
    <w:rsid w:val="7D8B2091"/>
    <w:rsid w:val="7D8D85EA"/>
    <w:rsid w:val="7D91299B"/>
    <w:rsid w:val="7D9C1286"/>
    <w:rsid w:val="7D9C788B"/>
    <w:rsid w:val="7D9D6639"/>
    <w:rsid w:val="7D9F287C"/>
    <w:rsid w:val="7DA033FB"/>
    <w:rsid w:val="7DA0EC3E"/>
    <w:rsid w:val="7DA56EC9"/>
    <w:rsid w:val="7DA6D0CD"/>
    <w:rsid w:val="7DAA9382"/>
    <w:rsid w:val="7DAEFA2F"/>
    <w:rsid w:val="7DAEFAFF"/>
    <w:rsid w:val="7DB2D8D3"/>
    <w:rsid w:val="7DB38E86"/>
    <w:rsid w:val="7DB53664"/>
    <w:rsid w:val="7DB6973B"/>
    <w:rsid w:val="7DBA0A4D"/>
    <w:rsid w:val="7DBA9966"/>
    <w:rsid w:val="7DC2251C"/>
    <w:rsid w:val="7DC2273B"/>
    <w:rsid w:val="7DC29966"/>
    <w:rsid w:val="7DC2CE31"/>
    <w:rsid w:val="7DC3479B"/>
    <w:rsid w:val="7DC36EA2"/>
    <w:rsid w:val="7DC6C70B"/>
    <w:rsid w:val="7DC83B2E"/>
    <w:rsid w:val="7DCE9DE6"/>
    <w:rsid w:val="7DD53663"/>
    <w:rsid w:val="7DE2DC5D"/>
    <w:rsid w:val="7DE489F3"/>
    <w:rsid w:val="7DE643B3"/>
    <w:rsid w:val="7DE7D78E"/>
    <w:rsid w:val="7DE8B5CF"/>
    <w:rsid w:val="7DED3301"/>
    <w:rsid w:val="7DEE54EA"/>
    <w:rsid w:val="7DF2A61D"/>
    <w:rsid w:val="7DF977CF"/>
    <w:rsid w:val="7E01B7E4"/>
    <w:rsid w:val="7E02944F"/>
    <w:rsid w:val="7E070DB3"/>
    <w:rsid w:val="7E0757CE"/>
    <w:rsid w:val="7E09691B"/>
    <w:rsid w:val="7E09DABB"/>
    <w:rsid w:val="7E0BD0E3"/>
    <w:rsid w:val="7E0E8EF9"/>
    <w:rsid w:val="7E10F85B"/>
    <w:rsid w:val="7E1813B1"/>
    <w:rsid w:val="7E1B9BDD"/>
    <w:rsid w:val="7E1D63EE"/>
    <w:rsid w:val="7E24C4A8"/>
    <w:rsid w:val="7E24C4E4"/>
    <w:rsid w:val="7E29CFFA"/>
    <w:rsid w:val="7E2D7E96"/>
    <w:rsid w:val="7E2EA341"/>
    <w:rsid w:val="7E309D1F"/>
    <w:rsid w:val="7E314940"/>
    <w:rsid w:val="7E31A4F7"/>
    <w:rsid w:val="7E35C268"/>
    <w:rsid w:val="7E393458"/>
    <w:rsid w:val="7E39A094"/>
    <w:rsid w:val="7E3A89CE"/>
    <w:rsid w:val="7E3BFDC4"/>
    <w:rsid w:val="7E41FFBF"/>
    <w:rsid w:val="7E457D03"/>
    <w:rsid w:val="7E47A4CA"/>
    <w:rsid w:val="7E490899"/>
    <w:rsid w:val="7E498E23"/>
    <w:rsid w:val="7E507E4E"/>
    <w:rsid w:val="7E509D3E"/>
    <w:rsid w:val="7E5A5E9D"/>
    <w:rsid w:val="7E5C02D3"/>
    <w:rsid w:val="7E5C0C0B"/>
    <w:rsid w:val="7E5C6A65"/>
    <w:rsid w:val="7E5C8D92"/>
    <w:rsid w:val="7E5D42BA"/>
    <w:rsid w:val="7E5DCD67"/>
    <w:rsid w:val="7E601F7C"/>
    <w:rsid w:val="7E679E5C"/>
    <w:rsid w:val="7E685CA3"/>
    <w:rsid w:val="7E6F8FA0"/>
    <w:rsid w:val="7E79A3C3"/>
    <w:rsid w:val="7E79EB18"/>
    <w:rsid w:val="7E81C042"/>
    <w:rsid w:val="7E861E27"/>
    <w:rsid w:val="7E898862"/>
    <w:rsid w:val="7E89E8C2"/>
    <w:rsid w:val="7E9887C2"/>
    <w:rsid w:val="7E9A8EAC"/>
    <w:rsid w:val="7E9BBD5D"/>
    <w:rsid w:val="7E9F9F95"/>
    <w:rsid w:val="7EA3A069"/>
    <w:rsid w:val="7EA4E71A"/>
    <w:rsid w:val="7EA5EE91"/>
    <w:rsid w:val="7EA9AB93"/>
    <w:rsid w:val="7EAE0C5B"/>
    <w:rsid w:val="7EAE2758"/>
    <w:rsid w:val="7EAFDEFD"/>
    <w:rsid w:val="7EB1C225"/>
    <w:rsid w:val="7EBCDD2C"/>
    <w:rsid w:val="7EBEECB0"/>
    <w:rsid w:val="7EBF5A04"/>
    <w:rsid w:val="7EC16BB2"/>
    <w:rsid w:val="7EC1FF45"/>
    <w:rsid w:val="7EC29B04"/>
    <w:rsid w:val="7EC3606E"/>
    <w:rsid w:val="7EC5C9E9"/>
    <w:rsid w:val="7EC84014"/>
    <w:rsid w:val="7ECA45E9"/>
    <w:rsid w:val="7ECD6362"/>
    <w:rsid w:val="7ED33EA6"/>
    <w:rsid w:val="7ED5652C"/>
    <w:rsid w:val="7EDB1B0F"/>
    <w:rsid w:val="7EDF6236"/>
    <w:rsid w:val="7EE6DE36"/>
    <w:rsid w:val="7EE91410"/>
    <w:rsid w:val="7EEECE44"/>
    <w:rsid w:val="7EEFFC55"/>
    <w:rsid w:val="7EF0BB45"/>
    <w:rsid w:val="7EF91C8C"/>
    <w:rsid w:val="7F010783"/>
    <w:rsid w:val="7F066E9F"/>
    <w:rsid w:val="7F08983D"/>
    <w:rsid w:val="7F0AB854"/>
    <w:rsid w:val="7F0B7AD3"/>
    <w:rsid w:val="7F0EDA04"/>
    <w:rsid w:val="7F0FC439"/>
    <w:rsid w:val="7F141B2D"/>
    <w:rsid w:val="7F1B4323"/>
    <w:rsid w:val="7F232B2C"/>
    <w:rsid w:val="7F24C321"/>
    <w:rsid w:val="7F26FD52"/>
    <w:rsid w:val="7F2840BB"/>
    <w:rsid w:val="7F2AC070"/>
    <w:rsid w:val="7F30A6B9"/>
    <w:rsid w:val="7F31C47A"/>
    <w:rsid w:val="7F335BEA"/>
    <w:rsid w:val="7F3B79E6"/>
    <w:rsid w:val="7F3DF1D4"/>
    <w:rsid w:val="7F3F9CE5"/>
    <w:rsid w:val="7F496549"/>
    <w:rsid w:val="7F4B6861"/>
    <w:rsid w:val="7F4CE81B"/>
    <w:rsid w:val="7F4F010F"/>
    <w:rsid w:val="7F5414D8"/>
    <w:rsid w:val="7F56303A"/>
    <w:rsid w:val="7F5AEB26"/>
    <w:rsid w:val="7F607724"/>
    <w:rsid w:val="7F645EE7"/>
    <w:rsid w:val="7F70B92D"/>
    <w:rsid w:val="7F72E3B0"/>
    <w:rsid w:val="7F79CD31"/>
    <w:rsid w:val="7F7E3F48"/>
    <w:rsid w:val="7F7F482D"/>
    <w:rsid w:val="7F80BDFE"/>
    <w:rsid w:val="7F8116C6"/>
    <w:rsid w:val="7F85D4C6"/>
    <w:rsid w:val="7F8E4BA5"/>
    <w:rsid w:val="7F92B28E"/>
    <w:rsid w:val="7F930F7B"/>
    <w:rsid w:val="7F94EB83"/>
    <w:rsid w:val="7F994B95"/>
    <w:rsid w:val="7FA037DA"/>
    <w:rsid w:val="7FA1E1B1"/>
    <w:rsid w:val="7FA96458"/>
    <w:rsid w:val="7FA9E016"/>
    <w:rsid w:val="7FAD1FE1"/>
    <w:rsid w:val="7FAEBDEF"/>
    <w:rsid w:val="7FAF9E1A"/>
    <w:rsid w:val="7FB0E8F1"/>
    <w:rsid w:val="7FB6BF5D"/>
    <w:rsid w:val="7FBAAA71"/>
    <w:rsid w:val="7FBD96E9"/>
    <w:rsid w:val="7FC01841"/>
    <w:rsid w:val="7FC11C5B"/>
    <w:rsid w:val="7FC14518"/>
    <w:rsid w:val="7FC3F5D5"/>
    <w:rsid w:val="7FC87575"/>
    <w:rsid w:val="7FCCA3E4"/>
    <w:rsid w:val="7FCD3D84"/>
    <w:rsid w:val="7FCD7BD3"/>
    <w:rsid w:val="7FCD971D"/>
    <w:rsid w:val="7FCDCAF0"/>
    <w:rsid w:val="7FD0EFEA"/>
    <w:rsid w:val="7FD281AE"/>
    <w:rsid w:val="7FD47A9A"/>
    <w:rsid w:val="7FE13B04"/>
    <w:rsid w:val="7FE7930D"/>
    <w:rsid w:val="7FE8AF53"/>
    <w:rsid w:val="7FE99022"/>
    <w:rsid w:val="7FEB3415"/>
    <w:rsid w:val="7FECE087"/>
    <w:rsid w:val="7FEE382E"/>
    <w:rsid w:val="7FEE85CD"/>
    <w:rsid w:val="7FEFFDA3"/>
    <w:rsid w:val="7FF28ECB"/>
    <w:rsid w:val="7FF4C0DB"/>
    <w:rsid w:val="7FFC7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FC7C96"/>
  <w15:chartTrackingRefBased/>
  <w15:docId w15:val="{0E6D0456-33CB-4C0B-BEA1-A8EBABA88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4E19A6"/>
    <w:pPr>
      <w:keepNext/>
      <w:jc w:val="center"/>
      <w:outlineLvl w:val="0"/>
    </w:pPr>
    <w:rPr>
      <w:rFonts w:ascii="Times New Roman" w:hAnsi="Times New Roman"/>
      <w:b/>
      <w:caps/>
      <w:sz w:val="28"/>
    </w:rPr>
  </w:style>
  <w:style w:type="paragraph" w:styleId="Heading2">
    <w:name w:val="heading 2"/>
    <w:basedOn w:val="Normal"/>
    <w:next w:val="Normal"/>
    <w:uiPriority w:val="1"/>
    <w:qFormat/>
    <w:rsid w:val="37C2BBEA"/>
    <w:pPr>
      <w:keepNext/>
      <w:spacing w:before="240" w:after="60"/>
      <w:outlineLvl w:val="1"/>
    </w:pPr>
    <w:rPr>
      <w:rFonts w:ascii="Times New Roman" w:hAnsi="Times New Roman"/>
      <w:b/>
      <w:bCs/>
      <w:caps/>
      <w:sz w:val="22"/>
      <w:szCs w:val="22"/>
    </w:rPr>
  </w:style>
  <w:style w:type="paragraph" w:styleId="Heading3">
    <w:name w:val="heading 3"/>
    <w:basedOn w:val="Normal"/>
    <w:next w:val="Normal"/>
    <w:qFormat/>
    <w:rsid w:val="004E19A6"/>
    <w:pPr>
      <w:keepNext/>
      <w:spacing w:before="240" w:after="60"/>
      <w:outlineLvl w:val="2"/>
    </w:pPr>
    <w:rPr>
      <w:rFonts w:ascii="Times New Roman" w:hAnsi="Times New Roman"/>
      <w:b/>
      <w:sz w:val="22"/>
    </w:rPr>
  </w:style>
  <w:style w:type="paragraph" w:styleId="Heading4">
    <w:name w:val="heading 4"/>
    <w:basedOn w:val="Normal"/>
    <w:next w:val="Normal"/>
    <w:qFormat/>
    <w:rsid w:val="004E19A6"/>
    <w:pPr>
      <w:keepNext/>
      <w:spacing w:before="240" w:after="60"/>
      <w:outlineLvl w:val="3"/>
    </w:pPr>
    <w:rPr>
      <w:rFonts w:ascii="Times New Roman" w:hAnsi="Times New Roman"/>
      <w:b/>
      <w:sz w:val="22"/>
    </w:rPr>
  </w:style>
  <w:style w:type="paragraph" w:styleId="Heading5">
    <w:name w:val="heading 5"/>
    <w:basedOn w:val="Normal"/>
    <w:next w:val="Normal"/>
    <w:qFormat/>
    <w:rsid w:val="004E19A6"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rsid w:val="004E19A6"/>
    <w:p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Heading7">
    <w:name w:val="heading 7"/>
    <w:basedOn w:val="Normal"/>
    <w:next w:val="Normal"/>
    <w:qFormat/>
    <w:rsid w:val="004E19A6"/>
    <w:pPr>
      <w:spacing w:before="240" w:after="60"/>
      <w:outlineLvl w:val="6"/>
    </w:pPr>
    <w:rPr>
      <w:sz w:val="20"/>
    </w:rPr>
  </w:style>
  <w:style w:type="paragraph" w:styleId="Heading8">
    <w:name w:val="heading 8"/>
    <w:basedOn w:val="Normal"/>
    <w:next w:val="Normal"/>
    <w:qFormat/>
    <w:rsid w:val="004E19A6"/>
    <w:pPr>
      <w:spacing w:before="240" w:after="6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rsid w:val="004E19A6"/>
    <w:pPr>
      <w:spacing w:before="240" w:after="60"/>
      <w:outlineLvl w:val="8"/>
    </w:pPr>
    <w:rPr>
      <w:b/>
      <w:i/>
      <w:sz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ascii="Times New Roman" w:hAnsi="Times New Roman"/>
      <w:sz w:val="20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Pr>
      <w:rFonts w:ascii="Times New Roman" w:hAnsi="Times New Roman"/>
      <w:b/>
      <w:sz w:val="20"/>
    </w:rPr>
  </w:style>
  <w:style w:type="paragraph" w:styleId="BodyTextIndent">
    <w:name w:val="Body Text Indent"/>
    <w:basedOn w:val="Normal"/>
    <w:pPr>
      <w:ind w:left="720"/>
    </w:pPr>
    <w:rPr>
      <w:sz w:val="22"/>
    </w:rPr>
  </w:style>
  <w:style w:type="paragraph" w:styleId="TOC1">
    <w:name w:val="toc 1"/>
    <w:basedOn w:val="Normal"/>
    <w:next w:val="Normal"/>
    <w:autoRedefine/>
    <w:uiPriority w:val="39"/>
    <w:rsid w:val="00283B38"/>
    <w:pPr>
      <w:spacing w:before="120"/>
    </w:pPr>
    <w:rPr>
      <w:rFonts w:ascii="Times New Roman" w:hAnsi="Times New Roman"/>
      <w:b/>
      <w:caps/>
      <w:szCs w:val="24"/>
    </w:rPr>
  </w:style>
  <w:style w:type="paragraph" w:styleId="TOC2">
    <w:name w:val="toc 2"/>
    <w:basedOn w:val="Normal"/>
    <w:next w:val="Normal"/>
    <w:autoRedefine/>
    <w:uiPriority w:val="39"/>
    <w:pPr>
      <w:spacing w:before="120"/>
      <w:ind w:left="240"/>
    </w:pPr>
    <w:rPr>
      <w:rFonts w:ascii="Times New Roman" w:hAnsi="Times New Roman"/>
      <w:b/>
      <w:sz w:val="22"/>
    </w:rPr>
  </w:style>
  <w:style w:type="paragraph" w:styleId="TOC3">
    <w:name w:val="toc 3"/>
    <w:basedOn w:val="Normal"/>
    <w:next w:val="Normal"/>
    <w:uiPriority w:val="39"/>
    <w:rsid w:val="7E47A4CA"/>
    <w:pPr>
      <w:ind w:left="480"/>
    </w:pPr>
    <w:rPr>
      <w:rFonts w:ascii="Times New Roman" w:hAnsi="Times New Roman"/>
      <w:noProof/>
      <w:sz w:val="20"/>
    </w:rPr>
  </w:style>
  <w:style w:type="paragraph" w:styleId="TOC4">
    <w:name w:val="toc 4"/>
    <w:basedOn w:val="Normal"/>
    <w:next w:val="Normal"/>
    <w:autoRedefine/>
    <w:uiPriority w:val="39"/>
    <w:pPr>
      <w:ind w:left="720"/>
    </w:pPr>
    <w:rPr>
      <w:rFonts w:ascii="Times New Roman" w:hAnsi="Times New Roman"/>
      <w:sz w:val="20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Cover-title" w:customStyle="1">
    <w:name w:val="Cover-title"/>
    <w:basedOn w:val="Normal"/>
    <w:pPr>
      <w:spacing w:before="240" w:after="60"/>
      <w:jc w:val="center"/>
    </w:pPr>
    <w:rPr>
      <w:rFonts w:ascii="Times New Roman" w:hAnsi="Times New Roman"/>
      <w:b/>
      <w:caps/>
      <w:sz w:val="32"/>
    </w:rPr>
  </w:style>
  <w:style w:type="paragraph" w:styleId="TOC-title" w:customStyle="1">
    <w:name w:val="TOC-title"/>
    <w:basedOn w:val="Normal"/>
    <w:pPr>
      <w:spacing w:before="240" w:after="60"/>
      <w:jc w:val="center"/>
    </w:pPr>
    <w:rPr>
      <w:rFonts w:ascii="Times New Roman" w:hAnsi="Times New Roman"/>
      <w:b/>
      <w:caps/>
    </w:rPr>
  </w:style>
  <w:style w:type="paragraph" w:styleId="BodyText3">
    <w:name w:val="Body Text 3"/>
    <w:basedOn w:val="Normal"/>
    <w:pPr>
      <w:jc w:val="both"/>
    </w:pPr>
  </w:style>
  <w:style w:type="paragraph" w:styleId="BodyTextIndent3">
    <w:name w:val="Body Text Indent 3"/>
    <w:basedOn w:val="Normal"/>
    <w:pPr>
      <w:ind w:left="1440"/>
      <w:jc w:val="both"/>
    </w:pPr>
    <w:rPr>
      <w:rFonts w:ascii="Times New Roman" w:hAnsi="Times New Roman"/>
      <w:sz w:val="22"/>
    </w:rPr>
  </w:style>
  <w:style w:type="paragraph" w:styleId="TOC5">
    <w:name w:val="toc 5"/>
    <w:basedOn w:val="Normal"/>
    <w:next w:val="Normal"/>
    <w:autoRedefine/>
    <w:uiPriority w:val="39"/>
    <w:pPr>
      <w:ind w:left="960"/>
    </w:pPr>
    <w:rPr>
      <w:rFonts w:ascii="Times New Roman" w:hAnsi="Times New Roman"/>
      <w:sz w:val="20"/>
    </w:rPr>
  </w:style>
  <w:style w:type="paragraph" w:styleId="TOC6">
    <w:name w:val="toc 6"/>
    <w:basedOn w:val="Normal"/>
    <w:next w:val="Normal"/>
    <w:autoRedefine/>
    <w:uiPriority w:val="39"/>
    <w:pPr>
      <w:ind w:left="1200"/>
    </w:pPr>
    <w:rPr>
      <w:rFonts w:ascii="Times New Roman" w:hAnsi="Times New Roman"/>
      <w:sz w:val="20"/>
    </w:rPr>
  </w:style>
  <w:style w:type="paragraph" w:styleId="TOC7">
    <w:name w:val="toc 7"/>
    <w:basedOn w:val="Normal"/>
    <w:next w:val="Normal"/>
    <w:autoRedefine/>
    <w:uiPriority w:val="39"/>
    <w:pPr>
      <w:ind w:left="1440"/>
    </w:pPr>
    <w:rPr>
      <w:rFonts w:ascii="Times New Roman" w:hAnsi="Times New Roman"/>
      <w:sz w:val="20"/>
    </w:rPr>
  </w:style>
  <w:style w:type="paragraph" w:styleId="TOC8">
    <w:name w:val="toc 8"/>
    <w:basedOn w:val="Normal"/>
    <w:next w:val="Normal"/>
    <w:autoRedefine/>
    <w:uiPriority w:val="39"/>
    <w:pPr>
      <w:ind w:left="1680"/>
    </w:pPr>
    <w:rPr>
      <w:rFonts w:ascii="Times New Roman" w:hAnsi="Times New Roman"/>
      <w:sz w:val="20"/>
    </w:rPr>
  </w:style>
  <w:style w:type="paragraph" w:styleId="TOC9">
    <w:name w:val="toc 9"/>
    <w:basedOn w:val="Normal"/>
    <w:next w:val="Normal"/>
    <w:autoRedefine/>
    <w:uiPriority w:val="39"/>
    <w:pPr>
      <w:ind w:left="1920"/>
    </w:pPr>
    <w:rPr>
      <w:rFonts w:ascii="Times New Roman" w:hAnsi="Times New Roman"/>
      <w:sz w:val="20"/>
    </w:rPr>
  </w:style>
  <w:style w:type="paragraph" w:styleId="CommentText">
    <w:name w:val="annotation text"/>
    <w:basedOn w:val="Normal"/>
    <w:semiHidden/>
    <w:pPr>
      <w:jc w:val="both"/>
    </w:pPr>
    <w:rPr>
      <w:rFonts w:ascii="Times New Roman" w:hAnsi="Times New Roman"/>
    </w:rPr>
  </w:style>
  <w:style w:type="character" w:styleId="CommentReference">
    <w:name w:val="annotation reference"/>
    <w:basedOn w:val="DefaultParagraphFont"/>
    <w:semiHidden/>
    <w:rPr>
      <w:sz w:val="16"/>
    </w:rPr>
  </w:style>
  <w:style w:type="paragraph" w:styleId="BodyText2">
    <w:name w:val="Body Text 2"/>
    <w:basedOn w:val="Normal"/>
    <w:rPr>
      <w:rFonts w:ascii="Times New Roman" w:hAnsi="Times New Roman"/>
      <w:i/>
      <w:sz w:val="20"/>
    </w:rPr>
  </w:style>
  <w:style w:type="paragraph" w:styleId="Appendix1" w:customStyle="1">
    <w:name w:val="Appendix1"/>
    <w:basedOn w:val="Normal"/>
    <w:pPr>
      <w:numPr>
        <w:numId w:val="18"/>
      </w:numPr>
    </w:pPr>
    <w:rPr>
      <w:rFonts w:ascii="Times New Roman" w:hAnsi="Times New Roman"/>
      <w:b/>
      <w:bCs/>
      <w:i/>
      <w:iCs/>
      <w:sz w:val="28"/>
      <w:szCs w:val="24"/>
    </w:rPr>
  </w:style>
  <w:style w:type="paragraph" w:styleId="Appendix2" w:customStyle="1">
    <w:name w:val="Appendix2"/>
    <w:basedOn w:val="Appendix1"/>
    <w:pPr>
      <w:numPr>
        <w:ilvl w:val="1"/>
      </w:numPr>
      <w:tabs>
        <w:tab w:val="num" w:pos="1440"/>
      </w:tabs>
      <w:ind w:hanging="720"/>
    </w:pPr>
    <w:rPr>
      <w:b w:val="0"/>
      <w:bCs w:val="0"/>
      <w:i w:val="0"/>
      <w:iCs w:val="0"/>
    </w:rPr>
  </w:style>
  <w:style w:type="paragraph" w:styleId="Figuretext-L" w:customStyle="1">
    <w:name w:val="Figure text-L"/>
    <w:basedOn w:val="Normal"/>
    <w:pPr>
      <w:spacing w:before="60" w:after="60"/>
      <w:jc w:val="both"/>
    </w:pPr>
    <w:rPr>
      <w:rFonts w:ascii="Times New Roman" w:hAnsi="Times New Roman"/>
      <w:sz w:val="22"/>
    </w:rPr>
  </w:style>
  <w:style w:type="paragraph" w:styleId="BodyTextIndent2">
    <w:name w:val="Body Text Indent 2"/>
    <w:basedOn w:val="Normal"/>
    <w:pPr>
      <w:ind w:left="360"/>
      <w:jc w:val="both"/>
    </w:pPr>
    <w:rPr>
      <w:rFonts w:ascii="Times New Roman" w:hAnsi="Times New Roman"/>
      <w:szCs w:val="24"/>
    </w:rPr>
  </w:style>
  <w:style w:type="paragraph" w:styleId="Tabletitle" w:customStyle="1">
    <w:name w:val="Table title"/>
    <w:basedOn w:val="Normal"/>
    <w:pPr>
      <w:keepNext/>
      <w:spacing w:before="120" w:after="60"/>
      <w:jc w:val="center"/>
    </w:pPr>
    <w:rPr>
      <w:rFonts w:ascii="Times New Roman" w:hAnsi="Times New Roman"/>
      <w:caps/>
      <w:sz w:val="22"/>
    </w:rPr>
  </w:style>
  <w:style w:type="paragraph" w:styleId="template" w:customStyle="1">
    <w:name w:val="template"/>
    <w:basedOn w:val="Normal"/>
    <w:pPr>
      <w:jc w:val="both"/>
    </w:pPr>
    <w:rPr>
      <w:rFonts w:ascii="Times New Roman" w:hAnsi="Times New Roman"/>
    </w:rPr>
  </w:style>
  <w:style w:type="paragraph" w:styleId="workproduct-statement" w:customStyle="1">
    <w:name w:val="workproduct-statement"/>
    <w:basedOn w:val="Normal"/>
    <w:pPr>
      <w:keepLines/>
      <w:tabs>
        <w:tab w:val="left" w:pos="2304"/>
      </w:tabs>
      <w:suppressAutoHyphens/>
      <w:spacing w:before="60" w:after="120" w:line="260" w:lineRule="exact"/>
      <w:ind w:left="2736" w:hanging="432"/>
    </w:pPr>
    <w:rPr>
      <w:sz w:val="21"/>
    </w:rPr>
  </w:style>
  <w:style w:type="paragraph" w:styleId="DocumentMap">
    <w:name w:val="Document Map"/>
    <w:basedOn w:val="Normal"/>
    <w:semiHidden/>
    <w:rsid w:val="00B118DE"/>
    <w:pPr>
      <w:shd w:val="clear" w:color="auto" w:fill="000080"/>
    </w:pPr>
    <w:rPr>
      <w:rFonts w:ascii="Tahoma" w:hAnsi="Tahoma" w:cs="Tahoma"/>
      <w:sz w:val="20"/>
    </w:rPr>
  </w:style>
  <w:style w:type="paragraph" w:styleId="StyleHeading111ptBlackLeft" w:customStyle="1">
    <w:name w:val="Style Heading 1 + 11 pt Black Left"/>
    <w:basedOn w:val="Heading1"/>
    <w:autoRedefine/>
    <w:rsid w:val="00A508B3"/>
    <w:pPr>
      <w:numPr>
        <w:numId w:val="21"/>
      </w:numPr>
      <w:tabs>
        <w:tab w:val="left" w:pos="600"/>
      </w:tabs>
      <w:jc w:val="left"/>
    </w:pPr>
    <w:rPr>
      <w:bCs/>
      <w:caps w:val="0"/>
      <w:color w:val="000000"/>
      <w:szCs w:val="28"/>
    </w:rPr>
  </w:style>
  <w:style w:type="paragraph" w:styleId="StyleHeading2Black" w:customStyle="1">
    <w:name w:val="Style Heading 2 + Black"/>
    <w:basedOn w:val="Heading2"/>
    <w:uiPriority w:val="1"/>
    <w:rsid w:val="37C2BBEA"/>
    <w:pPr>
      <w:numPr>
        <w:ilvl w:val="1"/>
        <w:numId w:val="20"/>
      </w:numPr>
      <w:tabs>
        <w:tab w:val="clear" w:pos="1476"/>
        <w:tab w:val="num" w:pos="360"/>
        <w:tab w:val="num" w:pos="900"/>
      </w:tabs>
      <w:ind w:left="900" w:hanging="540"/>
    </w:pPr>
    <w:rPr>
      <w:color w:val="000000" w:themeColor="text1"/>
      <w:sz w:val="24"/>
      <w:szCs w:val="24"/>
    </w:rPr>
  </w:style>
  <w:style w:type="paragraph" w:styleId="StyleHeading3BlackFirstline0" w:customStyle="1">
    <w:name w:val="Style Heading 3 + Black First line:  0&quot;"/>
    <w:basedOn w:val="Heading3"/>
    <w:autoRedefine/>
    <w:rsid w:val="00B118DE"/>
    <w:rPr>
      <w:bCs/>
      <w:color w:val="000000"/>
      <w:sz w:val="24"/>
      <w:szCs w:val="24"/>
    </w:rPr>
  </w:style>
  <w:style w:type="paragraph" w:styleId="StyleStyleHeading3BlackFirstline0Left36pt" w:customStyle="1">
    <w:name w:val="Style Style Heading 3 + Black First line:  0&quot; + Left:  36 pt"/>
    <w:basedOn w:val="StyleHeading3BlackFirstline0"/>
    <w:autoRedefine/>
    <w:rsid w:val="000D798D"/>
    <w:pPr>
      <w:numPr>
        <w:ilvl w:val="2"/>
        <w:numId w:val="20"/>
      </w:numPr>
      <w:tabs>
        <w:tab w:val="clear" w:pos="1800"/>
        <w:tab w:val="num" w:pos="360"/>
      </w:tabs>
      <w:ind w:left="1170" w:hanging="360"/>
    </w:pPr>
    <w:rPr>
      <w:sz w:val="22"/>
      <w:szCs w:val="22"/>
    </w:rPr>
  </w:style>
  <w:style w:type="paragraph" w:styleId="StyleHeading211ptNotAllcaps" w:customStyle="1">
    <w:name w:val="Style Heading 2 + 11 pt Not All caps"/>
    <w:basedOn w:val="Normal"/>
    <w:rsid w:val="004E19A6"/>
    <w:pPr>
      <w:numPr>
        <w:ilvl w:val="1"/>
        <w:numId w:val="19"/>
      </w:numPr>
      <w:tabs>
        <w:tab w:val="clear" w:pos="756"/>
        <w:tab w:val="num" w:pos="360"/>
      </w:tabs>
      <w:ind w:left="0" w:firstLine="0"/>
    </w:pPr>
  </w:style>
  <w:style w:type="paragraph" w:styleId="StyleTOC111ptBlack" w:customStyle="1">
    <w:name w:val="Style TOC 1 + 11 pt Black"/>
    <w:basedOn w:val="TOC1"/>
    <w:rsid w:val="00586C6A"/>
    <w:rPr>
      <w:bCs/>
      <w:iCs/>
      <w:color w:val="000000"/>
    </w:rPr>
  </w:style>
  <w:style w:type="paragraph" w:styleId="StyleTOC111ptBlack0" w:customStyle="1">
    <w:name w:val="Style TOC 1 + 11 pt Black0"/>
    <w:basedOn w:val="TOC1"/>
    <w:rsid w:val="003E5303"/>
    <w:rPr>
      <w:bCs/>
      <w:iCs/>
      <w:color w:val="000000"/>
      <w:sz w:val="22"/>
    </w:rPr>
  </w:style>
  <w:style w:type="paragraph" w:styleId="StyleTOC111ptBlack1" w:customStyle="1">
    <w:name w:val="Style TOC 1 + 11 pt Black1"/>
    <w:basedOn w:val="TOC1"/>
    <w:autoRedefine/>
    <w:rsid w:val="00283B38"/>
    <w:rPr>
      <w:bCs/>
      <w:i/>
      <w:iCs/>
      <w:color w:val="000000"/>
      <w:sz w:val="22"/>
    </w:rPr>
  </w:style>
  <w:style w:type="table" w:styleId="TableGrid">
    <w:name w:val="Table Grid"/>
    <w:basedOn w:val="TableNormal"/>
    <w:rsid w:val="00B1641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Calendar1" w:customStyle="1">
    <w:name w:val="Calendar 1"/>
    <w:basedOn w:val="TableNormal"/>
    <w:uiPriority w:val="99"/>
    <w:qFormat/>
    <w:rsid w:val="0095799E"/>
    <w:rPr>
      <w:rFonts w:ascii="Calibri" w:hAnsi="Calibri"/>
      <w:sz w:val="22"/>
      <w:szCs w:val="22"/>
      <w:lang w:bidi="en-US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b/>
        <w:bCs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color="000000" w:sz="24" w:space="0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styleId="BalloonText">
    <w:name w:val="Balloon Text"/>
    <w:basedOn w:val="Normal"/>
    <w:link w:val="BalloonTextChar"/>
    <w:rsid w:val="003E5303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3E530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0B7C"/>
    <w:pPr>
      <w:ind w:left="720"/>
      <w:contextualSpacing/>
    </w:pPr>
  </w:style>
  <w:style w:type="paragraph" w:styleId="Body" w:customStyle="1">
    <w:name w:val="Body"/>
    <w:basedOn w:val="Normal"/>
    <w:link w:val="BodyChar"/>
    <w:uiPriority w:val="1"/>
    <w:qFormat/>
    <w:rsid w:val="445DADE5"/>
    <w:rPr>
      <w:rFonts w:ascii="Times New Roman" w:hAnsi="Times New Roman"/>
      <w:sz w:val="22"/>
      <w:szCs w:val="22"/>
    </w:rPr>
  </w:style>
  <w:style w:type="character" w:styleId="BodyChar" w:customStyle="1">
    <w:name w:val="Body Char"/>
    <w:basedOn w:val="DefaultParagraphFont"/>
    <w:link w:val="Body"/>
    <w:uiPriority w:val="1"/>
    <w:rsid w:val="445DADE5"/>
    <w:rPr>
      <w:rFonts w:ascii="Times New Roman" w:hAnsi="Times New Roman" w:eastAsia="Times New Roman" w:cs="Times New Roman"/>
      <w:sz w:val="22"/>
      <w:szCs w:val="22"/>
    </w:rPr>
  </w:style>
  <w:style w:type="table" w:styleId="GridTable4-Accent1">
    <w:name w:val="Grid Table 4 Accent 1"/>
    <w:basedOn w:val="TableNormal"/>
    <w:uiPriority w:val="49"/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315B8"/>
    <w:rPr>
      <w:color w:val="605E5C"/>
      <w:shd w:val="clear" w:color="auto" w:fill="E1DFDD"/>
    </w:rPr>
  </w:style>
  <w:style w:type="paragraph" w:styleId="FootnoteText">
    <w:name w:val="footnote text"/>
    <w:basedOn w:val="Normal"/>
    <w:uiPriority w:val="99"/>
    <w:semiHidden/>
    <w:unhideWhenUsed/>
    <w:rsid w:val="01B83E4C"/>
    <w:rPr>
      <w:sz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1B83E4C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6A657E"/>
    <w:pPr>
      <w:keepLines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caps w:val="0"/>
      <w:color w:val="2E74B5" w:themeColor="accent1" w:themeShade="BF"/>
      <w:sz w:val="32"/>
      <w:szCs w:val="32"/>
    </w:rPr>
  </w:style>
  <w:style w:type="paragraph" w:styleId="heading3style" w:customStyle="1">
    <w:name w:val="heading3style"/>
    <w:basedOn w:val="Normal"/>
    <w:link w:val="heading3styleChar"/>
    <w:uiPriority w:val="1"/>
    <w:qFormat/>
    <w:rsid w:val="00CE2E9E"/>
    <w:rPr>
      <w:rFonts w:ascii="Times New Roman" w:hAnsi="Times New Roman"/>
      <w:b/>
      <w:bCs/>
      <w:sz w:val="22"/>
      <w:szCs w:val="22"/>
    </w:rPr>
  </w:style>
  <w:style w:type="character" w:styleId="heading3styleChar" w:customStyle="1">
    <w:name w:val="heading3style Char"/>
    <w:basedOn w:val="DefaultParagraphFont"/>
    <w:link w:val="heading3style"/>
    <w:rsid w:val="00CE2E9E"/>
    <w:rPr>
      <w:b/>
      <w:bCs/>
      <w:sz w:val="22"/>
      <w:szCs w:val="22"/>
    </w:rPr>
  </w:style>
  <w:style w:type="paragraph" w:styleId="NoSpacing">
    <w:name w:val="No Spacing"/>
    <w:uiPriority w:val="1"/>
    <w:qFormat/>
    <w:rsid w:val="7B0AAB9E"/>
  </w:style>
  <w:style w:type="paragraph" w:styleId="Title">
    <w:name w:val="Title"/>
    <w:basedOn w:val="Normal"/>
    <w:next w:val="Normal"/>
    <w:link w:val="TitleChar"/>
    <w:uiPriority w:val="10"/>
    <w:qFormat/>
    <w:rsid w:val="74EE2135"/>
    <w:pPr>
      <w:spacing w:after="80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038ED"/>
    <w:rPr>
      <w:rFonts w:asciiTheme="majorHAnsi" w:hAnsiTheme="majorHAnsi" w:eastAsiaTheme="majorEastAsia" w:cstheme="majorBidi"/>
      <w:sz w:val="56"/>
      <w:szCs w:val="56"/>
    </w:rPr>
  </w:style>
  <w:style w:type="paragraph" w:styleId="TableParagraph" w:customStyle="1">
    <w:name w:val="Table Paragraph"/>
    <w:basedOn w:val="Normal"/>
    <w:uiPriority w:val="1"/>
    <w:qFormat/>
    <w:rsid w:val="5D164CA7"/>
    <w:pPr>
      <w:widowControl w:val="0"/>
      <w:ind w:left="107"/>
    </w:p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4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5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microsoft.com/office/2016/09/relationships/commentsIds" Target="commentsIds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microsoft.com/office/2011/relationships/commentsExtended" Target="commentsExtended.xml" Id="rId12" /><Relationship Type="http://schemas.microsoft.com/office/2020/10/relationships/intelligence" Target="intelligence2.xml" Id="rId33" /><Relationship Type="http://schemas.openxmlformats.org/officeDocument/2006/relationships/customXml" Target="../customXml/item2.xml" Id="rId2" /><Relationship Type="http://schemas.openxmlformats.org/officeDocument/2006/relationships/footer" Target="footer1.xml" Id="rId29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theme" Target="theme/theme1.xml" Id="rId32" /><Relationship Type="http://schemas.openxmlformats.org/officeDocument/2006/relationships/numbering" Target="numbering.xml" Id="rId5" /><Relationship Type="http://schemas.openxmlformats.org/officeDocument/2006/relationships/header" Target="header1.xml" Id="rId28" /><Relationship Type="http://schemas.openxmlformats.org/officeDocument/2006/relationships/endnotes" Target="endnotes.xml" Id="rId10" /><Relationship Type="http://schemas.microsoft.com/office/2011/relationships/people" Target="people.xml" Id="rId31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30" /><Relationship Type="http://schemas.openxmlformats.org/officeDocument/2006/relationships/webSettings" Target="webSettings.xml" Id="rId8" /><Relationship Type="http://schemas.openxmlformats.org/officeDocument/2006/relationships/hyperlink" Target="https://developer.download.nvidia.com/compute/redist/jp/v511/pytorch/torch-2.0.0+nv23.05-cp38-cp38-linux_aarch64.whl" TargetMode="External" Id="R8b803a045a10435b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IIN16800922.JI\Desktop\OneDrive_2_2-13-2024\GT_1010_JI_Word_Template.dot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C922DF77CB7EC498521E9C72252D019" ma:contentTypeVersion="6" ma:contentTypeDescription="Create a new document." ma:contentTypeScope="" ma:versionID="67220a90346f16c690a31c89f6fd780e">
  <xsd:schema xmlns:xsd="http://www.w3.org/2001/XMLSchema" xmlns:xs="http://www.w3.org/2001/XMLSchema" xmlns:p="http://schemas.microsoft.com/office/2006/metadata/properties" xmlns:ns2="728b50d5-1497-44d2-a853-04cde9d9f5e8" xmlns:ns3="c683474e-3566-459e-a8fa-b9191d46e53e" targetNamespace="http://schemas.microsoft.com/office/2006/metadata/properties" ma:root="true" ma:fieldsID="ab7e8695943df7e610c1978fd808126a" ns2:_="" ns3:_="">
    <xsd:import namespace="728b50d5-1497-44d2-a853-04cde9d9f5e8"/>
    <xsd:import namespace="c683474e-3566-459e-a8fa-b9191d46e5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8b50d5-1497-44d2-a853-04cde9d9f5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3474e-3566-459e-a8fa-b9191d46e53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98519F-F24D-4CE0-8566-A659735053A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82C7510-7EBD-400D-9089-99DA92B65D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8b50d5-1497-44d2-a853-04cde9d9f5e8"/>
    <ds:schemaRef ds:uri="c683474e-3566-459e-a8fa-b9191d46e53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DD3ACD-2ECA-41D1-885B-21B7755E96B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FC246AC-A8C6-43B1-B263-B0B8BCE6E094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GT_1010_JI_Word_Template.dot</ap:Template>
  <ap:Application>Microsoft Word for the web</ap:Application>
  <ap:DocSecurity>0</ap:DocSecurity>
  <ap:ScaleCrop>false</ap:ScaleCrop>
  <ap:Manager/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PROJECT MANAGEMENT PLAN</dc:title>
  <dc:subject/>
  <dc:creator>Kanimozhi Thangappan</dc:creator>
  <keywords/>
  <dc:description/>
  <lastModifiedBy>Hemavathi Anandhan</lastModifiedBy>
  <revision>108</revision>
  <lastPrinted>2000-04-17T08:37:00.0000000Z</lastPrinted>
  <dcterms:created xsi:type="dcterms:W3CDTF">2025-12-12T04:28:00.0000000Z</dcterms:created>
  <dcterms:modified xsi:type="dcterms:W3CDTF">2026-02-03T11:08:58.4115933Z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0x0101005C922DF77CB7EC498521E9C72252D019</vt:lpwstr>
  </property>
</Properties>
</file>