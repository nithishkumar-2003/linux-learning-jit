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ackground w:color="FFFFFF"/>
  <w:body>
    <w:p xmlns:wp14="http://schemas.microsoft.com/office/word/2010/wordml" w:rsidRPr="00BC68C3" w:rsidR="00E83B17" w:rsidP="0BA55C77" w:rsidRDefault="00E83B17" w14:paraId="672A6659" wp14:textId="77777777" wp14:noSpellErr="1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4AB915A6" w:rsidP="0BA55C77" w:rsidRDefault="4AB915A6" w14:paraId="4EA15E95" w14:textId="6F10BAE7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Pr="00BC68C3" w:rsidR="00E83B17" w:rsidP="0BA55C77" w:rsidRDefault="00E83B17" w14:paraId="0A37501D" wp14:textId="0A57BB19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BC68C3" w:rsidR="00E83B17" w:rsidP="0BA55C77" w:rsidRDefault="00E83B17" w14:paraId="06632A3C" wp14:textId="3B87FAF3">
      <w:pPr>
        <w:widowControl w:val="0"/>
        <w:spacing w:line="360" w:lineRule="auto"/>
        <w:ind w:left="0" w:right="-720" w:hanging="0"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RPr="00BC68C3" w:rsidR="00E83B17" w:rsidP="0BA55C77" w:rsidRDefault="00E83B17" w14:paraId="7C8EDBCE" wp14:textId="2CE974C9">
      <w:pPr>
        <w:widowControl w:val="0"/>
        <w:spacing w:line="360" w:lineRule="auto"/>
        <w:ind w:left="0" w:right="-720" w:hanging="0"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RPr="00BC68C3" w:rsidR="00E83B17" w:rsidP="0BA55C77" w:rsidRDefault="00E83B17" w14:paraId="154369E4" wp14:textId="012A5175">
      <w:pPr>
        <w:pStyle w:val="Cover-title"/>
        <w:spacing w:line="360" w:lineRule="auto"/>
        <w:ind w:right="-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BA55C77" w:rsidR="2D00741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OS CUSTOMIZATION</w:t>
      </w:r>
    </w:p>
    <w:p w:rsidR="4AB915A6" w:rsidP="0BA55C77" w:rsidRDefault="4AB915A6" w14:paraId="607C068B" w14:textId="48A7A366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Pr="00A64C55" w:rsidR="0011102B" w:rsidP="0BA55C77" w:rsidRDefault="00524730" w14:paraId="1BD39539" wp14:textId="77777777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BA55C77" w:rsidR="1994A6CC">
        <w:rPr>
          <w:rFonts w:ascii="Times New Roman" w:hAnsi="Times New Roman" w:eastAsia="Times New Roman" w:cs="Times New Roman"/>
          <w:caps w:val="0"/>
          <w:smallCaps w:val="0"/>
          <w:color w:val="000000" w:themeColor="text1" w:themeTint="FF" w:themeShade="FF"/>
          <w:sz w:val="28"/>
          <w:szCs w:val="28"/>
        </w:rPr>
        <w:t>Document H</w:t>
      </w:r>
      <w:r w:rsidRPr="0BA55C77" w:rsidR="57E41CFC">
        <w:rPr>
          <w:rFonts w:ascii="Times New Roman" w:hAnsi="Times New Roman" w:eastAsia="Times New Roman" w:cs="Times New Roman"/>
          <w:caps w:val="0"/>
          <w:smallCaps w:val="0"/>
          <w:color w:val="000000" w:themeColor="text1" w:themeTint="FF" w:themeShade="FF"/>
          <w:sz w:val="28"/>
          <w:szCs w:val="28"/>
        </w:rPr>
        <w:t>istory</w:t>
      </w:r>
      <w:r w:rsidRPr="0BA55C77" w:rsidR="14417D3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Pr="00A64C55" w:rsidR="0011102B" w:rsidP="0BA55C77" w:rsidRDefault="0011102B" w14:paraId="55E12AB6" wp14:textId="7081439A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tbl>
      <w:tblPr>
        <w:tblStyle w:val="TableNormal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2250"/>
        <w:gridCol w:w="1530"/>
        <w:gridCol w:w="1530"/>
        <w:gridCol w:w="1440"/>
        <w:gridCol w:w="1260"/>
      </w:tblGrid>
      <w:tr w:rsidR="0BA55C77" w:rsidTr="0BA55C77" w14:paraId="64B1888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A1DE074" w14:textId="795124C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S. No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46C83130" w14:textId="044B3BE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Ver.No.</w:t>
            </w:r>
          </w:p>
        </w:tc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8CB5FD0" w14:textId="3B77BF0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Author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2DB5DBCD" w14:textId="52EFA0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Section(s) Affected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1A8D720E" w14:textId="1BC0DB5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Change(s) made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E2E052B" w14:textId="7610DD7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Approved Date 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157ABD6F" w14:textId="1676135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Approved by</w:t>
            </w:r>
          </w:p>
        </w:tc>
      </w:tr>
      <w:tr w:rsidR="0BA55C77" w:rsidTr="0BA55C77" w14:paraId="481DEB3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7F602D1E" w14:textId="269CCDEC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1</w:t>
            </w:r>
          </w:p>
        </w:tc>
        <w:tc>
          <w:tcPr>
            <w:tcW w:w="72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55E96F01" w14:textId="20AC518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5D590950" w14:textId="418168E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0BA55C77" w:rsidP="0BA55C77" w:rsidRDefault="0BA55C77" w14:paraId="372583D5" w14:textId="264F0B4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1.0</w:t>
            </w:r>
          </w:p>
        </w:tc>
        <w:tc>
          <w:tcPr>
            <w:tcW w:w="2250" w:type="dxa"/>
            <w:tcBorders>
              <w:top w:val="single" w:sz="6"/>
              <w:left w:val="single" w:color="000000" w:themeColor="text1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4E071387" w14:textId="118472C2">
            <w:pPr>
              <w:pStyle w:val="TableParagraph"/>
              <w:keepNext w:val="0"/>
              <w:widowControl w:val="0"/>
              <w:spacing w:before="0" w:after="0" w:line="259" w:lineRule="auto"/>
              <w:ind w:left="0" w:hanging="0" w:firstLine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Razeena Nilufar M</w:t>
            </w:r>
          </w:p>
        </w:tc>
        <w:tc>
          <w:tcPr>
            <w:tcW w:w="153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7E7EF30E" w14:textId="09ADA3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168A80DD" w14:textId="7F48CF4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34EA19C0" w14:textId="3CED514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All</w:t>
            </w:r>
          </w:p>
        </w:tc>
        <w:tc>
          <w:tcPr>
            <w:tcW w:w="153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2D1E3138" w14:textId="2E31CDD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39E07954" w14:textId="69D25EF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2F483C0B" w14:textId="579089D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Initial</w:t>
            </w:r>
          </w:p>
        </w:tc>
        <w:tc>
          <w:tcPr>
            <w:tcW w:w="144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7D81564F" w14:textId="7BEE4BB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B93463E" w14:textId="3059767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BA55C77" w:rsidTr="0BA55C77" w14:paraId="36061335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00F3A039" w14:textId="4541D0A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2</w:t>
            </w:r>
          </w:p>
        </w:tc>
        <w:tc>
          <w:tcPr>
            <w:tcW w:w="72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4F192AC"/>
        </w:tc>
        <w:tc>
          <w:tcPr>
            <w:tcW w:w="2250" w:type="dxa"/>
            <w:tcBorders>
              <w:top w:val="single" w:sz="6"/>
              <w:left w:val="single" w:color="000000" w:themeColor="text1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3EDFC22" w14:textId="360DEFE8">
            <w:pPr>
              <w:pStyle w:val="TableParagraph"/>
              <w:widowControl w:val="0"/>
              <w:spacing w:line="259" w:lineRule="auto"/>
              <w:ind w:left="107" w:hanging="0" w:firstLine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William Paul J</w:t>
            </w:r>
          </w:p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02E4296"/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CC24918"/>
        </w:tc>
        <w:tc>
          <w:tcPr>
            <w:tcW w:w="144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4135603" w14:textId="014FE79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4360C0CD" w14:textId="10CA982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BA55C77" w:rsidTr="0BA55C77" w14:paraId="447A1975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70DE01F" w14:textId="69D370B3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3</w:t>
            </w:r>
          </w:p>
        </w:tc>
        <w:tc>
          <w:tcPr>
            <w:tcW w:w="72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0554E59"/>
        </w:tc>
        <w:tc>
          <w:tcPr>
            <w:tcW w:w="2250" w:type="dxa"/>
            <w:tcBorders>
              <w:top w:val="single" w:sz="6"/>
              <w:left w:val="single" w:color="000000" w:themeColor="text1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3A84F60F" w14:textId="6B6FA624">
            <w:pPr>
              <w:pStyle w:val="TableParagraph"/>
              <w:widowControl w:val="0"/>
              <w:spacing w:line="259" w:lineRule="auto"/>
              <w:ind w:left="107" w:hanging="0" w:firstLine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Nithishkumar T</w:t>
            </w:r>
          </w:p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CFBD77C"/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5D26309"/>
        </w:tc>
        <w:tc>
          <w:tcPr>
            <w:tcW w:w="144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AF23F26" w14:textId="7FB458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5C255058" w14:textId="7A6134A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0BA55C77" w:rsidRDefault="0BA55C77" w14:paraId="4A84EDE9" w14:textId="4A2EF572"/>
    <w:p w:rsidR="0BA55C77" w:rsidP="0BA55C77" w:rsidRDefault="0BA55C77" w14:paraId="7F6B36C1" w14:textId="3F57C05D">
      <w:pPr>
        <w:ind w:right="-720"/>
        <w:rPr>
          <w:rFonts w:ascii="Times New Roman" w:hAnsi="Times New Roman" w:eastAsia="Times New Roman" w:cs="Times New Roman"/>
        </w:rPr>
      </w:pPr>
    </w:p>
    <w:p xmlns:wp14="http://schemas.microsoft.com/office/word/2010/wordml" w:rsidRPr="00A64C55" w:rsidR="0011102B" w:rsidP="0BA55C77" w:rsidRDefault="0011102B" w14:paraId="44EAFD9C" wp14:textId="01E9BE6B">
      <w:pPr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BC68C3" w:rsidR="0011102B" w:rsidP="0BA55C77" w:rsidRDefault="0011102B" w14:paraId="4B99056E" wp14:textId="77777777">
      <w:pPr>
        <w:spacing w:line="360" w:lineRule="auto"/>
        <w:ind w:left="576"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F5B69" w:rsidP="0BA55C77" w:rsidRDefault="00E83B17" w14:paraId="1299C43A" wp14:textId="77777777">
      <w:pPr>
        <w:spacing w:line="360" w:lineRule="auto"/>
        <w:ind w:right="-720"/>
        <w:jc w:val="both"/>
        <w:rPr>
          <w:rFonts w:ascii="Times New Roman" w:hAnsi="Times New Roman" w:eastAsia="Times New Roman" w:cs="Times New Roman"/>
          <w:i w:val="1"/>
          <w:iCs w:val="1"/>
          <w:color w:val="000000"/>
          <w:sz w:val="28"/>
          <w:szCs w:val="28"/>
        </w:rPr>
      </w:pPr>
      <w:r w:rsidRPr="0BA55C77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br w:type="page"/>
      </w:r>
    </w:p>
    <w:p w:rsidR="46112611" w:rsidP="0BA55C77" w:rsidRDefault="46112611" w14:paraId="22678D75" w14:textId="230FECEC">
      <w:pPr>
        <w:spacing w:line="360" w:lineRule="auto"/>
        <w:ind w:left="2880"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  <w:r w:rsidRPr="0BA55C77" w:rsidR="2B9D485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 xml:space="preserve">TABLE OF CONTENTS </w:t>
      </w:r>
    </w:p>
    <w:p w:rsidR="01D7AF3B" w:rsidP="0BA55C77" w:rsidRDefault="01D7AF3B" w14:paraId="59E9781E" w14:textId="22501DA1">
      <w:pPr>
        <w:spacing w:line="360" w:lineRule="auto"/>
        <w:ind w:left="2880"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sdt>
      <w:sdtPr>
        <w:id w:val="372474025"/>
        <w:docPartObj>
          <w:docPartGallery w:val="Table of Contents"/>
          <w:docPartUnique/>
        </w:docPartObj>
      </w:sdtPr>
      <w:sdtContent>
        <w:p w:rsidR="01D7AF3B" w:rsidP="01D7AF3B" w:rsidRDefault="01D7AF3B" w14:paraId="31E11537" w14:textId="606FF2F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01590297">
            <w:r w:rsidRPr="2D04DF11" w:rsidR="2D04DF11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_Toc401590297 \h</w:instrText>
            </w:r>
            <w:r>
              <w:fldChar w:fldCharType="separate"/>
            </w:r>
            <w:r w:rsidRPr="2D04DF11" w:rsidR="2D04DF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A55C77" w:rsidP="0BA55C77" w:rsidRDefault="0BA55C77" w14:paraId="32966232" w14:textId="11B0781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1005969">
            <w:r w:rsidRPr="2D04DF11" w:rsidR="2D04DF11">
              <w:rPr>
                <w:rStyle w:val="Hyperlink"/>
              </w:rPr>
              <w:t>2. Pre-Requisites [Things to Know]</w:t>
            </w:r>
            <w:r>
              <w:tab/>
            </w:r>
            <w:r>
              <w:fldChar w:fldCharType="begin"/>
            </w:r>
            <w:r>
              <w:instrText xml:space="preserve">PAGEREF _Toc1581005969 \h</w:instrText>
            </w:r>
            <w:r>
              <w:fldChar w:fldCharType="separate"/>
            </w:r>
            <w:r w:rsidRPr="2D04DF11" w:rsidR="2D04DF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A55C77" w:rsidP="0BA55C77" w:rsidRDefault="0BA55C77" w14:paraId="39B02AB9" w14:textId="605EE07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0350797">
            <w:r w:rsidRPr="2D04DF11" w:rsidR="2D04DF11">
              <w:rPr>
                <w:rStyle w:val="Hyperlink"/>
              </w:rPr>
              <w:t>3. Steps to customize a disk image using the Yocto Project</w:t>
            </w:r>
            <w:r>
              <w:tab/>
            </w:r>
            <w:r>
              <w:fldChar w:fldCharType="begin"/>
            </w:r>
            <w:r>
              <w:instrText xml:space="preserve">PAGEREF _Toc2030350797 \h</w:instrText>
            </w:r>
            <w:r>
              <w:fldChar w:fldCharType="separate"/>
            </w:r>
            <w:r w:rsidRPr="2D04DF11" w:rsidR="2D04DF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A55C77" w:rsidP="0BA55C77" w:rsidRDefault="0BA55C77" w14:paraId="7217DB46" w14:textId="25B39DA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32816023">
            <w:r w:rsidRPr="2D04DF11" w:rsidR="2D04DF11">
              <w:rPr>
                <w:rStyle w:val="Hyperlink"/>
              </w:rPr>
              <w:t>4. Reference</w:t>
            </w:r>
            <w:r>
              <w:tab/>
            </w:r>
            <w:r>
              <w:fldChar w:fldCharType="begin"/>
            </w:r>
            <w:r>
              <w:instrText xml:space="preserve">PAGEREF _Toc1032816023 \h</w:instrText>
            </w:r>
            <w:r>
              <w:fldChar w:fldCharType="separate"/>
            </w:r>
            <w:r w:rsidRPr="2D04DF11" w:rsidR="2D04DF1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D04DF11" w:rsidP="2D04DF11" w:rsidRDefault="2D04DF11" w14:paraId="73AD2B09" w14:textId="02B1685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7460975">
            <w:r w:rsidRPr="2D04DF11" w:rsidR="2D04DF11">
              <w:rPr>
                <w:rStyle w:val="Hyperlink"/>
              </w:rPr>
              <w:t>Tasks</w:t>
            </w:r>
            <w:r>
              <w:tab/>
            </w:r>
            <w:r>
              <w:fldChar w:fldCharType="begin"/>
            </w:r>
            <w:r>
              <w:instrText xml:space="preserve">PAGEREF _Toc287460975 \h</w:instrText>
            </w:r>
            <w:r>
              <w:fldChar w:fldCharType="separate"/>
            </w:r>
            <w:r w:rsidRPr="2D04DF11" w:rsidR="2D04DF11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1D7AF3B" w:rsidP="0BA55C77" w:rsidRDefault="01D7AF3B" w14:paraId="34E1284A" w14:textId="300D3729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01D7AF3B" w:rsidP="0BA55C77" w:rsidRDefault="01D7AF3B" w14:paraId="554EFBAC" w14:textId="680B6D98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01D7AF3B" w:rsidP="0BA55C77" w:rsidRDefault="01D7AF3B" w14:paraId="43F7C253" w14:textId="29E495E8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0BA55C77" w:rsidP="0BA55C77" w:rsidRDefault="0BA55C77" w14:paraId="7A7D2396" w14:textId="759005C8">
      <w:pPr>
        <w:ind w:right="-720"/>
        <w:rPr>
          <w:rFonts w:ascii="Times New Roman" w:hAnsi="Times New Roman" w:eastAsia="Times New Roman" w:cs="Times New Roman"/>
        </w:rPr>
      </w:pPr>
      <w:r w:rsidRPr="0BA55C77">
        <w:rPr>
          <w:rFonts w:ascii="Times New Roman" w:hAnsi="Times New Roman" w:eastAsia="Times New Roman" w:cs="Times New Roman"/>
        </w:rPr>
        <w:br w:type="page"/>
      </w:r>
    </w:p>
    <w:p w:rsidR="0BA55C77" w:rsidP="0BA55C77" w:rsidRDefault="0BA55C77" w14:paraId="373E89E0" w14:textId="56264314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30460962" w:rsidP="0BA55C77" w:rsidRDefault="30460962" w14:paraId="2DF24769" w14:textId="7E3454DC">
      <w:pPr>
        <w:pStyle w:val="Heading1"/>
        <w:spacing w:line="360" w:lineRule="auto"/>
        <w:ind w:right="-72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Toc401590297" w:id="27920234"/>
      <w:r w:rsidRPr="2D04DF11" w:rsidR="25FDD3AB"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 w:rsidRPr="2D04DF11" w:rsidR="6053E36F">
        <w:rPr>
          <w:rFonts w:ascii="Times New Roman" w:hAnsi="Times New Roman" w:eastAsia="Times New Roman" w:cs="Times New Roman"/>
          <w:sz w:val="28"/>
          <w:szCs w:val="28"/>
        </w:rPr>
        <w:t>Introduction</w:t>
      </w:r>
      <w:bookmarkEnd w:id="27920234"/>
    </w:p>
    <w:p w:rsidR="744D93A0" w:rsidP="0BA55C77" w:rsidRDefault="744D93A0" w14:paraId="7F7F5496" w14:textId="0D0AF4DB">
      <w:pPr>
        <w:pStyle w:val="Normal"/>
        <w:ind w:right="-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Customizing a disk image using 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involves a deep understanding of its core concepts such as layers, recipes, image configurations, and the build system workflow. This document outlines the fundamental prerequisites and high-level steps 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required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create and customize a disk image using the 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Project. It serves as a structured guide for embedded developers aiming to add custom applications, configuration files, packages, or system-level modifications into a bootable Linux image. From setting up the environment and managing layers to writing custom recipes and generating deployable images, this guide provides a streamlined overview to help you efficiently navigate the Yocto-based customization process.</w:t>
      </w:r>
    </w:p>
    <w:p w:rsidR="0BA55C77" w:rsidP="0BA55C77" w:rsidRDefault="0BA55C77" w14:paraId="6C501B60" w14:textId="3DDAB125">
      <w:pPr>
        <w:pStyle w:val="Normal"/>
        <w:ind w:right="-720"/>
        <w:rPr>
          <w:rFonts w:ascii="Times New Roman" w:hAnsi="Times New Roman" w:eastAsia="Times New Roman" w:cs="Times New Roman"/>
          <w:sz w:val="28"/>
          <w:szCs w:val="28"/>
        </w:rPr>
      </w:pPr>
    </w:p>
    <w:p w:rsidR="3A65E571" w:rsidP="0BA55C77" w:rsidRDefault="3A65E571" w14:paraId="28BD3557" w14:textId="3A72ADF9">
      <w:pPr>
        <w:pStyle w:val="Heading1"/>
        <w:spacing w:line="360" w:lineRule="auto"/>
        <w:ind w:right="-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1581005969" w:id="1103691325"/>
      <w:r w:rsidRPr="2D04DF11" w:rsidR="1241BF5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2.</w:t>
      </w:r>
      <w:r w:rsidRPr="2D04DF11" w:rsidR="734341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D04DF11" w:rsidR="0C5D606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</w:t>
      </w:r>
      <w:r w:rsidRPr="2D04DF11" w:rsidR="0C5D606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re-Requisites [Things to Know]</w:t>
      </w:r>
      <w:bookmarkEnd w:id="1103691325"/>
      <w:r w:rsidRPr="2D04DF11" w:rsidR="0311704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75A9024A" w:rsidP="0BA55C77" w:rsidRDefault="75A9024A" w14:paraId="353728BE" w14:textId="748E9E68">
      <w:pPr>
        <w:pStyle w:val="ListParagraph"/>
        <w:numPr>
          <w:ilvl w:val="0"/>
          <w:numId w:val="360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Yocto</w:t>
      </w: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Basics</w:t>
      </w:r>
      <w:r w:rsidRPr="0BA55C77" w:rsidR="5182B1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BA55C77" w:rsidR="5182B1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0BA55C77" w:rsidR="5182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Refer </w:t>
      </w:r>
      <w:hyperlink w:anchor="_4._Reference_">
        <w:r w:rsidRPr="0BA55C77" w:rsidR="5182B16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[1]</w:t>
        </w:r>
      </w:hyperlink>
      <w:r w:rsidRPr="0BA55C77" w:rsidR="5182B1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5A9024A" w:rsidP="0BA55C77" w:rsidRDefault="75A9024A" w14:paraId="642580F4" w14:textId="7794C969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BitBake</w:t>
      </w:r>
    </w:p>
    <w:p w:rsidR="75A9024A" w:rsidP="0BA55C77" w:rsidRDefault="75A9024A" w14:paraId="28F71CA6" w14:textId="5539BFD1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Recipes (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.bb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bbappend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5A9024A" w:rsidP="0BA55C77" w:rsidRDefault="75A9024A" w14:paraId="737A5883" w14:textId="3C322573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Layers</w:t>
      </w:r>
    </w:p>
    <w:p w:rsidR="75A9024A" w:rsidP="0BA55C77" w:rsidRDefault="75A9024A" w14:paraId="1C538A4C" w14:textId="362432B3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Metadata</w:t>
      </w:r>
    </w:p>
    <w:p w:rsidR="75A9024A" w:rsidP="0BA55C77" w:rsidRDefault="75A9024A" w14:paraId="3BA96F74" w14:textId="6ABE94D8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Image recipes</w:t>
      </w:r>
    </w:p>
    <w:p w:rsidR="75A9024A" w:rsidP="0BA55C77" w:rsidRDefault="75A9024A" w14:paraId="1E372E2E" w14:textId="2D9EEB62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Build System Setup</w:t>
      </w:r>
    </w:p>
    <w:p w:rsidR="75A9024A" w:rsidP="0BA55C77" w:rsidRDefault="75A9024A" w14:paraId="0E796817" w14:textId="02EC93B5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poky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structure</w:t>
      </w:r>
    </w:p>
    <w:p w:rsidR="75A9024A" w:rsidP="0BA55C77" w:rsidRDefault="75A9024A" w14:paraId="2A942F16" w14:textId="3434B6E1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oe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init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-build-env</w:t>
      </w:r>
    </w:p>
    <w:p w:rsidR="75A9024A" w:rsidP="0BA55C77" w:rsidRDefault="75A9024A" w14:paraId="33E133A5" w14:textId="744A471D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conf/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local.conf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conf/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bblayers.conf</w:t>
      </w:r>
    </w:p>
    <w:p w:rsidR="75A9024A" w:rsidP="0BA55C77" w:rsidRDefault="75A9024A" w14:paraId="712144BC" w14:textId="46248E3A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Linux Basics</w:t>
      </w:r>
      <w:r w:rsidRPr="0BA55C77" w:rsidR="660938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BA55C77" w:rsidR="660938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0BA55C77" w:rsidR="660938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Refer </w:t>
      </w:r>
      <w:hyperlink w:anchor="_4._Reference_">
        <w:r w:rsidRPr="0BA55C77" w:rsidR="660938B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[</w:t>
        </w:r>
        <w:r w:rsidRPr="0BA55C77" w:rsidR="5333E08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2</w:t>
        </w:r>
        <w:r w:rsidRPr="0BA55C77" w:rsidR="660938B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]</w:t>
        </w:r>
      </w:hyperlink>
      <w:r w:rsidRPr="0BA55C77" w:rsidR="660938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5A9024A" w:rsidP="0BA55C77" w:rsidRDefault="75A9024A" w14:paraId="0E601EAC" w14:textId="49D3255B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Bootloaders</w:t>
      </w:r>
    </w:p>
    <w:p w:rsidR="75A9024A" w:rsidP="0BA55C77" w:rsidRDefault="75A9024A" w14:paraId="1E83CFD6" w14:textId="1B3CE70C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Target Hardware</w:t>
      </w:r>
    </w:p>
    <w:p w:rsidR="75A9024A" w:rsidP="0BA55C77" w:rsidRDefault="75A9024A" w14:paraId="07868EA9" w14:textId="0E7E56AA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Board support package (BSP)</w:t>
      </w:r>
    </w:p>
    <w:p w:rsidR="75A9024A" w:rsidP="0BA55C77" w:rsidRDefault="75A9024A" w14:paraId="581B87DD" w14:textId="4B36DFA2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Device Tree</w:t>
      </w:r>
    </w:p>
    <w:p w:rsidR="75A9024A" w:rsidP="0BA55C77" w:rsidRDefault="75A9024A" w14:paraId="4D783C5F" w14:textId="4423049B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Version Control</w:t>
      </w:r>
    </w:p>
    <w:p w:rsidR="75A9024A" w:rsidP="0BA55C77" w:rsidRDefault="75A9024A" w14:paraId="0D9B3270" w14:textId="52878A59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 usage (essential for working with layers and source)</w:t>
      </w:r>
    </w:p>
    <w:p w:rsidR="0BA55C77" w:rsidP="0BA55C77" w:rsidRDefault="0BA55C77" w14:paraId="091FB490" w14:textId="251DF224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33C0D74" w:rsidP="0BA55C77" w:rsidRDefault="233C0D74" w14:paraId="5E7886AB" w14:textId="12599840">
      <w:pPr>
        <w:pStyle w:val="Heading1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2030350797" w:id="252989808"/>
      <w:r w:rsidRPr="2D04DF11" w:rsidR="1D924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3. </w:t>
      </w:r>
      <w:r w:rsidRPr="2D04DF11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Steps to </w:t>
      </w:r>
      <w:r w:rsidRPr="2D04DF11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customize a disk image using the </w:t>
      </w:r>
      <w:r w:rsidRPr="2D04DF11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2D04DF11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Project</w:t>
      </w:r>
      <w:bookmarkEnd w:id="252989808"/>
    </w:p>
    <w:p w:rsidR="1D4F77A7" w:rsidP="0BA55C77" w:rsidRDefault="1D4F77A7" w14:paraId="42EE2A46" w14:textId="52219034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Set Up 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Yocto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Build Environment</w:t>
      </w:r>
    </w:p>
    <w:p w:rsidR="44EEB519" w:rsidP="0BA55C77" w:rsidRDefault="44EEB519" w14:paraId="27ACE0C2" w14:textId="2D12B95E">
      <w:pPr>
        <w:pStyle w:val="ListParagraph"/>
        <w:numPr>
          <w:ilvl w:val="0"/>
          <w:numId w:val="362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44EEB5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Install Dependencies</w:t>
      </w:r>
    </w:p>
    <w:p w:rsidR="1D481030" w:rsidP="0BA55C77" w:rsidRDefault="1D481030" w14:paraId="359474D3" w14:textId="67F9EB36">
      <w:pPr>
        <w:pStyle w:val="ListParagraph"/>
        <w:spacing w:before="24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1D48103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Install the required packages support for building software in Linux environment.</w:t>
      </w:r>
    </w:p>
    <w:p w:rsidR="6D670AFE" w:rsidP="0BA55C77" w:rsidRDefault="6D670AFE" w14:paraId="4487F4F6" w14:textId="38F4FDE4">
      <w:pPr>
        <w:pStyle w:val="Normal"/>
        <w:spacing w:before="12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D670A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For example:</w:t>
      </w:r>
    </w:p>
    <w:p w:rsidR="58563DCC" w:rsidP="0BA55C77" w:rsidRDefault="58563DCC" w14:paraId="3F61CBCD" w14:textId="05864EB6">
      <w:pPr>
        <w:pStyle w:val="ListParagraph"/>
        <w:numPr>
          <w:ilvl w:val="0"/>
          <w:numId w:val="363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58563D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build-essential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-&gt; is a meta package that includes a collection of tools and libraries necessary to build software on a Debian-based system, like Ubuntu. It includes compilers (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gcc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g++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make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and other utilities.</w:t>
      </w:r>
    </w:p>
    <w:p w:rsidR="44EEB519" w:rsidP="0BA55C77" w:rsidRDefault="44EEB519" w14:paraId="4C284E18" w14:textId="06A7A378">
      <w:pPr>
        <w:pStyle w:val="Normal"/>
        <w:spacing w:before="24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44EEB51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Open a terminal and run: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09861EC3">
        <w:trPr>
          <w:trHeight w:val="300"/>
        </w:trPr>
        <w:tc>
          <w:tcPr>
            <w:tcW w:w="7920" w:type="dxa"/>
            <w:tcMar/>
          </w:tcPr>
          <w:p w:rsidR="1AE0A765" w:rsidP="0BA55C77" w:rsidRDefault="1AE0A765" w14:paraId="16579B77" w14:textId="21B8496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sudo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apt update </w:t>
            </w:r>
          </w:p>
          <w:p w:rsidR="1AE0A765" w:rsidP="0BA55C77" w:rsidRDefault="1AE0A765" w14:paraId="0213B7F2" w14:textId="12F0A7F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sudo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apt install gawk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wget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git-core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diffstat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unzip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texinfo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gcc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build-essential \ </w:t>
            </w:r>
          </w:p>
          <w:p w:rsidR="1AE0A765" w:rsidP="0BA55C77" w:rsidRDefault="1AE0A765" w14:paraId="13DFE0C5" w14:textId="667F7CB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chrpath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socat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cpio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python3 python3-pip python3-pexpect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xz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-utils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debianutils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\ </w:t>
            </w:r>
          </w:p>
          <w:p w:rsidR="1AE0A765" w:rsidP="0BA55C77" w:rsidRDefault="1AE0A765" w14:paraId="6BAC272A" w14:textId="60544D6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iputils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-ping python3-git python3-jinja2 libegl1-mesa libsdl1.2-dev \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xterm</w:t>
            </w:r>
          </w:p>
        </w:tc>
      </w:tr>
    </w:tbl>
    <w:p w:rsidR="28D7B70A" w:rsidP="0BA55C77" w:rsidRDefault="28D7B70A" w14:paraId="7749B80C" w14:textId="58AF15B7">
      <w:pPr>
        <w:pStyle w:val="ListParagraph"/>
        <w:numPr>
          <w:ilvl w:val="0"/>
          <w:numId w:val="364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28D7B7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Download </w:t>
      </w:r>
      <w:r w:rsidRPr="0BA55C77" w:rsidR="28D7B7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Yocto</w:t>
      </w:r>
      <w:r w:rsidRPr="0BA55C77" w:rsidR="28D7B7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(Poky) and a BSP</w:t>
      </w:r>
      <w:r w:rsidRPr="0BA55C77" w:rsidR="00BAC83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74C38DF1" w:rsidP="0BA55C77" w:rsidRDefault="74C38DF1" w14:paraId="687F38A0" w14:textId="468D023A">
      <w:pPr>
        <w:pStyle w:val="ListParagraph"/>
        <w:numPr>
          <w:ilvl w:val="0"/>
          <w:numId w:val="366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4C38D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Cloning the </w:t>
      </w:r>
      <w:r w:rsidRPr="0BA55C77" w:rsidR="74C38D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Yocto</w:t>
      </w:r>
      <w:r w:rsidRPr="0BA55C77" w:rsidR="74C38D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Project</w:t>
      </w:r>
      <w:r w:rsidRPr="0BA55C77" w:rsidR="74C38D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provides a set of tools for creating customized Linux</w:t>
      </w:r>
      <w:r w:rsidRPr="0BA55C77" w:rsidR="0203F6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A55C77" w:rsidR="74C38D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distributions for embedded systems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2655"/>
      </w:tblGrid>
      <w:tr w:rsidR="0BA55C77" w:rsidTr="0BA55C77" w14:paraId="40D296D8">
        <w:trPr>
          <w:trHeight w:val="405"/>
        </w:trPr>
        <w:tc>
          <w:tcPr>
            <w:tcW w:w="2655" w:type="dxa"/>
            <w:tcMar/>
            <w:vAlign w:val="top"/>
          </w:tcPr>
          <w:p w:rsidR="2EE685A9" w:rsidP="0BA55C77" w:rsidRDefault="2EE685A9" w14:paraId="7D57CABF" w14:textId="4456F3AF">
            <w:pPr>
              <w:pStyle w:val="Normal"/>
              <w:keepLines w:val="1"/>
              <w:widowControl w:val="0"/>
              <w:tabs>
                <w:tab w:val="left" w:leader="none" w:pos="5760"/>
              </w:tabs>
              <w:spacing w:before="0" w:beforeAutospacing="off" w:after="0" w:afterAutospacing="off"/>
              <w:ind w:left="0" w:right="-720" w:hanging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mkdir</w:t>
            </w: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~/</w:t>
            </w: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yocto</w:t>
            </w:r>
          </w:p>
          <w:p w:rsidR="2EE685A9" w:rsidP="0BA55C77" w:rsidRDefault="2EE685A9" w14:paraId="54B2FB5F" w14:textId="409DC09A">
            <w:pPr>
              <w:pStyle w:val="Normal"/>
              <w:spacing w:before="0" w:beforeAutospacing="off" w:after="0" w:afterAutospacing="off"/>
              <w:ind w:left="0" w:right="-7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cd ~/</w:t>
            </w: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yocto</w:t>
            </w:r>
          </w:p>
        </w:tc>
      </w:tr>
    </w:tbl>
    <w:p w:rsidR="66633555" w:rsidP="0BA55C77" w:rsidRDefault="66633555" w14:paraId="0FB80A3B" w14:textId="3DA3A0DC">
      <w:pPr>
        <w:pStyle w:val="ListParagraph"/>
        <w:numPr>
          <w:ilvl w:val="0"/>
          <w:numId w:val="366"/>
        </w:numPr>
        <w:spacing w:before="240" w:beforeAutospacing="off" w:after="12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666335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lon</w:t>
      </w:r>
      <w:r w:rsidRPr="0BA55C77" w:rsidR="456DC3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ing 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Poky</w:t>
      </w:r>
      <w:r w:rsidRPr="0BA55C77" w:rsidR="1F609A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provides 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pre-configured environment to begin customizing for </w:t>
      </w:r>
      <w:r w:rsidRPr="0BA55C77" w:rsidR="0F36DB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target platform</w:t>
      </w:r>
      <w:r w:rsidRPr="0BA55C77" w:rsidR="243A26D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5250"/>
      </w:tblGrid>
      <w:tr w:rsidR="0BA55C77" w:rsidTr="0BA55C77" w14:paraId="7A883540">
        <w:trPr>
          <w:trHeight w:val="300"/>
        </w:trPr>
        <w:tc>
          <w:tcPr>
            <w:tcW w:w="5250" w:type="dxa"/>
            <w:tcMar/>
          </w:tcPr>
          <w:p w:rsidR="09E7DAE0" w:rsidP="0BA55C77" w:rsidRDefault="09E7DAE0" w14:paraId="54FC4120" w14:textId="11E7465A">
            <w:pPr>
              <w:pStyle w:val="Normal"/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09E7DAE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git clone git://git.yoctoproject.org/poky</w:t>
            </w:r>
          </w:p>
          <w:p w:rsidR="09E7DAE0" w:rsidP="0BA55C77" w:rsidRDefault="09E7DAE0" w14:paraId="6CCA8B6F" w14:textId="0BDA5B83">
            <w:pPr>
              <w:pStyle w:val="Normal"/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09E7DAE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cd poky</w:t>
            </w:r>
          </w:p>
        </w:tc>
      </w:tr>
    </w:tbl>
    <w:p w:rsidR="6804C689" w:rsidP="0BA55C77" w:rsidRDefault="6804C689" w14:paraId="4BD011EA" w14:textId="06E1C21E">
      <w:pPr>
        <w:pStyle w:val="ListParagraph"/>
        <w:numPr>
          <w:ilvl w:val="0"/>
          <w:numId w:val="366"/>
        </w:numPr>
        <w:spacing w:before="240" w:beforeAutospacing="off" w:after="12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804C6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Adding a BSP is necessary while setting up the machine configuration</w:t>
      </w:r>
      <w:r w:rsidRPr="0BA55C77" w:rsidR="7A08F10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in the upcoming steps</w:t>
      </w:r>
      <w:r w:rsidRPr="0BA55C77" w:rsidR="6804C6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470"/>
      </w:tblGrid>
      <w:tr w:rsidR="0BA55C77" w:rsidTr="0BA55C77" w14:paraId="24356F3D">
        <w:trPr>
          <w:trHeight w:val="300"/>
        </w:trPr>
        <w:tc>
          <w:tcPr>
            <w:tcW w:w="7470" w:type="dxa"/>
            <w:tcMar/>
          </w:tcPr>
          <w:p w:rsidR="41D7361A" w:rsidP="0BA55C77" w:rsidRDefault="41D7361A" w14:paraId="69E0AF39" w14:textId="139A925A">
            <w:pPr>
              <w:pStyle w:val="Normal"/>
              <w:spacing w:before="0" w:beforeAutospacing="off" w:after="12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41D7361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git clone </w:t>
            </w:r>
            <w:hyperlink r:id="Ra7b3219bc4064eab">
              <w:r w:rsidRPr="0BA55C77" w:rsidR="41D7361A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1"/>
                  <w:iCs w:val="1"/>
                  <w:noProof w:val="0"/>
                  <w:sz w:val="28"/>
                  <w:szCs w:val="28"/>
                  <w:lang w:val="en-US"/>
                </w:rPr>
                <w:t>https://github.com/agherzan/meta-raspberrypi.git</w:t>
              </w:r>
            </w:hyperlink>
          </w:p>
          <w:p w:rsidR="41D7361A" w:rsidP="0BA55C77" w:rsidRDefault="41D7361A" w14:paraId="08433860" w14:textId="5535E555">
            <w:pPr>
              <w:pStyle w:val="Normal"/>
              <w:spacing w:before="0" w:beforeAutospacing="off" w:after="12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41D7361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git clone git://git.openembedded.org/meta-openembedded -b </w:t>
            </w:r>
            <w:r w:rsidRPr="0BA55C77" w:rsidR="41D7361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kirkstone</w:t>
            </w:r>
          </w:p>
        </w:tc>
      </w:tr>
    </w:tbl>
    <w:p w:rsidR="0A2E699A" w:rsidP="0BA55C77" w:rsidRDefault="0A2E699A" w14:paraId="3164505C" w14:textId="11816CCF">
      <w:pPr>
        <w:pStyle w:val="ListParagraph"/>
        <w:numPr>
          <w:ilvl w:val="0"/>
          <w:numId w:val="367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0A2E699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Sourcing up the environment:</w:t>
      </w:r>
    </w:p>
    <w:p w:rsidR="5C73E2AB" w:rsidP="0BA55C77" w:rsidRDefault="5C73E2AB" w14:paraId="3430BB10" w14:textId="649B8C23">
      <w:pPr>
        <w:pStyle w:val="ListParagraph"/>
        <w:spacing w:before="24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5C73E2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This is an essential step in setting up the build </w:t>
      </w:r>
      <w:r w:rsidRPr="0BA55C77" w:rsidR="60A868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environment</w:t>
      </w:r>
      <w:r w:rsidRPr="0BA55C77" w:rsidR="5C73E2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for compiling the system and </w:t>
      </w:r>
      <w:r w:rsidRPr="0BA55C77" w:rsidR="6BBB1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generating images.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3225"/>
      </w:tblGrid>
      <w:tr w:rsidR="0BA55C77" w:rsidTr="0BA55C77" w14:paraId="0C23BBBC">
        <w:trPr>
          <w:trHeight w:val="300"/>
        </w:trPr>
        <w:tc>
          <w:tcPr>
            <w:tcW w:w="3225" w:type="dxa"/>
            <w:tcMar/>
          </w:tcPr>
          <w:p w:rsidR="48D33CF8" w:rsidP="0BA55C77" w:rsidRDefault="48D33CF8" w14:paraId="0442BD7A" w14:textId="3D071A0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source 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oe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init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-build-env</w:t>
            </w:r>
          </w:p>
        </w:tc>
      </w:tr>
    </w:tbl>
    <w:p w:rsidR="30A1DDBA" w:rsidP="0BA55C77" w:rsidRDefault="30A1DDBA" w14:paraId="047A65DE" w14:textId="5762DB1A">
      <w:pPr>
        <w:pStyle w:val="ListParagraph"/>
        <w:numPr>
          <w:ilvl w:val="0"/>
          <w:numId w:val="368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30A1DD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Machine </w:t>
      </w:r>
      <w:r w:rsidRPr="0BA55C77" w:rsidR="114B91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Configuration:</w:t>
      </w:r>
    </w:p>
    <w:p w:rsidR="114B91B7" w:rsidP="0BA55C77" w:rsidRDefault="114B91B7" w14:paraId="1FBB92CE" w14:textId="291F816B">
      <w:pPr>
        <w:pStyle w:val="ListParagraph"/>
        <w:spacing w:before="12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14B91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Sourcing the environment creates a build directory. </w:t>
      </w:r>
      <w:r w:rsidRPr="0BA55C77" w:rsidR="689682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Edit</w:t>
      </w:r>
      <w:r w:rsidRPr="0BA55C77" w:rsidR="114B91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A55C77" w:rsidR="328438F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 config file inside it </w:t>
      </w:r>
      <w:r w:rsidRPr="0BA55C77" w:rsidR="2A691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as 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4365"/>
      </w:tblGrid>
      <w:tr w:rsidR="0BA55C77" w:rsidTr="0BA55C77" w14:paraId="6A1229FB">
        <w:trPr>
          <w:trHeight w:val="300"/>
        </w:trPr>
        <w:tc>
          <w:tcPr>
            <w:tcW w:w="4365" w:type="dxa"/>
            <w:tcMar/>
          </w:tcPr>
          <w:p w:rsidR="71DB60A8" w:rsidP="0BA55C77" w:rsidRDefault="71DB60A8" w14:paraId="771406ED" w14:textId="4E452C23">
            <w:pPr>
              <w:pStyle w:val="ListParagraph"/>
              <w:ind w:left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71DB60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MACHINE</w:t>
            </w:r>
            <w:r w:rsidRPr="0BA55C77" w:rsidR="71DB60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“</w:t>
            </w:r>
            <w:r w:rsidRPr="0BA55C77" w:rsidR="71DB60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Target Processor”</w:t>
            </w:r>
          </w:p>
        </w:tc>
      </w:tr>
    </w:tbl>
    <w:p w:rsidR="4259673E" w:rsidP="0BA55C77" w:rsidRDefault="4259673E" w14:paraId="691552F9" w14:textId="1AA26ACA">
      <w:pPr>
        <w:pStyle w:val="ListParagraph"/>
        <w:spacing w:before="12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425967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</w:t>
      </w:r>
      <w:r w:rsidRPr="0BA55C77" w:rsidR="425967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 MACHINE = "raspberrypi4-64"</w:t>
      </w:r>
      <w:r w:rsidRPr="0BA55C77" w:rsidR="40AD86C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or “</w:t>
      </w:r>
      <w:r w:rsidRPr="0BA55C77" w:rsidR="40AD86C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qemuarm</w:t>
      </w:r>
      <w:r w:rsidRPr="0BA55C77" w:rsidR="40AD86C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"</w:t>
      </w:r>
    </w:p>
    <w:p w:rsidR="2A691DBF" w:rsidP="0BA55C77" w:rsidRDefault="2A691DBF" w14:paraId="1629D265" w14:textId="3D25691D">
      <w:pPr>
        <w:pStyle w:val="Normal"/>
        <w:spacing w:before="12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A691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Note: Including the BSP of the target processor is necessary.</w:t>
      </w:r>
    </w:p>
    <w:p w:rsidR="1D4F77A7" w:rsidP="0BA55C77" w:rsidRDefault="1D4F77A7" w14:paraId="70EE7DD9" w14:textId="7F9DE9AA">
      <w:pPr>
        <w:pStyle w:val="ListParagraph"/>
        <w:numPr>
          <w:ilvl w:val="0"/>
          <w:numId w:val="361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Add/Remove Layers</w:t>
      </w:r>
    </w:p>
    <w:p w:rsidR="679B921B" w:rsidP="0BA55C77" w:rsidRDefault="679B921B" w14:paraId="7202153A" w14:textId="3B057653">
      <w:pPr>
        <w:pStyle w:val="ListParagraph"/>
        <w:numPr>
          <w:ilvl w:val="0"/>
          <w:numId w:val="369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679B92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Creating Layers:</w:t>
      </w:r>
    </w:p>
    <w:p w:rsidR="679B921B" w:rsidP="0BA55C77" w:rsidRDefault="679B921B" w14:paraId="2EE10324" w14:textId="01163227">
      <w:pPr>
        <w:pStyle w:val="ListParagraph"/>
        <w:numPr>
          <w:ilvl w:val="0"/>
          <w:numId w:val="371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79B9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Layers are collections of metadata, recipes, and configuration files that define how software is built, packaged, and configured for specific hardware or functionality.</w:t>
      </w:r>
    </w:p>
    <w:p w:rsidR="38E5303C" w:rsidP="0BA55C77" w:rsidRDefault="38E5303C" w14:paraId="426073FC" w14:textId="5E0B5F5B">
      <w:pPr>
        <w:pStyle w:val="ListParagraph"/>
        <w:numPr>
          <w:ilvl w:val="0"/>
          <w:numId w:val="371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38E5303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To create and add layers, we can use </w:t>
      </w:r>
      <w:r w:rsidRPr="0BA55C77" w:rsidR="38E5303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bitbake</w:t>
      </w:r>
      <w:r w:rsidRPr="0BA55C77" w:rsidR="38E5303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-layers</w:t>
      </w:r>
      <w:r w:rsidRPr="0BA55C77" w:rsidR="57A984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0BA55C77" w:rsidR="57A984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command.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7DBAEE9B">
        <w:trPr>
          <w:trHeight w:val="300"/>
        </w:trPr>
        <w:tc>
          <w:tcPr>
            <w:tcW w:w="7920" w:type="dxa"/>
            <w:tcMar/>
          </w:tcPr>
          <w:p w:rsidR="1576328D" w:rsidP="0BA55C77" w:rsidRDefault="1576328D" w14:paraId="51603C3A" w14:textId="2AD42ECF">
            <w:pPr>
              <w:pStyle w:val="Normal"/>
              <w:spacing w:before="0" w:beforeAutospacing="off" w:after="0" w:afterAutospacing="off"/>
              <w:ind w:left="0" w:right="-720" w:firstLine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bitbake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-layers create-layer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/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path_of_the_directory</w:t>
            </w:r>
          </w:p>
          <w:p w:rsidR="1576328D" w:rsidP="0BA55C77" w:rsidRDefault="1576328D" w14:paraId="25A0ADF2" w14:textId="689BA824">
            <w:pPr>
              <w:pStyle w:val="Normal"/>
              <w:spacing w:before="0" w:beforeAutospacing="off" w:after="0" w:afterAutospacing="off"/>
              <w:ind w:left="0" w:right="-720" w:firstLine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bitbake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-layers add-layer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/ 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path_of_the_directory</w:t>
            </w:r>
          </w:p>
        </w:tc>
      </w:tr>
    </w:tbl>
    <w:p w:rsidR="697670EB" w:rsidP="0BA55C77" w:rsidRDefault="697670EB" w14:paraId="08633643" w14:textId="21A79441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97670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Note: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It is </w:t>
      </w:r>
      <w:r w:rsidRPr="0BA55C77" w:rsidR="3B74439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necessary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to add the path of the layers created in the BBLAYERS var</w:t>
      </w:r>
      <w:r w:rsidRPr="0BA55C77" w:rsidR="0FD5AE8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iable in the</w:t>
      </w:r>
      <w:r w:rsidRPr="0BA55C77" w:rsidR="5EF189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bblayers.conf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A55C77" w:rsidR="171CEB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file or instead use the add layer command to automatically add the </w:t>
      </w:r>
      <w:r w:rsidRPr="0BA55C77" w:rsidR="171CEB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path.</w:t>
      </w:r>
    </w:p>
    <w:p w:rsidR="23E2A174" w:rsidP="0BA55C77" w:rsidRDefault="23E2A174" w14:paraId="45925449" w14:textId="2E1CC35C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3E2A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Edit conf/</w:t>
      </w:r>
      <w:r w:rsidRPr="0BA55C77" w:rsidR="23E2A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bblayers.conf</w:t>
      </w:r>
      <w:r w:rsidRPr="0BA55C77" w:rsidR="23E2A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your build directory and add: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130AAADE">
        <w:trPr>
          <w:trHeight w:val="300"/>
        </w:trPr>
        <w:tc>
          <w:tcPr>
            <w:tcW w:w="7920" w:type="dxa"/>
            <w:tcMar/>
          </w:tcPr>
          <w:p w:rsidR="23E2A174" w:rsidP="0BA55C77" w:rsidRDefault="23E2A174" w14:paraId="395F6013" w14:textId="28CE1DE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3E2A17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BBLAYERS += "/path/to/meta-my-layer"</w:t>
            </w:r>
          </w:p>
        </w:tc>
      </w:tr>
    </w:tbl>
    <w:p w:rsidR="0BA55C77" w:rsidP="0BA55C77" w:rsidRDefault="0BA55C77" w14:paraId="71052C18" w14:textId="6F9FB088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1D4F77A7" w:rsidP="0BA55C77" w:rsidRDefault="1D4F77A7" w14:paraId="7F30402E" w14:textId="56E7BC92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Create Recipes</w:t>
      </w:r>
    </w:p>
    <w:p w:rsidR="272BAB0C" w:rsidP="0BA55C77" w:rsidRDefault="272BAB0C" w14:paraId="56ECDF63" w14:textId="72ABD1CA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72BAB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After creating the layer, we can add new recipes(script) .bb files</w:t>
      </w:r>
      <w:r w:rsidRPr="0BA55C77" w:rsidR="6F0F20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in </w:t>
      </w:r>
      <w:r w:rsidRPr="0BA55C77" w:rsidR="6F0F20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</w:t>
      </w:r>
      <w:r w:rsidRPr="0BA55C77" w:rsidR="6F0F20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701601C8">
        <w:trPr>
          <w:trHeight w:val="300"/>
        </w:trPr>
        <w:tc>
          <w:tcPr>
            <w:tcW w:w="7920" w:type="dxa"/>
            <w:tcMar/>
          </w:tcPr>
          <w:p w:rsidR="5F605E5C" w:rsidP="0BA55C77" w:rsidRDefault="5F605E5C" w14:paraId="5AC0742B" w14:textId="4F37DEB4">
            <w:pPr>
              <w:pStyle w:val="Normal"/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mkdir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-p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/meta-layers/recipes/files</w:t>
            </w:r>
          </w:p>
          <w:p w:rsidR="5F605E5C" w:rsidP="0BA55C77" w:rsidRDefault="5F605E5C" w14:paraId="3814FA3B" w14:textId="518B6CCB">
            <w:pPr>
              <w:pStyle w:val="Normal"/>
              <w:spacing w:before="12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cd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/ meta-layers/recipes/files</w:t>
            </w:r>
          </w:p>
        </w:tc>
      </w:tr>
    </w:tbl>
    <w:p w:rsidR="7ED2F8EF" w:rsidP="0BA55C77" w:rsidRDefault="7ED2F8EF" w14:paraId="4514A4C1" w14:textId="143D42B0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ED2F8E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 a recipe file (.bb)</w:t>
      </w:r>
    </w:p>
    <w:p w:rsidR="7ED2F8EF" w:rsidP="0BA55C77" w:rsidRDefault="7ED2F8EF" w14:paraId="17FF38A2" w14:textId="598CB044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7ED2F8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Use any text editor (like nano, vim etc..) to create and add the content </w:t>
      </w:r>
      <w:r w:rsidRPr="0BA55C77" w:rsidR="6037DD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 the basic recipe format.</w:t>
      </w:r>
    </w:p>
    <w:p w:rsidR="2C4D5EB7" w:rsidP="0BA55C77" w:rsidRDefault="2C4D5EB7" w14:paraId="55B966E6" w14:textId="7B798393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C4D5E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Format for basic recipe file: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1A2300FA">
        <w:trPr>
          <w:trHeight w:val="300"/>
        </w:trPr>
        <w:tc>
          <w:tcPr>
            <w:tcW w:w="7920" w:type="dxa"/>
            <w:tcMar/>
          </w:tcPr>
          <w:p w:rsidR="616B79A8" w:rsidP="0BA55C77" w:rsidRDefault="616B79A8" w14:paraId="6F78D141" w14:textId="5EB0F905">
            <w:pPr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DESCRIPTION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HOMEPAGE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LICENSE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SECTION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DEPENDS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LIC_FILES_CHKSUM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SRC_URI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</w:p>
        </w:tc>
      </w:tr>
    </w:tbl>
    <w:p w:rsidR="24A38A8B" w:rsidP="0BA55C77" w:rsidRDefault="24A38A8B" w14:paraId="1E359FEE" w14:textId="24BB982D">
      <w:pPr>
        <w:pStyle w:val="ListParagraph"/>
        <w:spacing w:before="12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4A38A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Example: </w:t>
      </w:r>
    </w:p>
    <w:p w:rsidR="5ABF64DB" w:rsidP="0BA55C77" w:rsidRDefault="5ABF64DB" w14:paraId="2C8F30E1" w14:textId="3BC827E8">
      <w:pPr>
        <w:spacing w:before="120" w:beforeAutospacing="off" w:after="240" w:afterAutospacing="off"/>
        <w:ind w:left="720" w:right="-720"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5ABF6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a new file called my-custom-image.bb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5E5779E9">
        <w:trPr>
          <w:trHeight w:val="300"/>
        </w:trPr>
        <w:tc>
          <w:tcPr>
            <w:tcW w:w="7920" w:type="dxa"/>
            <w:tcMar/>
          </w:tcPr>
          <w:p w:rsidR="24A38A8B" w:rsidP="0BA55C77" w:rsidRDefault="24A38A8B" w14:paraId="48F2241A" w14:textId="3974E9D3">
            <w:pPr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BA55C77" w:rsidR="24A38A8B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nano recipes-core/images/my-custom-image.bb</w:t>
            </w:r>
          </w:p>
        </w:tc>
      </w:tr>
    </w:tbl>
    <w:p w:rsidR="6A6D8B7F" w:rsidP="0BA55C77" w:rsidRDefault="6A6D8B7F" w14:paraId="23E308E9" w14:textId="6927E0E8">
      <w:pPr>
        <w:pStyle w:val="ListParagraph"/>
        <w:spacing w:before="24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A6D8B7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Also,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there </w:t>
      </w:r>
      <w:r w:rsidRPr="0BA55C77" w:rsidR="6403F6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is a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custom tool n</w:t>
      </w:r>
      <w:r w:rsidRPr="0BA55C77" w:rsidR="7983D7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ed </w:t>
      </w:r>
      <w:r w:rsidRPr="0BA55C77" w:rsidR="494750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recipet</w:t>
      </w:r>
      <w:r w:rsidRPr="0BA55C77" w:rsidR="494750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ool</w:t>
      </w:r>
      <w:r w:rsidRPr="0BA55C77" w:rsidR="494750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 </w:t>
      </w:r>
      <w:r w:rsidRPr="0BA55C77" w:rsidR="740D38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 – </w:t>
      </w:r>
      <w:r w:rsidRPr="0BA55C77" w:rsidR="213B2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which </w:t>
      </w:r>
      <w:r w:rsidRPr="0BA55C77" w:rsidR="213B2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0BA55C77" w:rsidR="7EB1BF4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utomates the creation of a base recipe. 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5DB18A21">
        <w:trPr>
          <w:trHeight w:val="300"/>
        </w:trPr>
        <w:tc>
          <w:tcPr>
            <w:tcW w:w="7920" w:type="dxa"/>
            <w:tcMar/>
          </w:tcPr>
          <w:p w:rsidR="70D77261" w:rsidP="0BA55C77" w:rsidRDefault="70D77261" w14:paraId="655ED5CC" w14:textId="6E3CBD44">
            <w:pPr>
              <w:pStyle w:val="Normal"/>
              <w:spacing w:before="0" w:beforeAutospacing="off" w:after="0" w:afterAutospacing="off"/>
              <w:ind w:left="0" w:right="-720" w:firstLine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70D7726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recipetool</w:t>
            </w:r>
            <w:r w:rsidRPr="0BA55C77" w:rsidR="70D7726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create -o OUTFILE source</w:t>
            </w:r>
          </w:p>
        </w:tc>
      </w:tr>
    </w:tbl>
    <w:p w:rsidR="1D4F77A7" w:rsidP="0BA55C77" w:rsidRDefault="1D4F77A7" w14:paraId="746D8EC8" w14:textId="0773DA3D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Customize 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Im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age</w:t>
      </w:r>
      <w:r w:rsidRPr="0BA55C77" w:rsidR="1E5A2D1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and build customized image</w:t>
      </w:r>
    </w:p>
    <w:p w:rsidR="1D4F77A7" w:rsidP="0BA55C77" w:rsidRDefault="1D4F77A7" w14:paraId="0928A139" w14:textId="5683AC2D">
      <w:pPr>
        <w:pStyle w:val="ListParagraph"/>
        <w:numPr>
          <w:ilvl w:val="0"/>
          <w:numId w:val="378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 custom image recipe (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my-custom-image.bb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18369AE" w:rsidP="0BA55C77" w:rsidRDefault="418369AE" w14:paraId="42716B3F" w14:textId="6807716B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418369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 a layer (if not already exist)</w:t>
      </w:r>
    </w:p>
    <w:p w:rsidR="418369AE" w:rsidP="0BA55C77" w:rsidRDefault="418369AE" w14:paraId="196D5242" w14:textId="3ABD8995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418369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Inside the custom layer c</w:t>
      </w:r>
      <w:r w:rsidRPr="0BA55C77" w:rsidR="418369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reate directory structure</w:t>
      </w:r>
    </w:p>
    <w:p w:rsidR="418369AE" w:rsidP="0BA55C77" w:rsidRDefault="418369AE" w14:paraId="1D6889EA" w14:textId="1AA0D520">
      <w:pPr>
        <w:pStyle w:val="Normal"/>
        <w:spacing w:before="240" w:beforeAutospacing="off" w:after="240" w:afterAutospacing="off"/>
        <w:ind w:left="0"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2BF79E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 the Custom Image Recipe</w:t>
      </w:r>
    </w:p>
    <w:p w:rsidR="2BF79E49" w:rsidP="0BA55C77" w:rsidRDefault="2BF79E49" w14:paraId="2BB6262A" w14:textId="6296B720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2BF79E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Add the custom </w:t>
      </w:r>
      <w:r w:rsidRPr="0BA55C77" w:rsidR="2BF79E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contents</w:t>
      </w:r>
    </w:p>
    <w:p w:rsidR="2BF79E49" w:rsidP="0BA55C77" w:rsidRDefault="2BF79E49" w14:paraId="617562FA" w14:textId="31C4DF32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BF79E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16AD05A5">
        <w:trPr>
          <w:trHeight w:val="300"/>
        </w:trPr>
        <w:tc>
          <w:tcPr>
            <w:tcW w:w="7920" w:type="dxa"/>
            <w:tcMar/>
          </w:tcPr>
          <w:p w:rsidR="2BF79E49" w:rsidP="0BA55C77" w:rsidRDefault="2BF79E49" w14:paraId="60574B47" w14:textId="51986D1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DESCRIPTION = "My Custom 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Yocto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Image"</w:t>
            </w:r>
          </w:p>
          <w:p w:rsidR="2BF79E49" w:rsidP="0BA55C77" w:rsidRDefault="2BF79E49" w14:paraId="76E5FBA5" w14:textId="450665A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LICENSE = "MIT"</w:t>
            </w:r>
          </w:p>
          <w:p w:rsidR="2BF79E49" w:rsidP="0BA55C77" w:rsidRDefault="2BF79E49" w14:paraId="7AB3F5DB" w14:textId="409709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1971A60B" w14:textId="70C5C2B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inherit core-image</w:t>
            </w:r>
          </w:p>
          <w:p w:rsidR="2BF79E49" w:rsidP="0BA55C77" w:rsidRDefault="2BF79E49" w14:paraId="438FE4E3" w14:textId="334D869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2F7B4E2F" w14:textId="7045FA1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IMAGE_FEATURES += "ssh-server-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dropbear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debug-tweaks"</w:t>
            </w:r>
          </w:p>
          <w:p w:rsidR="2BF79E49" w:rsidP="0BA55C77" w:rsidRDefault="2BF79E49" w14:paraId="11A73EF3" w14:textId="4A95747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5AF3E967" w14:textId="4F00B79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IMAGE_INSTALL += "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packagegroup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-core-boot nano 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htop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  <w:p w:rsidR="2BF79E49" w:rsidP="0BA55C77" w:rsidRDefault="2BF79E49" w14:paraId="08150CEE" w14:textId="043BA4F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2E955159" w14:textId="1C03439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8"/>
                <w:szCs w:val="28"/>
                <w:lang w:val="en-US"/>
              </w:rPr>
              <w:t>Note: include custom packages or layers here</w:t>
            </w:r>
          </w:p>
        </w:tc>
      </w:tr>
    </w:tbl>
    <w:p w:rsidR="33CF8912" w:rsidP="0BA55C77" w:rsidRDefault="33CF8912" w14:paraId="1CD126BF" w14:textId="2A3FFDE1">
      <w:pPr>
        <w:pStyle w:val="ListParagraph"/>
        <w:numPr>
          <w:ilvl w:val="0"/>
          <w:numId w:val="385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inherit core-image</w:t>
      </w: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BA55C77" w:rsidR="33CF89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Brings in standard image functions.</w:t>
      </w:r>
    </w:p>
    <w:p w:rsidR="33CF8912" w:rsidP="0BA55C77" w:rsidRDefault="33CF8912" w14:paraId="361AC67D" w14:textId="56A4F56A">
      <w:pPr>
        <w:pStyle w:val="ListParagraph"/>
        <w:numPr>
          <w:ilvl w:val="0"/>
          <w:numId w:val="3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IMAGE_FEATURES</w:t>
      </w: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BA55C77" w:rsidR="33CF89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Enables predefined features like SSH support, debugging tools, etc.</w:t>
      </w:r>
    </w:p>
    <w:p w:rsidR="33CF8912" w:rsidP="0BA55C77" w:rsidRDefault="33CF8912" w14:paraId="7A38E347" w14:textId="7184709F">
      <w:pPr>
        <w:pStyle w:val="ListParagraph"/>
        <w:numPr>
          <w:ilvl w:val="0"/>
          <w:numId w:val="3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IMAGE_INSTALL</w:t>
      </w: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0BA55C77" w:rsidR="33CF89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Lists packages you want installed in the image.</w:t>
      </w:r>
    </w:p>
    <w:p w:rsidR="7D664769" w:rsidP="0BA55C77" w:rsidRDefault="7D664769" w14:paraId="4F25FD6B" w14:textId="334A85CA">
      <w:pPr>
        <w:pStyle w:val="ListParagraph"/>
        <w:numPr>
          <w:ilvl w:val="0"/>
          <w:numId w:val="39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D6647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 Your Layer to the Build</w:t>
      </w:r>
    </w:p>
    <w:p w:rsidR="1D4F77A7" w:rsidP="0BA55C77" w:rsidRDefault="1D4F77A7" w14:paraId="50ACDB42" w14:textId="7C8348CF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Add Custom Files</w:t>
      </w:r>
    </w:p>
    <w:p w:rsidR="1D4F77A7" w:rsidP="0BA55C77" w:rsidRDefault="1D4F77A7" w14:paraId="17186FB7" w14:textId="20420945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 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FILESEXTRAPATHS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SRC_URI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include configs, scripts, etc.</w:t>
      </w:r>
    </w:p>
    <w:p w:rsidR="442C4568" w:rsidP="0BA55C77" w:rsidRDefault="442C4568" w14:paraId="5E66E378" w14:textId="10B3C97F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442C4568">
        <w:rPr>
          <w:rFonts w:ascii="Times New Roman" w:hAnsi="Times New Roman" w:eastAsia="Times New Roman" w:cs="Times New Roman"/>
          <w:sz w:val="28"/>
          <w:szCs w:val="28"/>
        </w:rPr>
        <w:t xml:space="preserve">Inside the recipe we can use variables like </w:t>
      </w:r>
      <w:r w:rsidRPr="0BA55C77" w:rsidR="442C456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FILESEXTRAPATHS, SRC_URI to add custom files</w:t>
      </w:r>
      <w:r w:rsidRPr="0BA55C77" w:rsidR="30E23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/directory.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25E554A8">
        <w:trPr>
          <w:trHeight w:val="300"/>
        </w:trPr>
        <w:tc>
          <w:tcPr>
            <w:tcW w:w="7920" w:type="dxa"/>
            <w:tcMar/>
          </w:tcPr>
          <w:p w:rsidR="41BAC0AE" w:rsidP="0BA55C77" w:rsidRDefault="41BAC0AE" w14:paraId="2E387BC0" w14:textId="126565F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RPr="0BA55C77" w:rsidR="41BAC0A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>FILESEXTRAPATHS_prepend</w:t>
            </w:r>
            <w:r w:rsidRPr="0BA55C77" w:rsidR="41BAC0A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 xml:space="preserve"> := "${THISDIR}/files:"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 xml:space="preserve">     /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  <w:t>/ To add directory</w:t>
            </w:r>
          </w:p>
        </w:tc>
      </w:tr>
    </w:tbl>
    <w:p w:rsidR="0BA55C77" w:rsidP="0BA55C77" w:rsidRDefault="0BA55C77" w14:paraId="22363264" w14:textId="3AE45063">
      <w:pPr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2DCE24B2">
        <w:trPr>
          <w:trHeight w:val="300"/>
        </w:trPr>
        <w:tc>
          <w:tcPr>
            <w:tcW w:w="7920" w:type="dxa"/>
            <w:tcMar/>
          </w:tcPr>
          <w:p w:rsidR="18AFDECE" w:rsidP="0BA55C77" w:rsidRDefault="18AFDECE" w14:paraId="3548482A" w14:textId="750DD63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SRC_URI += "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file://my-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config.conf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  <w:p w:rsidR="18AFDECE" w:rsidP="0BA55C77" w:rsidRDefault="18AFDECE" w14:paraId="208027AD" w14:textId="567DEBD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SRC_URI += "file://my-script.sh"                  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8"/>
                <w:szCs w:val="28"/>
                <w:lang w:val="en-US"/>
              </w:rPr>
              <w:t>// To add files</w:t>
            </w:r>
          </w:p>
        </w:tc>
      </w:tr>
    </w:tbl>
    <w:p w:rsidR="0BA55C77" w:rsidP="0BA55C77" w:rsidRDefault="0BA55C77" w14:paraId="78DBE8E7" w14:textId="704D7F74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E826C88" w:rsidP="0BA55C77" w:rsidRDefault="7E826C88" w14:paraId="11E81FA7" w14:textId="7F11B056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Locate the Existing Image Recipe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4D89D9D1">
        <w:trPr>
          <w:trHeight w:val="300"/>
        </w:trPr>
        <w:tc>
          <w:tcPr>
            <w:tcW w:w="7560" w:type="dxa"/>
            <w:tcMar/>
          </w:tcPr>
          <w:p w:rsidR="7E826C88" w:rsidP="0BA55C77" w:rsidRDefault="7E826C88" w14:paraId="559EFAB5" w14:textId="30AD209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poky/meta/recipes-core/images/</w:t>
            </w:r>
          </w:p>
        </w:tc>
      </w:tr>
    </w:tbl>
    <w:p w:rsidR="7E826C88" w:rsidP="0BA55C77" w:rsidRDefault="7E826C88" w14:paraId="6F603F68" w14:textId="0630DF46">
      <w:pPr>
        <w:pStyle w:val="ListParagraph"/>
        <w:numPr>
          <w:ilvl w:val="0"/>
          <w:numId w:val="40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 existing image recipe (core-image-*.bb)</w:t>
      </w:r>
    </w:p>
    <w:p w:rsidR="7E826C88" w:rsidP="0BA55C77" w:rsidRDefault="7E826C88" w14:paraId="421CC5D5" w14:textId="39E1FACB">
      <w:p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Append to Existing Image</w:t>
      </w:r>
    </w:p>
    <w:p w:rsidR="7E826C88" w:rsidP="0BA55C77" w:rsidRDefault="7E826C88" w14:paraId="69C56FF4" w14:textId="4454E3B7">
      <w:pPr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a .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bbappend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file in a created own layer to 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 existing recipe without touching the original.</w:t>
      </w:r>
    </w:p>
    <w:p w:rsidR="7E826C88" w:rsidP="0BA55C77" w:rsidRDefault="7E826C88" w14:paraId="7DFA0097" w14:textId="469A917A">
      <w:pPr>
        <w:spacing w:before="240" w:beforeAutospacing="off" w:after="24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 this content to include an extra package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5F8C356B">
        <w:trPr>
          <w:trHeight w:val="300"/>
        </w:trPr>
        <w:tc>
          <w:tcPr>
            <w:tcW w:w="7560" w:type="dxa"/>
            <w:tcMar/>
          </w:tcPr>
          <w:p w:rsidR="7E826C88" w:rsidP="0BA55C77" w:rsidRDefault="7E826C88" w14:paraId="77BCC7C7" w14:textId="57D3A1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meta-my-layer/recipes-core/images/core-image-</w:t>
            </w: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minimal.bbappend</w:t>
            </w:r>
          </w:p>
          <w:p w:rsidR="7E826C88" w:rsidP="0BA55C77" w:rsidRDefault="7E826C88" w14:paraId="42C28BFF" w14:textId="0D5348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IMAGE_INSTALL:append</w:t>
            </w: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= " nano"</w:t>
            </w:r>
          </w:p>
        </w:tc>
      </w:tr>
    </w:tbl>
    <w:p w:rsidR="7E826C88" w:rsidP="0BA55C77" w:rsidRDefault="7E826C88" w14:paraId="47770B11" w14:textId="0E330F6B">
      <w:pPr>
        <w:spacing w:before="240" w:beforeAutospacing="off" w:after="24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This adds the 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nano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text editor to the image.</w:t>
      </w:r>
    </w:p>
    <w:p w:rsidR="1D4F77A7" w:rsidP="0BA55C77" w:rsidRDefault="1D4F77A7" w14:paraId="1ED17DF8" w14:textId="37354ABA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Enable Services / 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Systemd</w:t>
      </w:r>
    </w:p>
    <w:p w:rsidR="31A482A8" w:rsidP="0BA55C77" w:rsidRDefault="31A482A8" w14:paraId="7F25FF2B" w14:textId="61312067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Enable 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Systemd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the Image</w:t>
      </w:r>
    </w:p>
    <w:p w:rsidR="31A482A8" w:rsidP="0BA55C77" w:rsidRDefault="31A482A8" w14:paraId="1585A4D2" w14:textId="681D4446">
      <w:pPr>
        <w:spacing w:before="240" w:beforeAutospacing="off" w:after="240" w:afterAutospacing="off"/>
        <w:ind w:left="1440" w:right="-720"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images typically use </w:t>
      </w:r>
      <w:r w:rsidRPr="0BA55C77" w:rsidR="31A482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OpenRC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</w:t>
      </w:r>
      <w:r w:rsidRPr="0BA55C77" w:rsidR="31A482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SysVinit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by default, so 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you’ll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need to explicitly set up </w:t>
      </w:r>
      <w:r w:rsidRPr="0BA55C77" w:rsidR="31A482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Systemd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1A482A8" w:rsidP="0BA55C77" w:rsidRDefault="31A482A8" w14:paraId="70320A21" w14:textId="71F9F5DC">
      <w:pPr>
        <w:spacing w:before="240" w:beforeAutospacing="off" w:after="240" w:afterAutospacing="off"/>
        <w:ind w:left="1440" w:right="-720"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 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local.conf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0E020DEC">
        <w:trPr>
          <w:trHeight w:val="300"/>
        </w:trPr>
        <w:tc>
          <w:tcPr>
            <w:tcW w:w="7560" w:type="dxa"/>
            <w:tcMar/>
          </w:tcPr>
          <w:p w:rsidR="31A482A8" w:rsidP="0BA55C77" w:rsidRDefault="31A482A8" w14:paraId="3297A206" w14:textId="52614EB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DISTRO_FEATURES_append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" 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 VIRTUAL-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RUNTIME_init_manager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"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</w:tc>
      </w:tr>
    </w:tbl>
    <w:p w:rsidR="2041A302" w:rsidP="0BA55C77" w:rsidRDefault="2041A302" w14:paraId="4B253B23" w14:textId="4AB7F3D3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 the Image Recipe (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my-image.bb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):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73D56B5A">
        <w:trPr>
          <w:trHeight w:val="300"/>
        </w:trPr>
        <w:tc>
          <w:tcPr>
            <w:tcW w:w="7560" w:type="dxa"/>
            <w:tcMar/>
          </w:tcPr>
          <w:p w:rsidR="2041A302" w:rsidP="0BA55C77" w:rsidRDefault="2041A302" w14:paraId="20DE0BF7" w14:textId="72C31F3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IMAGE_INSTALL_append</w:t>
            </w: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" </w:t>
            </w: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</w:t>
            </w: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</w:tc>
      </w:tr>
    </w:tbl>
    <w:p w:rsidR="2041A302" w:rsidP="0BA55C77" w:rsidRDefault="2041A302" w14:paraId="61AB2EFA" w14:textId="3947F288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Create a 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Systemd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Service File</w:t>
      </w:r>
    </w:p>
    <w:p w:rsidR="04F8D61C" w:rsidP="0BA55C77" w:rsidRDefault="04F8D61C" w14:paraId="407D6008" w14:textId="71D00457">
      <w:pPr>
        <w:pStyle w:val="Normal"/>
        <w:spacing w:before="240" w:beforeAutospacing="off" w:after="240" w:afterAutospacing="off"/>
        <w:ind w:left="720" w:right="-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04F8D6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Inside the recipe directory create </w:t>
      </w:r>
      <w:r w:rsidRPr="0BA55C77" w:rsidR="04F8D6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.service</w:t>
      </w:r>
      <w:r w:rsidRPr="0BA55C77" w:rsidR="04F8D6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files</w:t>
      </w:r>
    </w:p>
    <w:p w:rsidR="1D4F77A7" w:rsidP="0BA55C77" w:rsidRDefault="1D4F77A7" w14:paraId="1DC10003" w14:textId="07E839CF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 services to image</w:t>
      </w:r>
    </w:p>
    <w:p w:rsidR="6A71530F" w:rsidP="0BA55C77" w:rsidRDefault="6A71530F" w14:paraId="68511A8C" w14:textId="4FF070A5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6A7153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Inside the recipe include the service</w:t>
      </w:r>
      <w:r w:rsidRPr="0BA55C77" w:rsidR="34CC0E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using </w:t>
      </w:r>
      <w:r w:rsidRPr="0BA55C77" w:rsidR="34CC0E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SYSTEMD_SERVICE or inherit </w:t>
      </w:r>
      <w:r w:rsidRPr="0BA55C77" w:rsidR="34CC0E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systemd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752EAA85">
        <w:trPr>
          <w:trHeight w:val="300"/>
        </w:trPr>
        <w:tc>
          <w:tcPr>
            <w:tcW w:w="7920" w:type="dxa"/>
            <w:tcMar/>
          </w:tcPr>
          <w:p w:rsidR="34CC0EAA" w:rsidP="0BA55C77" w:rsidRDefault="34CC0EAA" w14:paraId="2BAD5582" w14:textId="211495F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34CC0EA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inherit systemd</w:t>
            </w:r>
            <w:r>
              <w:br/>
            </w:r>
            <w:r w:rsidRPr="0BA55C77" w:rsidR="642AC34F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SRC_URI += </w:t>
            </w:r>
            <w:hyperlink r:id="R4ee28a85366b444f">
              <w:r w:rsidRPr="0BA55C77" w:rsidR="6198CCD1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1"/>
                  <w:iCs w:val="1"/>
                  <w:noProof w:val="0"/>
                  <w:sz w:val="28"/>
                  <w:szCs w:val="28"/>
                  <w:lang w:val="en-US"/>
                </w:rPr>
                <w:t>file://my-service.service</w:t>
              </w:r>
            </w:hyperlink>
          </w:p>
          <w:p w:rsidR="6198CCD1" w:rsidP="0BA55C77" w:rsidRDefault="6198CCD1" w14:paraId="77B496D6" w14:textId="36F31EA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6198CCD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SYSTEMD_SERVICE = "my-</w:t>
            </w:r>
            <w:r w:rsidRPr="0BA55C77" w:rsidR="6198CCD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service.service</w:t>
            </w:r>
            <w:r w:rsidRPr="0BA55C77" w:rsidR="6198CCD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</w:tc>
      </w:tr>
    </w:tbl>
    <w:p w:rsidR="6AED6334" w:rsidP="0BA55C77" w:rsidRDefault="6AED6334" w14:paraId="681C0570" w14:textId="1DC5063C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6AED63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Build the Custom Image</w:t>
      </w:r>
    </w:p>
    <w:p w:rsidR="6AED6334" w:rsidP="0BA55C77" w:rsidRDefault="6AED6334" w14:paraId="7E81D9D9" w14:textId="721C3754">
      <w:p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6AED6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Run the following in your build environment: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5DCDF2BE" w14:paraId="620454B3">
        <w:trPr>
          <w:trHeight w:val="465"/>
        </w:trPr>
        <w:tc>
          <w:tcPr>
            <w:tcW w:w="7920" w:type="dxa"/>
            <w:tcMar/>
          </w:tcPr>
          <w:p w:rsidR="6AED6334" w:rsidP="0BA55C77" w:rsidRDefault="6AED6334" w14:paraId="0DDF5721" w14:textId="015A55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source 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oe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-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init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-build-env</w:t>
            </w:r>
          </w:p>
          <w:p w:rsidR="6AED6334" w:rsidP="0BA55C77" w:rsidRDefault="6AED6334" w14:paraId="74110E37" w14:textId="5FCA617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bitbake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my-custom-image</w:t>
            </w:r>
          </w:p>
        </w:tc>
      </w:tr>
    </w:tbl>
    <w:p w:rsidR="6AED6334" w:rsidP="0BA55C77" w:rsidRDefault="6AED6334" w14:paraId="3AE048C7" w14:textId="14980949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6AED6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After successful build, your image will be generated in: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4A0E763D">
        <w:trPr>
          <w:trHeight w:val="300"/>
        </w:trPr>
        <w:tc>
          <w:tcPr>
            <w:tcW w:w="7920" w:type="dxa"/>
            <w:tcMar/>
          </w:tcPr>
          <w:p w:rsidR="6AED6334" w:rsidP="0BA55C77" w:rsidRDefault="6AED6334" w14:paraId="43B56D8C" w14:textId="4A0A6A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tmp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/deploy/images/&lt;machine&gt;/</w:t>
            </w:r>
          </w:p>
        </w:tc>
      </w:tr>
    </w:tbl>
    <w:p w:rsidR="1D4F77A7" w:rsidP="0BA55C77" w:rsidRDefault="1D4F77A7" w14:paraId="4E0A1314" w14:textId="359A9883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Generate SDK (Optional)</w:t>
      </w:r>
    </w:p>
    <w:p w:rsidR="1D4F77A7" w:rsidP="0BA55C77" w:rsidRDefault="1D4F77A7" w14:paraId="74BB497E" w14:textId="1EED5F1D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bitbake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meta-toolchain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custom toolchain target</w:t>
      </w:r>
    </w:p>
    <w:p w:rsidR="1D4F77A7" w:rsidP="0BA55C77" w:rsidRDefault="1D4F77A7" w14:paraId="61A8AA08" w14:textId="58239096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Build Image</w:t>
      </w:r>
    </w:p>
    <w:p w:rsidR="1D4F77A7" w:rsidP="0BA55C77" w:rsidRDefault="1D4F77A7" w14:paraId="33B077FE" w14:textId="54D42029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Run 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bitbake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&lt;image-name&gt;</w:t>
      </w:r>
    </w:p>
    <w:p w:rsidR="0BA55C77" w:rsidP="0BA55C77" w:rsidRDefault="0BA55C77" w14:paraId="1D4BDC5A" w14:textId="42F256B7">
      <w:pPr>
        <w:pStyle w:val="ListParagraph"/>
        <w:spacing w:before="240" w:beforeAutospacing="off" w:after="240" w:afterAutospacing="off"/>
        <w:ind w:left="144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D4F77A7" w:rsidP="0BA55C77" w:rsidRDefault="1D4F77A7" w14:paraId="0DC12A0D" w14:textId="56CE82C9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Flash Image</w:t>
      </w:r>
    </w:p>
    <w:p w:rsidR="4FF5966C" w:rsidP="0BA55C77" w:rsidRDefault="4FF5966C" w14:paraId="766DF021" w14:textId="56308B64">
      <w:pPr>
        <w:pStyle w:val="ListParagraph"/>
        <w:numPr>
          <w:ilvl w:val="0"/>
          <w:numId w:val="413"/>
        </w:numPr>
        <w:spacing w:before="240" w:after="2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Insert your SD card into your computer.</w:t>
      </w:r>
    </w:p>
    <w:p w:rsidR="4FF5966C" w:rsidP="0BA55C77" w:rsidRDefault="4FF5966C" w14:paraId="03EEBCED" w14:textId="1B2A2061">
      <w:pPr>
        <w:pStyle w:val="ListParagraph"/>
        <w:numPr>
          <w:ilvl w:val="0"/>
          <w:numId w:val="413"/>
        </w:numPr>
        <w:spacing w:before="240" w:after="2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Open Etcher → Select image → Select target (your SD card) → Flash.</w:t>
      </w:r>
    </w:p>
    <w:p w:rsidR="4FF5966C" w:rsidP="0BA55C77" w:rsidRDefault="4FF5966C" w14:paraId="3710E93E" w14:textId="7A88B3E6">
      <w:pPr>
        <w:pStyle w:val="ListParagraph"/>
        <w:numPr>
          <w:ilvl w:val="0"/>
          <w:numId w:val="413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Wait</w:t>
      </w: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it to finish writing and </w:t>
      </w: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validating</w:t>
      </w: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BA55C77" w:rsidP="5DCDF2BE" w:rsidRDefault="0BA55C77" w14:paraId="37411A99" w14:textId="63A8CC0A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BA55C77" w:rsidP="5DCDF2BE" w:rsidRDefault="0BA55C77" w14:paraId="6BCF7E0F" w14:textId="544C048B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DCDF2BE" w:rsidR="1C5461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Copy from </w:t>
      </w:r>
      <w:r w:rsidRPr="5DCDF2BE" w:rsidR="1C5461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linux</w:t>
      </w:r>
      <w:r w:rsidRPr="5DCDF2BE" w:rsidR="1C5461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windows</w:t>
      </w:r>
    </w:p>
    <w:p w:rsidR="0BA55C77" w:rsidP="5DCDF2BE" w:rsidRDefault="0BA55C77" w14:paraId="3ACAD424" w14:textId="7CF53DA1">
      <w:pPr>
        <w:spacing w:before="240" w:beforeAutospacing="off" w:after="240" w:afterAutospacing="off"/>
        <w:ind/>
      </w:pPr>
      <w:r w:rsidRPr="5DCDF2BE" w:rsidR="1C5461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scp -r </w:t>
      </w:r>
      <w:hyperlink r:id="Rc43bcf056f994b59">
        <w:r w:rsidRPr="5DCDF2BE" w:rsidR="1C546126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rpi@172.21.2.16</w:t>
        </w:r>
      </w:hyperlink>
      <w:r w:rsidRPr="5DCDF2BE" w:rsidR="1C5461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:~/os_customization/yocto/poky/build/tmp/deploy/images/ /D:/Task_OS_Customization</w:t>
      </w:r>
    </w:p>
    <w:p w:rsidR="0BA55C77" w:rsidP="0BA55C77" w:rsidRDefault="0BA55C77" w14:paraId="659862DB" w14:textId="468B553B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14DB49C" w:rsidP="0BA55C77" w:rsidRDefault="314DB49C" w14:paraId="68F8E012" w14:textId="2CC5F68F">
      <w:pPr>
        <w:pStyle w:val="Heading1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4._Reference_" w:id="614820851"/>
      <w:bookmarkStart w:name="_Toc1032816023" w:id="465366867"/>
      <w:r w:rsidRPr="2D04DF11" w:rsidR="5FACFE9E">
        <w:rPr>
          <w:noProof w:val="0"/>
          <w:lang w:val="en-US"/>
        </w:rPr>
        <w:t>4. Reference</w:t>
      </w:r>
      <w:bookmarkEnd w:id="614820851"/>
      <w:bookmarkEnd w:id="465366867"/>
      <w:r w:rsidRPr="2D04DF11" w:rsidR="5FACFE9E">
        <w:rPr>
          <w:noProof w:val="0"/>
          <w:lang w:val="en-US"/>
        </w:rPr>
        <w:t xml:space="preserve"> </w:t>
      </w:r>
    </w:p>
    <w:p w:rsidR="314DB49C" w:rsidP="0BA55C77" w:rsidRDefault="314DB49C" w14:paraId="3DCFFBCB" w14:textId="3A72C540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4DB4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[1] </w:t>
      </w:r>
      <w:hyperlink r:id="R101c7a8068e74df7">
        <w:r w:rsidRPr="0BA55C77" w:rsidR="314DB49C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https://docs.yoctoproject.org/dev-manual/index.html</w:t>
        </w:r>
      </w:hyperlink>
    </w:p>
    <w:p w:rsidR="0F444B42" w:rsidP="0BA55C77" w:rsidRDefault="0F444B42" w14:paraId="28202817" w14:textId="4F5F8088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0F444B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[2]</w:t>
      </w:r>
      <w:r w:rsidRPr="0BA55C77" w:rsidR="20F255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hyperlink r:id="R04e099ba42fc4cb1">
        <w:r w:rsidRPr="0BA55C77" w:rsidR="20F2553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What is Linux? - Linux.com</w:t>
        </w:r>
      </w:hyperlink>
    </w:p>
    <w:p w:rsidR="63E412DA" w:rsidP="0BA55C77" w:rsidRDefault="63E412DA" w14:paraId="76F83AD2" w14:textId="15A94730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D04DF11" w:rsidR="2661E1E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[3] </w:t>
      </w:r>
      <w:hyperlink r:id="Raba22d06d8b24568">
        <w:r w:rsidRPr="2D04DF11" w:rsidR="2661E1EE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Unix Tutorial</w:t>
        </w:r>
      </w:hyperlink>
    </w:p>
    <w:p w:rsidR="2D04DF11" w:rsidP="2D04DF11" w:rsidRDefault="2D04DF11" w14:paraId="18CAD9D1" w14:textId="15A664B2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319328F8" w14:textId="47D82118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56E4F89E" w14:textId="46DDD31E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4E4D0754" w14:textId="54EB14F4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BA55C77" w:rsidP="0BA55C77" w:rsidRDefault="0BA55C77" w14:paraId="23B48015" w14:textId="04F92872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BA55C77" w:rsidP="0BA55C77" w:rsidRDefault="0BA55C77" w14:paraId="445E4AB4" w14:textId="280F3D28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RDefault="2D04DF11" w14:paraId="0B8B8DC3" w14:textId="5C24E00C">
      <w:r>
        <w:br w:type="page"/>
      </w:r>
    </w:p>
    <w:p w:rsidR="2D04DF11" w:rsidP="2D04DF11" w:rsidRDefault="2D04DF11" w14:paraId="60C37327" w14:textId="7C5D4C81">
      <w:pPr>
        <w:pStyle w:val="Heading1"/>
        <w:jc w:val="left"/>
        <w:rPr>
          <w:noProof w:val="0"/>
          <w:lang w:val="en-US"/>
        </w:rPr>
      </w:pPr>
    </w:p>
    <w:p w:rsidR="2D04DF11" w:rsidP="2D04DF11" w:rsidRDefault="2D04DF11" w14:paraId="2147249B" w14:textId="21133E81">
      <w:pPr>
        <w:pStyle w:val="Normal"/>
        <w:rPr>
          <w:noProof w:val="0"/>
          <w:lang w:val="en-US"/>
        </w:rPr>
      </w:pPr>
    </w:p>
    <w:p w:rsidR="21440BB4" w:rsidP="2D04DF11" w:rsidRDefault="21440BB4" w14:paraId="2C361EA3" w14:textId="675F7268">
      <w:pPr>
        <w:pStyle w:val="Heading1"/>
        <w:jc w:val="left"/>
        <w:rPr>
          <w:noProof w:val="0"/>
          <w:lang w:val="en-US"/>
        </w:rPr>
      </w:pPr>
      <w:r w:rsidRPr="2D04DF11" w:rsidR="21440BB4">
        <w:rPr>
          <w:noProof w:val="0"/>
          <w:lang w:val="en-US"/>
        </w:rPr>
        <w:t xml:space="preserve">Commands Used </w:t>
      </w:r>
    </w:p>
    <w:p w:rsidR="2D04DF11" w:rsidP="2D04DF11" w:rsidRDefault="2D04DF11" w14:paraId="245CE10E" w14:textId="46E1E26C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0"/>
        <w:gridCol w:w="5881"/>
        <w:gridCol w:w="2609"/>
      </w:tblGrid>
      <w:tr w:rsidR="2D04DF11" w:rsidTr="0DDB8D66" w14:paraId="6E6A2CED">
        <w:trPr>
          <w:trHeight w:val="300"/>
        </w:trPr>
        <w:tc>
          <w:tcPr>
            <w:tcW w:w="870" w:type="dxa"/>
            <w:shd w:val="clear" w:color="auto" w:fill="BDD6EE" w:themeFill="accent1" w:themeFillTint="66"/>
            <w:tcMar/>
            <w:vAlign w:val="center"/>
          </w:tcPr>
          <w:p w:rsidR="2C72E119" w:rsidP="2D04DF11" w:rsidRDefault="2C72E119" w14:paraId="7B0D0F51" w14:textId="55BC102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C72E11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S.No</w:t>
            </w:r>
          </w:p>
        </w:tc>
        <w:tc>
          <w:tcPr>
            <w:tcW w:w="5881" w:type="dxa"/>
            <w:shd w:val="clear" w:color="auto" w:fill="BDD6EE" w:themeFill="accent1" w:themeFillTint="66"/>
            <w:tcMar/>
            <w:vAlign w:val="center"/>
          </w:tcPr>
          <w:p w:rsidR="21440BB4" w:rsidP="2D04DF11" w:rsidRDefault="21440BB4" w14:paraId="6692C847" w14:textId="2C5B4CD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1440BB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Command</w:t>
            </w:r>
          </w:p>
        </w:tc>
        <w:tc>
          <w:tcPr>
            <w:tcW w:w="2609" w:type="dxa"/>
            <w:shd w:val="clear" w:color="auto" w:fill="BDD6EE" w:themeFill="accent1" w:themeFillTint="66"/>
            <w:tcMar/>
            <w:vAlign w:val="center"/>
          </w:tcPr>
          <w:p w:rsidR="21440BB4" w:rsidP="2D04DF11" w:rsidRDefault="21440BB4" w14:paraId="1613E7FC" w14:textId="5F6E042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1440BB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Description</w:t>
            </w:r>
          </w:p>
        </w:tc>
      </w:tr>
      <w:tr w:rsidR="2D04DF11" w:rsidTr="0DDB8D66" w14:paraId="2651AE5C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3861C159" w14:textId="4C8C300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5881" w:type="dxa"/>
            <w:tcMar/>
            <w:vAlign w:val="center"/>
          </w:tcPr>
          <w:p w:rsidR="1AA40A9B" w:rsidP="2D04DF11" w:rsidRDefault="1AA40A9B" w14:paraId="64184E05" w14:textId="5BCB5DBE">
            <w:pPr>
              <w:spacing w:before="240" w:beforeAutospacing="off" w:after="240" w:afterAutospacing="off"/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scp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-r </w:t>
            </w:r>
            <w:hyperlink r:id="Rb873a6e0b84e4ffc">
              <w:r w:rsidRPr="2D04DF11" w:rsidR="1AA40A9B">
                <w:rPr>
                  <w:rStyle w:val="Hyperlink"/>
                  <w:rFonts w:ascii="Times New Roman" w:hAnsi="Times New Roman" w:eastAsia="Times New Roman" w:cs="Times New Roman"/>
                  <w:noProof w:val="0"/>
                  <w:sz w:val="28"/>
                  <w:szCs w:val="28"/>
                  <w:lang w:val="en-US"/>
                </w:rPr>
                <w:t>rpi@172.21.2.16</w:t>
              </w:r>
            </w:hyperlink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:~/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os_customization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yocto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/poky/build/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tmp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/deploy/images/ /D:/Task_OS_Customization</w:t>
            </w:r>
          </w:p>
        </w:tc>
        <w:tc>
          <w:tcPr>
            <w:tcW w:w="2609" w:type="dxa"/>
            <w:tcMar/>
            <w:vAlign w:val="center"/>
          </w:tcPr>
          <w:p w:rsidR="1AA40A9B" w:rsidP="2D04DF11" w:rsidRDefault="1AA40A9B" w14:paraId="619202B9" w14:textId="70EAD894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Copy complete directory from 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linux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to windows</w:t>
            </w:r>
          </w:p>
          <w:p w:rsidR="2D04DF11" w:rsidP="2D04DF11" w:rsidRDefault="2D04DF11" w14:paraId="7EAB84AA" w14:textId="0E570C3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0DDB8D66" w14:paraId="5AF2C525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52C4506B" w14:textId="643830DF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5881" w:type="dxa"/>
            <w:tcMar/>
            <w:vAlign w:val="center"/>
          </w:tcPr>
          <w:p w:rsidR="4200FA39" w:rsidP="2D04DF11" w:rsidRDefault="4200FA39" w14:paraId="3E478A4A" w14:textId="1D47D7B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4200FA3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bitbake-layers show-layers</w:t>
            </w:r>
          </w:p>
        </w:tc>
        <w:tc>
          <w:tcPr>
            <w:tcW w:w="2609" w:type="dxa"/>
            <w:tcMar/>
            <w:vAlign w:val="center"/>
          </w:tcPr>
          <w:p w:rsidR="4200FA39" w:rsidP="2D04DF11" w:rsidRDefault="4200FA39" w14:paraId="757AD46B" w14:textId="19273AF6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4200FA3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Shows the layers in the bblayers</w:t>
            </w:r>
            <w:r w:rsidRPr="2D04DF11" w:rsidR="41EE84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.conf</w:t>
            </w:r>
            <w:r w:rsidRPr="2D04DF11" w:rsidR="4200FA3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file</w:t>
            </w:r>
          </w:p>
        </w:tc>
      </w:tr>
      <w:tr w:rsidR="2D04DF11" w:rsidTr="0DDB8D66" w14:paraId="40703BFB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395F83CA" w14:textId="26DD634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5881" w:type="dxa"/>
            <w:tcMar/>
            <w:vAlign w:val="center"/>
          </w:tcPr>
          <w:p w:rsidR="0F30F282" w:rsidP="2D04DF11" w:rsidRDefault="0F30F282" w14:paraId="51DE7E36" w14:textId="1CD935C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-layers add-layer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..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/..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/meta-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customtesting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-layer</w:t>
            </w:r>
          </w:p>
        </w:tc>
        <w:tc>
          <w:tcPr>
            <w:tcW w:w="2609" w:type="dxa"/>
            <w:tcMar/>
            <w:vAlign w:val="center"/>
          </w:tcPr>
          <w:p w:rsidR="0F30F282" w:rsidP="2D04DF11" w:rsidRDefault="0F30F282" w14:paraId="6176AE8B" w14:textId="2E8961F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Add layers to bblayer.conf</w:t>
            </w:r>
          </w:p>
        </w:tc>
      </w:tr>
      <w:tr w:rsidR="2D04DF11" w:rsidTr="0DDB8D66" w14:paraId="7BE4AAF1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63FBB476" w14:textId="7C0CD1A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5881" w:type="dxa"/>
            <w:tcMar/>
            <w:vAlign w:val="center"/>
          </w:tcPr>
          <w:p w:rsidR="6A5AF71C" w:rsidP="2D04DF11" w:rsidRDefault="6A5AF71C" w14:paraId="6983D2B2" w14:textId="2B7CF4B8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A5AF7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-c cleanall example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432B9898" w14:textId="29EB255F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0DDB8D66" w14:paraId="471430F9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68EE4CD7" w14:textId="7505F13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5881" w:type="dxa"/>
            <w:tcMar/>
            <w:vAlign w:val="center"/>
          </w:tcPr>
          <w:p w:rsidR="28B87AC9" w:rsidP="2D04DF11" w:rsidRDefault="28B87AC9" w14:paraId="75CFCEBE" w14:textId="072EFA9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8B87AC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example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32447409" w14:textId="29EB255F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0DDB8D66" w14:paraId="022C237E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3451074C" w14:textId="3BEF3D3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5881" w:type="dxa"/>
            <w:tcMar/>
            <w:vAlign w:val="center"/>
          </w:tcPr>
          <w:p w:rsidR="07CBF305" w:rsidP="2D04DF11" w:rsidRDefault="07CBF305" w14:paraId="2A7BA0DC" w14:textId="1059E64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7CBF30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example -c install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79137DC2" w14:textId="29EB255F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0DDB8D66" w14:paraId="1982D233">
        <w:trPr>
          <w:trHeight w:val="300"/>
        </w:trPr>
        <w:tc>
          <w:tcPr>
            <w:tcW w:w="870" w:type="dxa"/>
            <w:tcMar/>
            <w:vAlign w:val="center"/>
          </w:tcPr>
          <w:p w:rsidR="5BE758CA" w:rsidP="2D04DF11" w:rsidRDefault="5BE758CA" w14:paraId="6C7CBD8F" w14:textId="0F983BE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BE758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5881" w:type="dxa"/>
            <w:tcMar/>
            <w:vAlign w:val="center"/>
          </w:tcPr>
          <w:p w:rsidR="5BE758CA" w:rsidP="2D04DF11" w:rsidRDefault="5BE758CA" w14:paraId="4769F65A" w14:textId="2E854208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BE758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-e | grep ^WKS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1809A1CA" w14:textId="5ED066F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0DDB8D66" w14:paraId="689CCC79">
        <w:trPr>
          <w:trHeight w:val="300"/>
        </w:trPr>
        <w:tc>
          <w:tcPr>
            <w:tcW w:w="870" w:type="dxa"/>
            <w:tcMar/>
            <w:vAlign w:val="center"/>
          </w:tcPr>
          <w:p w:rsidR="5BE758CA" w:rsidP="2D04DF11" w:rsidRDefault="5BE758CA" w14:paraId="609E8D1F" w14:textId="42B7D55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BE758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5881" w:type="dxa"/>
            <w:tcMar/>
            <w:vAlign w:val="center"/>
          </w:tcPr>
          <w:p w:rsidR="5DC94759" w:rsidP="2D04DF11" w:rsidRDefault="5DC94759" w14:paraId="26AA5772" w14:textId="44A5C93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git fetch</w:t>
            </w:r>
          </w:p>
          <w:p w:rsidR="5DC94759" w:rsidP="2D04DF11" w:rsidRDefault="5DC94759" w14:paraId="4ABA731A" w14:textId="6FB9DFAE">
            <w:pPr>
              <w:pStyle w:val="Normal"/>
              <w:jc w:val="left"/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git checkout kirkstone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794823FC" w14:textId="14C9BFE1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0DDB8D66" w14:paraId="72083BE0">
        <w:trPr>
          <w:trHeight w:val="300"/>
        </w:trPr>
        <w:tc>
          <w:tcPr>
            <w:tcW w:w="870" w:type="dxa"/>
            <w:tcMar/>
            <w:vAlign w:val="center"/>
          </w:tcPr>
          <w:p w:rsidR="5DC94759" w:rsidP="2D04DF11" w:rsidRDefault="5DC94759" w14:paraId="1E4695BE" w14:textId="00B1EF5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5881" w:type="dxa"/>
            <w:tcMar/>
            <w:vAlign w:val="center"/>
          </w:tcPr>
          <w:p w:rsidR="5DC94759" w:rsidP="2D04DF11" w:rsidRDefault="5DC94759" w14:paraId="0E2D027E" w14:textId="5A072FFE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cd ~/os_customization/yocto/poky/build</w:t>
            </w:r>
          </w:p>
        </w:tc>
        <w:tc>
          <w:tcPr>
            <w:tcW w:w="2609" w:type="dxa"/>
            <w:tcMar/>
            <w:vAlign w:val="center"/>
          </w:tcPr>
          <w:p w:rsidR="5DC94759" w:rsidP="2D04DF11" w:rsidRDefault="5DC94759" w14:paraId="356A4771" w14:textId="4D11FDC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Return to path without trace back with cd ..</w:t>
            </w:r>
          </w:p>
        </w:tc>
      </w:tr>
      <w:tr w:rsidR="2D04DF11" w:rsidTr="0DDB8D66" w14:paraId="374EB5D3">
        <w:trPr>
          <w:trHeight w:val="300"/>
        </w:trPr>
        <w:tc>
          <w:tcPr>
            <w:tcW w:w="870" w:type="dxa"/>
            <w:tcMar/>
            <w:vAlign w:val="center"/>
          </w:tcPr>
          <w:p w:rsidR="0BA7245A" w:rsidP="2D04DF11" w:rsidRDefault="0BA7245A" w14:paraId="5E429E88" w14:textId="0F68F24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5881" w:type="dxa"/>
            <w:tcMar/>
            <w:vAlign w:val="center"/>
          </w:tcPr>
          <w:p w:rsidR="0BA7245A" w:rsidP="2D04DF11" w:rsidRDefault="0BA7245A" w14:paraId="1D617AB7" w14:textId="4052F501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openssl passwd -6 '123456'</w:t>
            </w:r>
          </w:p>
          <w:p w:rsidR="0BA7245A" w:rsidP="2D04DF11" w:rsidRDefault="0BA7245A" w14:paraId="7E47C827" w14:textId="2204420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mkpasswd</w:t>
            </w: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-m sha-512 '</w:t>
            </w: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yourpassword</w:t>
            </w: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'</w:t>
            </w:r>
          </w:p>
          <w:p w:rsidR="5F4DFE48" w:rsidP="2D04DF11" w:rsidRDefault="5F4DFE48" w14:paraId="58341A0E" w14:textId="452AE8E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F4DFE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mkpasswd</w:t>
            </w:r>
            <w:r w:rsidRPr="2D04DF11" w:rsidR="5F4DFE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-m sha256crypt password</w:t>
            </w:r>
          </w:p>
        </w:tc>
        <w:tc>
          <w:tcPr>
            <w:tcW w:w="2609" w:type="dxa"/>
            <w:tcMar/>
            <w:vAlign w:val="center"/>
          </w:tcPr>
          <w:p w:rsidR="0BA7245A" w:rsidP="2D04DF11" w:rsidRDefault="0BA7245A" w14:paraId="714C520C" w14:textId="6375E044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Generate encrypted password</w:t>
            </w:r>
          </w:p>
        </w:tc>
      </w:tr>
      <w:tr w:rsidR="2D04DF11" w:rsidTr="0DDB8D66" w14:paraId="3AA1288C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23D644E6" w14:textId="3168FE5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0B0A96CB" w:rsidP="2D04DF11" w:rsidRDefault="0B0A96CB" w14:paraId="1B8B2748" w14:textId="098C7A88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0A96C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core-image-minimal-xfce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40771F10" w14:textId="7EF9A8CC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0DDB8D66" w14:paraId="2B35AD67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4E856523" w14:textId="08D67ED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2EA281CD" w:rsidP="2D04DF11" w:rsidRDefault="2EA281CD" w14:paraId="5E930E45" w14:textId="491B1344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EA281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bitbake-layers show-recipes | grep rpi-config</w:t>
            </w:r>
          </w:p>
        </w:tc>
        <w:tc>
          <w:tcPr>
            <w:tcW w:w="2609" w:type="dxa"/>
            <w:tcMar/>
            <w:vAlign w:val="center"/>
          </w:tcPr>
          <w:p w:rsidR="2EA281CD" w:rsidP="2D04DF11" w:rsidRDefault="2EA281CD" w14:paraId="4F65416D" w14:textId="7B1E91EC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EA281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To find </w:t>
            </w:r>
          </w:p>
        </w:tc>
      </w:tr>
      <w:tr w:rsidR="2D04DF11" w:rsidTr="0DDB8D66" w14:paraId="69546D49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623F1464" w14:textId="7F75C9E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7829D5EA" w:rsidP="2D04DF11" w:rsidRDefault="7829D5EA" w14:paraId="79E3874C" w14:textId="289F3AAE">
            <w:pPr>
              <w:spacing w:before="240" w:beforeAutospacing="off" w:after="240" w:afterAutospacing="off"/>
              <w:jc w:val="left"/>
            </w:pP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~/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os_customization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yocto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/poky/build/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tmp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/work/raspberrypi4_64-poky-linux/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arducam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/1.0+gitAUTOINC+450e1aee03-r0/temp$</w:t>
            </w:r>
          </w:p>
        </w:tc>
        <w:tc>
          <w:tcPr>
            <w:tcW w:w="2609" w:type="dxa"/>
            <w:tcMar/>
            <w:vAlign w:val="center"/>
          </w:tcPr>
          <w:p w:rsidR="7829D5EA" w:rsidP="2D04DF11" w:rsidRDefault="7829D5EA" w14:paraId="2D2C6DC3" w14:textId="3C57EB8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navigate to the log file of recipe during build.</w:t>
            </w:r>
          </w:p>
        </w:tc>
      </w:tr>
      <w:tr w:rsidR="2D04DF11" w:rsidTr="0DDB8D66" w14:paraId="2F50235E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020A2048" w14:textId="0412075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02492579" w:rsidP="2D04DF11" w:rsidRDefault="02492579" w14:paraId="246F4453" w14:textId="26496EB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runqemu</w:t>
            </w: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qemuarm64 </w:t>
            </w: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nographic</w:t>
            </w:r>
          </w:p>
        </w:tc>
        <w:tc>
          <w:tcPr>
            <w:tcW w:w="2609" w:type="dxa"/>
            <w:tcMar/>
            <w:vAlign w:val="center"/>
          </w:tcPr>
          <w:p w:rsidR="02492579" w:rsidP="2D04DF11" w:rsidRDefault="02492579" w14:paraId="498AEB03" w14:textId="67F49284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Virtual running</w:t>
            </w:r>
          </w:p>
        </w:tc>
      </w:tr>
      <w:tr w:rsidR="2D04DF11" w:rsidTr="0DDB8D66" w14:paraId="1A81BCBE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424FBEBC" w14:textId="19824A8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6E580572" w:rsidP="2D04DF11" w:rsidRDefault="6E580572" w14:paraId="4FC131C2" w14:textId="03CB37A9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E5805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https://github.com/raspberrypi/linux</w:t>
            </w:r>
          </w:p>
        </w:tc>
        <w:tc>
          <w:tcPr>
            <w:tcW w:w="2609" w:type="dxa"/>
            <w:tcMar/>
            <w:vAlign w:val="center"/>
          </w:tcPr>
          <w:p w:rsidR="6E580572" w:rsidP="2D04DF11" w:rsidRDefault="6E580572" w14:paraId="5A21B34F" w14:textId="26ABFF6B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E5805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Linux kernel </w:t>
            </w:r>
          </w:p>
        </w:tc>
      </w:tr>
      <w:tr w:rsidR="2D04DF11" w:rsidTr="0DDB8D66" w14:paraId="0CBE6BDF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48E52744" w14:textId="3BBF970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2D04DF11" w:rsidP="0DDB8D66" w:rsidRDefault="2D04DF11" w14:paraId="5A6AAB25" w14:textId="79429EC0">
            <w:pPr>
              <w:spacing w:before="240" w:beforeAutospacing="off" w:after="240" w:afterAutospacing="off"/>
              <w:jc w:val="left"/>
            </w:pPr>
            <w:r w:rsidRPr="0DDB8D66" w:rsidR="027123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scp D:\Task_OS_Customization\working.txt </w:t>
            </w:r>
            <w:hyperlink r:id="Rcff7b98f18134f3a">
              <w:r w:rsidRPr="0DDB8D66" w:rsidR="027123C4">
                <w:rPr>
                  <w:rStyle w:val="Hyperlink"/>
                  <w:rFonts w:ascii="Times New Roman" w:hAnsi="Times New Roman" w:eastAsia="Times New Roman" w:cs="Times New Roman"/>
                  <w:noProof w:val="0"/>
                  <w:sz w:val="28"/>
                  <w:szCs w:val="28"/>
                  <w:lang w:val="en-US"/>
                </w:rPr>
                <w:t>root@172.21.3.39</w:t>
              </w:r>
            </w:hyperlink>
            <w:r w:rsidRPr="0DDB8D66" w:rsidR="027123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:/home/root/Desktop</w:t>
            </w:r>
          </w:p>
          <w:p w:rsidR="2D04DF11" w:rsidP="2D04DF11" w:rsidRDefault="2D04DF11" w14:paraId="451607E0" w14:textId="52BFDC7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7A090DDE" w14:textId="3EB71DCE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DDB8D66" w:rsidR="027123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From windows to rasp pi </w:t>
            </w:r>
          </w:p>
        </w:tc>
      </w:tr>
      <w:tr w:rsidR="0DDB8D66" w:rsidTr="0DDB8D66" w14:paraId="0D0EC2C0">
        <w:trPr>
          <w:trHeight w:val="300"/>
        </w:trPr>
        <w:tc>
          <w:tcPr>
            <w:tcW w:w="870" w:type="dxa"/>
            <w:tcMar/>
            <w:vAlign w:val="center"/>
          </w:tcPr>
          <w:p w:rsidR="0DDB8D66" w:rsidP="0DDB8D66" w:rsidRDefault="0DDB8D66" w14:paraId="0A740E31" w14:textId="5832E9B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7C1AC510" w:rsidP="0DDB8D66" w:rsidRDefault="7C1AC510" w14:paraId="402DE3E6" w14:textId="53ABEFA0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DDB8D66" w:rsidR="7C1AC5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ssh-keygen -R 172.21.3.32</w:t>
            </w:r>
          </w:p>
        </w:tc>
        <w:tc>
          <w:tcPr>
            <w:tcW w:w="2609" w:type="dxa"/>
            <w:tcMar/>
            <w:vAlign w:val="center"/>
          </w:tcPr>
          <w:p w:rsidR="7C1AC510" w:rsidP="0DDB8D66" w:rsidRDefault="7C1AC510" w14:paraId="3052CCBE" w14:textId="2140DA2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DDB8D66" w:rsidR="7C1AC5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remove the previous connection</w:t>
            </w:r>
          </w:p>
        </w:tc>
      </w:tr>
      <w:tr w:rsidR="0DDB8D66" w:rsidTr="0DDB8D66" w14:paraId="0D8EBDE1">
        <w:trPr>
          <w:trHeight w:val="300"/>
        </w:trPr>
        <w:tc>
          <w:tcPr>
            <w:tcW w:w="870" w:type="dxa"/>
            <w:tcMar/>
            <w:vAlign w:val="center"/>
          </w:tcPr>
          <w:p w:rsidR="0DDB8D66" w:rsidP="0DDB8D66" w:rsidRDefault="0DDB8D66" w14:paraId="035E9346" w14:textId="52B0DDB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0DDB8D66" w:rsidP="0DDB8D66" w:rsidRDefault="0DDB8D66" w14:paraId="653056B2" w14:textId="189D9B8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609" w:type="dxa"/>
            <w:tcMar/>
            <w:vAlign w:val="center"/>
          </w:tcPr>
          <w:p w:rsidR="0DDB8D66" w:rsidP="0DDB8D66" w:rsidRDefault="0DDB8D66" w14:paraId="6DF63977" w14:textId="529CDBE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</w:tbl>
    <w:p w:rsidR="2D04DF11" w:rsidRDefault="2D04DF11" w14:paraId="7BE6E173" w14:textId="6A3BA133">
      <w:r>
        <w:br w:type="page"/>
      </w:r>
    </w:p>
    <w:p w:rsidR="2D04DF11" w:rsidRDefault="2D04DF11" w14:paraId="59E8AE3A" w14:textId="10E27D50"/>
    <w:p w:rsidR="33581F80" w:rsidRDefault="33581F80" w14:paraId="097D5AFA" w14:textId="36AFC1B8">
      <w:hyperlink r:id="Rf151d6a4609b404b">
        <w:r w:rsidRPr="2D04DF11" w:rsidR="33581F80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https://github.com/ArduCAM/ArduCAM_USB_Camera_Shield</w:t>
        </w:r>
      </w:hyperlink>
    </w:p>
    <w:p w:rsidR="2D04DF11" w:rsidP="2D04DF11" w:rsidRDefault="2D04DF11" w14:paraId="38D39DD3" w14:textId="63F82487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D04DF11" w:rsidP="2D04DF11" w:rsidRDefault="2D04DF11" w14:paraId="0AA25810" w14:textId="30944DC3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D04DF11" w:rsidP="2D04DF11" w:rsidRDefault="2D04DF11" w14:paraId="6792AC7B" w14:textId="7E8DF9E3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8D48B40" w:rsidP="2D04DF11" w:rsidRDefault="18D48B40" w14:paraId="5F711B04" w14:textId="7A1464CF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hyperlink r:id="R2f9c67a6d46c4d5d">
        <w:r w:rsidRPr="2D04DF11" w:rsidR="18D48B40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https://www.arducam.com/arducam-5mp-plus-spi-cam-arduino-ov5642.html</w:t>
        </w:r>
      </w:hyperlink>
    </w:p>
    <w:p w:rsidR="2D04DF11" w:rsidP="2D04DF11" w:rsidRDefault="2D04DF11" w14:paraId="2D3CCE3E" w14:textId="766FEB78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D04DF11" w:rsidRDefault="2D04DF11" w14:paraId="7DE196A1" w14:textId="75738CA0"/>
    <w:p w:rsidR="2D04DF11" w:rsidRDefault="2D04DF11" w14:paraId="6B1CEF64" w14:textId="1AA62609"/>
    <w:p w:rsidR="2D04DF11" w:rsidRDefault="2D04DF11" w14:paraId="119FADDD" w14:textId="7A7BED32"/>
    <w:p w:rsidR="2D04DF11" w:rsidRDefault="2D04DF11" w14:paraId="5B86A2BD" w14:textId="70A5E6C9"/>
    <w:p w:rsidR="2D04DF11" w:rsidP="2D04DF11" w:rsidRDefault="2D04DF11" w14:paraId="5CDAB1C3" w14:textId="4573E210">
      <w:pPr>
        <w:pStyle w:val="Normal"/>
        <w:rPr>
          <w:noProof w:val="0"/>
          <w:lang w:val="en-US"/>
        </w:rPr>
      </w:pPr>
    </w:p>
    <w:p w:rsidR="11A716CC" w:rsidP="2D04DF11" w:rsidRDefault="11A716CC" w14:paraId="3A4F9A1F" w14:textId="0F326E77">
      <w:pPr>
        <w:pStyle w:val="Heading1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287460975" w:id="389399868"/>
      <w:r w:rsidRPr="2D04DF11" w:rsidR="11A716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Tasks</w:t>
      </w:r>
      <w:bookmarkEnd w:id="389399868"/>
    </w:p>
    <w:p w:rsidR="2D04DF11" w:rsidP="2D04DF11" w:rsidRDefault="2D04DF11" w14:paraId="270A6F48" w14:textId="7B8B1220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05"/>
        <w:gridCol w:w="6451"/>
        <w:gridCol w:w="1904"/>
      </w:tblGrid>
      <w:tr w:rsidR="2D04DF11" w:rsidTr="2D04DF11" w14:paraId="2C371FB1">
        <w:trPr>
          <w:trHeight w:val="375"/>
        </w:trPr>
        <w:tc>
          <w:tcPr>
            <w:tcW w:w="1005" w:type="dxa"/>
            <w:shd w:val="clear" w:color="auto" w:fill="BDD6EE" w:themeFill="accent1" w:themeFillTint="66"/>
            <w:tcMar/>
          </w:tcPr>
          <w:p w:rsidR="1CBE444A" w:rsidP="2D04DF11" w:rsidRDefault="1CBE444A" w14:paraId="7D59B769" w14:textId="7F375C34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S.No</w:t>
            </w:r>
          </w:p>
        </w:tc>
        <w:tc>
          <w:tcPr>
            <w:tcW w:w="6451" w:type="dxa"/>
            <w:shd w:val="clear" w:color="auto" w:fill="BDD6EE" w:themeFill="accent1" w:themeFillTint="66"/>
            <w:tcMar/>
          </w:tcPr>
          <w:p w:rsidR="1CBE444A" w:rsidP="2D04DF11" w:rsidRDefault="1CBE444A" w14:paraId="37CE2DF6" w14:textId="1A8EB75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Task</w:t>
            </w:r>
          </w:p>
        </w:tc>
        <w:tc>
          <w:tcPr>
            <w:tcW w:w="1904" w:type="dxa"/>
            <w:shd w:val="clear" w:color="auto" w:fill="BDD6EE" w:themeFill="accent1" w:themeFillTint="66"/>
            <w:tcMar/>
          </w:tcPr>
          <w:p w:rsidR="1CBE444A" w:rsidP="2D04DF11" w:rsidRDefault="1CBE444A" w14:paraId="49E1F88B" w14:textId="3F7620B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Status</w:t>
            </w:r>
          </w:p>
        </w:tc>
      </w:tr>
      <w:tr w:rsidR="2D04DF11" w:rsidTr="2D04DF11" w14:paraId="028ACBBC">
        <w:trPr>
          <w:trHeight w:val="300"/>
        </w:trPr>
        <w:tc>
          <w:tcPr>
            <w:tcW w:w="1005" w:type="dxa"/>
            <w:tcMar/>
          </w:tcPr>
          <w:p w:rsidR="1CBE444A" w:rsidP="2D04DF11" w:rsidRDefault="1CBE444A" w14:paraId="007E3BB6" w14:textId="4AFBB07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6451" w:type="dxa"/>
            <w:tcMar/>
          </w:tcPr>
          <w:p w:rsidR="25208558" w:rsidP="2D04DF11" w:rsidRDefault="25208558" w14:paraId="7AB996B6" w14:textId="168AB2B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create various images and check the GUI</w:t>
            </w:r>
          </w:p>
        </w:tc>
        <w:tc>
          <w:tcPr>
            <w:tcW w:w="1904" w:type="dxa"/>
            <w:tcMar/>
          </w:tcPr>
          <w:p w:rsidR="5CEF92C4" w:rsidP="2D04DF11" w:rsidRDefault="5CEF92C4" w14:paraId="1D6D91EC" w14:textId="5434A77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CEF92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2D04DF11" w14:paraId="2320183D">
        <w:trPr>
          <w:trHeight w:val="300"/>
        </w:trPr>
        <w:tc>
          <w:tcPr>
            <w:tcW w:w="1005" w:type="dxa"/>
            <w:tcMar/>
          </w:tcPr>
          <w:p w:rsidR="02EBA75B" w:rsidP="2D04DF11" w:rsidRDefault="02EBA75B" w14:paraId="2A4318AF" w14:textId="2CD62D8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EBA75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6451" w:type="dxa"/>
            <w:tcMar/>
          </w:tcPr>
          <w:p w:rsidR="25208558" w:rsidP="2D04DF11" w:rsidRDefault="25208558" w14:paraId="1446ADE3" w14:textId="0D3A027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extend the space</w:t>
            </w:r>
          </w:p>
        </w:tc>
        <w:tc>
          <w:tcPr>
            <w:tcW w:w="1904" w:type="dxa"/>
            <w:tcMar/>
          </w:tcPr>
          <w:p w:rsidR="2D04DF11" w:rsidP="2D04DF11" w:rsidRDefault="2D04DF11" w14:paraId="17E5E821" w14:textId="7692D34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2D04DF11" w14:paraId="36885A35">
        <w:trPr>
          <w:trHeight w:val="300"/>
        </w:trPr>
        <w:tc>
          <w:tcPr>
            <w:tcW w:w="1005" w:type="dxa"/>
            <w:tcMar/>
          </w:tcPr>
          <w:p w:rsidR="02EBA75B" w:rsidP="2D04DF11" w:rsidRDefault="02EBA75B" w14:paraId="0D2825D9" w14:textId="447D0034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EBA75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6451" w:type="dxa"/>
            <w:tcMar/>
          </w:tcPr>
          <w:p w:rsidR="25208558" w:rsidP="2D04DF11" w:rsidRDefault="25208558" w14:paraId="2103F6C5" w14:textId="6F697F8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build the raspberry GUI using Yocto</w:t>
            </w:r>
          </w:p>
        </w:tc>
        <w:tc>
          <w:tcPr>
            <w:tcW w:w="1904" w:type="dxa"/>
            <w:tcMar/>
          </w:tcPr>
          <w:p w:rsidR="2D04DF11" w:rsidP="2D04DF11" w:rsidRDefault="2D04DF11" w14:paraId="42E6A019" w14:textId="100D444F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2D04DF11" w14:paraId="505F4BB0">
        <w:trPr>
          <w:trHeight w:val="300"/>
        </w:trPr>
        <w:tc>
          <w:tcPr>
            <w:tcW w:w="1005" w:type="dxa"/>
            <w:tcMar/>
          </w:tcPr>
          <w:p w:rsidR="18853679" w:rsidP="2D04DF11" w:rsidRDefault="18853679" w14:paraId="1957EF70" w14:textId="42637A54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88536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6451" w:type="dxa"/>
            <w:tcMar/>
          </w:tcPr>
          <w:p w:rsidR="25208558" w:rsidP="2D04DF11" w:rsidRDefault="25208558" w14:paraId="01B72A89" w14:textId="5D11FB0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To create or </w:t>
            </w: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modify</w:t>
            </w: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the existing password</w:t>
            </w:r>
          </w:p>
        </w:tc>
        <w:tc>
          <w:tcPr>
            <w:tcW w:w="1904" w:type="dxa"/>
            <w:tcMar/>
          </w:tcPr>
          <w:p w:rsidR="2D04DF11" w:rsidP="2D04DF11" w:rsidRDefault="2D04DF11" w14:paraId="10393DBF" w14:textId="57FF3C7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2D04DF11" w14:paraId="0303F0EC">
        <w:trPr>
          <w:trHeight w:val="300"/>
        </w:trPr>
        <w:tc>
          <w:tcPr>
            <w:tcW w:w="1005" w:type="dxa"/>
            <w:tcMar/>
          </w:tcPr>
          <w:p w:rsidR="5EF66C91" w:rsidP="2D04DF11" w:rsidRDefault="5EF66C91" w14:paraId="441664D1" w14:textId="71AE956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EF66C9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6451" w:type="dxa"/>
            <w:tcMar/>
          </w:tcPr>
          <w:p w:rsidR="25208558" w:rsidP="2D04DF11" w:rsidRDefault="25208558" w14:paraId="0B4659E0" w14:textId="4E575A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virtually simulate the Image</w:t>
            </w:r>
          </w:p>
        </w:tc>
        <w:tc>
          <w:tcPr>
            <w:tcW w:w="1904" w:type="dxa"/>
            <w:tcMar/>
          </w:tcPr>
          <w:p w:rsidR="2D04DF11" w:rsidP="2D04DF11" w:rsidRDefault="2D04DF11" w14:paraId="6543B06E" w14:textId="1DD425CA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2D04DF11" w14:paraId="291754BD">
        <w:trPr>
          <w:trHeight w:val="300"/>
        </w:trPr>
        <w:tc>
          <w:tcPr>
            <w:tcW w:w="1005" w:type="dxa"/>
            <w:tcMar/>
          </w:tcPr>
          <w:p w:rsidR="7CD14EA5" w:rsidP="2D04DF11" w:rsidRDefault="7CD14EA5" w14:paraId="6D394BB4" w14:textId="3FC9FCE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7CD14EA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6451" w:type="dxa"/>
            <w:tcMar/>
          </w:tcPr>
          <w:p w:rsidR="25208558" w:rsidP="2D04DF11" w:rsidRDefault="25208558" w14:paraId="422232EF" w14:textId="6FF700A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explore with GPIO</w:t>
            </w:r>
          </w:p>
        </w:tc>
        <w:tc>
          <w:tcPr>
            <w:tcW w:w="1904" w:type="dxa"/>
            <w:tcMar/>
          </w:tcPr>
          <w:p w:rsidR="2D04DF11" w:rsidP="2D04DF11" w:rsidRDefault="2D04DF11" w14:paraId="37DC74A4" w14:textId="364F128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2D04DF11" w14:paraId="58B78474">
        <w:trPr>
          <w:trHeight w:val="300"/>
        </w:trPr>
        <w:tc>
          <w:tcPr>
            <w:tcW w:w="1005" w:type="dxa"/>
            <w:tcMar/>
          </w:tcPr>
          <w:p w:rsidR="7CD14EA5" w:rsidP="2D04DF11" w:rsidRDefault="7CD14EA5" w14:paraId="1FFA3B3A" w14:textId="31809D1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7CD14EA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6451" w:type="dxa"/>
            <w:tcMar/>
          </w:tcPr>
          <w:p w:rsidR="25208558" w:rsidP="2D04DF11" w:rsidRDefault="25208558" w14:paraId="56F69357" w14:textId="25B6988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configure the camera module</w:t>
            </w:r>
            <w:r w:rsidRPr="2D04DF11" w:rsidR="779A160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(</w:t>
            </w:r>
            <w:r w:rsidRPr="2D04DF11" w:rsidR="779A160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ArduCam</w:t>
            </w:r>
            <w:r w:rsidRPr="2D04DF11" w:rsidR="779A160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OV5642</w:t>
            </w:r>
            <w:r w:rsidRPr="2D04DF11" w:rsidR="779A160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(SPI interface) )</w:t>
            </w:r>
          </w:p>
        </w:tc>
        <w:tc>
          <w:tcPr>
            <w:tcW w:w="1904" w:type="dxa"/>
            <w:tcMar/>
          </w:tcPr>
          <w:p w:rsidR="2D04DF11" w:rsidP="2D04DF11" w:rsidRDefault="2D04DF11" w14:paraId="04D060EE" w14:textId="109A95CD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2D04DF11" w14:paraId="41CF1686">
        <w:trPr>
          <w:trHeight w:val="300"/>
        </w:trPr>
        <w:tc>
          <w:tcPr>
            <w:tcW w:w="1005" w:type="dxa"/>
            <w:tcMar/>
          </w:tcPr>
          <w:p w:rsidR="38FA3AE4" w:rsidP="2D04DF11" w:rsidRDefault="38FA3AE4" w14:paraId="4A5B46D6" w14:textId="16AEC76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8FA3A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6451" w:type="dxa"/>
            <w:tcMar/>
          </w:tcPr>
          <w:p w:rsidR="38FA3AE4" w:rsidP="2D04DF11" w:rsidRDefault="38FA3AE4" w14:paraId="3AA2FE24" w14:textId="3BB3D1D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8FA3AE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check the logs</w:t>
            </w:r>
          </w:p>
        </w:tc>
        <w:tc>
          <w:tcPr>
            <w:tcW w:w="1904" w:type="dxa"/>
            <w:tcMar/>
          </w:tcPr>
          <w:p w:rsidR="2D04DF11" w:rsidP="2D04DF11" w:rsidRDefault="2D04DF11" w14:paraId="1488AA3C" w14:textId="61D0B19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2D04DF11" w14:paraId="57495573">
        <w:trPr>
          <w:trHeight w:val="300"/>
        </w:trPr>
        <w:tc>
          <w:tcPr>
            <w:tcW w:w="1005" w:type="dxa"/>
            <w:tcMar/>
          </w:tcPr>
          <w:p w:rsidR="3F02DC7F" w:rsidP="2D04DF11" w:rsidRDefault="3F02DC7F" w14:paraId="2DDEA907" w14:textId="037E559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F02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6451" w:type="dxa"/>
            <w:tcMar/>
          </w:tcPr>
          <w:p w:rsidR="3F02DC7F" w:rsidP="2D04DF11" w:rsidRDefault="3F02DC7F" w14:paraId="1CAFA6D0" w14:textId="0BB5552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F02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Add a compiler to image</w:t>
            </w:r>
          </w:p>
        </w:tc>
        <w:tc>
          <w:tcPr>
            <w:tcW w:w="1904" w:type="dxa"/>
            <w:tcMar/>
          </w:tcPr>
          <w:p w:rsidR="6E839A1F" w:rsidP="2D04DF11" w:rsidRDefault="6E839A1F" w14:paraId="60F51835" w14:textId="3567BF8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E839A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2D04DF11" w14:paraId="27FD3F40">
        <w:trPr>
          <w:trHeight w:val="300"/>
        </w:trPr>
        <w:tc>
          <w:tcPr>
            <w:tcW w:w="1005" w:type="dxa"/>
            <w:tcMar/>
          </w:tcPr>
          <w:p w:rsidR="3F02DC7F" w:rsidP="2D04DF11" w:rsidRDefault="3F02DC7F" w14:paraId="41188607" w14:textId="2F7734E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F02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6451" w:type="dxa"/>
            <w:tcMar/>
          </w:tcPr>
          <w:p w:rsidR="2D04DF11" w:rsidP="2D04DF11" w:rsidRDefault="2D04DF11" w14:paraId="68EDD1E6" w14:textId="57770A9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904" w:type="dxa"/>
            <w:tcMar/>
          </w:tcPr>
          <w:p w:rsidR="2D04DF11" w:rsidP="2D04DF11" w:rsidRDefault="2D04DF11" w14:paraId="21BBFC6F" w14:textId="12B3806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</w:tbl>
    <w:p w:rsidR="2D04DF11" w:rsidRDefault="2D04DF11" w14:paraId="31AC0851" w14:textId="06E47B57"/>
    <w:p w:rsidR="7EBE0C8D" w:rsidP="2D04DF11" w:rsidRDefault="7EBE0C8D" w14:paraId="1DA8FCF4" w14:textId="2EECD4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D04DF11" w:rsidR="7EBE0C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D04DF11" w:rsidP="2D04DF11" w:rsidRDefault="2D04DF11" w14:paraId="1DBFE6A7" w14:textId="30CDF3E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41E50223" w14:textId="29D64BE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552DC151" w14:textId="2CE8FF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3BBEF35A" w14:textId="011F833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334301A1" w14:textId="5C458B6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sectPr w:rsidRPr="00A64C55" w:rsidR="00E83B17">
      <w:headerReference w:type="default" r:id="rId10"/>
      <w:footerReference w:type="default" r:id="rId11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FD6DA34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FD6DA34" w16cid:durableId="63D1C34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D4554F" w:rsidRDefault="00D4554F" w14:paraId="30D7AA69" wp14:textId="77777777">
      <w:r>
        <w:separator/>
      </w:r>
    </w:p>
  </w:endnote>
  <w:endnote w:type="continuationSeparator" w:id="0">
    <w:p xmlns:wp14="http://schemas.microsoft.com/office/word/2010/wordml" w:rsidR="00D4554F" w:rsidRDefault="00D4554F" w14:paraId="7196D064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3736"/>
      <w:gridCol w:w="3373"/>
      <w:gridCol w:w="2133"/>
    </w:tblGrid>
    <w:tr xmlns:wp14="http://schemas.microsoft.com/office/word/2010/wordml" w:rsidRPr="00A64C55" w:rsidR="00A64C55" w14:paraId="28946B8B" wp14:textId="77777777">
      <w:tc>
        <w:tcPr>
          <w:tcW w:w="3780" w:type="dxa"/>
          <w:vAlign w:val="bottom"/>
        </w:tcPr>
        <w:p w:rsidRPr="00A64C55" w:rsidR="00283B38" w:rsidP="004F58E5" w:rsidRDefault="008F028A" w14:paraId="67E8BD12" wp14:textId="77777777">
          <w:pPr>
            <w:pStyle w:val="Footer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>GT_1010/1</w:t>
          </w:r>
          <w:r w:rsidRPr="00A64C55" w:rsid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>.1</w:t>
          </w:r>
        </w:p>
      </w:tc>
      <w:tc>
        <w:tcPr>
          <w:tcW w:w="3420" w:type="dxa"/>
          <w:vAlign w:val="bottom"/>
        </w:tcPr>
        <w:p w:rsidRPr="00A64C55" w:rsidR="00283B38" w:rsidRDefault="00A64C55" w14:paraId="74F105CB" wp14:textId="77777777">
          <w:pPr>
            <w:pStyle w:val="Footer"/>
            <w:jc w:val="center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>
            <w:rPr>
              <w:rFonts w:ascii="Times New Roman" w:hAnsi="Times New Roman"/>
              <w:bCs/>
              <w:snapToGrid w:val="0"/>
              <w:color w:val="0000FF"/>
              <w:szCs w:val="24"/>
            </w:rPr>
            <w:t>Internal Use</w:t>
          </w:r>
        </w:p>
      </w:tc>
      <w:tc>
        <w:tcPr>
          <w:tcW w:w="2160" w:type="dxa"/>
          <w:vAlign w:val="bottom"/>
        </w:tcPr>
        <w:p w:rsidRPr="00A64C55" w:rsidR="00283B38" w:rsidRDefault="00283B38" w14:paraId="3F3804A7" wp14:textId="77777777">
          <w:pPr>
            <w:pStyle w:val="Footer"/>
            <w:jc w:val="right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 xml:space="preserve">Page: </w: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begin"/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instrText xml:space="preserve"> PAGE </w:instrTex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separate"/>
          </w:r>
          <w:r w:rsidR="00C87F93">
            <w:rPr>
              <w:rStyle w:val="PageNumber"/>
              <w:rFonts w:ascii="Times New Roman" w:hAnsi="Times New Roman"/>
              <w:bCs/>
              <w:noProof/>
              <w:color w:val="0000FF"/>
              <w:szCs w:val="24"/>
            </w:rPr>
            <w:t>4</w: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end"/>
          </w: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 xml:space="preserve"> </w:t>
          </w:r>
        </w:p>
      </w:tc>
    </w:tr>
  </w:tbl>
  <w:p xmlns:wp14="http://schemas.microsoft.com/office/word/2010/wordml" w:rsidRPr="00A64C55" w:rsidR="00283B38" w:rsidP="00813338" w:rsidRDefault="00283B38" w14:paraId="36FEB5B0" wp14:textId="77777777">
    <w:pPr>
      <w:pStyle w:val="Footer"/>
      <w:jc w:val="right"/>
      <w:rPr>
        <w:i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D4554F" w:rsidRDefault="00D4554F" w14:paraId="54CD245A" wp14:textId="77777777">
      <w:r>
        <w:separator/>
      </w:r>
    </w:p>
  </w:footnote>
  <w:footnote w:type="continuationSeparator" w:id="0">
    <w:p xmlns:wp14="http://schemas.microsoft.com/office/word/2010/wordml" w:rsidR="00D4554F" w:rsidRDefault="00D4554F" w14:paraId="1231BE6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p14">
  <w:p xmlns:wp14="http://schemas.microsoft.com/office/word/2010/wordml" w:rsidR="00283B38" w:rsidP="00B73101" w:rsidRDefault="00F907CC" w14:paraId="3E8BE62C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3F93C068" wp14:editId="22492415">
          <wp:simplePos x="0" y="0"/>
          <wp:positionH relativeFrom="margin">
            <wp:align>left</wp:align>
          </wp:positionH>
          <wp:positionV relativeFrom="paragraph">
            <wp:posOffset>-142875</wp:posOffset>
          </wp:positionV>
          <wp:extent cx="1399032" cy="521208"/>
          <wp:effectExtent l="0" t="0" r="0" b="0"/>
          <wp:wrapTight wrapText="bothSides">
            <wp:wrapPolygon edited="0">
              <wp:start x="0" y="0"/>
              <wp:lineTo x="0" y="20546"/>
              <wp:lineTo x="21178" y="20546"/>
              <wp:lineTo x="21178" y="0"/>
              <wp:lineTo x="0" y="0"/>
            </wp:wrapPolygon>
          </wp:wrapTight>
          <wp:docPr id="10" name="Picture 9" descr="tlogo2.jpg">
            <a:extLst xmlns:a="http://schemas.openxmlformats.org/drawingml/2006/main">
              <a:ext uri="{FF2B5EF4-FFF2-40B4-BE49-F238E27FC236}">
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FD05FAB9-16E3-4D7A-A967-129968AE24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tlogo2.jpg">
                    <a:extLst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FD05FAB9-16E3-4D7A-A967-129968AE241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9032" cy="521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3101">
      <w:t xml:space="preserve">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>
  <int2:observations>
    <int2:textHash int2:hashCode="KSTTzeEAvyuUYG" int2:id="47MI2CII">
      <int2:state int2:type="AugLoop_Text_Critique" int2:value="Rejected"/>
    </int2:textHash>
    <int2:textHash int2:hashCode="fAXcH6m/K+kuN3" int2:id="z9h84Cy2">
      <int2:state int2:type="AugLoop_Text_Critique" int2:value="Rejected"/>
    </int2:textHash>
    <int2:textHash int2:hashCode="ZgRKZwh/D/5o11" int2:id="uy1GEoKc">
      <int2:state int2:type="AugLoop_Text_Critique" int2:value="Rejected"/>
    </int2:textHash>
    <int2:textHash int2:hashCode="yo4iuO7VY/qAPu" int2:id="mL0n8MKf">
      <int2:state int2:type="AugLoop_Text_Critique" int2:value="Rejected"/>
    </int2:textHash>
    <int2:textHash int2:hashCode="aViGUyNvHwM/NR" int2:id="M8Bsar2f">
      <int2:state int2:type="AugLoop_Text_Critique" int2:value="Rejected"/>
    </int2:textHash>
    <int2:textHash int2:hashCode="IHxK/xZFGyv1og" int2:id="VcX8Mhpb">
      <int2:state int2:type="AugLoop_Text_Critique" int2:value="Rejected"/>
    </int2:textHash>
    <int2:textHash int2:hashCode="o++qM07ZXcN24N" int2:id="ct1hxizN">
      <int2:state int2:type="AugLoop_Text_Critique" int2:value="Rejected"/>
    </int2:textHash>
    <int2:textHash int2:hashCode="YkzGnaKUNXB3Do" int2:id="C4ueWgC8">
      <int2:state int2:type="AugLoop_Text_Critique" int2:value="Rejected"/>
    </int2:textHash>
    <int2:textHash int2:hashCode="hdXIGmwZaKp/Up" int2:id="r4jaIwyv">
      <int2:state int2:type="AugLoop_Text_Critique" int2:value="Rejected"/>
    </int2:textHash>
    <int2:textHash int2:hashCode="3/UG+8hcVrQ3J0" int2:id="sBAMdATD">
      <int2:state int2:type="AugLoop_Text_Critique" int2:value="Rejected"/>
    </int2:textHash>
    <int2:textHash int2:hashCode="y6gvhpcXK/GTAh" int2:id="1CeXnMGc">
      <int2:state int2:type="AugLoop_Text_Critique" int2:value="Rejected"/>
    </int2:textHash>
    <int2:textHash int2:hashCode="XnseSt+ryYOYt1" int2:id="0N6AiC67">
      <int2:state int2:type="AugLoop_Text_Critique" int2:value="Rejected"/>
    </int2:textHash>
    <int2:textHash int2:hashCode="g2xibVLz+y6lQ6" int2:id="ZG0DxXWA">
      <int2:state int2:type="AugLoop_Text_Critique" int2:value="Rejected"/>
    </int2:textHash>
    <int2:textHash int2:hashCode="kIaP/fo6i9mc+p" int2:id="a0a8oLLX">
      <int2:state int2:type="AugLoop_Text_Critique" int2:value="Rejected"/>
    </int2:textHash>
    <int2:textHash int2:hashCode="x1jbf6k02fw0PV" int2:id="N3A1yoku">
      <int2:state int2:type="AugLoop_Text_Critique" int2:value="Rejected"/>
    </int2:textHash>
    <int2:textHash int2:hashCode="7+5W2UkD4bfii3" int2:id="xbsj3nf8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01">
    <w:nsid w:val="13c80b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47cae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635df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8">
    <w:nsid w:val="45600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5a2b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fd14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14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39226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3ef96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1b2f4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644fc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0">
    <w:nsid w:val="46ce0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7ab60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aeb0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35253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63cfc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6c933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26ec2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6b8dd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7635e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4c528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4e605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1e842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0fd9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bca0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6">
    <w:nsid w:val="67491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5">
    <w:nsid w:val="49061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206d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34ce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5fafd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5c197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70a74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2bab5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7b5af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538f4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7e4ee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6786e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790d5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5ab07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563d0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5fdce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622f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78254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37232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7">
    <w:nsid w:val="13f0f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6">
    <w:nsid w:val="77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58a79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30b51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3b402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3146a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1f672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7b045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69504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8">
    <w:nsid w:val="7004123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3555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6">
    <w:nsid w:val="2ece6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5">
    <w:nsid w:val="5361b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2fbf9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4cd6d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20ca8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164ea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15a18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7e56f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57ee062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37">
    <w:nsid w:val="789f3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2b9b9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5">
    <w:nsid w:val="24c73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7e62b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916f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53e8d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3ad1fa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0">
    <w:nsid w:val="732fa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365ce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2bfd3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6b313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4a340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79882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2f921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52f7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679ce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74a54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69551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2834c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d420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60d32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4854d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d9c7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f2ed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3bc0c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1b3c8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6d8f3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65e18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457212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08">
    <w:nsid w:val="18f76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7719f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75a9d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5c4f5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328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4ebcc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b93d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f9bb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2845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41d69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68c78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507fe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21d2d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7ad00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25dc8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2b0d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47f0c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dc82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760ec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47fc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60fb4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17cdb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6431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51029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4bf47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2ae63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711e5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7837c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1e42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44d02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65f38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6ed9d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269d8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7ec4c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41da2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822a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769a7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7e198e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75add8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29a4e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8">
    <w:nsid w:val="14dd9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6c8725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6">
    <w:nsid w:val="60e4f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5c386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739a8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ca65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716df1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1">
    <w:nsid w:val="693ed0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0">
    <w:nsid w:val="3cd3d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25df5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2df40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3ff74e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4e262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17b7e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3a8aa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1f6fe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2ff58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f3df0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0">
    <w:nsid w:val="66e80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e450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5a72d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5e485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15890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4b8ca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2a57a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3">
    <w:nsid w:val="12a9f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56979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4940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27de7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20bf3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70c24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35a17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45389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2b22c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43eef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f3e3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8d16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22c7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c77c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16f55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2482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54452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48487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87770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4">
    <w:nsid w:val="78838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674bc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7f70b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7e34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e3b8f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9">
    <w:nsid w:val="17e4c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8">
    <w:nsid w:val="179c42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7">
    <w:nsid w:val="429b6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2f1f6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1f0a7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3b9bc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227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5fb0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1436c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5497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72200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3e9363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7">
    <w:nsid w:val="8d86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3e75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e65e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4435f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74f1b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6b5f6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58191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7ea8c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3beeb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794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43e1b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37113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440ed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49415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12d80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6a30d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16d32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e3c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4f8d5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27517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11fbb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cf1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6f24b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12b39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461a7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2a570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7160c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4c6fa27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79">
    <w:nsid w:val="65d32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9423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42b20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329f1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4fe83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3accd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3e7de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55c5a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137d3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c4f8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65fb6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34b04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597cf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47c42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5ca5e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4b792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20cc1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4dfc7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dcfe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0">
    <w:nsid w:val="75b88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83ba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58820b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7">
    <w:nsid w:val="6db68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7d49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64bcb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4">
    <w:nsid w:val="3e66b7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3">
    <w:nsid w:val="7c880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39e310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5bed6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0">
    <w:nsid w:val="49555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6a78c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8">
    <w:nsid w:val="5605cf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7">
    <w:nsid w:val="2f74e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6">
    <w:nsid w:val="5a0ffc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5">
    <w:nsid w:val="3cc643d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4">
    <w:nsid w:val="64a30e4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2843f0d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699da9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348225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7a0879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717c1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3ca90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47f0d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f61a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2de4d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fafd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7bcea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5e1f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1cb64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16919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335fa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1ee7fc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1a73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f122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257b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2317d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4984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529f2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274a4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efe6f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9">
    <w:nsid w:val="1ce21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6a2ef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fba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6872f74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1b0c4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855f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42a7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16c9b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6f738f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44360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6c7e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63a19a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31d60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ca77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57b3b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bc4fd5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396f1a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257f488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667d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76e3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bfa7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a97a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7297d5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1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4cfe8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8ee0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ef36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50ad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c23f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9fed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85ce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0ffc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d16a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cdad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d4819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23d40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bcb41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6e30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cae1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8335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b6acc3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69354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b5667e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efb5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db3b0f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5becd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f1ccd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6fba9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a608ae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4a53b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4e4f78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33a3b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e1b3e0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229b8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7d45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7d799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2cd7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faa58d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c99f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302ef4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0718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089148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5b4c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149995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2f87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cd6f40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b62d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3a0fd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1350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814f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36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99389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f29a57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476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36f3a1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493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d42d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72694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fd93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aa8b4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2cd8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91f3d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a71f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a2e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fd3eaf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8b4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7732c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2fa9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13d6ee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9c57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21102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dd13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ce048e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6166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34635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1d59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d5f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64bc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2aa9a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7e1456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d8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5d453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c3ca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d48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ec816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14fa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feda5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9827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0e3c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627606"/>
    <w:multiLevelType w:val="multilevel"/>
    <w:tmpl w:val="E174B280"/>
    <w:lvl w:ilvl="0">
      <w:start w:val="1"/>
      <w:numFmt w:val="decimal"/>
      <w:lvlText w:val="%1"/>
      <w:lvlJc w:val="left"/>
      <w:pPr>
        <w:tabs>
          <w:tab w:val="num" w:pos="418"/>
        </w:tabs>
        <w:ind w:left="41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11ptNotAllcaps"/>
      <w:lvlText w:val="%1.%2"/>
      <w:lvlJc w:val="left"/>
      <w:pPr>
        <w:tabs>
          <w:tab w:val="num" w:pos="756"/>
        </w:tabs>
        <w:ind w:left="75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994"/>
        </w:tabs>
        <w:ind w:left="99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38"/>
        </w:tabs>
        <w:ind w:left="113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82"/>
        </w:tabs>
        <w:ind w:left="128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6"/>
        </w:tabs>
        <w:ind w:left="14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70"/>
        </w:tabs>
        <w:ind w:left="1570" w:hanging="1584"/>
      </w:pPr>
      <w:rPr>
        <w:rFonts w:hint="default"/>
      </w:rPr>
    </w:lvl>
  </w:abstractNum>
  <w:abstractNum w:abstractNumId="1" w15:restartNumberingAfterBreak="0">
    <w:nsid w:val="12587763"/>
    <w:multiLevelType w:val="multilevel"/>
    <w:tmpl w:val="EF90044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48327EA"/>
    <w:multiLevelType w:val="hybridMultilevel"/>
    <w:tmpl w:val="F8A21D7A"/>
    <w:lvl w:ilvl="0" w:tplc="75E06F8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D6124A7"/>
    <w:multiLevelType w:val="multilevel"/>
    <w:tmpl w:val="A1C227EE"/>
    <w:lvl w:ilvl="0">
      <w:start w:val="1"/>
      <w:numFmt w:val="decimal"/>
      <w:lvlText w:val="%1"/>
      <w:lvlJc w:val="left"/>
      <w:pPr>
        <w:tabs>
          <w:tab w:val="num" w:pos="994"/>
        </w:tabs>
        <w:ind w:left="994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332"/>
        </w:tabs>
        <w:ind w:left="1332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656"/>
        </w:tabs>
        <w:ind w:left="1656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26"/>
        </w:tabs>
        <w:ind w:left="1426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570"/>
        </w:tabs>
        <w:ind w:left="1570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714"/>
        </w:tabs>
        <w:ind w:left="171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58"/>
        </w:tabs>
        <w:ind w:left="185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2"/>
        </w:tabs>
        <w:ind w:left="20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46"/>
        </w:tabs>
        <w:ind w:left="2146" w:hanging="1584"/>
      </w:pPr>
      <w:rPr>
        <w:rFonts w:hint="default"/>
      </w:rPr>
    </w:lvl>
  </w:abstractNum>
  <w:abstractNum w:abstractNumId="4" w15:restartNumberingAfterBreak="0">
    <w:nsid w:val="4E6F2C8E"/>
    <w:multiLevelType w:val="multilevel"/>
    <w:tmpl w:val="070C9F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E303B0"/>
    <w:multiLevelType w:val="multilevel"/>
    <w:tmpl w:val="D39450B6"/>
    <w:lvl w:ilvl="0">
      <w:start w:val="1"/>
      <w:numFmt w:val="upperLetter"/>
      <w:pStyle w:val="Appendix1"/>
      <w:lvlText w:val="Appendix %1"/>
      <w:lvlJc w:val="left"/>
      <w:pPr>
        <w:tabs>
          <w:tab w:val="num" w:pos="1440"/>
        </w:tabs>
        <w:ind w:left="432" w:hanging="432"/>
      </w:pPr>
      <w:rPr>
        <w:rFonts w:hint="default" w:ascii="Times New Roman" w:hAnsi="Times New Roman"/>
        <w:b/>
        <w:i w:val="0"/>
        <w:color w:val="auto"/>
        <w:sz w:val="28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 w:ascii="Times New Roman" w:hAnsi="Times New Roman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6316FA6"/>
    <w:multiLevelType w:val="multilevel"/>
    <w:tmpl w:val="FA7887BC"/>
    <w:lvl w:ilvl="0">
      <w:start w:val="1"/>
      <w:numFmt w:val="decimal"/>
      <w:lvlText w:val="%1"/>
      <w:lvlJc w:val="left"/>
      <w:pPr>
        <w:tabs>
          <w:tab w:val="num" w:pos="418"/>
        </w:tabs>
        <w:ind w:left="41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994"/>
        </w:tabs>
        <w:ind w:left="99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38"/>
        </w:tabs>
        <w:ind w:left="113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82"/>
        </w:tabs>
        <w:ind w:left="128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6"/>
        </w:tabs>
        <w:ind w:left="14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70"/>
        </w:tabs>
        <w:ind w:left="1570" w:hanging="1584"/>
      </w:pPr>
      <w:rPr>
        <w:rFonts w:hint="default"/>
      </w:rPr>
    </w:lvl>
  </w:abstractNum>
  <w:abstractNum w:abstractNumId="7" w15:restartNumberingAfterBreak="0">
    <w:nsid w:val="57C57C40"/>
    <w:multiLevelType w:val="hybridMultilevel"/>
    <w:tmpl w:val="00702FFC"/>
    <w:lvl w:ilvl="0" w:tplc="81AE6FC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5C2C4DC4"/>
    <w:multiLevelType w:val="multilevel"/>
    <w:tmpl w:val="43EE73F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5E397422"/>
    <w:multiLevelType w:val="multilevel"/>
    <w:tmpl w:val="01FC985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F9D4422"/>
    <w:multiLevelType w:val="multilevel"/>
    <w:tmpl w:val="C7521E96"/>
    <w:lvl w:ilvl="0">
      <w:start w:val="1"/>
      <w:numFmt w:val="decimal"/>
      <w:pStyle w:val="StyleHeading111ptBlackLeft"/>
      <w:lvlText w:val="%1"/>
      <w:lvlJc w:val="left"/>
      <w:pPr>
        <w:tabs>
          <w:tab w:val="num" w:pos="1138"/>
        </w:tabs>
        <w:ind w:left="113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Black"/>
      <w:lvlText w:val="%1.%2"/>
      <w:lvlJc w:val="left"/>
      <w:pPr>
        <w:tabs>
          <w:tab w:val="num" w:pos="1476"/>
        </w:tabs>
        <w:ind w:left="147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pStyle w:val="StyleStyleHeading3BlackFirstline0Left36pt"/>
      <w:lvlText w:val="%1.%2.%3"/>
      <w:lvlJc w:val="left"/>
      <w:pPr>
        <w:tabs>
          <w:tab w:val="num" w:pos="1800"/>
        </w:tabs>
        <w:ind w:left="180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570"/>
        </w:tabs>
        <w:ind w:left="157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714"/>
        </w:tabs>
        <w:ind w:left="171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858"/>
        </w:tabs>
        <w:ind w:left="185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2"/>
        </w:tabs>
        <w:ind w:left="200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6"/>
        </w:tabs>
        <w:ind w:left="21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0"/>
        </w:tabs>
        <w:ind w:left="2290" w:hanging="1584"/>
      </w:pPr>
      <w:rPr>
        <w:rFonts w:hint="default"/>
      </w:rPr>
    </w:lvl>
  </w:abstractNum>
  <w:abstractNum w:abstractNumId="11" w15:restartNumberingAfterBreak="0">
    <w:nsid w:val="701D4CA9"/>
    <w:multiLevelType w:val="multilevel"/>
    <w:tmpl w:val="A1C227EE"/>
    <w:lvl w:ilvl="0">
      <w:start w:val="1"/>
      <w:numFmt w:val="decimal"/>
      <w:lvlText w:val="%1"/>
      <w:lvlJc w:val="left"/>
      <w:pPr>
        <w:tabs>
          <w:tab w:val="num" w:pos="994"/>
        </w:tabs>
        <w:ind w:left="994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332"/>
        </w:tabs>
        <w:ind w:left="1332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656"/>
        </w:tabs>
        <w:ind w:left="1656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26"/>
        </w:tabs>
        <w:ind w:left="1426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570"/>
        </w:tabs>
        <w:ind w:left="1570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714"/>
        </w:tabs>
        <w:ind w:left="171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58"/>
        </w:tabs>
        <w:ind w:left="185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2"/>
        </w:tabs>
        <w:ind w:left="20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46"/>
        </w:tabs>
        <w:ind w:left="2146" w:hanging="1584"/>
      </w:pPr>
      <w:rPr>
        <w:rFonts w:hint="default"/>
      </w:rPr>
    </w:lvl>
  </w:abstractNum>
  <w:num w:numId="414">
    <w:abstractNumId w:val="401"/>
  </w:num>
  <w:num w:numId="413">
    <w:abstractNumId w:val="400"/>
  </w:num>
  <w:num w:numId="412">
    <w:abstractNumId w:val="399"/>
  </w:num>
  <w:num w:numId="411">
    <w:abstractNumId w:val="398"/>
  </w:num>
  <w:num w:numId="410">
    <w:abstractNumId w:val="397"/>
  </w:num>
  <w:num w:numId="409">
    <w:abstractNumId w:val="396"/>
  </w:num>
  <w:num w:numId="408">
    <w:abstractNumId w:val="395"/>
  </w:num>
  <w:num w:numId="407">
    <w:abstractNumId w:val="394"/>
  </w:num>
  <w:num w:numId="406">
    <w:abstractNumId w:val="393"/>
  </w:num>
  <w:num w:numId="405">
    <w:abstractNumId w:val="392"/>
  </w:num>
  <w:num w:numId="404">
    <w:abstractNumId w:val="391"/>
  </w:num>
  <w:num w:numId="403">
    <w:abstractNumId w:val="390"/>
  </w:num>
  <w:num w:numId="402">
    <w:abstractNumId w:val="389"/>
  </w:num>
  <w:num w:numId="401">
    <w:abstractNumId w:val="388"/>
  </w:num>
  <w:num w:numId="400">
    <w:abstractNumId w:val="387"/>
  </w:num>
  <w:num w:numId="399">
    <w:abstractNumId w:val="386"/>
  </w:num>
  <w:num w:numId="398">
    <w:abstractNumId w:val="385"/>
  </w:num>
  <w:num w:numId="397">
    <w:abstractNumId w:val="384"/>
  </w:num>
  <w:num w:numId="396">
    <w:abstractNumId w:val="383"/>
  </w:num>
  <w:num w:numId="395">
    <w:abstractNumId w:val="382"/>
  </w:num>
  <w:num w:numId="394">
    <w:abstractNumId w:val="381"/>
  </w:num>
  <w:num w:numId="393">
    <w:abstractNumId w:val="380"/>
  </w:num>
  <w:num w:numId="392">
    <w:abstractNumId w:val="379"/>
  </w:num>
  <w:num w:numId="391">
    <w:abstractNumId w:val="378"/>
  </w:num>
  <w:num w:numId="390">
    <w:abstractNumId w:val="377"/>
  </w:num>
  <w:num w:numId="389">
    <w:abstractNumId w:val="376"/>
  </w:num>
  <w:num w:numId="388">
    <w:abstractNumId w:val="375"/>
  </w:num>
  <w:num w:numId="387">
    <w:abstractNumId w:val="374"/>
  </w:num>
  <w:num w:numId="386">
    <w:abstractNumId w:val="373"/>
  </w:num>
  <w:num w:numId="385">
    <w:abstractNumId w:val="372"/>
  </w:num>
  <w:num w:numId="384">
    <w:abstractNumId w:val="371"/>
  </w:num>
  <w:num w:numId="383">
    <w:abstractNumId w:val="370"/>
  </w:num>
  <w:num w:numId="382">
    <w:abstractNumId w:val="369"/>
  </w:num>
  <w:num w:numId="381">
    <w:abstractNumId w:val="368"/>
  </w:num>
  <w:num w:numId="380">
    <w:abstractNumId w:val="367"/>
  </w:num>
  <w:num w:numId="379">
    <w:abstractNumId w:val="366"/>
  </w:num>
  <w:num w:numId="378">
    <w:abstractNumId w:val="365"/>
  </w:num>
  <w:num w:numId="377">
    <w:abstractNumId w:val="364"/>
  </w:num>
  <w:num w:numId="376">
    <w:abstractNumId w:val="363"/>
  </w:num>
  <w:num w:numId="375">
    <w:abstractNumId w:val="362"/>
  </w:num>
  <w:num w:numId="374">
    <w:abstractNumId w:val="361"/>
  </w:num>
  <w:num w:numId="373">
    <w:abstractNumId w:val="360"/>
  </w:num>
  <w:num w:numId="372">
    <w:abstractNumId w:val="359"/>
  </w:num>
  <w:num w:numId="371">
    <w:abstractNumId w:val="358"/>
  </w:num>
  <w:num w:numId="370">
    <w:abstractNumId w:val="357"/>
  </w:num>
  <w:num w:numId="369">
    <w:abstractNumId w:val="356"/>
  </w:num>
  <w:num w:numId="368">
    <w:abstractNumId w:val="355"/>
  </w:num>
  <w:num w:numId="367">
    <w:abstractNumId w:val="354"/>
  </w:num>
  <w:num w:numId="366">
    <w:abstractNumId w:val="353"/>
  </w:num>
  <w:num w:numId="365">
    <w:abstractNumId w:val="352"/>
  </w:num>
  <w:num w:numId="364">
    <w:abstractNumId w:val="351"/>
  </w:num>
  <w:num w:numId="363">
    <w:abstractNumId w:val="350"/>
  </w:num>
  <w:num w:numId="362">
    <w:abstractNumId w:val="349"/>
  </w:num>
  <w:num w:numId="361">
    <w:abstractNumId w:val="348"/>
  </w:num>
  <w:num w:numId="360">
    <w:abstractNumId w:val="347"/>
  </w:num>
  <w:num w:numId="359">
    <w:abstractNumId w:val="346"/>
  </w:num>
  <w:num w:numId="358">
    <w:abstractNumId w:val="345"/>
  </w:num>
  <w:num w:numId="357">
    <w:abstractNumId w:val="344"/>
  </w:num>
  <w:num w:numId="356">
    <w:abstractNumId w:val="343"/>
  </w:num>
  <w:num w:numId="355">
    <w:abstractNumId w:val="342"/>
  </w:num>
  <w:num w:numId="354">
    <w:abstractNumId w:val="341"/>
  </w:num>
  <w:num w:numId="353">
    <w:abstractNumId w:val="340"/>
  </w:num>
  <w:num w:numId="352">
    <w:abstractNumId w:val="339"/>
  </w:num>
  <w:num w:numId="351">
    <w:abstractNumId w:val="338"/>
  </w:num>
  <w:num w:numId="350">
    <w:abstractNumId w:val="337"/>
  </w:num>
  <w:num w:numId="349">
    <w:abstractNumId w:val="336"/>
  </w:num>
  <w:num w:numId="348">
    <w:abstractNumId w:val="335"/>
  </w:num>
  <w:num w:numId="347">
    <w:abstractNumId w:val="334"/>
  </w:num>
  <w:num w:numId="346">
    <w:abstractNumId w:val="333"/>
  </w:num>
  <w:num w:numId="345">
    <w:abstractNumId w:val="332"/>
  </w:num>
  <w:num w:numId="344">
    <w:abstractNumId w:val="331"/>
  </w:num>
  <w:num w:numId="343">
    <w:abstractNumId w:val="330"/>
  </w:num>
  <w:num w:numId="342">
    <w:abstractNumId w:val="329"/>
  </w:num>
  <w:num w:numId="341">
    <w:abstractNumId w:val="328"/>
  </w:num>
  <w:num w:numId="340">
    <w:abstractNumId w:val="327"/>
  </w:num>
  <w:num w:numId="339">
    <w:abstractNumId w:val="326"/>
  </w:num>
  <w:num w:numId="338">
    <w:abstractNumId w:val="325"/>
  </w:num>
  <w:num w:numId="337">
    <w:abstractNumId w:val="324"/>
  </w:num>
  <w:num w:numId="336">
    <w:abstractNumId w:val="323"/>
  </w:num>
  <w:num w:numId="335">
    <w:abstractNumId w:val="322"/>
  </w:num>
  <w:num w:numId="334">
    <w:abstractNumId w:val="321"/>
  </w:num>
  <w:num w:numId="333">
    <w:abstractNumId w:val="320"/>
  </w:num>
  <w:num w:numId="332">
    <w:abstractNumId w:val="319"/>
  </w:num>
  <w:num w:numId="331">
    <w:abstractNumId w:val="318"/>
  </w:num>
  <w:num w:numId="330">
    <w:abstractNumId w:val="317"/>
  </w:num>
  <w:num w:numId="329">
    <w:abstractNumId w:val="316"/>
  </w:num>
  <w:num w:numId="328">
    <w:abstractNumId w:val="315"/>
  </w:num>
  <w:num w:numId="327">
    <w:abstractNumId w:val="314"/>
  </w:num>
  <w:num w:numId="326">
    <w:abstractNumId w:val="313"/>
  </w:num>
  <w:num w:numId="325">
    <w:abstractNumId w:val="312"/>
  </w:num>
  <w:num w:numId="324">
    <w:abstractNumId w:val="311"/>
  </w:num>
  <w:num w:numId="323">
    <w:abstractNumId w:val="310"/>
  </w:num>
  <w:num w:numId="322">
    <w:abstractNumId w:val="309"/>
  </w:num>
  <w:num w:numId="321">
    <w:abstractNumId w:val="308"/>
  </w:num>
  <w:num w:numId="320">
    <w:abstractNumId w:val="307"/>
  </w:num>
  <w:num w:numId="319">
    <w:abstractNumId w:val="306"/>
  </w:num>
  <w:num w:numId="318">
    <w:abstractNumId w:val="305"/>
  </w:num>
  <w:num w:numId="317">
    <w:abstractNumId w:val="304"/>
  </w:num>
  <w:num w:numId="316">
    <w:abstractNumId w:val="303"/>
  </w:num>
  <w:num w:numId="315">
    <w:abstractNumId w:val="302"/>
  </w:num>
  <w:num w:numId="314">
    <w:abstractNumId w:val="301"/>
  </w:num>
  <w:num w:numId="313">
    <w:abstractNumId w:val="300"/>
  </w:num>
  <w:num w:numId="312">
    <w:abstractNumId w:val="299"/>
  </w:num>
  <w:num w:numId="311">
    <w:abstractNumId w:val="298"/>
  </w:num>
  <w:num w:numId="310">
    <w:abstractNumId w:val="297"/>
  </w:num>
  <w:num w:numId="309">
    <w:abstractNumId w:val="296"/>
  </w:num>
  <w:num w:numId="308">
    <w:abstractNumId w:val="295"/>
  </w:num>
  <w:num w:numId="307">
    <w:abstractNumId w:val="294"/>
  </w:num>
  <w:num w:numId="306">
    <w:abstractNumId w:val="293"/>
  </w:num>
  <w:num w:numId="305">
    <w:abstractNumId w:val="292"/>
  </w:num>
  <w:num w:numId="304">
    <w:abstractNumId w:val="291"/>
  </w:num>
  <w:num w:numId="303">
    <w:abstractNumId w:val="290"/>
  </w:num>
  <w:num w:numId="302">
    <w:abstractNumId w:val="289"/>
  </w:num>
  <w:num w:numId="301">
    <w:abstractNumId w:val="288"/>
  </w:num>
  <w:num w:numId="300">
    <w:abstractNumId w:val="287"/>
  </w:num>
  <w:num w:numId="299">
    <w:abstractNumId w:val="286"/>
  </w:num>
  <w:num w:numId="298">
    <w:abstractNumId w:val="285"/>
  </w:num>
  <w:num w:numId="297">
    <w:abstractNumId w:val="284"/>
  </w:num>
  <w:num w:numId="296">
    <w:abstractNumId w:val="283"/>
  </w:num>
  <w:num w:numId="295">
    <w:abstractNumId w:val="282"/>
  </w:num>
  <w:num w:numId="294">
    <w:abstractNumId w:val="281"/>
  </w:num>
  <w:num w:numId="293">
    <w:abstractNumId w:val="280"/>
  </w:num>
  <w:num w:numId="292">
    <w:abstractNumId w:val="279"/>
  </w:num>
  <w:num w:numId="291">
    <w:abstractNumId w:val="278"/>
  </w:num>
  <w:num w:numId="290">
    <w:abstractNumId w:val="277"/>
  </w:num>
  <w:num w:numId="289">
    <w:abstractNumId w:val="276"/>
  </w:num>
  <w:num w:numId="288">
    <w:abstractNumId w:val="275"/>
  </w:num>
  <w:num w:numId="287">
    <w:abstractNumId w:val="274"/>
  </w:num>
  <w:num w:numId="286">
    <w:abstractNumId w:val="273"/>
  </w:num>
  <w:num w:numId="285">
    <w:abstractNumId w:val="272"/>
  </w:num>
  <w:num w:numId="284">
    <w:abstractNumId w:val="271"/>
  </w:num>
  <w:num w:numId="283">
    <w:abstractNumId w:val="270"/>
  </w:num>
  <w:num w:numId="282">
    <w:abstractNumId w:val="269"/>
  </w:num>
  <w:num w:numId="281">
    <w:abstractNumId w:val="268"/>
  </w:num>
  <w:num w:numId="280">
    <w:abstractNumId w:val="267"/>
  </w:num>
  <w:num w:numId="279">
    <w:abstractNumId w:val="266"/>
  </w:num>
  <w:num w:numId="278">
    <w:abstractNumId w:val="265"/>
  </w:num>
  <w:num w:numId="277">
    <w:abstractNumId w:val="264"/>
  </w:num>
  <w:num w:numId="276">
    <w:abstractNumId w:val="263"/>
  </w:num>
  <w:num w:numId="275">
    <w:abstractNumId w:val="262"/>
  </w:num>
  <w:num w:numId="274">
    <w:abstractNumId w:val="261"/>
  </w:num>
  <w:num w:numId="273">
    <w:abstractNumId w:val="260"/>
  </w:num>
  <w:num w:numId="272">
    <w:abstractNumId w:val="259"/>
  </w:num>
  <w:num w:numId="271">
    <w:abstractNumId w:val="258"/>
  </w:num>
  <w:num w:numId="270">
    <w:abstractNumId w:val="257"/>
  </w:num>
  <w:num w:numId="269">
    <w:abstractNumId w:val="256"/>
  </w:num>
  <w:num w:numId="268">
    <w:abstractNumId w:val="255"/>
  </w:num>
  <w:num w:numId="267">
    <w:abstractNumId w:val="254"/>
  </w:num>
  <w:num w:numId="266">
    <w:abstractNumId w:val="253"/>
  </w:num>
  <w:num w:numId="265">
    <w:abstractNumId w:val="252"/>
  </w:num>
  <w:num w:numId="264">
    <w:abstractNumId w:val="251"/>
  </w:num>
  <w:num w:numId="263">
    <w:abstractNumId w:val="250"/>
  </w:num>
  <w:num w:numId="262">
    <w:abstractNumId w:val="249"/>
  </w:num>
  <w:num w:numId="261">
    <w:abstractNumId w:val="248"/>
  </w:num>
  <w:num w:numId="260">
    <w:abstractNumId w:val="247"/>
  </w:num>
  <w:num w:numId="259">
    <w:abstractNumId w:val="246"/>
  </w:num>
  <w:num w:numId="258">
    <w:abstractNumId w:val="245"/>
  </w:num>
  <w:num w:numId="257">
    <w:abstractNumId w:val="244"/>
  </w:num>
  <w:num w:numId="256">
    <w:abstractNumId w:val="243"/>
  </w:num>
  <w:num w:numId="255">
    <w:abstractNumId w:val="242"/>
  </w:num>
  <w:num w:numId="254">
    <w:abstractNumId w:val="241"/>
  </w:num>
  <w:num w:numId="253">
    <w:abstractNumId w:val="240"/>
  </w:num>
  <w:num w:numId="252">
    <w:abstractNumId w:val="239"/>
  </w:num>
  <w:num w:numId="251">
    <w:abstractNumId w:val="238"/>
  </w:num>
  <w:num w:numId="250">
    <w:abstractNumId w:val="237"/>
  </w:num>
  <w:num w:numId="249">
    <w:abstractNumId w:val="236"/>
  </w:num>
  <w:num w:numId="248">
    <w:abstractNumId w:val="235"/>
  </w:num>
  <w:num w:numId="247">
    <w:abstractNumId w:val="234"/>
  </w:num>
  <w:num w:numId="246">
    <w:abstractNumId w:val="233"/>
  </w:num>
  <w:num w:numId="245">
    <w:abstractNumId w:val="232"/>
  </w:num>
  <w:num w:numId="244">
    <w:abstractNumId w:val="231"/>
  </w:num>
  <w:num w:numId="243">
    <w:abstractNumId w:val="230"/>
  </w:num>
  <w:num w:numId="242">
    <w:abstractNumId w:val="229"/>
  </w:num>
  <w:num w:numId="241">
    <w:abstractNumId w:val="228"/>
  </w:num>
  <w:num w:numId="240">
    <w:abstractNumId w:val="227"/>
  </w:num>
  <w:num w:numId="239">
    <w:abstractNumId w:val="226"/>
  </w:num>
  <w:num w:numId="238">
    <w:abstractNumId w:val="225"/>
  </w:num>
  <w:num w:numId="237">
    <w:abstractNumId w:val="224"/>
  </w:num>
  <w:num w:numId="236">
    <w:abstractNumId w:val="223"/>
  </w:num>
  <w:num w:numId="235">
    <w:abstractNumId w:val="222"/>
  </w:num>
  <w:num w:numId="234">
    <w:abstractNumId w:val="221"/>
  </w:num>
  <w:num w:numId="233">
    <w:abstractNumId w:val="220"/>
  </w:num>
  <w:num w:numId="232">
    <w:abstractNumId w:val="219"/>
  </w:num>
  <w:num w:numId="231">
    <w:abstractNumId w:val="218"/>
  </w:num>
  <w:num w:numId="230">
    <w:abstractNumId w:val="217"/>
  </w:num>
  <w:num w:numId="229">
    <w:abstractNumId w:val="216"/>
  </w:num>
  <w:num w:numId="228">
    <w:abstractNumId w:val="215"/>
  </w:num>
  <w:num w:numId="227">
    <w:abstractNumId w:val="214"/>
  </w:num>
  <w:num w:numId="226">
    <w:abstractNumId w:val="213"/>
  </w:num>
  <w:num w:numId="225">
    <w:abstractNumId w:val="212"/>
  </w:num>
  <w:num w:numId="224">
    <w:abstractNumId w:val="211"/>
  </w:num>
  <w:num w:numId="223">
    <w:abstractNumId w:val="210"/>
  </w:num>
  <w:num w:numId="222">
    <w:abstractNumId w:val="209"/>
  </w:num>
  <w:num w:numId="221">
    <w:abstractNumId w:val="208"/>
  </w:num>
  <w:num w:numId="220">
    <w:abstractNumId w:val="207"/>
  </w:num>
  <w:num w:numId="219">
    <w:abstractNumId w:val="206"/>
  </w:num>
  <w:num w:numId="218">
    <w:abstractNumId w:val="205"/>
  </w:num>
  <w:num w:numId="217">
    <w:abstractNumId w:val="204"/>
  </w:num>
  <w:num w:numId="216">
    <w:abstractNumId w:val="203"/>
  </w:num>
  <w:num w:numId="215">
    <w:abstractNumId w:val="202"/>
  </w:num>
  <w:num w:numId="214">
    <w:abstractNumId w:val="201"/>
  </w:num>
  <w:num w:numId="213">
    <w:abstractNumId w:val="200"/>
  </w:num>
  <w:num w:numId="212">
    <w:abstractNumId w:val="199"/>
  </w:num>
  <w:num w:numId="211">
    <w:abstractNumId w:val="198"/>
  </w:num>
  <w:num w:numId="210">
    <w:abstractNumId w:val="197"/>
  </w:num>
  <w:num w:numId="209">
    <w:abstractNumId w:val="196"/>
  </w:num>
  <w:num w:numId="208">
    <w:abstractNumId w:val="195"/>
  </w:num>
  <w:num w:numId="207">
    <w:abstractNumId w:val="194"/>
  </w:num>
  <w:num w:numId="206">
    <w:abstractNumId w:val="193"/>
  </w:num>
  <w:num w:numId="205">
    <w:abstractNumId w:val="192"/>
  </w:num>
  <w:num w:numId="204">
    <w:abstractNumId w:val="191"/>
  </w:num>
  <w:num w:numId="203">
    <w:abstractNumId w:val="190"/>
  </w:num>
  <w:num w:numId="202">
    <w:abstractNumId w:val="189"/>
  </w:num>
  <w:num w:numId="201">
    <w:abstractNumId w:val="188"/>
  </w:num>
  <w:num w:numId="200">
    <w:abstractNumId w:val="187"/>
  </w:num>
  <w:num w:numId="199">
    <w:abstractNumId w:val="186"/>
  </w:num>
  <w:num w:numId="198">
    <w:abstractNumId w:val="185"/>
  </w:num>
  <w:num w:numId="197">
    <w:abstractNumId w:val="184"/>
  </w:num>
  <w:num w:numId="196">
    <w:abstractNumId w:val="183"/>
  </w:num>
  <w:num w:numId="195">
    <w:abstractNumId w:val="182"/>
  </w:num>
  <w:num w:numId="194">
    <w:abstractNumId w:val="181"/>
  </w:num>
  <w:num w:numId="193">
    <w:abstractNumId w:val="180"/>
  </w:num>
  <w:num w:numId="192">
    <w:abstractNumId w:val="179"/>
  </w:num>
  <w:num w:numId="191">
    <w:abstractNumId w:val="178"/>
  </w:num>
  <w:num w:numId="190">
    <w:abstractNumId w:val="177"/>
  </w:num>
  <w:num w:numId="189">
    <w:abstractNumId w:val="176"/>
  </w:num>
  <w:num w:numId="188">
    <w:abstractNumId w:val="175"/>
  </w:num>
  <w:num w:numId="187">
    <w:abstractNumId w:val="174"/>
  </w:num>
  <w:num w:numId="186">
    <w:abstractNumId w:val="173"/>
  </w:num>
  <w:num w:numId="185">
    <w:abstractNumId w:val="172"/>
  </w:num>
  <w:num w:numId="184">
    <w:abstractNumId w:val="171"/>
  </w:num>
  <w:num w:numId="183">
    <w:abstractNumId w:val="170"/>
  </w:num>
  <w:num w:numId="182">
    <w:abstractNumId w:val="169"/>
  </w:num>
  <w:num w:numId="181">
    <w:abstractNumId w:val="168"/>
  </w:num>
  <w:num w:numId="180">
    <w:abstractNumId w:val="167"/>
  </w:num>
  <w:num w:numId="179">
    <w:abstractNumId w:val="166"/>
  </w:num>
  <w:num w:numId="178">
    <w:abstractNumId w:val="165"/>
  </w:num>
  <w:num w:numId="177">
    <w:abstractNumId w:val="164"/>
  </w:num>
  <w:num w:numId="176">
    <w:abstractNumId w:val="163"/>
  </w:num>
  <w:num w:numId="175">
    <w:abstractNumId w:val="162"/>
  </w:num>
  <w:num w:numId="174">
    <w:abstractNumId w:val="161"/>
  </w:num>
  <w:num w:numId="173">
    <w:abstractNumId w:val="160"/>
  </w:num>
  <w:num w:numId="172">
    <w:abstractNumId w:val="159"/>
  </w:num>
  <w:num w:numId="171">
    <w:abstractNumId w:val="158"/>
  </w:num>
  <w:num w:numId="170">
    <w:abstractNumId w:val="157"/>
  </w:num>
  <w:num w:numId="169">
    <w:abstractNumId w:val="156"/>
  </w:num>
  <w:num w:numId="168">
    <w:abstractNumId w:val="155"/>
  </w:num>
  <w:num w:numId="167">
    <w:abstractNumId w:val="154"/>
  </w:num>
  <w:num w:numId="166">
    <w:abstractNumId w:val="153"/>
  </w:num>
  <w:num w:numId="165">
    <w:abstractNumId w:val="152"/>
  </w:num>
  <w:num w:numId="164">
    <w:abstractNumId w:val="151"/>
  </w:num>
  <w:num w:numId="163">
    <w:abstractNumId w:val="150"/>
  </w:num>
  <w:num w:numId="162">
    <w:abstractNumId w:val="149"/>
  </w:num>
  <w:num w:numId="161">
    <w:abstractNumId w:val="148"/>
  </w:num>
  <w:num w:numId="160">
    <w:abstractNumId w:val="147"/>
  </w:num>
  <w:num w:numId="159">
    <w:abstractNumId w:val="146"/>
  </w:num>
  <w:num w:numId="158">
    <w:abstractNumId w:val="145"/>
  </w:num>
  <w:num w:numId="157">
    <w:abstractNumId w:val="144"/>
  </w:num>
  <w:num w:numId="156">
    <w:abstractNumId w:val="143"/>
  </w:num>
  <w:num w:numId="155">
    <w:abstractNumId w:val="142"/>
  </w:num>
  <w:num w:numId="154">
    <w:abstractNumId w:val="141"/>
  </w:num>
  <w:num w:numId="153">
    <w:abstractNumId w:val="140"/>
  </w:num>
  <w:num w:numId="152">
    <w:abstractNumId w:val="139"/>
  </w:num>
  <w:num w:numId="151">
    <w:abstractNumId w:val="138"/>
  </w:num>
  <w:num w:numId="150">
    <w:abstractNumId w:val="137"/>
  </w:num>
  <w:num w:numId="149">
    <w:abstractNumId w:val="136"/>
  </w:num>
  <w:num w:numId="148">
    <w:abstractNumId w:val="135"/>
  </w:num>
  <w:num w:numId="147">
    <w:abstractNumId w:val="134"/>
  </w:num>
  <w:num w:numId="146">
    <w:abstractNumId w:val="133"/>
  </w:num>
  <w:num w:numId="145">
    <w:abstractNumId w:val="132"/>
  </w:num>
  <w:num w:numId="144">
    <w:abstractNumId w:val="131"/>
  </w:num>
  <w:num w:numId="143">
    <w:abstractNumId w:val="130"/>
  </w:num>
  <w:num w:numId="142">
    <w:abstractNumId w:val="129"/>
  </w:num>
  <w:num w:numId="141">
    <w:abstractNumId w:val="128"/>
  </w:num>
  <w:num w:numId="140">
    <w:abstractNumId w:val="127"/>
  </w:num>
  <w:num w:numId="139">
    <w:abstractNumId w:val="126"/>
  </w:num>
  <w:num w:numId="138">
    <w:abstractNumId w:val="125"/>
  </w:num>
  <w:num w:numId="137">
    <w:abstractNumId w:val="124"/>
  </w:num>
  <w:num w:numId="136">
    <w:abstractNumId w:val="123"/>
  </w:num>
  <w:num w:numId="135">
    <w:abstractNumId w:val="122"/>
  </w:num>
  <w:num w:numId="134">
    <w:abstractNumId w:val="121"/>
  </w:num>
  <w:num w:numId="133">
    <w:abstractNumId w:val="120"/>
  </w:num>
  <w:num w:numId="132">
    <w:abstractNumId w:val="119"/>
  </w:num>
  <w:num w:numId="131">
    <w:abstractNumId w:val="118"/>
  </w:num>
  <w:num w:numId="130">
    <w:abstractNumId w:val="117"/>
  </w:num>
  <w:num w:numId="129">
    <w:abstractNumId w:val="116"/>
  </w:num>
  <w:num w:numId="128">
    <w:abstractNumId w:val="115"/>
  </w:num>
  <w:num w:numId="127">
    <w:abstractNumId w:val="114"/>
  </w:num>
  <w:num w:numId="126">
    <w:abstractNumId w:val="113"/>
  </w:num>
  <w:num w:numId="125">
    <w:abstractNumId w:val="112"/>
  </w:num>
  <w:num w:numId="124">
    <w:abstractNumId w:val="111"/>
  </w:num>
  <w:num w:numId="123">
    <w:abstractNumId w:val="110"/>
  </w:num>
  <w:num w:numId="122">
    <w:abstractNumId w:val="109"/>
  </w:num>
  <w:num w:numId="121">
    <w:abstractNumId w:val="108"/>
  </w:num>
  <w:num w:numId="120">
    <w:abstractNumId w:val="107"/>
  </w:num>
  <w:num w:numId="119">
    <w:abstractNumId w:val="106"/>
  </w:num>
  <w:num w:numId="118">
    <w:abstractNumId w:val="105"/>
  </w:num>
  <w:num w:numId="117">
    <w:abstractNumId w:val="104"/>
  </w:num>
  <w:num w:numId="116">
    <w:abstractNumId w:val="103"/>
  </w:num>
  <w:num w:numId="115">
    <w:abstractNumId w:val="102"/>
  </w:num>
  <w:num w:numId="114">
    <w:abstractNumId w:val="101"/>
  </w:num>
  <w:num w:numId="113">
    <w:abstractNumId w:val="100"/>
  </w:num>
  <w:num w:numId="112">
    <w:abstractNumId w:val="99"/>
  </w:num>
  <w:num w:numId="111">
    <w:abstractNumId w:val="98"/>
  </w:num>
  <w:num w:numId="110">
    <w:abstractNumId w:val="97"/>
  </w:num>
  <w:num w:numId="109">
    <w:abstractNumId w:val="96"/>
  </w:num>
  <w:num w:numId="108">
    <w:abstractNumId w:val="95"/>
  </w:num>
  <w:num w:numId="107">
    <w:abstractNumId w:val="94"/>
  </w:num>
  <w:num w:numId="106">
    <w:abstractNumId w:val="93"/>
  </w:num>
  <w:num w:numId="105">
    <w:abstractNumId w:val="92"/>
  </w:num>
  <w:num w:numId="104">
    <w:abstractNumId w:val="91"/>
  </w:num>
  <w:num w:numId="103">
    <w:abstractNumId w:val="90"/>
  </w:num>
  <w:num w:numId="102">
    <w:abstractNumId w:val="89"/>
  </w:num>
  <w:num w:numId="101">
    <w:abstractNumId w:val="88"/>
  </w:num>
  <w:num w:numId="100">
    <w:abstractNumId w:val="87"/>
  </w:num>
  <w:num w:numId="99">
    <w:abstractNumId w:val="86"/>
  </w:num>
  <w:num w:numId="98">
    <w:abstractNumId w:val="85"/>
  </w:num>
  <w:num w:numId="97">
    <w:abstractNumId w:val="84"/>
  </w:num>
  <w:num w:numId="96">
    <w:abstractNumId w:val="83"/>
  </w:num>
  <w:num w:numId="95">
    <w:abstractNumId w:val="82"/>
  </w:num>
  <w:num w:numId="94">
    <w:abstractNumId w:val="81"/>
  </w:num>
  <w:num w:numId="93">
    <w:abstractNumId w:val="80"/>
  </w:num>
  <w:num w:numId="92">
    <w:abstractNumId w:val="79"/>
  </w:num>
  <w:num w:numId="91">
    <w:abstractNumId w:val="78"/>
  </w:num>
  <w:num w:numId="90">
    <w:abstractNumId w:val="77"/>
  </w:num>
  <w:num w:numId="89">
    <w:abstractNumId w:val="76"/>
  </w:num>
  <w:num w:numId="88">
    <w:abstractNumId w:val="75"/>
  </w:num>
  <w:num w:numId="87">
    <w:abstractNumId w:val="74"/>
  </w:num>
  <w:num w:numId="86">
    <w:abstractNumId w:val="73"/>
  </w:num>
  <w:num w:numId="85">
    <w:abstractNumId w:val="72"/>
  </w:num>
  <w:num w:numId="84">
    <w:abstractNumId w:val="71"/>
  </w:num>
  <w:num w:numId="83">
    <w:abstractNumId w:val="70"/>
  </w:num>
  <w:num w:numId="82">
    <w:abstractNumId w:val="69"/>
  </w:num>
  <w:num w:numId="81">
    <w:abstractNumId w:val="68"/>
  </w:num>
  <w:num w:numId="80">
    <w:abstractNumId w:val="67"/>
  </w:num>
  <w:num w:numId="79">
    <w:abstractNumId w:val="66"/>
  </w:num>
  <w:num w:numId="78">
    <w:abstractNumId w:val="65"/>
  </w:num>
  <w:num w:numId="77">
    <w:abstractNumId w:val="64"/>
  </w:num>
  <w:num w:numId="76">
    <w:abstractNumId w:val="63"/>
  </w:num>
  <w:num w:numId="75">
    <w:abstractNumId w:val="62"/>
  </w:num>
  <w:num w:numId="74">
    <w:abstractNumId w:val="61"/>
  </w:num>
  <w:num w:numId="73">
    <w:abstractNumId w:val="60"/>
  </w:num>
  <w:num w:numId="72">
    <w:abstractNumId w:val="59"/>
  </w:num>
  <w:num w:numId="71">
    <w:abstractNumId w:val="58"/>
  </w:num>
  <w:num w:numId="70">
    <w:abstractNumId w:val="57"/>
  </w:num>
  <w:num w:numId="69">
    <w:abstractNumId w:val="56"/>
  </w:num>
  <w:num w:numId="68">
    <w:abstractNumId w:val="55"/>
  </w:num>
  <w:num w:numId="67">
    <w:abstractNumId w:val="54"/>
  </w:num>
  <w:num w:numId="66">
    <w:abstractNumId w:val="53"/>
  </w:num>
  <w:num w:numId="65">
    <w:abstractNumId w:val="52"/>
  </w:num>
  <w:num w:numId="64">
    <w:abstractNumId w:val="51"/>
  </w:num>
  <w:num w:numId="63">
    <w:abstractNumId w:val="50"/>
  </w:num>
  <w:num w:numId="62">
    <w:abstractNumId w:val="49"/>
  </w:num>
  <w:num w:numId="61">
    <w:abstractNumId w:val="48"/>
  </w:num>
  <w:num w:numId="60">
    <w:abstractNumId w:val="47"/>
  </w:num>
  <w:num w:numId="59">
    <w:abstractNumId w:val="46"/>
  </w:num>
  <w:num w:numId="58">
    <w:abstractNumId w:val="45"/>
  </w:num>
  <w:num w:numId="57">
    <w:abstractNumId w:val="44"/>
  </w:num>
  <w:num w:numId="56">
    <w:abstractNumId w:val="43"/>
  </w:num>
  <w:num w:numId="55">
    <w:abstractNumId w:val="42"/>
  </w:num>
  <w:num w:numId="54">
    <w:abstractNumId w:val="41"/>
  </w:num>
  <w:num w:numId="53">
    <w:abstractNumId w:val="40"/>
  </w:num>
  <w:num w:numId="52">
    <w:abstractNumId w:val="39"/>
  </w:num>
  <w:num w:numId="51">
    <w:abstractNumId w:val="38"/>
  </w:num>
  <w:num w:numId="50">
    <w:abstractNumId w:val="37"/>
  </w:num>
  <w:num w:numId="49">
    <w:abstractNumId w:val="36"/>
  </w:num>
  <w:num w:numId="48">
    <w:abstractNumId w:val="35"/>
  </w:num>
  <w:num w:numId="47">
    <w:abstractNumId w:val="34"/>
  </w:num>
  <w:num w:numId="46">
    <w:abstractNumId w:val="33"/>
  </w:num>
  <w:num w:numId="45">
    <w:abstractNumId w:val="32"/>
  </w:num>
  <w:num w:numId="44">
    <w:abstractNumId w:val="31"/>
  </w:num>
  <w:num w:numId="43">
    <w:abstractNumId w:val="30"/>
  </w:num>
  <w:num w:numId="42">
    <w:abstractNumId w:val="29"/>
  </w:num>
  <w:num w:numId="41">
    <w:abstractNumId w:val="28"/>
  </w:num>
  <w:num w:numId="40">
    <w:abstractNumId w:val="27"/>
  </w:num>
  <w:num w:numId="39">
    <w:abstractNumId w:val="26"/>
  </w:num>
  <w:num w:numId="38">
    <w:abstractNumId w:val="25"/>
  </w:num>
  <w:num w:numId="37">
    <w:abstractNumId w:val="24"/>
  </w:num>
  <w:num w:numId="36">
    <w:abstractNumId w:val="23"/>
  </w:num>
  <w:num w:numId="35">
    <w:abstractNumId w:val="22"/>
  </w:num>
  <w:num w:numId="34">
    <w:abstractNumId w:val="21"/>
  </w:num>
  <w:num w:numId="33">
    <w:abstractNumId w:val="20"/>
  </w:num>
  <w:num w:numId="32">
    <w:abstractNumId w:val="19"/>
  </w:num>
  <w:num w:numId="31">
    <w:abstractNumId w:val="18"/>
  </w:num>
  <w:num w:numId="30">
    <w:abstractNumId w:val="17"/>
  </w:num>
  <w:num w:numId="29">
    <w:abstractNumId w:val="16"/>
  </w:num>
  <w:num w:numId="28">
    <w:abstractNumId w:val="15"/>
  </w:num>
  <w:num w:numId="27">
    <w:abstractNumId w:val="14"/>
  </w:num>
  <w:num w:numId="26">
    <w:abstractNumId w:val="13"/>
  </w:num>
  <w:num w:numId="25">
    <w:abstractNumId w:val="12"/>
  </w:num>
  <w:num w:numId="1">
    <w:abstractNumId w:val="8"/>
  </w:num>
  <w:num w:numId="2">
    <w:abstractNumId w:val="5"/>
  </w:num>
  <w:num w:numId="3">
    <w:abstractNumId w:val="2"/>
  </w:num>
  <w:num w:numId="4">
    <w:abstractNumId w:val="7"/>
  </w:num>
  <w:num w:numId="5">
    <w:abstractNumId w:val="8"/>
  </w:num>
  <w:num w:numId="6">
    <w:abstractNumId w:val="8"/>
  </w:num>
  <w:num w:numId="7">
    <w:abstractNumId w:val="8"/>
  </w:num>
  <w:num w:numId="8">
    <w:abstractNumId w:val="8"/>
  </w:num>
  <w:num w:numId="9">
    <w:abstractNumId w:val="8"/>
  </w:num>
  <w:num w:numId="10">
    <w:abstractNumId w:val="8"/>
  </w:num>
  <w:num w:numId="11">
    <w:abstractNumId w:val="3"/>
  </w:num>
  <w:num w:numId="12">
    <w:abstractNumId w:val="9"/>
  </w:num>
  <w:num w:numId="13">
    <w:abstractNumId w:val="11"/>
  </w:num>
  <w:num w:numId="14">
    <w:abstractNumId w:val="4"/>
  </w:num>
  <w:num w:numId="15">
    <w:abstractNumId w:val="1"/>
  </w:num>
  <w:num w:numId="16">
    <w:abstractNumId w:val="0"/>
  </w:num>
  <w:num w:numId="17">
    <w:abstractNumId w:val="6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removePersonalInformation/>
  <w:removeDateAndTim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CF0"/>
    <w:rsid w:val="0000125A"/>
    <w:rsid w:val="00001B0E"/>
    <w:rsid w:val="00012EC8"/>
    <w:rsid w:val="00014D80"/>
    <w:rsid w:val="00015B2B"/>
    <w:rsid w:val="000205CF"/>
    <w:rsid w:val="00031AEF"/>
    <w:rsid w:val="00044F15"/>
    <w:rsid w:val="000454D8"/>
    <w:rsid w:val="00056D2B"/>
    <w:rsid w:val="00057AEB"/>
    <w:rsid w:val="00071493"/>
    <w:rsid w:val="00075A7E"/>
    <w:rsid w:val="00083157"/>
    <w:rsid w:val="00095609"/>
    <w:rsid w:val="000A28B0"/>
    <w:rsid w:val="000A5EED"/>
    <w:rsid w:val="000A775A"/>
    <w:rsid w:val="000B78CD"/>
    <w:rsid w:val="000BAAB9"/>
    <w:rsid w:val="000D390C"/>
    <w:rsid w:val="000D55F2"/>
    <w:rsid w:val="000D798D"/>
    <w:rsid w:val="000E11A8"/>
    <w:rsid w:val="000E6A2B"/>
    <w:rsid w:val="000F055C"/>
    <w:rsid w:val="000F67F0"/>
    <w:rsid w:val="00102675"/>
    <w:rsid w:val="0010490A"/>
    <w:rsid w:val="00110455"/>
    <w:rsid w:val="0011102B"/>
    <w:rsid w:val="00115EA8"/>
    <w:rsid w:val="0014142A"/>
    <w:rsid w:val="00142F8D"/>
    <w:rsid w:val="001529DE"/>
    <w:rsid w:val="00160489"/>
    <w:rsid w:val="00166F41"/>
    <w:rsid w:val="00167D3D"/>
    <w:rsid w:val="00187CBE"/>
    <w:rsid w:val="001951D6"/>
    <w:rsid w:val="0019DCB0"/>
    <w:rsid w:val="001A07A5"/>
    <w:rsid w:val="001A34AF"/>
    <w:rsid w:val="001B03EE"/>
    <w:rsid w:val="001B0DE3"/>
    <w:rsid w:val="001B13CC"/>
    <w:rsid w:val="001B6011"/>
    <w:rsid w:val="001B70F2"/>
    <w:rsid w:val="001C39C4"/>
    <w:rsid w:val="001C4FA4"/>
    <w:rsid w:val="001D1D4A"/>
    <w:rsid w:val="001D4660"/>
    <w:rsid w:val="001D530D"/>
    <w:rsid w:val="001D6A21"/>
    <w:rsid w:val="001E2352"/>
    <w:rsid w:val="001F14C0"/>
    <w:rsid w:val="001F45E6"/>
    <w:rsid w:val="001F7818"/>
    <w:rsid w:val="00213EB5"/>
    <w:rsid w:val="00221CBB"/>
    <w:rsid w:val="00237081"/>
    <w:rsid w:val="00255136"/>
    <w:rsid w:val="0025DF62"/>
    <w:rsid w:val="00261268"/>
    <w:rsid w:val="00262A37"/>
    <w:rsid w:val="002654BC"/>
    <w:rsid w:val="00283B38"/>
    <w:rsid w:val="0029046F"/>
    <w:rsid w:val="002905AF"/>
    <w:rsid w:val="002918F1"/>
    <w:rsid w:val="00297633"/>
    <w:rsid w:val="002C2065"/>
    <w:rsid w:val="002C3D5A"/>
    <w:rsid w:val="002C4763"/>
    <w:rsid w:val="002C645C"/>
    <w:rsid w:val="002D05C8"/>
    <w:rsid w:val="002D7C7A"/>
    <w:rsid w:val="002E4F28"/>
    <w:rsid w:val="002E6B62"/>
    <w:rsid w:val="002F27C4"/>
    <w:rsid w:val="002F53B3"/>
    <w:rsid w:val="002F6655"/>
    <w:rsid w:val="002F7F0A"/>
    <w:rsid w:val="00311B3B"/>
    <w:rsid w:val="003135FC"/>
    <w:rsid w:val="003146A7"/>
    <w:rsid w:val="00326EEC"/>
    <w:rsid w:val="0033052D"/>
    <w:rsid w:val="003328A4"/>
    <w:rsid w:val="00334A7C"/>
    <w:rsid w:val="003467F8"/>
    <w:rsid w:val="00356FAC"/>
    <w:rsid w:val="0037321D"/>
    <w:rsid w:val="00384D89"/>
    <w:rsid w:val="0038565C"/>
    <w:rsid w:val="0038707F"/>
    <w:rsid w:val="00396BAA"/>
    <w:rsid w:val="003A63C7"/>
    <w:rsid w:val="003C5629"/>
    <w:rsid w:val="003D0777"/>
    <w:rsid w:val="003D1B81"/>
    <w:rsid w:val="003E4899"/>
    <w:rsid w:val="003E5303"/>
    <w:rsid w:val="003F7810"/>
    <w:rsid w:val="0040530D"/>
    <w:rsid w:val="0040E9D4"/>
    <w:rsid w:val="00420425"/>
    <w:rsid w:val="00423FDE"/>
    <w:rsid w:val="00430AB1"/>
    <w:rsid w:val="00432354"/>
    <w:rsid w:val="004338F9"/>
    <w:rsid w:val="00441C5B"/>
    <w:rsid w:val="0044554A"/>
    <w:rsid w:val="00453FAF"/>
    <w:rsid w:val="0045766D"/>
    <w:rsid w:val="00464A04"/>
    <w:rsid w:val="00466BF4"/>
    <w:rsid w:val="0047020B"/>
    <w:rsid w:val="004744B2"/>
    <w:rsid w:val="004845F3"/>
    <w:rsid w:val="00493056"/>
    <w:rsid w:val="00495DEF"/>
    <w:rsid w:val="0049689B"/>
    <w:rsid w:val="004B136F"/>
    <w:rsid w:val="004B2B84"/>
    <w:rsid w:val="004C3D35"/>
    <w:rsid w:val="004C4890"/>
    <w:rsid w:val="004C7B44"/>
    <w:rsid w:val="004D47C7"/>
    <w:rsid w:val="004E19A6"/>
    <w:rsid w:val="004E1CA5"/>
    <w:rsid w:val="004E2E53"/>
    <w:rsid w:val="004E5717"/>
    <w:rsid w:val="004F58E5"/>
    <w:rsid w:val="004F7DF2"/>
    <w:rsid w:val="005158C0"/>
    <w:rsid w:val="00515E1C"/>
    <w:rsid w:val="00524730"/>
    <w:rsid w:val="00533453"/>
    <w:rsid w:val="00555924"/>
    <w:rsid w:val="00563AF7"/>
    <w:rsid w:val="00566F32"/>
    <w:rsid w:val="005675F4"/>
    <w:rsid w:val="0057021B"/>
    <w:rsid w:val="005729A0"/>
    <w:rsid w:val="00574A38"/>
    <w:rsid w:val="00577CED"/>
    <w:rsid w:val="00586C6A"/>
    <w:rsid w:val="00590558"/>
    <w:rsid w:val="00592F2A"/>
    <w:rsid w:val="00594272"/>
    <w:rsid w:val="00594AD5"/>
    <w:rsid w:val="005A2BCF"/>
    <w:rsid w:val="005A7287"/>
    <w:rsid w:val="005A75A7"/>
    <w:rsid w:val="005B09F9"/>
    <w:rsid w:val="005C4486"/>
    <w:rsid w:val="005F68F5"/>
    <w:rsid w:val="00600A57"/>
    <w:rsid w:val="0060506F"/>
    <w:rsid w:val="0060779F"/>
    <w:rsid w:val="00607815"/>
    <w:rsid w:val="00607CF0"/>
    <w:rsid w:val="006100B4"/>
    <w:rsid w:val="00617F81"/>
    <w:rsid w:val="00622CEF"/>
    <w:rsid w:val="00626B9F"/>
    <w:rsid w:val="006439C9"/>
    <w:rsid w:val="006630A5"/>
    <w:rsid w:val="0066685B"/>
    <w:rsid w:val="00671924"/>
    <w:rsid w:val="00672285"/>
    <w:rsid w:val="00674200"/>
    <w:rsid w:val="00677C12"/>
    <w:rsid w:val="006900D0"/>
    <w:rsid w:val="00690729"/>
    <w:rsid w:val="00693605"/>
    <w:rsid w:val="00693C40"/>
    <w:rsid w:val="0069757B"/>
    <w:rsid w:val="006A54DD"/>
    <w:rsid w:val="006A6F7B"/>
    <w:rsid w:val="006B2A60"/>
    <w:rsid w:val="006B35FB"/>
    <w:rsid w:val="006C17D4"/>
    <w:rsid w:val="006C6786"/>
    <w:rsid w:val="006C7B76"/>
    <w:rsid w:val="006D32F9"/>
    <w:rsid w:val="006E1F68"/>
    <w:rsid w:val="006F0C80"/>
    <w:rsid w:val="006F0FA7"/>
    <w:rsid w:val="006F1863"/>
    <w:rsid w:val="006F1FEE"/>
    <w:rsid w:val="006F2431"/>
    <w:rsid w:val="006F2ED3"/>
    <w:rsid w:val="007012A2"/>
    <w:rsid w:val="00706B15"/>
    <w:rsid w:val="00707DC8"/>
    <w:rsid w:val="00712FF6"/>
    <w:rsid w:val="00716147"/>
    <w:rsid w:val="007270A0"/>
    <w:rsid w:val="00734B57"/>
    <w:rsid w:val="00735093"/>
    <w:rsid w:val="0074536E"/>
    <w:rsid w:val="00745DE5"/>
    <w:rsid w:val="00751D8E"/>
    <w:rsid w:val="007520CE"/>
    <w:rsid w:val="0075214B"/>
    <w:rsid w:val="00753E95"/>
    <w:rsid w:val="00767942"/>
    <w:rsid w:val="007710D7"/>
    <w:rsid w:val="00782ED3"/>
    <w:rsid w:val="0078732E"/>
    <w:rsid w:val="00794618"/>
    <w:rsid w:val="00797FE9"/>
    <w:rsid w:val="007B499F"/>
    <w:rsid w:val="007C1345"/>
    <w:rsid w:val="007D0465"/>
    <w:rsid w:val="007E02E9"/>
    <w:rsid w:val="007E4D78"/>
    <w:rsid w:val="007E79A2"/>
    <w:rsid w:val="007F6866"/>
    <w:rsid w:val="008022B4"/>
    <w:rsid w:val="0080742D"/>
    <w:rsid w:val="00813338"/>
    <w:rsid w:val="0082215D"/>
    <w:rsid w:val="00822CFD"/>
    <w:rsid w:val="00823207"/>
    <w:rsid w:val="008252DC"/>
    <w:rsid w:val="008255F4"/>
    <w:rsid w:val="00826F85"/>
    <w:rsid w:val="00827BA9"/>
    <w:rsid w:val="00831743"/>
    <w:rsid w:val="00837693"/>
    <w:rsid w:val="00843D38"/>
    <w:rsid w:val="008475BF"/>
    <w:rsid w:val="008502A0"/>
    <w:rsid w:val="00862294"/>
    <w:rsid w:val="008717D9"/>
    <w:rsid w:val="008816D7"/>
    <w:rsid w:val="00891173"/>
    <w:rsid w:val="008A7EC8"/>
    <w:rsid w:val="008B6D2D"/>
    <w:rsid w:val="008C332E"/>
    <w:rsid w:val="008C4852"/>
    <w:rsid w:val="008C5DD8"/>
    <w:rsid w:val="008D1E3B"/>
    <w:rsid w:val="008D397B"/>
    <w:rsid w:val="008F028A"/>
    <w:rsid w:val="008F73A4"/>
    <w:rsid w:val="00900EAB"/>
    <w:rsid w:val="0091196B"/>
    <w:rsid w:val="009176E9"/>
    <w:rsid w:val="009266F7"/>
    <w:rsid w:val="00930EFA"/>
    <w:rsid w:val="00936089"/>
    <w:rsid w:val="0094188A"/>
    <w:rsid w:val="00943582"/>
    <w:rsid w:val="00943AE6"/>
    <w:rsid w:val="0095069B"/>
    <w:rsid w:val="0095799E"/>
    <w:rsid w:val="00966797"/>
    <w:rsid w:val="0098713C"/>
    <w:rsid w:val="00991C1D"/>
    <w:rsid w:val="009A0F2D"/>
    <w:rsid w:val="009A525F"/>
    <w:rsid w:val="009A53B9"/>
    <w:rsid w:val="009B62C9"/>
    <w:rsid w:val="009C5D1F"/>
    <w:rsid w:val="009D2547"/>
    <w:rsid w:val="009D3522"/>
    <w:rsid w:val="009D37E2"/>
    <w:rsid w:val="009E5ADA"/>
    <w:rsid w:val="009F6040"/>
    <w:rsid w:val="009F6840"/>
    <w:rsid w:val="00A07435"/>
    <w:rsid w:val="00A12980"/>
    <w:rsid w:val="00A14BCB"/>
    <w:rsid w:val="00A151BC"/>
    <w:rsid w:val="00A20FE3"/>
    <w:rsid w:val="00A5111B"/>
    <w:rsid w:val="00A55575"/>
    <w:rsid w:val="00A56756"/>
    <w:rsid w:val="00A56B28"/>
    <w:rsid w:val="00A64C55"/>
    <w:rsid w:val="00A66A8D"/>
    <w:rsid w:val="00A70A75"/>
    <w:rsid w:val="00A8463D"/>
    <w:rsid w:val="00A90D17"/>
    <w:rsid w:val="00A92C90"/>
    <w:rsid w:val="00A97DC4"/>
    <w:rsid w:val="00AA2CA1"/>
    <w:rsid w:val="00AB2CAC"/>
    <w:rsid w:val="00AB7FA7"/>
    <w:rsid w:val="00AC0622"/>
    <w:rsid w:val="00AC2841"/>
    <w:rsid w:val="00AD2C02"/>
    <w:rsid w:val="00AE4C42"/>
    <w:rsid w:val="00AE660D"/>
    <w:rsid w:val="00AF124D"/>
    <w:rsid w:val="00AF15FE"/>
    <w:rsid w:val="00B06E4A"/>
    <w:rsid w:val="00B118DE"/>
    <w:rsid w:val="00B1376B"/>
    <w:rsid w:val="00B15237"/>
    <w:rsid w:val="00B16414"/>
    <w:rsid w:val="00B22ABB"/>
    <w:rsid w:val="00B261BD"/>
    <w:rsid w:val="00B3250B"/>
    <w:rsid w:val="00B330F5"/>
    <w:rsid w:val="00B57250"/>
    <w:rsid w:val="00B6542A"/>
    <w:rsid w:val="00B6710E"/>
    <w:rsid w:val="00B71170"/>
    <w:rsid w:val="00B72BE4"/>
    <w:rsid w:val="00B73101"/>
    <w:rsid w:val="00B74F54"/>
    <w:rsid w:val="00B76E99"/>
    <w:rsid w:val="00B8193A"/>
    <w:rsid w:val="00B84AB9"/>
    <w:rsid w:val="00B8767B"/>
    <w:rsid w:val="00B9142C"/>
    <w:rsid w:val="00BAC834"/>
    <w:rsid w:val="00BB70F3"/>
    <w:rsid w:val="00BC3BB9"/>
    <w:rsid w:val="00BC68C3"/>
    <w:rsid w:val="00BD0449"/>
    <w:rsid w:val="00BD10C0"/>
    <w:rsid w:val="00BD2684"/>
    <w:rsid w:val="00BE6C85"/>
    <w:rsid w:val="00BF273F"/>
    <w:rsid w:val="00BF5066"/>
    <w:rsid w:val="00BF6E24"/>
    <w:rsid w:val="00C053CD"/>
    <w:rsid w:val="00C0C293"/>
    <w:rsid w:val="00C10A9A"/>
    <w:rsid w:val="00C14FEF"/>
    <w:rsid w:val="00C158B7"/>
    <w:rsid w:val="00C255EC"/>
    <w:rsid w:val="00C2738A"/>
    <w:rsid w:val="00C37FC6"/>
    <w:rsid w:val="00C41FFC"/>
    <w:rsid w:val="00C43E4F"/>
    <w:rsid w:val="00C442CB"/>
    <w:rsid w:val="00C46D85"/>
    <w:rsid w:val="00C4761E"/>
    <w:rsid w:val="00C478CF"/>
    <w:rsid w:val="00C501DD"/>
    <w:rsid w:val="00C54084"/>
    <w:rsid w:val="00C55C00"/>
    <w:rsid w:val="00C6218D"/>
    <w:rsid w:val="00C69FCA"/>
    <w:rsid w:val="00C755AB"/>
    <w:rsid w:val="00C76928"/>
    <w:rsid w:val="00C87F93"/>
    <w:rsid w:val="00CA6643"/>
    <w:rsid w:val="00CB48F2"/>
    <w:rsid w:val="00CC2CAD"/>
    <w:rsid w:val="00CD621D"/>
    <w:rsid w:val="00CD709E"/>
    <w:rsid w:val="00CD7F8A"/>
    <w:rsid w:val="00CE5A50"/>
    <w:rsid w:val="00CF5B69"/>
    <w:rsid w:val="00D025D7"/>
    <w:rsid w:val="00D14D67"/>
    <w:rsid w:val="00D25292"/>
    <w:rsid w:val="00D30012"/>
    <w:rsid w:val="00D40AF9"/>
    <w:rsid w:val="00D4427B"/>
    <w:rsid w:val="00D4554F"/>
    <w:rsid w:val="00D52885"/>
    <w:rsid w:val="00D57DA0"/>
    <w:rsid w:val="00D57F2C"/>
    <w:rsid w:val="00D70625"/>
    <w:rsid w:val="00D936F5"/>
    <w:rsid w:val="00D944B2"/>
    <w:rsid w:val="00D96D2E"/>
    <w:rsid w:val="00D96DA1"/>
    <w:rsid w:val="00D97A80"/>
    <w:rsid w:val="00DB0146"/>
    <w:rsid w:val="00DC66AF"/>
    <w:rsid w:val="00DCE840"/>
    <w:rsid w:val="00DF4E22"/>
    <w:rsid w:val="00DF6EDA"/>
    <w:rsid w:val="00E01977"/>
    <w:rsid w:val="00E21D0D"/>
    <w:rsid w:val="00E2545A"/>
    <w:rsid w:val="00E35A08"/>
    <w:rsid w:val="00E408E1"/>
    <w:rsid w:val="00E41C8E"/>
    <w:rsid w:val="00E43757"/>
    <w:rsid w:val="00E46DEF"/>
    <w:rsid w:val="00E57F4C"/>
    <w:rsid w:val="00E65D02"/>
    <w:rsid w:val="00E770B3"/>
    <w:rsid w:val="00E8168A"/>
    <w:rsid w:val="00E81C8F"/>
    <w:rsid w:val="00E82148"/>
    <w:rsid w:val="00E83B17"/>
    <w:rsid w:val="00E911A6"/>
    <w:rsid w:val="00E92CA7"/>
    <w:rsid w:val="00E96614"/>
    <w:rsid w:val="00EC02A4"/>
    <w:rsid w:val="00EC1C6B"/>
    <w:rsid w:val="00EC2924"/>
    <w:rsid w:val="00EC4FA4"/>
    <w:rsid w:val="00EC6920"/>
    <w:rsid w:val="00ED5FC6"/>
    <w:rsid w:val="00EE5B94"/>
    <w:rsid w:val="00EEBB26"/>
    <w:rsid w:val="00EF18C1"/>
    <w:rsid w:val="00EF787F"/>
    <w:rsid w:val="00EF92D7"/>
    <w:rsid w:val="00F02E97"/>
    <w:rsid w:val="00F058E6"/>
    <w:rsid w:val="00F1532A"/>
    <w:rsid w:val="00F23813"/>
    <w:rsid w:val="00F27AF3"/>
    <w:rsid w:val="00F30978"/>
    <w:rsid w:val="00F315E6"/>
    <w:rsid w:val="00F330F6"/>
    <w:rsid w:val="00F3428E"/>
    <w:rsid w:val="00F44DA3"/>
    <w:rsid w:val="00F46F54"/>
    <w:rsid w:val="00F52504"/>
    <w:rsid w:val="00F5351D"/>
    <w:rsid w:val="00F609FB"/>
    <w:rsid w:val="00F65232"/>
    <w:rsid w:val="00F74D97"/>
    <w:rsid w:val="00F74EDF"/>
    <w:rsid w:val="00F750AA"/>
    <w:rsid w:val="00F8093D"/>
    <w:rsid w:val="00F8375C"/>
    <w:rsid w:val="00F847EA"/>
    <w:rsid w:val="00F907CC"/>
    <w:rsid w:val="00F97E35"/>
    <w:rsid w:val="00FA693D"/>
    <w:rsid w:val="00FD413D"/>
    <w:rsid w:val="00FE3F50"/>
    <w:rsid w:val="00FE5FDA"/>
    <w:rsid w:val="00FF6723"/>
    <w:rsid w:val="010264AF"/>
    <w:rsid w:val="01058C08"/>
    <w:rsid w:val="01255184"/>
    <w:rsid w:val="015D7E0A"/>
    <w:rsid w:val="016DC2BC"/>
    <w:rsid w:val="016FA989"/>
    <w:rsid w:val="01704991"/>
    <w:rsid w:val="01738D81"/>
    <w:rsid w:val="017C90D1"/>
    <w:rsid w:val="019A4173"/>
    <w:rsid w:val="01BEDC21"/>
    <w:rsid w:val="01D7AF3B"/>
    <w:rsid w:val="01E63842"/>
    <w:rsid w:val="01F3E1E7"/>
    <w:rsid w:val="0203F64F"/>
    <w:rsid w:val="020593D8"/>
    <w:rsid w:val="022A2548"/>
    <w:rsid w:val="022C57E3"/>
    <w:rsid w:val="02376B37"/>
    <w:rsid w:val="02492579"/>
    <w:rsid w:val="0249FD9E"/>
    <w:rsid w:val="025A488D"/>
    <w:rsid w:val="027123C4"/>
    <w:rsid w:val="027E43DF"/>
    <w:rsid w:val="0283E95E"/>
    <w:rsid w:val="029DC1C2"/>
    <w:rsid w:val="02C8E081"/>
    <w:rsid w:val="02D00B20"/>
    <w:rsid w:val="02EBA75B"/>
    <w:rsid w:val="02FB7E56"/>
    <w:rsid w:val="03069A20"/>
    <w:rsid w:val="0311704D"/>
    <w:rsid w:val="0313CFE4"/>
    <w:rsid w:val="032AFAA0"/>
    <w:rsid w:val="032AFAA0"/>
    <w:rsid w:val="0347923C"/>
    <w:rsid w:val="035FCA7C"/>
    <w:rsid w:val="039D7420"/>
    <w:rsid w:val="03A5F9F2"/>
    <w:rsid w:val="03B5ABD6"/>
    <w:rsid w:val="03CE8C6C"/>
    <w:rsid w:val="03D7DB43"/>
    <w:rsid w:val="03F487FE"/>
    <w:rsid w:val="040198D5"/>
    <w:rsid w:val="041B665A"/>
    <w:rsid w:val="0438D478"/>
    <w:rsid w:val="043AB511"/>
    <w:rsid w:val="04415A19"/>
    <w:rsid w:val="0450FD40"/>
    <w:rsid w:val="04811D76"/>
    <w:rsid w:val="04A4C301"/>
    <w:rsid w:val="04B49187"/>
    <w:rsid w:val="04BDB7F3"/>
    <w:rsid w:val="04C2724A"/>
    <w:rsid w:val="04CAC26E"/>
    <w:rsid w:val="04DF52B8"/>
    <w:rsid w:val="04E8CA6E"/>
    <w:rsid w:val="04F224DC"/>
    <w:rsid w:val="04F864BC"/>
    <w:rsid w:val="04F8D61C"/>
    <w:rsid w:val="04FD3AB6"/>
    <w:rsid w:val="0519A97E"/>
    <w:rsid w:val="054C77C0"/>
    <w:rsid w:val="054CD948"/>
    <w:rsid w:val="054F1853"/>
    <w:rsid w:val="054F8813"/>
    <w:rsid w:val="05500113"/>
    <w:rsid w:val="0573F974"/>
    <w:rsid w:val="0575B895"/>
    <w:rsid w:val="05CD9CAA"/>
    <w:rsid w:val="05EC9A20"/>
    <w:rsid w:val="05F60B03"/>
    <w:rsid w:val="05FBAF54"/>
    <w:rsid w:val="06064076"/>
    <w:rsid w:val="065352AA"/>
    <w:rsid w:val="06663A4F"/>
    <w:rsid w:val="0676E3C6"/>
    <w:rsid w:val="0676E58B"/>
    <w:rsid w:val="068AE52D"/>
    <w:rsid w:val="068C7897"/>
    <w:rsid w:val="0692FBAB"/>
    <w:rsid w:val="06A5AD20"/>
    <w:rsid w:val="06A9915E"/>
    <w:rsid w:val="06C2A59A"/>
    <w:rsid w:val="06C5294C"/>
    <w:rsid w:val="06C8E71D"/>
    <w:rsid w:val="06E3422E"/>
    <w:rsid w:val="070E39CE"/>
    <w:rsid w:val="0710B47B"/>
    <w:rsid w:val="072217C3"/>
    <w:rsid w:val="0724E4A7"/>
    <w:rsid w:val="072863D5"/>
    <w:rsid w:val="0739083F"/>
    <w:rsid w:val="07557FF9"/>
    <w:rsid w:val="077C10D2"/>
    <w:rsid w:val="078BF656"/>
    <w:rsid w:val="0791DBD9"/>
    <w:rsid w:val="07A6FBE4"/>
    <w:rsid w:val="07B25298"/>
    <w:rsid w:val="07C3F820"/>
    <w:rsid w:val="07C85BAF"/>
    <w:rsid w:val="07CBF305"/>
    <w:rsid w:val="07D198C7"/>
    <w:rsid w:val="07DBB5FA"/>
    <w:rsid w:val="07DEA7C2"/>
    <w:rsid w:val="0828518B"/>
    <w:rsid w:val="082E767C"/>
    <w:rsid w:val="082FE96F"/>
    <w:rsid w:val="08379084"/>
    <w:rsid w:val="083F3803"/>
    <w:rsid w:val="0846632B"/>
    <w:rsid w:val="0848BAAE"/>
    <w:rsid w:val="0860E8F9"/>
    <w:rsid w:val="087F574E"/>
    <w:rsid w:val="088228F9"/>
    <w:rsid w:val="0890329B"/>
    <w:rsid w:val="08A3C0FC"/>
    <w:rsid w:val="08B87FCB"/>
    <w:rsid w:val="08EEEEBD"/>
    <w:rsid w:val="0903151C"/>
    <w:rsid w:val="0912B0FF"/>
    <w:rsid w:val="09182C42"/>
    <w:rsid w:val="0943B5E4"/>
    <w:rsid w:val="09572554"/>
    <w:rsid w:val="097B1095"/>
    <w:rsid w:val="097BCA0C"/>
    <w:rsid w:val="09B0D537"/>
    <w:rsid w:val="09B3DE21"/>
    <w:rsid w:val="09C4C4D2"/>
    <w:rsid w:val="09C95A38"/>
    <w:rsid w:val="09D4BE26"/>
    <w:rsid w:val="09D4BE26"/>
    <w:rsid w:val="09D836C8"/>
    <w:rsid w:val="09E7DAE0"/>
    <w:rsid w:val="09FC5FFB"/>
    <w:rsid w:val="0A1DC852"/>
    <w:rsid w:val="0A2A9237"/>
    <w:rsid w:val="0A2E699A"/>
    <w:rsid w:val="0A4DCAE3"/>
    <w:rsid w:val="0A5BEC23"/>
    <w:rsid w:val="0A780378"/>
    <w:rsid w:val="0A78D711"/>
    <w:rsid w:val="0A87E87E"/>
    <w:rsid w:val="0A8F389F"/>
    <w:rsid w:val="0ABC58FA"/>
    <w:rsid w:val="0AC45C83"/>
    <w:rsid w:val="0AF4F812"/>
    <w:rsid w:val="0AFD3357"/>
    <w:rsid w:val="0B0A96CB"/>
    <w:rsid w:val="0B1A6BDC"/>
    <w:rsid w:val="0B388D3D"/>
    <w:rsid w:val="0B4E4BC8"/>
    <w:rsid w:val="0B559F09"/>
    <w:rsid w:val="0B5A8D86"/>
    <w:rsid w:val="0B5B5109"/>
    <w:rsid w:val="0B67DA14"/>
    <w:rsid w:val="0B688AB0"/>
    <w:rsid w:val="0B85395C"/>
    <w:rsid w:val="0B9780C1"/>
    <w:rsid w:val="0B9B1F1C"/>
    <w:rsid w:val="0B9C9D63"/>
    <w:rsid w:val="0BA55C77"/>
    <w:rsid w:val="0BA7245A"/>
    <w:rsid w:val="0BAF57DF"/>
    <w:rsid w:val="0BB5714C"/>
    <w:rsid w:val="0C07C63B"/>
    <w:rsid w:val="0C0AB145"/>
    <w:rsid w:val="0C1FDE05"/>
    <w:rsid w:val="0C311468"/>
    <w:rsid w:val="0C31A2CC"/>
    <w:rsid w:val="0C34866B"/>
    <w:rsid w:val="0C4E5191"/>
    <w:rsid w:val="0C58DD3D"/>
    <w:rsid w:val="0C5D6067"/>
    <w:rsid w:val="0C6D481C"/>
    <w:rsid w:val="0CAC02F0"/>
    <w:rsid w:val="0CB1CFCB"/>
    <w:rsid w:val="0CCB0825"/>
    <w:rsid w:val="0CDF885B"/>
    <w:rsid w:val="0CE5A64D"/>
    <w:rsid w:val="0D277F3F"/>
    <w:rsid w:val="0D58D90D"/>
    <w:rsid w:val="0D5E5458"/>
    <w:rsid w:val="0D860DD1"/>
    <w:rsid w:val="0D8D1E7D"/>
    <w:rsid w:val="0D8E4F0E"/>
    <w:rsid w:val="0DB89682"/>
    <w:rsid w:val="0DC6AC19"/>
    <w:rsid w:val="0DCF8085"/>
    <w:rsid w:val="0DDB8D66"/>
    <w:rsid w:val="0DEB3B5F"/>
    <w:rsid w:val="0E06B11F"/>
    <w:rsid w:val="0E1834C9"/>
    <w:rsid w:val="0E22DC21"/>
    <w:rsid w:val="0E28B170"/>
    <w:rsid w:val="0E3862D8"/>
    <w:rsid w:val="0E41EC94"/>
    <w:rsid w:val="0E514D0A"/>
    <w:rsid w:val="0E7D06DA"/>
    <w:rsid w:val="0E955E3F"/>
    <w:rsid w:val="0EA6F5F7"/>
    <w:rsid w:val="0EACADF8"/>
    <w:rsid w:val="0ECF3758"/>
    <w:rsid w:val="0F0B5E7B"/>
    <w:rsid w:val="0F30F282"/>
    <w:rsid w:val="0F36DB69"/>
    <w:rsid w:val="0F3CCAF0"/>
    <w:rsid w:val="0F444B42"/>
    <w:rsid w:val="0F478E15"/>
    <w:rsid w:val="0F6CC208"/>
    <w:rsid w:val="0F6DA2F4"/>
    <w:rsid w:val="0F9EBCAC"/>
    <w:rsid w:val="0FC6ACB9"/>
    <w:rsid w:val="0FC8FD59"/>
    <w:rsid w:val="0FCFAEC8"/>
    <w:rsid w:val="0FD5AE8C"/>
    <w:rsid w:val="0FD6CA33"/>
    <w:rsid w:val="0FF64169"/>
    <w:rsid w:val="1031DB98"/>
    <w:rsid w:val="103D9E5B"/>
    <w:rsid w:val="1044EE9F"/>
    <w:rsid w:val="105062F1"/>
    <w:rsid w:val="10592BC4"/>
    <w:rsid w:val="10640FD7"/>
    <w:rsid w:val="1076F0EC"/>
    <w:rsid w:val="10AB55BD"/>
    <w:rsid w:val="10B691C0"/>
    <w:rsid w:val="10BD500A"/>
    <w:rsid w:val="10C50BB0"/>
    <w:rsid w:val="10DC250D"/>
    <w:rsid w:val="10FFA06E"/>
    <w:rsid w:val="113E9173"/>
    <w:rsid w:val="114B91B7"/>
    <w:rsid w:val="11558EAA"/>
    <w:rsid w:val="1186A28A"/>
    <w:rsid w:val="1189F537"/>
    <w:rsid w:val="1192A6F9"/>
    <w:rsid w:val="11A716CC"/>
    <w:rsid w:val="11BE43B2"/>
    <w:rsid w:val="11D08087"/>
    <w:rsid w:val="120B86E3"/>
    <w:rsid w:val="1215C9BE"/>
    <w:rsid w:val="1215C9BE"/>
    <w:rsid w:val="121A229A"/>
    <w:rsid w:val="121A229A"/>
    <w:rsid w:val="1238D3F8"/>
    <w:rsid w:val="1241BF53"/>
    <w:rsid w:val="1246E413"/>
    <w:rsid w:val="124C3561"/>
    <w:rsid w:val="126ED994"/>
    <w:rsid w:val="127F0EB8"/>
    <w:rsid w:val="1288FA13"/>
    <w:rsid w:val="128D139D"/>
    <w:rsid w:val="12A238A3"/>
    <w:rsid w:val="12A238A3"/>
    <w:rsid w:val="12D2E039"/>
    <w:rsid w:val="12DC956C"/>
    <w:rsid w:val="12E65F0B"/>
    <w:rsid w:val="12FDA1E9"/>
    <w:rsid w:val="13066921"/>
    <w:rsid w:val="1310E0C3"/>
    <w:rsid w:val="13283B6B"/>
    <w:rsid w:val="13484A68"/>
    <w:rsid w:val="1352297B"/>
    <w:rsid w:val="13548A6A"/>
    <w:rsid w:val="135BBB17"/>
    <w:rsid w:val="137FE655"/>
    <w:rsid w:val="13CFF169"/>
    <w:rsid w:val="13E03C90"/>
    <w:rsid w:val="13E8C209"/>
    <w:rsid w:val="13F8B429"/>
    <w:rsid w:val="140634A9"/>
    <w:rsid w:val="1408B744"/>
    <w:rsid w:val="140B6935"/>
    <w:rsid w:val="141FAEE4"/>
    <w:rsid w:val="142D834F"/>
    <w:rsid w:val="142F815B"/>
    <w:rsid w:val="143C9CD3"/>
    <w:rsid w:val="14417D3C"/>
    <w:rsid w:val="1447D5DF"/>
    <w:rsid w:val="1450EE69"/>
    <w:rsid w:val="14945C18"/>
    <w:rsid w:val="1497F40A"/>
    <w:rsid w:val="149D14B4"/>
    <w:rsid w:val="14A7812B"/>
    <w:rsid w:val="14DC5701"/>
    <w:rsid w:val="14ED4160"/>
    <w:rsid w:val="14F1786F"/>
    <w:rsid w:val="14FE362F"/>
    <w:rsid w:val="14FF950D"/>
    <w:rsid w:val="152B4648"/>
    <w:rsid w:val="152B4648"/>
    <w:rsid w:val="1540F52D"/>
    <w:rsid w:val="1548C43C"/>
    <w:rsid w:val="1552BE5B"/>
    <w:rsid w:val="1576328D"/>
    <w:rsid w:val="15769F51"/>
    <w:rsid w:val="1578D175"/>
    <w:rsid w:val="1585AFE5"/>
    <w:rsid w:val="159B75BA"/>
    <w:rsid w:val="159B90DF"/>
    <w:rsid w:val="159BA1CB"/>
    <w:rsid w:val="159EBEA0"/>
    <w:rsid w:val="15A57CC2"/>
    <w:rsid w:val="15E278A9"/>
    <w:rsid w:val="161886BB"/>
    <w:rsid w:val="16251FA7"/>
    <w:rsid w:val="165B767E"/>
    <w:rsid w:val="1661949F"/>
    <w:rsid w:val="168849E9"/>
    <w:rsid w:val="1693F83A"/>
    <w:rsid w:val="16963BCF"/>
    <w:rsid w:val="16A37EFB"/>
    <w:rsid w:val="16AC4A17"/>
    <w:rsid w:val="16AD8066"/>
    <w:rsid w:val="16B918BD"/>
    <w:rsid w:val="16C0842C"/>
    <w:rsid w:val="16E0E160"/>
    <w:rsid w:val="16EEDB74"/>
    <w:rsid w:val="16F1083B"/>
    <w:rsid w:val="16F21737"/>
    <w:rsid w:val="17048147"/>
    <w:rsid w:val="17060187"/>
    <w:rsid w:val="17105829"/>
    <w:rsid w:val="171CEBB6"/>
    <w:rsid w:val="1744B96A"/>
    <w:rsid w:val="1749EEAD"/>
    <w:rsid w:val="175D99D0"/>
    <w:rsid w:val="1769169D"/>
    <w:rsid w:val="17738229"/>
    <w:rsid w:val="17952FA6"/>
    <w:rsid w:val="1798C3A8"/>
    <w:rsid w:val="179A0E6A"/>
    <w:rsid w:val="17A287BA"/>
    <w:rsid w:val="17C5D99D"/>
    <w:rsid w:val="17DF886D"/>
    <w:rsid w:val="17EA0AD8"/>
    <w:rsid w:val="183404C3"/>
    <w:rsid w:val="18412AF9"/>
    <w:rsid w:val="184B17C2"/>
    <w:rsid w:val="18644EEB"/>
    <w:rsid w:val="18853679"/>
    <w:rsid w:val="189A4406"/>
    <w:rsid w:val="18AAD1A9"/>
    <w:rsid w:val="18AFDECE"/>
    <w:rsid w:val="18C16479"/>
    <w:rsid w:val="18D48B40"/>
    <w:rsid w:val="18E9451F"/>
    <w:rsid w:val="19258389"/>
    <w:rsid w:val="19597F65"/>
    <w:rsid w:val="195ED503"/>
    <w:rsid w:val="1962DEE8"/>
    <w:rsid w:val="19786B71"/>
    <w:rsid w:val="1994A6CC"/>
    <w:rsid w:val="19B83E4F"/>
    <w:rsid w:val="19EDBDE5"/>
    <w:rsid w:val="19EDD00B"/>
    <w:rsid w:val="19EDD00B"/>
    <w:rsid w:val="1A037B45"/>
    <w:rsid w:val="1A19A45B"/>
    <w:rsid w:val="1A2000E5"/>
    <w:rsid w:val="1A202D24"/>
    <w:rsid w:val="1A21A595"/>
    <w:rsid w:val="1A24DAD2"/>
    <w:rsid w:val="1A324F2A"/>
    <w:rsid w:val="1A3D9D23"/>
    <w:rsid w:val="1A422E21"/>
    <w:rsid w:val="1A616076"/>
    <w:rsid w:val="1A68F824"/>
    <w:rsid w:val="1A92EA08"/>
    <w:rsid w:val="1AA2E9A0"/>
    <w:rsid w:val="1AA40A9B"/>
    <w:rsid w:val="1AB52596"/>
    <w:rsid w:val="1AB9B5B1"/>
    <w:rsid w:val="1ABC9FB0"/>
    <w:rsid w:val="1ACCCC20"/>
    <w:rsid w:val="1ACE7D80"/>
    <w:rsid w:val="1AD0C625"/>
    <w:rsid w:val="1ADB747B"/>
    <w:rsid w:val="1AE0A765"/>
    <w:rsid w:val="1B068F09"/>
    <w:rsid w:val="1B083D89"/>
    <w:rsid w:val="1B0DD017"/>
    <w:rsid w:val="1B0FAAA5"/>
    <w:rsid w:val="1B22F0D5"/>
    <w:rsid w:val="1B27AC37"/>
    <w:rsid w:val="1B2E253C"/>
    <w:rsid w:val="1B30813B"/>
    <w:rsid w:val="1B334831"/>
    <w:rsid w:val="1B3EDF31"/>
    <w:rsid w:val="1B49F15E"/>
    <w:rsid w:val="1B5CE431"/>
    <w:rsid w:val="1B5E6A3A"/>
    <w:rsid w:val="1B67A4D3"/>
    <w:rsid w:val="1B91D8C8"/>
    <w:rsid w:val="1B9CD3F3"/>
    <w:rsid w:val="1BA682B6"/>
    <w:rsid w:val="1BAC5EC4"/>
    <w:rsid w:val="1BB25552"/>
    <w:rsid w:val="1BD0607D"/>
    <w:rsid w:val="1BD0607D"/>
    <w:rsid w:val="1BD09DB8"/>
    <w:rsid w:val="1BDC235D"/>
    <w:rsid w:val="1BFA4A23"/>
    <w:rsid w:val="1BFC1BD3"/>
    <w:rsid w:val="1C17CB4A"/>
    <w:rsid w:val="1C2F8B7B"/>
    <w:rsid w:val="1C539A03"/>
    <w:rsid w:val="1C546126"/>
    <w:rsid w:val="1C5CDB4A"/>
    <w:rsid w:val="1C6DF7AB"/>
    <w:rsid w:val="1C9203E4"/>
    <w:rsid w:val="1C9D9A22"/>
    <w:rsid w:val="1CBE444A"/>
    <w:rsid w:val="1CC8641B"/>
    <w:rsid w:val="1CDC8886"/>
    <w:rsid w:val="1CF59097"/>
    <w:rsid w:val="1D0D6511"/>
    <w:rsid w:val="1D13A72B"/>
    <w:rsid w:val="1D1D615A"/>
    <w:rsid w:val="1D32E234"/>
    <w:rsid w:val="1D481030"/>
    <w:rsid w:val="1D4F77A7"/>
    <w:rsid w:val="1D600466"/>
    <w:rsid w:val="1D9242B6"/>
    <w:rsid w:val="1D9DC9C7"/>
    <w:rsid w:val="1DB9EBAB"/>
    <w:rsid w:val="1DBFE46B"/>
    <w:rsid w:val="1DC8A44F"/>
    <w:rsid w:val="1DD14F1F"/>
    <w:rsid w:val="1DE8E181"/>
    <w:rsid w:val="1DEA7CCD"/>
    <w:rsid w:val="1DF48E59"/>
    <w:rsid w:val="1E0AAFA3"/>
    <w:rsid w:val="1E0C923A"/>
    <w:rsid w:val="1E17AEE3"/>
    <w:rsid w:val="1E5A2D1A"/>
    <w:rsid w:val="1E6D4516"/>
    <w:rsid w:val="1E74F488"/>
    <w:rsid w:val="1E8BB932"/>
    <w:rsid w:val="1E902FEE"/>
    <w:rsid w:val="1E92CABE"/>
    <w:rsid w:val="1EA6965D"/>
    <w:rsid w:val="1EB344B5"/>
    <w:rsid w:val="1EF76AC9"/>
    <w:rsid w:val="1F08B099"/>
    <w:rsid w:val="1F133330"/>
    <w:rsid w:val="1F1B6D5E"/>
    <w:rsid w:val="1F23D41D"/>
    <w:rsid w:val="1F27ADE2"/>
    <w:rsid w:val="1F2F6819"/>
    <w:rsid w:val="1F609A26"/>
    <w:rsid w:val="1F6F0A8B"/>
    <w:rsid w:val="1F7C00C8"/>
    <w:rsid w:val="1F875674"/>
    <w:rsid w:val="1F8EB3BF"/>
    <w:rsid w:val="1FBCEE11"/>
    <w:rsid w:val="1FE0075F"/>
    <w:rsid w:val="1FE0BE76"/>
    <w:rsid w:val="1FFFC43A"/>
    <w:rsid w:val="20080F19"/>
    <w:rsid w:val="2016ADDB"/>
    <w:rsid w:val="201886FD"/>
    <w:rsid w:val="20274655"/>
    <w:rsid w:val="202D6A0A"/>
    <w:rsid w:val="2036A44B"/>
    <w:rsid w:val="2041A302"/>
    <w:rsid w:val="20537C62"/>
    <w:rsid w:val="20586A79"/>
    <w:rsid w:val="205B5F74"/>
    <w:rsid w:val="206472D3"/>
    <w:rsid w:val="2088CBB8"/>
    <w:rsid w:val="20967BCD"/>
    <w:rsid w:val="20A00F20"/>
    <w:rsid w:val="20A7643A"/>
    <w:rsid w:val="20A7643A"/>
    <w:rsid w:val="20AAA7BB"/>
    <w:rsid w:val="20AC814C"/>
    <w:rsid w:val="20BA79D6"/>
    <w:rsid w:val="20C1774A"/>
    <w:rsid w:val="20C9D6CD"/>
    <w:rsid w:val="20E87761"/>
    <w:rsid w:val="20F25539"/>
    <w:rsid w:val="210CEFBE"/>
    <w:rsid w:val="210CEFBE"/>
    <w:rsid w:val="2116D427"/>
    <w:rsid w:val="21224718"/>
    <w:rsid w:val="213B2014"/>
    <w:rsid w:val="21440BB4"/>
    <w:rsid w:val="21538674"/>
    <w:rsid w:val="217669E4"/>
    <w:rsid w:val="21773B8A"/>
    <w:rsid w:val="21855AFD"/>
    <w:rsid w:val="218B2957"/>
    <w:rsid w:val="21BE57BF"/>
    <w:rsid w:val="21C5EB51"/>
    <w:rsid w:val="21C70F43"/>
    <w:rsid w:val="21D87F6D"/>
    <w:rsid w:val="21DB78E3"/>
    <w:rsid w:val="21DF8FC0"/>
    <w:rsid w:val="21E74CD0"/>
    <w:rsid w:val="21E7A865"/>
    <w:rsid w:val="21F2382B"/>
    <w:rsid w:val="21F26015"/>
    <w:rsid w:val="21F535C3"/>
    <w:rsid w:val="220EC97A"/>
    <w:rsid w:val="22533D81"/>
    <w:rsid w:val="225D6DAC"/>
    <w:rsid w:val="22B54082"/>
    <w:rsid w:val="22CF1E55"/>
    <w:rsid w:val="22D2C13B"/>
    <w:rsid w:val="230A08C3"/>
    <w:rsid w:val="230B770F"/>
    <w:rsid w:val="230B770F"/>
    <w:rsid w:val="230E16A9"/>
    <w:rsid w:val="2311B06F"/>
    <w:rsid w:val="231475A6"/>
    <w:rsid w:val="2315789D"/>
    <w:rsid w:val="23182D9F"/>
    <w:rsid w:val="231A6297"/>
    <w:rsid w:val="23342A8C"/>
    <w:rsid w:val="233C0D74"/>
    <w:rsid w:val="233C1D6A"/>
    <w:rsid w:val="233F0453"/>
    <w:rsid w:val="23410073"/>
    <w:rsid w:val="234A6658"/>
    <w:rsid w:val="2358E8BA"/>
    <w:rsid w:val="23604C7A"/>
    <w:rsid w:val="2363B331"/>
    <w:rsid w:val="23710FA2"/>
    <w:rsid w:val="239770ED"/>
    <w:rsid w:val="23A7D85D"/>
    <w:rsid w:val="23ACDE23"/>
    <w:rsid w:val="23B08DDF"/>
    <w:rsid w:val="23C18A0F"/>
    <w:rsid w:val="23D35D46"/>
    <w:rsid w:val="23E2A174"/>
    <w:rsid w:val="23EB60C9"/>
    <w:rsid w:val="23FA1911"/>
    <w:rsid w:val="24333FC7"/>
    <w:rsid w:val="24375179"/>
    <w:rsid w:val="24381740"/>
    <w:rsid w:val="24398C52"/>
    <w:rsid w:val="243A26D7"/>
    <w:rsid w:val="243DE616"/>
    <w:rsid w:val="2445E53A"/>
    <w:rsid w:val="2452FE78"/>
    <w:rsid w:val="2459B6CE"/>
    <w:rsid w:val="245FD430"/>
    <w:rsid w:val="247FABD3"/>
    <w:rsid w:val="2486CAD8"/>
    <w:rsid w:val="24894674"/>
    <w:rsid w:val="249ED329"/>
    <w:rsid w:val="249FCFDD"/>
    <w:rsid w:val="24A38A8B"/>
    <w:rsid w:val="24C71DE4"/>
    <w:rsid w:val="24C7CD5C"/>
    <w:rsid w:val="24C99BAE"/>
    <w:rsid w:val="24D01A0F"/>
    <w:rsid w:val="24EA6CE7"/>
    <w:rsid w:val="24F34B1C"/>
    <w:rsid w:val="24FC0710"/>
    <w:rsid w:val="25112ABB"/>
    <w:rsid w:val="2515706A"/>
    <w:rsid w:val="25192790"/>
    <w:rsid w:val="25208558"/>
    <w:rsid w:val="252299FC"/>
    <w:rsid w:val="25253E72"/>
    <w:rsid w:val="253E9EE6"/>
    <w:rsid w:val="25558B11"/>
    <w:rsid w:val="256798D6"/>
    <w:rsid w:val="2591B530"/>
    <w:rsid w:val="2595BDA2"/>
    <w:rsid w:val="259E0BC9"/>
    <w:rsid w:val="25C8CA5A"/>
    <w:rsid w:val="25F639C5"/>
    <w:rsid w:val="25FDD3AB"/>
    <w:rsid w:val="261C090C"/>
    <w:rsid w:val="261C090C"/>
    <w:rsid w:val="261C9220"/>
    <w:rsid w:val="261C9220"/>
    <w:rsid w:val="26262DB3"/>
    <w:rsid w:val="26271ED6"/>
    <w:rsid w:val="26271ED6"/>
    <w:rsid w:val="2638DCE7"/>
    <w:rsid w:val="265612C0"/>
    <w:rsid w:val="26586F21"/>
    <w:rsid w:val="26588335"/>
    <w:rsid w:val="26588335"/>
    <w:rsid w:val="2661E1EE"/>
    <w:rsid w:val="267CFC50"/>
    <w:rsid w:val="267CFC50"/>
    <w:rsid w:val="26828B84"/>
    <w:rsid w:val="26A3D66A"/>
    <w:rsid w:val="26A41F79"/>
    <w:rsid w:val="26AB954D"/>
    <w:rsid w:val="26CB350D"/>
    <w:rsid w:val="26D2C8B8"/>
    <w:rsid w:val="2700857E"/>
    <w:rsid w:val="270F0A77"/>
    <w:rsid w:val="271BC6B1"/>
    <w:rsid w:val="272BAB0C"/>
    <w:rsid w:val="272D359D"/>
    <w:rsid w:val="273B4E57"/>
    <w:rsid w:val="274D6F1C"/>
    <w:rsid w:val="276D8BEE"/>
    <w:rsid w:val="278C7D36"/>
    <w:rsid w:val="27ADA4D6"/>
    <w:rsid w:val="27DBCF7E"/>
    <w:rsid w:val="27DDE4CD"/>
    <w:rsid w:val="27E6DCD6"/>
    <w:rsid w:val="281F56DC"/>
    <w:rsid w:val="28208922"/>
    <w:rsid w:val="28208922"/>
    <w:rsid w:val="284DFC38"/>
    <w:rsid w:val="2869C4DD"/>
    <w:rsid w:val="28743770"/>
    <w:rsid w:val="28A3FE59"/>
    <w:rsid w:val="28A853C4"/>
    <w:rsid w:val="28B87AC9"/>
    <w:rsid w:val="28C6C455"/>
    <w:rsid w:val="28C707EF"/>
    <w:rsid w:val="28C779F1"/>
    <w:rsid w:val="28C779F1"/>
    <w:rsid w:val="28D7B70A"/>
    <w:rsid w:val="28D7C805"/>
    <w:rsid w:val="28F03115"/>
    <w:rsid w:val="291AEF8C"/>
    <w:rsid w:val="29279861"/>
    <w:rsid w:val="294481B4"/>
    <w:rsid w:val="29586FB0"/>
    <w:rsid w:val="295AD894"/>
    <w:rsid w:val="296872AA"/>
    <w:rsid w:val="298E5CD4"/>
    <w:rsid w:val="29AF1787"/>
    <w:rsid w:val="29EEB745"/>
    <w:rsid w:val="2A0B095D"/>
    <w:rsid w:val="2A0DD67B"/>
    <w:rsid w:val="2A15D4C0"/>
    <w:rsid w:val="2A222AC7"/>
    <w:rsid w:val="2A2257A5"/>
    <w:rsid w:val="2A279AF4"/>
    <w:rsid w:val="2A36905E"/>
    <w:rsid w:val="2A41360C"/>
    <w:rsid w:val="2A691DBF"/>
    <w:rsid w:val="2A71515F"/>
    <w:rsid w:val="2A7B8D7A"/>
    <w:rsid w:val="2A845A1F"/>
    <w:rsid w:val="2A915529"/>
    <w:rsid w:val="2A9DA038"/>
    <w:rsid w:val="2AAAE5D2"/>
    <w:rsid w:val="2ABE25ED"/>
    <w:rsid w:val="2AD2AB2D"/>
    <w:rsid w:val="2AD2F3F5"/>
    <w:rsid w:val="2AEA2EC6"/>
    <w:rsid w:val="2B08BA2E"/>
    <w:rsid w:val="2B17B80B"/>
    <w:rsid w:val="2B217BC2"/>
    <w:rsid w:val="2B486ED9"/>
    <w:rsid w:val="2B4DFC6A"/>
    <w:rsid w:val="2B6415A3"/>
    <w:rsid w:val="2B688770"/>
    <w:rsid w:val="2B8E6701"/>
    <w:rsid w:val="2B92603A"/>
    <w:rsid w:val="2B92603A"/>
    <w:rsid w:val="2B9BA962"/>
    <w:rsid w:val="2B9D4854"/>
    <w:rsid w:val="2BCD48A5"/>
    <w:rsid w:val="2BCD48A5"/>
    <w:rsid w:val="2BCE935A"/>
    <w:rsid w:val="2BDDDF83"/>
    <w:rsid w:val="2BEECBD4"/>
    <w:rsid w:val="2BF79E49"/>
    <w:rsid w:val="2C0B3E16"/>
    <w:rsid w:val="2C2AEE25"/>
    <w:rsid w:val="2C4D5EB7"/>
    <w:rsid w:val="2C585821"/>
    <w:rsid w:val="2C6A98D2"/>
    <w:rsid w:val="2C72E119"/>
    <w:rsid w:val="2C7A2EFD"/>
    <w:rsid w:val="2CA5AE88"/>
    <w:rsid w:val="2CCCD7C1"/>
    <w:rsid w:val="2CEA9822"/>
    <w:rsid w:val="2D007419"/>
    <w:rsid w:val="2D04DF11"/>
    <w:rsid w:val="2D11BC54"/>
    <w:rsid w:val="2D13C2DE"/>
    <w:rsid w:val="2D23DCA2"/>
    <w:rsid w:val="2D27B5EA"/>
    <w:rsid w:val="2D2FC1D1"/>
    <w:rsid w:val="2D924DD8"/>
    <w:rsid w:val="2D9649EA"/>
    <w:rsid w:val="2DA91631"/>
    <w:rsid w:val="2DCDB368"/>
    <w:rsid w:val="2DCF5DAB"/>
    <w:rsid w:val="2DD74EA9"/>
    <w:rsid w:val="2DE450DF"/>
    <w:rsid w:val="2DF13873"/>
    <w:rsid w:val="2E0BCA1F"/>
    <w:rsid w:val="2E18509A"/>
    <w:rsid w:val="2E50A34C"/>
    <w:rsid w:val="2E580F45"/>
    <w:rsid w:val="2E5A6391"/>
    <w:rsid w:val="2E5B0754"/>
    <w:rsid w:val="2E6B872D"/>
    <w:rsid w:val="2E724F8C"/>
    <w:rsid w:val="2E86B1F2"/>
    <w:rsid w:val="2E9C12B9"/>
    <w:rsid w:val="2EA26F25"/>
    <w:rsid w:val="2EA281CD"/>
    <w:rsid w:val="2EB24E9A"/>
    <w:rsid w:val="2EBFDD6D"/>
    <w:rsid w:val="2EC190B2"/>
    <w:rsid w:val="2ECC4583"/>
    <w:rsid w:val="2EE685A9"/>
    <w:rsid w:val="2EF553A4"/>
    <w:rsid w:val="2F097725"/>
    <w:rsid w:val="2F22183D"/>
    <w:rsid w:val="2F22183D"/>
    <w:rsid w:val="2F2CD235"/>
    <w:rsid w:val="2F2E5F7A"/>
    <w:rsid w:val="2F4391D6"/>
    <w:rsid w:val="2F689FEB"/>
    <w:rsid w:val="2F79783B"/>
    <w:rsid w:val="2FA5B789"/>
    <w:rsid w:val="2FA8A6FC"/>
    <w:rsid w:val="2FB442B2"/>
    <w:rsid w:val="2FBFFC18"/>
    <w:rsid w:val="2FD23A4D"/>
    <w:rsid w:val="2FDCF45A"/>
    <w:rsid w:val="2FE9DD6A"/>
    <w:rsid w:val="2FED830E"/>
    <w:rsid w:val="2FF1A2FA"/>
    <w:rsid w:val="300ACC0D"/>
    <w:rsid w:val="300DD989"/>
    <w:rsid w:val="301910B8"/>
    <w:rsid w:val="304094D4"/>
    <w:rsid w:val="30460962"/>
    <w:rsid w:val="3048A42D"/>
    <w:rsid w:val="3078D310"/>
    <w:rsid w:val="307FEF82"/>
    <w:rsid w:val="30A1DDBA"/>
    <w:rsid w:val="30A919B3"/>
    <w:rsid w:val="30B815D3"/>
    <w:rsid w:val="30C7ADCE"/>
    <w:rsid w:val="30D10876"/>
    <w:rsid w:val="30E0BC44"/>
    <w:rsid w:val="30E23174"/>
    <w:rsid w:val="30F799DE"/>
    <w:rsid w:val="30FA484F"/>
    <w:rsid w:val="30FA8574"/>
    <w:rsid w:val="31203576"/>
    <w:rsid w:val="3139C009"/>
    <w:rsid w:val="313EFB7C"/>
    <w:rsid w:val="314200FA"/>
    <w:rsid w:val="3149D402"/>
    <w:rsid w:val="314DB49C"/>
    <w:rsid w:val="315CAA41"/>
    <w:rsid w:val="3164D874"/>
    <w:rsid w:val="3173DBAC"/>
    <w:rsid w:val="31765F9D"/>
    <w:rsid w:val="317B5A99"/>
    <w:rsid w:val="3195076C"/>
    <w:rsid w:val="31A482A8"/>
    <w:rsid w:val="31C38C1F"/>
    <w:rsid w:val="31F0F807"/>
    <w:rsid w:val="31F1030F"/>
    <w:rsid w:val="3208B8B2"/>
    <w:rsid w:val="32175E83"/>
    <w:rsid w:val="324CFAEA"/>
    <w:rsid w:val="32519572"/>
    <w:rsid w:val="325619EA"/>
    <w:rsid w:val="325FCF6E"/>
    <w:rsid w:val="3269062F"/>
    <w:rsid w:val="3269ED15"/>
    <w:rsid w:val="326B82C1"/>
    <w:rsid w:val="326DEDC7"/>
    <w:rsid w:val="3275EDC8"/>
    <w:rsid w:val="327DDE83"/>
    <w:rsid w:val="32820C7B"/>
    <w:rsid w:val="328438F1"/>
    <w:rsid w:val="3290D02E"/>
    <w:rsid w:val="32915751"/>
    <w:rsid w:val="3295E05B"/>
    <w:rsid w:val="329FCD07"/>
    <w:rsid w:val="32D05DEB"/>
    <w:rsid w:val="32E0CB09"/>
    <w:rsid w:val="32ECA49D"/>
    <w:rsid w:val="330ABBFB"/>
    <w:rsid w:val="333310D5"/>
    <w:rsid w:val="3333305A"/>
    <w:rsid w:val="3336D549"/>
    <w:rsid w:val="3339CF82"/>
    <w:rsid w:val="3339CF82"/>
    <w:rsid w:val="334E2979"/>
    <w:rsid w:val="335291AF"/>
    <w:rsid w:val="335291AF"/>
    <w:rsid w:val="33581F80"/>
    <w:rsid w:val="336E10F9"/>
    <w:rsid w:val="33A2BD16"/>
    <w:rsid w:val="33A8325C"/>
    <w:rsid w:val="33C658A2"/>
    <w:rsid w:val="33C9E450"/>
    <w:rsid w:val="33CF8912"/>
    <w:rsid w:val="33E86CD3"/>
    <w:rsid w:val="33EDBA47"/>
    <w:rsid w:val="33F1CE93"/>
    <w:rsid w:val="340B3185"/>
    <w:rsid w:val="34105448"/>
    <w:rsid w:val="3444AEC4"/>
    <w:rsid w:val="34547384"/>
    <w:rsid w:val="3467393F"/>
    <w:rsid w:val="34843C9C"/>
    <w:rsid w:val="34869B67"/>
    <w:rsid w:val="34918CD6"/>
    <w:rsid w:val="34974E22"/>
    <w:rsid w:val="34AB6499"/>
    <w:rsid w:val="34B7D963"/>
    <w:rsid w:val="34CC0EAA"/>
    <w:rsid w:val="34DAEE73"/>
    <w:rsid w:val="34E43F7B"/>
    <w:rsid w:val="34E89479"/>
    <w:rsid w:val="34F5CB40"/>
    <w:rsid w:val="351B1B8B"/>
    <w:rsid w:val="354CD5A6"/>
    <w:rsid w:val="354E5BB3"/>
    <w:rsid w:val="3568628E"/>
    <w:rsid w:val="356DD45C"/>
    <w:rsid w:val="357FDB70"/>
    <w:rsid w:val="35897654"/>
    <w:rsid w:val="35897654"/>
    <w:rsid w:val="35A86881"/>
    <w:rsid w:val="35D45664"/>
    <w:rsid w:val="35F52E27"/>
    <w:rsid w:val="35FD028F"/>
    <w:rsid w:val="3603728E"/>
    <w:rsid w:val="360D5D77"/>
    <w:rsid w:val="3621FC97"/>
    <w:rsid w:val="362F5B40"/>
    <w:rsid w:val="3652FE76"/>
    <w:rsid w:val="3659DF07"/>
    <w:rsid w:val="365BC5EA"/>
    <w:rsid w:val="3664BC7D"/>
    <w:rsid w:val="367F2E8E"/>
    <w:rsid w:val="368ED4A4"/>
    <w:rsid w:val="369CBD64"/>
    <w:rsid w:val="36E103CA"/>
    <w:rsid w:val="37132024"/>
    <w:rsid w:val="3721DF78"/>
    <w:rsid w:val="372D71A8"/>
    <w:rsid w:val="3741A994"/>
    <w:rsid w:val="3760DA19"/>
    <w:rsid w:val="377C4CB2"/>
    <w:rsid w:val="37823973"/>
    <w:rsid w:val="379CE954"/>
    <w:rsid w:val="37A54D67"/>
    <w:rsid w:val="37BACE44"/>
    <w:rsid w:val="37C6B12D"/>
    <w:rsid w:val="37C8FE8D"/>
    <w:rsid w:val="37DAEBFD"/>
    <w:rsid w:val="37E76F82"/>
    <w:rsid w:val="37FDD6B6"/>
    <w:rsid w:val="3804B6F0"/>
    <w:rsid w:val="3808ED54"/>
    <w:rsid w:val="38498E59"/>
    <w:rsid w:val="387E93AD"/>
    <w:rsid w:val="3886D6ED"/>
    <w:rsid w:val="38886F21"/>
    <w:rsid w:val="389550DF"/>
    <w:rsid w:val="38B10180"/>
    <w:rsid w:val="38C8944E"/>
    <w:rsid w:val="38E5303C"/>
    <w:rsid w:val="38F978B7"/>
    <w:rsid w:val="38FA3AE4"/>
    <w:rsid w:val="39003796"/>
    <w:rsid w:val="3909DBE7"/>
    <w:rsid w:val="3913CA13"/>
    <w:rsid w:val="391834E9"/>
    <w:rsid w:val="3958EA1B"/>
    <w:rsid w:val="396DE747"/>
    <w:rsid w:val="3996F281"/>
    <w:rsid w:val="39A5C656"/>
    <w:rsid w:val="39B896A0"/>
    <w:rsid w:val="39C1DE00"/>
    <w:rsid w:val="39DA2692"/>
    <w:rsid w:val="39E1F94A"/>
    <w:rsid w:val="39F796CD"/>
    <w:rsid w:val="3A119E0B"/>
    <w:rsid w:val="3A1B8FF1"/>
    <w:rsid w:val="3A267646"/>
    <w:rsid w:val="3A2744E8"/>
    <w:rsid w:val="3A292DC4"/>
    <w:rsid w:val="3A2E6596"/>
    <w:rsid w:val="3A3B1227"/>
    <w:rsid w:val="3A4301D4"/>
    <w:rsid w:val="3A65E571"/>
    <w:rsid w:val="3A6640AD"/>
    <w:rsid w:val="3A6CFB5A"/>
    <w:rsid w:val="3AADDC52"/>
    <w:rsid w:val="3B03C663"/>
    <w:rsid w:val="3B1FA79E"/>
    <w:rsid w:val="3B22E858"/>
    <w:rsid w:val="3B3662D9"/>
    <w:rsid w:val="3B37D483"/>
    <w:rsid w:val="3B397DB3"/>
    <w:rsid w:val="3B4A294F"/>
    <w:rsid w:val="3B4BD2EE"/>
    <w:rsid w:val="3B57DED7"/>
    <w:rsid w:val="3B5B2294"/>
    <w:rsid w:val="3B68F233"/>
    <w:rsid w:val="3B74439A"/>
    <w:rsid w:val="3B921478"/>
    <w:rsid w:val="3B92E255"/>
    <w:rsid w:val="3B9F7B1F"/>
    <w:rsid w:val="3BFB1224"/>
    <w:rsid w:val="3BFC7579"/>
    <w:rsid w:val="3BFDEF4A"/>
    <w:rsid w:val="3C000A29"/>
    <w:rsid w:val="3C0400B5"/>
    <w:rsid w:val="3C16F692"/>
    <w:rsid w:val="3C1B8C2E"/>
    <w:rsid w:val="3C2CAB05"/>
    <w:rsid w:val="3C2F0297"/>
    <w:rsid w:val="3C6227D2"/>
    <w:rsid w:val="3C66A8BF"/>
    <w:rsid w:val="3C6BBE11"/>
    <w:rsid w:val="3C7C52B8"/>
    <w:rsid w:val="3C956CB6"/>
    <w:rsid w:val="3CD9EA40"/>
    <w:rsid w:val="3CE5BDC7"/>
    <w:rsid w:val="3CE965BD"/>
    <w:rsid w:val="3D00D22C"/>
    <w:rsid w:val="3D4DB1A8"/>
    <w:rsid w:val="3D670946"/>
    <w:rsid w:val="3D670946"/>
    <w:rsid w:val="3D7B8A71"/>
    <w:rsid w:val="3D943E9B"/>
    <w:rsid w:val="3DA102EF"/>
    <w:rsid w:val="3DCB5F60"/>
    <w:rsid w:val="3DCD8DF6"/>
    <w:rsid w:val="3DCD8DF6"/>
    <w:rsid w:val="3DE208E1"/>
    <w:rsid w:val="3DEA94E6"/>
    <w:rsid w:val="3DEC571A"/>
    <w:rsid w:val="3E4AE91D"/>
    <w:rsid w:val="3E565933"/>
    <w:rsid w:val="3E5B82E6"/>
    <w:rsid w:val="3E9A6B17"/>
    <w:rsid w:val="3EF35746"/>
    <w:rsid w:val="3EF71E07"/>
    <w:rsid w:val="3F02DC7F"/>
    <w:rsid w:val="3F0E9E54"/>
    <w:rsid w:val="3F0F5B40"/>
    <w:rsid w:val="3F11E706"/>
    <w:rsid w:val="3F2886A6"/>
    <w:rsid w:val="3F4F4EA9"/>
    <w:rsid w:val="3F810F09"/>
    <w:rsid w:val="3F96C979"/>
    <w:rsid w:val="3FAE5014"/>
    <w:rsid w:val="3FAF6023"/>
    <w:rsid w:val="3FB6BDBA"/>
    <w:rsid w:val="3FB7DBB9"/>
    <w:rsid w:val="3FC5B91A"/>
    <w:rsid w:val="3FE504BB"/>
    <w:rsid w:val="3FFAF986"/>
    <w:rsid w:val="40055B8A"/>
    <w:rsid w:val="40078A05"/>
    <w:rsid w:val="4032ED42"/>
    <w:rsid w:val="404CBFB3"/>
    <w:rsid w:val="40A28F58"/>
    <w:rsid w:val="40AA940A"/>
    <w:rsid w:val="40AD86CF"/>
    <w:rsid w:val="40ADBF8A"/>
    <w:rsid w:val="40B041C6"/>
    <w:rsid w:val="40EEB98E"/>
    <w:rsid w:val="40F664EA"/>
    <w:rsid w:val="41122FE5"/>
    <w:rsid w:val="4114856D"/>
    <w:rsid w:val="411929BA"/>
    <w:rsid w:val="411B4E90"/>
    <w:rsid w:val="411E87DA"/>
    <w:rsid w:val="4126999A"/>
    <w:rsid w:val="412DA84A"/>
    <w:rsid w:val="4137B650"/>
    <w:rsid w:val="4140BCFF"/>
    <w:rsid w:val="4141F057"/>
    <w:rsid w:val="414A9A99"/>
    <w:rsid w:val="4167C91C"/>
    <w:rsid w:val="4167C91C"/>
    <w:rsid w:val="418369AE"/>
    <w:rsid w:val="419A4582"/>
    <w:rsid w:val="41A43772"/>
    <w:rsid w:val="41BAC0AE"/>
    <w:rsid w:val="41D12A13"/>
    <w:rsid w:val="41D1D0F4"/>
    <w:rsid w:val="41D7361A"/>
    <w:rsid w:val="41EE842E"/>
    <w:rsid w:val="4200FA39"/>
    <w:rsid w:val="4201BD02"/>
    <w:rsid w:val="4206D123"/>
    <w:rsid w:val="420C6935"/>
    <w:rsid w:val="4210CEC2"/>
    <w:rsid w:val="421D052A"/>
    <w:rsid w:val="42262A62"/>
    <w:rsid w:val="423A5470"/>
    <w:rsid w:val="424000FE"/>
    <w:rsid w:val="4259673E"/>
    <w:rsid w:val="4260C5D4"/>
    <w:rsid w:val="4263ADE0"/>
    <w:rsid w:val="426FA84E"/>
    <w:rsid w:val="4271363D"/>
    <w:rsid w:val="4288E1BC"/>
    <w:rsid w:val="4298DE4D"/>
    <w:rsid w:val="429E8B95"/>
    <w:rsid w:val="42A10F44"/>
    <w:rsid w:val="42C02D59"/>
    <w:rsid w:val="42F41DD9"/>
    <w:rsid w:val="42F8C492"/>
    <w:rsid w:val="430195E4"/>
    <w:rsid w:val="430AD03F"/>
    <w:rsid w:val="431BC6CE"/>
    <w:rsid w:val="431EFD55"/>
    <w:rsid w:val="4328A332"/>
    <w:rsid w:val="437DABA7"/>
    <w:rsid w:val="43A53900"/>
    <w:rsid w:val="43AC9560"/>
    <w:rsid w:val="43C904E9"/>
    <w:rsid w:val="43D46DD1"/>
    <w:rsid w:val="43D68D0C"/>
    <w:rsid w:val="43DD86FF"/>
    <w:rsid w:val="4401D75D"/>
    <w:rsid w:val="440E3508"/>
    <w:rsid w:val="441C3DF9"/>
    <w:rsid w:val="4424493F"/>
    <w:rsid w:val="44293EAB"/>
    <w:rsid w:val="442C4568"/>
    <w:rsid w:val="443D779D"/>
    <w:rsid w:val="443E78BD"/>
    <w:rsid w:val="444DE72D"/>
    <w:rsid w:val="447A5651"/>
    <w:rsid w:val="447F19E4"/>
    <w:rsid w:val="44A173A5"/>
    <w:rsid w:val="44B24AE7"/>
    <w:rsid w:val="44C85000"/>
    <w:rsid w:val="44C8CEB8"/>
    <w:rsid w:val="44CBE61A"/>
    <w:rsid w:val="44EEB519"/>
    <w:rsid w:val="452E734B"/>
    <w:rsid w:val="45526A91"/>
    <w:rsid w:val="455B6DF7"/>
    <w:rsid w:val="456DC311"/>
    <w:rsid w:val="45A1B89A"/>
    <w:rsid w:val="45C09126"/>
    <w:rsid w:val="45CB1CF0"/>
    <w:rsid w:val="45D383D4"/>
    <w:rsid w:val="45D921FA"/>
    <w:rsid w:val="45E0D660"/>
    <w:rsid w:val="45EA6B82"/>
    <w:rsid w:val="46112611"/>
    <w:rsid w:val="461AEA59"/>
    <w:rsid w:val="46206C00"/>
    <w:rsid w:val="4624EA85"/>
    <w:rsid w:val="464A6320"/>
    <w:rsid w:val="46500F7D"/>
    <w:rsid w:val="465D0956"/>
    <w:rsid w:val="465D18C7"/>
    <w:rsid w:val="465EF78C"/>
    <w:rsid w:val="4666EB74"/>
    <w:rsid w:val="466DDC1B"/>
    <w:rsid w:val="4690F728"/>
    <w:rsid w:val="4693F1B4"/>
    <w:rsid w:val="46E6228D"/>
    <w:rsid w:val="470204EB"/>
    <w:rsid w:val="471606A7"/>
    <w:rsid w:val="472F96A1"/>
    <w:rsid w:val="47408CE6"/>
    <w:rsid w:val="4741A428"/>
    <w:rsid w:val="4747D098"/>
    <w:rsid w:val="47529585"/>
    <w:rsid w:val="476E1BAC"/>
    <w:rsid w:val="477AC0D9"/>
    <w:rsid w:val="477D1BD9"/>
    <w:rsid w:val="478384FD"/>
    <w:rsid w:val="47958A3B"/>
    <w:rsid w:val="479CB901"/>
    <w:rsid w:val="47B12FED"/>
    <w:rsid w:val="47B4CD04"/>
    <w:rsid w:val="47CC2D07"/>
    <w:rsid w:val="47F24FD0"/>
    <w:rsid w:val="48289CA4"/>
    <w:rsid w:val="483DEBD0"/>
    <w:rsid w:val="483FBD43"/>
    <w:rsid w:val="484890C4"/>
    <w:rsid w:val="485289BE"/>
    <w:rsid w:val="4854E825"/>
    <w:rsid w:val="485D0332"/>
    <w:rsid w:val="485D0332"/>
    <w:rsid w:val="4872A421"/>
    <w:rsid w:val="48C436F3"/>
    <w:rsid w:val="48D33CF8"/>
    <w:rsid w:val="48E200DC"/>
    <w:rsid w:val="48FB904C"/>
    <w:rsid w:val="493BC37D"/>
    <w:rsid w:val="49466E7D"/>
    <w:rsid w:val="49475008"/>
    <w:rsid w:val="49482ADC"/>
    <w:rsid w:val="494D12A9"/>
    <w:rsid w:val="49642151"/>
    <w:rsid w:val="496D734D"/>
    <w:rsid w:val="497E7FDB"/>
    <w:rsid w:val="49DCEFC6"/>
    <w:rsid w:val="49E09CDF"/>
    <w:rsid w:val="49EA4F57"/>
    <w:rsid w:val="4A3CAFD0"/>
    <w:rsid w:val="4A4638A3"/>
    <w:rsid w:val="4A58A43D"/>
    <w:rsid w:val="4A5AF9DC"/>
    <w:rsid w:val="4A5BED46"/>
    <w:rsid w:val="4A645188"/>
    <w:rsid w:val="4A674876"/>
    <w:rsid w:val="4A8465F9"/>
    <w:rsid w:val="4A8465F9"/>
    <w:rsid w:val="4A8A3779"/>
    <w:rsid w:val="4AA47972"/>
    <w:rsid w:val="4AA5CD96"/>
    <w:rsid w:val="4AAC3623"/>
    <w:rsid w:val="4AB915A6"/>
    <w:rsid w:val="4ABDB7C6"/>
    <w:rsid w:val="4AD7D82A"/>
    <w:rsid w:val="4AE29F80"/>
    <w:rsid w:val="4AEAA5DF"/>
    <w:rsid w:val="4B07C491"/>
    <w:rsid w:val="4B0B4F3D"/>
    <w:rsid w:val="4B0BEB36"/>
    <w:rsid w:val="4B14158E"/>
    <w:rsid w:val="4B15BF15"/>
    <w:rsid w:val="4B1B51DC"/>
    <w:rsid w:val="4B2E6B7A"/>
    <w:rsid w:val="4B36418C"/>
    <w:rsid w:val="4B4E506E"/>
    <w:rsid w:val="4B763E05"/>
    <w:rsid w:val="4B906D1F"/>
    <w:rsid w:val="4BAD8F64"/>
    <w:rsid w:val="4BCD3962"/>
    <w:rsid w:val="4BD1160E"/>
    <w:rsid w:val="4BD1F1D4"/>
    <w:rsid w:val="4BD1F1D4"/>
    <w:rsid w:val="4C0440C0"/>
    <w:rsid w:val="4C3F58A3"/>
    <w:rsid w:val="4C474394"/>
    <w:rsid w:val="4C7DD65A"/>
    <w:rsid w:val="4C8C1CB5"/>
    <w:rsid w:val="4C970858"/>
    <w:rsid w:val="4C970858"/>
    <w:rsid w:val="4CBBEA78"/>
    <w:rsid w:val="4CC50CE6"/>
    <w:rsid w:val="4CCE8FD5"/>
    <w:rsid w:val="4CDCA248"/>
    <w:rsid w:val="4CE55083"/>
    <w:rsid w:val="4D238478"/>
    <w:rsid w:val="4D375F0A"/>
    <w:rsid w:val="4D3B6067"/>
    <w:rsid w:val="4D5EEE6D"/>
    <w:rsid w:val="4D74F145"/>
    <w:rsid w:val="4D77AFF9"/>
    <w:rsid w:val="4D8042EC"/>
    <w:rsid w:val="4DA9834D"/>
    <w:rsid w:val="4DBCF917"/>
    <w:rsid w:val="4DD4A861"/>
    <w:rsid w:val="4DDAE4EA"/>
    <w:rsid w:val="4DE881F0"/>
    <w:rsid w:val="4DF61AE3"/>
    <w:rsid w:val="4E099E6C"/>
    <w:rsid w:val="4E0DC37A"/>
    <w:rsid w:val="4E136DA1"/>
    <w:rsid w:val="4E13CAD7"/>
    <w:rsid w:val="4E16DF3F"/>
    <w:rsid w:val="4E2303B5"/>
    <w:rsid w:val="4E3B83DF"/>
    <w:rsid w:val="4E4840B9"/>
    <w:rsid w:val="4E5067C8"/>
    <w:rsid w:val="4E7E1170"/>
    <w:rsid w:val="4E9315E2"/>
    <w:rsid w:val="4E9A3F9F"/>
    <w:rsid w:val="4EB5A2E1"/>
    <w:rsid w:val="4EB9969B"/>
    <w:rsid w:val="4EB9969B"/>
    <w:rsid w:val="4EC7B2A7"/>
    <w:rsid w:val="4ED65BE6"/>
    <w:rsid w:val="4ED9AD06"/>
    <w:rsid w:val="4EDC9EBA"/>
    <w:rsid w:val="4EE6B768"/>
    <w:rsid w:val="4EFB7CA9"/>
    <w:rsid w:val="4F02751E"/>
    <w:rsid w:val="4F07CA8A"/>
    <w:rsid w:val="4F1B4170"/>
    <w:rsid w:val="4F417EC2"/>
    <w:rsid w:val="4F547680"/>
    <w:rsid w:val="4FA1FEDD"/>
    <w:rsid w:val="4FA3A14D"/>
    <w:rsid w:val="4FCA4DC5"/>
    <w:rsid w:val="4FCDEE51"/>
    <w:rsid w:val="4FF3D762"/>
    <w:rsid w:val="4FF5966C"/>
    <w:rsid w:val="501D2DBC"/>
    <w:rsid w:val="502149BE"/>
    <w:rsid w:val="50387C5C"/>
    <w:rsid w:val="5058C8D3"/>
    <w:rsid w:val="507F635C"/>
    <w:rsid w:val="508E441E"/>
    <w:rsid w:val="50A0D5BE"/>
    <w:rsid w:val="50A2355A"/>
    <w:rsid w:val="50A69676"/>
    <w:rsid w:val="50B6A925"/>
    <w:rsid w:val="50B6A925"/>
    <w:rsid w:val="50B759E2"/>
    <w:rsid w:val="50CC2664"/>
    <w:rsid w:val="50D3E0CE"/>
    <w:rsid w:val="50FF7FB3"/>
    <w:rsid w:val="511E5896"/>
    <w:rsid w:val="5138DF66"/>
    <w:rsid w:val="5138DF66"/>
    <w:rsid w:val="514CBB95"/>
    <w:rsid w:val="51540364"/>
    <w:rsid w:val="517F6547"/>
    <w:rsid w:val="5182B164"/>
    <w:rsid w:val="5184EEA3"/>
    <w:rsid w:val="5194BAD4"/>
    <w:rsid w:val="51966EF8"/>
    <w:rsid w:val="519C4595"/>
    <w:rsid w:val="519C4595"/>
    <w:rsid w:val="51B2AF5D"/>
    <w:rsid w:val="51BC6CF4"/>
    <w:rsid w:val="51BFE0FB"/>
    <w:rsid w:val="51F4CAF8"/>
    <w:rsid w:val="51FDC1FA"/>
    <w:rsid w:val="520B0EBD"/>
    <w:rsid w:val="52154523"/>
    <w:rsid w:val="523006AB"/>
    <w:rsid w:val="52335523"/>
    <w:rsid w:val="52384BE8"/>
    <w:rsid w:val="524A2AC4"/>
    <w:rsid w:val="52587798"/>
    <w:rsid w:val="525CAB1E"/>
    <w:rsid w:val="525F113B"/>
    <w:rsid w:val="52723057"/>
    <w:rsid w:val="527E45A0"/>
    <w:rsid w:val="528BE8E6"/>
    <w:rsid w:val="5294F6A0"/>
    <w:rsid w:val="52A1825A"/>
    <w:rsid w:val="52B589E9"/>
    <w:rsid w:val="52B5FBBD"/>
    <w:rsid w:val="52CD2A54"/>
    <w:rsid w:val="52CE8599"/>
    <w:rsid w:val="52D4F17A"/>
    <w:rsid w:val="52D4F17A"/>
    <w:rsid w:val="52E4B32F"/>
    <w:rsid w:val="52EF1A32"/>
    <w:rsid w:val="52FD3463"/>
    <w:rsid w:val="53102323"/>
    <w:rsid w:val="5320B9C6"/>
    <w:rsid w:val="53269D0B"/>
    <w:rsid w:val="5333E08B"/>
    <w:rsid w:val="533E500E"/>
    <w:rsid w:val="534588DF"/>
    <w:rsid w:val="53475BBF"/>
    <w:rsid w:val="535369B7"/>
    <w:rsid w:val="5358B7A3"/>
    <w:rsid w:val="535F9E26"/>
    <w:rsid w:val="53645B75"/>
    <w:rsid w:val="536BDE34"/>
    <w:rsid w:val="53B66F02"/>
    <w:rsid w:val="53C42423"/>
    <w:rsid w:val="53CE9B41"/>
    <w:rsid w:val="53E2769D"/>
    <w:rsid w:val="53E684A0"/>
    <w:rsid w:val="53F59530"/>
    <w:rsid w:val="540FED88"/>
    <w:rsid w:val="54171B7F"/>
    <w:rsid w:val="5422AB03"/>
    <w:rsid w:val="542A1DD9"/>
    <w:rsid w:val="542FE70A"/>
    <w:rsid w:val="5462B9A9"/>
    <w:rsid w:val="548B9E34"/>
    <w:rsid w:val="54A77677"/>
    <w:rsid w:val="54BAAF9D"/>
    <w:rsid w:val="54CA1E5E"/>
    <w:rsid w:val="551D31A4"/>
    <w:rsid w:val="551D31A4"/>
    <w:rsid w:val="551DE6F5"/>
    <w:rsid w:val="5534982B"/>
    <w:rsid w:val="55453FB8"/>
    <w:rsid w:val="5546CF90"/>
    <w:rsid w:val="5553FAC4"/>
    <w:rsid w:val="555EF5DE"/>
    <w:rsid w:val="555F28F7"/>
    <w:rsid w:val="5564C97F"/>
    <w:rsid w:val="55680A0F"/>
    <w:rsid w:val="55680A0F"/>
    <w:rsid w:val="559124F2"/>
    <w:rsid w:val="559E0D38"/>
    <w:rsid w:val="55A59C11"/>
    <w:rsid w:val="55B0C448"/>
    <w:rsid w:val="55DD2CE8"/>
    <w:rsid w:val="55FB99EF"/>
    <w:rsid w:val="5604746D"/>
    <w:rsid w:val="560B1A8D"/>
    <w:rsid w:val="5616B334"/>
    <w:rsid w:val="563C0326"/>
    <w:rsid w:val="564F3DFA"/>
    <w:rsid w:val="565C9F0B"/>
    <w:rsid w:val="566771CD"/>
    <w:rsid w:val="566E621A"/>
    <w:rsid w:val="567ADD54"/>
    <w:rsid w:val="567F65CD"/>
    <w:rsid w:val="56963B75"/>
    <w:rsid w:val="56A16BAC"/>
    <w:rsid w:val="56B51994"/>
    <w:rsid w:val="56C69546"/>
    <w:rsid w:val="56F2DD17"/>
    <w:rsid w:val="56F6E38E"/>
    <w:rsid w:val="5712471D"/>
    <w:rsid w:val="571A2EB7"/>
    <w:rsid w:val="572E7295"/>
    <w:rsid w:val="57357AB1"/>
    <w:rsid w:val="575017AF"/>
    <w:rsid w:val="57A2D8B1"/>
    <w:rsid w:val="57A98434"/>
    <w:rsid w:val="57A9C546"/>
    <w:rsid w:val="57E41CFC"/>
    <w:rsid w:val="57EFC879"/>
    <w:rsid w:val="5802BD9C"/>
    <w:rsid w:val="580490BB"/>
    <w:rsid w:val="580C9D2B"/>
    <w:rsid w:val="582146E7"/>
    <w:rsid w:val="5822A714"/>
    <w:rsid w:val="582F7784"/>
    <w:rsid w:val="58328238"/>
    <w:rsid w:val="584F660B"/>
    <w:rsid w:val="58563DCC"/>
    <w:rsid w:val="58649E6C"/>
    <w:rsid w:val="5869A1EA"/>
    <w:rsid w:val="587EC37E"/>
    <w:rsid w:val="5893A84B"/>
    <w:rsid w:val="58AD7E3C"/>
    <w:rsid w:val="58B0B41C"/>
    <w:rsid w:val="58DC5C6F"/>
    <w:rsid w:val="5903F4DF"/>
    <w:rsid w:val="59117835"/>
    <w:rsid w:val="59185455"/>
    <w:rsid w:val="5923A863"/>
    <w:rsid w:val="5934AFF6"/>
    <w:rsid w:val="59394335"/>
    <w:rsid w:val="593D24FF"/>
    <w:rsid w:val="594F5410"/>
    <w:rsid w:val="59576628"/>
    <w:rsid w:val="595B6777"/>
    <w:rsid w:val="5973F70F"/>
    <w:rsid w:val="59A2CC18"/>
    <w:rsid w:val="59A417A8"/>
    <w:rsid w:val="59B873AB"/>
    <w:rsid w:val="59CB45D8"/>
    <w:rsid w:val="59E130EB"/>
    <w:rsid w:val="59FB553A"/>
    <w:rsid w:val="5A00123F"/>
    <w:rsid w:val="5A05A374"/>
    <w:rsid w:val="5A37CDB8"/>
    <w:rsid w:val="5A51E7E6"/>
    <w:rsid w:val="5A536EB7"/>
    <w:rsid w:val="5A6D2D67"/>
    <w:rsid w:val="5A805C43"/>
    <w:rsid w:val="5A8410AB"/>
    <w:rsid w:val="5A992629"/>
    <w:rsid w:val="5AA40189"/>
    <w:rsid w:val="5ABF64DB"/>
    <w:rsid w:val="5ADBE2BE"/>
    <w:rsid w:val="5AE03DD4"/>
    <w:rsid w:val="5AFE1EF2"/>
    <w:rsid w:val="5AFE2F27"/>
    <w:rsid w:val="5B352AE6"/>
    <w:rsid w:val="5B4204BA"/>
    <w:rsid w:val="5B74EE0F"/>
    <w:rsid w:val="5B9897C9"/>
    <w:rsid w:val="5BAA1A7D"/>
    <w:rsid w:val="5BC083B6"/>
    <w:rsid w:val="5BE758CA"/>
    <w:rsid w:val="5C0E8F99"/>
    <w:rsid w:val="5C161661"/>
    <w:rsid w:val="5C730540"/>
    <w:rsid w:val="5C73E2AB"/>
    <w:rsid w:val="5C748748"/>
    <w:rsid w:val="5C9BB86A"/>
    <w:rsid w:val="5CA241C4"/>
    <w:rsid w:val="5CA6E016"/>
    <w:rsid w:val="5CEF92C4"/>
    <w:rsid w:val="5CFD5146"/>
    <w:rsid w:val="5D3773DC"/>
    <w:rsid w:val="5D38617E"/>
    <w:rsid w:val="5D4277C2"/>
    <w:rsid w:val="5D546362"/>
    <w:rsid w:val="5D7FA668"/>
    <w:rsid w:val="5D96D409"/>
    <w:rsid w:val="5D96D409"/>
    <w:rsid w:val="5DC7E3D0"/>
    <w:rsid w:val="5DC94759"/>
    <w:rsid w:val="5DCDF2BE"/>
    <w:rsid w:val="5E04EB51"/>
    <w:rsid w:val="5E27135D"/>
    <w:rsid w:val="5E29CAEE"/>
    <w:rsid w:val="5E5552DE"/>
    <w:rsid w:val="5E56ECA5"/>
    <w:rsid w:val="5E5FE9BD"/>
    <w:rsid w:val="5E7FD6CB"/>
    <w:rsid w:val="5E996CC4"/>
    <w:rsid w:val="5EA74E7E"/>
    <w:rsid w:val="5EE09A77"/>
    <w:rsid w:val="5EEF7D7C"/>
    <w:rsid w:val="5EF189F8"/>
    <w:rsid w:val="5EF5874F"/>
    <w:rsid w:val="5EF66C91"/>
    <w:rsid w:val="5EFDC6C3"/>
    <w:rsid w:val="5F067D4D"/>
    <w:rsid w:val="5F12B90F"/>
    <w:rsid w:val="5F18C7C2"/>
    <w:rsid w:val="5F1DDAA5"/>
    <w:rsid w:val="5F4DFE48"/>
    <w:rsid w:val="5F523EA7"/>
    <w:rsid w:val="5F605E5C"/>
    <w:rsid w:val="5F7BCB62"/>
    <w:rsid w:val="5F9C21BC"/>
    <w:rsid w:val="5F9EF2A1"/>
    <w:rsid w:val="5FA0015C"/>
    <w:rsid w:val="5FACFE9E"/>
    <w:rsid w:val="5FADCB20"/>
    <w:rsid w:val="5FB3EAE5"/>
    <w:rsid w:val="5FB93F75"/>
    <w:rsid w:val="5FBF1B4F"/>
    <w:rsid w:val="5FE7620B"/>
    <w:rsid w:val="5FFB0AED"/>
    <w:rsid w:val="5FFB0AED"/>
    <w:rsid w:val="602BC300"/>
    <w:rsid w:val="6037DDAD"/>
    <w:rsid w:val="6047A1F6"/>
    <w:rsid w:val="6053E36F"/>
    <w:rsid w:val="606A6F5D"/>
    <w:rsid w:val="607274E6"/>
    <w:rsid w:val="6078340E"/>
    <w:rsid w:val="60A86807"/>
    <w:rsid w:val="60B443D6"/>
    <w:rsid w:val="60BF756B"/>
    <w:rsid w:val="60C8CD0A"/>
    <w:rsid w:val="60CC746D"/>
    <w:rsid w:val="60D65122"/>
    <w:rsid w:val="60E78C62"/>
    <w:rsid w:val="60E78C62"/>
    <w:rsid w:val="60F72BB5"/>
    <w:rsid w:val="60FABF88"/>
    <w:rsid w:val="60FE0E9C"/>
    <w:rsid w:val="6107364D"/>
    <w:rsid w:val="610F7438"/>
    <w:rsid w:val="612CA787"/>
    <w:rsid w:val="615EE877"/>
    <w:rsid w:val="616B79A8"/>
    <w:rsid w:val="61836A2B"/>
    <w:rsid w:val="6191739B"/>
    <w:rsid w:val="6198CCD1"/>
    <w:rsid w:val="61AF92B4"/>
    <w:rsid w:val="61B4EC04"/>
    <w:rsid w:val="61B6285D"/>
    <w:rsid w:val="61DA5511"/>
    <w:rsid w:val="61FFC54F"/>
    <w:rsid w:val="62076FE3"/>
    <w:rsid w:val="620C54C7"/>
    <w:rsid w:val="6215BD28"/>
    <w:rsid w:val="62201C31"/>
    <w:rsid w:val="62258EC3"/>
    <w:rsid w:val="62279A07"/>
    <w:rsid w:val="623D4CAC"/>
    <w:rsid w:val="624F5154"/>
    <w:rsid w:val="625E334C"/>
    <w:rsid w:val="626F5C11"/>
    <w:rsid w:val="6285CCBF"/>
    <w:rsid w:val="628B2D2E"/>
    <w:rsid w:val="6295E508"/>
    <w:rsid w:val="629B41D6"/>
    <w:rsid w:val="62A54396"/>
    <w:rsid w:val="62A7F2DB"/>
    <w:rsid w:val="62B0E91C"/>
    <w:rsid w:val="62BC5377"/>
    <w:rsid w:val="62E35EA7"/>
    <w:rsid w:val="631620A0"/>
    <w:rsid w:val="63215E4F"/>
    <w:rsid w:val="6324FFBE"/>
    <w:rsid w:val="6328F134"/>
    <w:rsid w:val="633CC1B1"/>
    <w:rsid w:val="633D8D86"/>
    <w:rsid w:val="633E16B7"/>
    <w:rsid w:val="634E6F3B"/>
    <w:rsid w:val="635DEAA7"/>
    <w:rsid w:val="63831149"/>
    <w:rsid w:val="638A1429"/>
    <w:rsid w:val="638E55A7"/>
    <w:rsid w:val="63984D93"/>
    <w:rsid w:val="639F494D"/>
    <w:rsid w:val="63AEA4D6"/>
    <w:rsid w:val="63B42944"/>
    <w:rsid w:val="63D51804"/>
    <w:rsid w:val="63D7A809"/>
    <w:rsid w:val="63E412DA"/>
    <w:rsid w:val="63F0C2A5"/>
    <w:rsid w:val="6403F6AB"/>
    <w:rsid w:val="64149689"/>
    <w:rsid w:val="6426A7E5"/>
    <w:rsid w:val="642AC34F"/>
    <w:rsid w:val="642CBB91"/>
    <w:rsid w:val="64333670"/>
    <w:rsid w:val="6440742B"/>
    <w:rsid w:val="6472E130"/>
    <w:rsid w:val="647D23A2"/>
    <w:rsid w:val="649BF9F9"/>
    <w:rsid w:val="64ABD6C0"/>
    <w:rsid w:val="64C862C8"/>
    <w:rsid w:val="64D4ECA6"/>
    <w:rsid w:val="64DECB34"/>
    <w:rsid w:val="64E35520"/>
    <w:rsid w:val="64EDA18C"/>
    <w:rsid w:val="64FBD3B2"/>
    <w:rsid w:val="65082FD9"/>
    <w:rsid w:val="65179D16"/>
    <w:rsid w:val="65188B3B"/>
    <w:rsid w:val="6522CC62"/>
    <w:rsid w:val="6522CC62"/>
    <w:rsid w:val="6532A010"/>
    <w:rsid w:val="653A75A0"/>
    <w:rsid w:val="65400616"/>
    <w:rsid w:val="654198EA"/>
    <w:rsid w:val="654FCAA3"/>
    <w:rsid w:val="656F449A"/>
    <w:rsid w:val="656FE79C"/>
    <w:rsid w:val="65843C96"/>
    <w:rsid w:val="65911791"/>
    <w:rsid w:val="65958CD1"/>
    <w:rsid w:val="65AAC680"/>
    <w:rsid w:val="65CD7BA6"/>
    <w:rsid w:val="65D27FA8"/>
    <w:rsid w:val="65D7212C"/>
    <w:rsid w:val="65DFB041"/>
    <w:rsid w:val="65DFF8B8"/>
    <w:rsid w:val="660938B4"/>
    <w:rsid w:val="660C504D"/>
    <w:rsid w:val="6632D29C"/>
    <w:rsid w:val="664046A5"/>
    <w:rsid w:val="665F09B5"/>
    <w:rsid w:val="665F9E1C"/>
    <w:rsid w:val="66633555"/>
    <w:rsid w:val="66818605"/>
    <w:rsid w:val="6695CB12"/>
    <w:rsid w:val="66B60636"/>
    <w:rsid w:val="66C43850"/>
    <w:rsid w:val="67136360"/>
    <w:rsid w:val="671BE811"/>
    <w:rsid w:val="67310B75"/>
    <w:rsid w:val="6731AB45"/>
    <w:rsid w:val="67336D0C"/>
    <w:rsid w:val="67336D0C"/>
    <w:rsid w:val="6742267B"/>
    <w:rsid w:val="675E2D7C"/>
    <w:rsid w:val="67683660"/>
    <w:rsid w:val="6787CEB7"/>
    <w:rsid w:val="679B921B"/>
    <w:rsid w:val="67B0A3C8"/>
    <w:rsid w:val="67CCE9D5"/>
    <w:rsid w:val="67D3C79F"/>
    <w:rsid w:val="67DCFF6E"/>
    <w:rsid w:val="67DFC359"/>
    <w:rsid w:val="67E6309D"/>
    <w:rsid w:val="67EB1312"/>
    <w:rsid w:val="67FA7577"/>
    <w:rsid w:val="6804C689"/>
    <w:rsid w:val="68067B10"/>
    <w:rsid w:val="681E2E25"/>
    <w:rsid w:val="684429CE"/>
    <w:rsid w:val="6844E951"/>
    <w:rsid w:val="685B280C"/>
    <w:rsid w:val="6874589F"/>
    <w:rsid w:val="6876B7A6"/>
    <w:rsid w:val="687A51B5"/>
    <w:rsid w:val="68968241"/>
    <w:rsid w:val="68C5B028"/>
    <w:rsid w:val="68D0DFF9"/>
    <w:rsid w:val="68E4549F"/>
    <w:rsid w:val="68EFCFDA"/>
    <w:rsid w:val="6909212C"/>
    <w:rsid w:val="69175588"/>
    <w:rsid w:val="697670EB"/>
    <w:rsid w:val="698C189E"/>
    <w:rsid w:val="699AA844"/>
    <w:rsid w:val="69B2AE0B"/>
    <w:rsid w:val="69B84672"/>
    <w:rsid w:val="69C7D552"/>
    <w:rsid w:val="69D2027D"/>
    <w:rsid w:val="69D73F2E"/>
    <w:rsid w:val="69D93219"/>
    <w:rsid w:val="69D9E7C9"/>
    <w:rsid w:val="69E01CBF"/>
    <w:rsid w:val="69EA946D"/>
    <w:rsid w:val="6A07DA53"/>
    <w:rsid w:val="6A0838B2"/>
    <w:rsid w:val="6A2C6273"/>
    <w:rsid w:val="6A5AF71C"/>
    <w:rsid w:val="6A6D8B7F"/>
    <w:rsid w:val="6A71530F"/>
    <w:rsid w:val="6A87A231"/>
    <w:rsid w:val="6A8B60A4"/>
    <w:rsid w:val="6A8B60A4"/>
    <w:rsid w:val="6A91AD79"/>
    <w:rsid w:val="6AAF738B"/>
    <w:rsid w:val="6AB9581D"/>
    <w:rsid w:val="6AC08313"/>
    <w:rsid w:val="6AD2CE4F"/>
    <w:rsid w:val="6AD621DA"/>
    <w:rsid w:val="6AED6334"/>
    <w:rsid w:val="6B1347A1"/>
    <w:rsid w:val="6B23E3FE"/>
    <w:rsid w:val="6B43AF47"/>
    <w:rsid w:val="6B47D980"/>
    <w:rsid w:val="6B570695"/>
    <w:rsid w:val="6B6C47DB"/>
    <w:rsid w:val="6B77FAB9"/>
    <w:rsid w:val="6B77FAB9"/>
    <w:rsid w:val="6BA79518"/>
    <w:rsid w:val="6BAE7795"/>
    <w:rsid w:val="6BB972BB"/>
    <w:rsid w:val="6BBB113E"/>
    <w:rsid w:val="6BC4F5AF"/>
    <w:rsid w:val="6BE541CD"/>
    <w:rsid w:val="6BE980AA"/>
    <w:rsid w:val="6BEAFDD5"/>
    <w:rsid w:val="6BF9DAE9"/>
    <w:rsid w:val="6BFC91EB"/>
    <w:rsid w:val="6C30B54B"/>
    <w:rsid w:val="6C30B54B"/>
    <w:rsid w:val="6C31056F"/>
    <w:rsid w:val="6C3E2698"/>
    <w:rsid w:val="6C478234"/>
    <w:rsid w:val="6C575462"/>
    <w:rsid w:val="6C6E7CD9"/>
    <w:rsid w:val="6C813B12"/>
    <w:rsid w:val="6C8F11D0"/>
    <w:rsid w:val="6C9388EB"/>
    <w:rsid w:val="6C95EC30"/>
    <w:rsid w:val="6CA3C2E3"/>
    <w:rsid w:val="6CA58210"/>
    <w:rsid w:val="6CA89D3D"/>
    <w:rsid w:val="6CA9F9D4"/>
    <w:rsid w:val="6CBECE21"/>
    <w:rsid w:val="6CC1231D"/>
    <w:rsid w:val="6CCFE41F"/>
    <w:rsid w:val="6CD9B934"/>
    <w:rsid w:val="6CDEEC6D"/>
    <w:rsid w:val="6CF5B69D"/>
    <w:rsid w:val="6D1653E9"/>
    <w:rsid w:val="6D1727F1"/>
    <w:rsid w:val="6D227CFA"/>
    <w:rsid w:val="6D4E796E"/>
    <w:rsid w:val="6D4E796E"/>
    <w:rsid w:val="6D5B8E66"/>
    <w:rsid w:val="6D670AFE"/>
    <w:rsid w:val="6D685C89"/>
    <w:rsid w:val="6D80C8EB"/>
    <w:rsid w:val="6D858801"/>
    <w:rsid w:val="6D8BB333"/>
    <w:rsid w:val="6DBC560D"/>
    <w:rsid w:val="6DCF533E"/>
    <w:rsid w:val="6DD38A94"/>
    <w:rsid w:val="6DF0491B"/>
    <w:rsid w:val="6DF3C700"/>
    <w:rsid w:val="6E02776D"/>
    <w:rsid w:val="6E194601"/>
    <w:rsid w:val="6E2C8C22"/>
    <w:rsid w:val="6E40041A"/>
    <w:rsid w:val="6E4EE340"/>
    <w:rsid w:val="6E56ADDC"/>
    <w:rsid w:val="6E580572"/>
    <w:rsid w:val="6E5F7C14"/>
    <w:rsid w:val="6E61677F"/>
    <w:rsid w:val="6E6578FE"/>
    <w:rsid w:val="6E6E9616"/>
    <w:rsid w:val="6E6EAD1E"/>
    <w:rsid w:val="6E7938F9"/>
    <w:rsid w:val="6E7D3BF7"/>
    <w:rsid w:val="6E7D8381"/>
    <w:rsid w:val="6E839A1F"/>
    <w:rsid w:val="6E92CDE3"/>
    <w:rsid w:val="6EBDDAB1"/>
    <w:rsid w:val="6EF4778E"/>
    <w:rsid w:val="6F0F2041"/>
    <w:rsid w:val="6F131828"/>
    <w:rsid w:val="6F26BBC0"/>
    <w:rsid w:val="6F28FCD2"/>
    <w:rsid w:val="6F364128"/>
    <w:rsid w:val="6F42B9AC"/>
    <w:rsid w:val="6F5A3932"/>
    <w:rsid w:val="6F6FA083"/>
    <w:rsid w:val="6F96BCFB"/>
    <w:rsid w:val="6FBDF487"/>
    <w:rsid w:val="6FCEE67C"/>
    <w:rsid w:val="6FD1DB37"/>
    <w:rsid w:val="6FD54871"/>
    <w:rsid w:val="6FE920D0"/>
    <w:rsid w:val="6FF9A47E"/>
    <w:rsid w:val="705341A0"/>
    <w:rsid w:val="705FCEDA"/>
    <w:rsid w:val="7071F33E"/>
    <w:rsid w:val="707DF4BA"/>
    <w:rsid w:val="7085B319"/>
    <w:rsid w:val="70876D2B"/>
    <w:rsid w:val="70A5D55A"/>
    <w:rsid w:val="70B32F66"/>
    <w:rsid w:val="70B96AEF"/>
    <w:rsid w:val="70C1B59B"/>
    <w:rsid w:val="70C5A9DA"/>
    <w:rsid w:val="70CDF315"/>
    <w:rsid w:val="70CE09CD"/>
    <w:rsid w:val="70D2662C"/>
    <w:rsid w:val="70D77261"/>
    <w:rsid w:val="70E681CA"/>
    <w:rsid w:val="70ECB1CF"/>
    <w:rsid w:val="7109E4B3"/>
    <w:rsid w:val="7138A8CB"/>
    <w:rsid w:val="71410398"/>
    <w:rsid w:val="715673F6"/>
    <w:rsid w:val="715D7914"/>
    <w:rsid w:val="71616214"/>
    <w:rsid w:val="71776735"/>
    <w:rsid w:val="7179244B"/>
    <w:rsid w:val="717CAC83"/>
    <w:rsid w:val="71849288"/>
    <w:rsid w:val="718C4192"/>
    <w:rsid w:val="71A698E1"/>
    <w:rsid w:val="71A877A1"/>
    <w:rsid w:val="71B54819"/>
    <w:rsid w:val="71C7C5BA"/>
    <w:rsid w:val="71CB230C"/>
    <w:rsid w:val="71D0F7CF"/>
    <w:rsid w:val="71D10A18"/>
    <w:rsid w:val="71D2A59A"/>
    <w:rsid w:val="71DB60A8"/>
    <w:rsid w:val="71EDCB2E"/>
    <w:rsid w:val="721A5E85"/>
    <w:rsid w:val="721BE425"/>
    <w:rsid w:val="7254179B"/>
    <w:rsid w:val="72592D29"/>
    <w:rsid w:val="725996DC"/>
    <w:rsid w:val="725B1AC5"/>
    <w:rsid w:val="725DE9D2"/>
    <w:rsid w:val="727B5D82"/>
    <w:rsid w:val="728B28CD"/>
    <w:rsid w:val="72963D3F"/>
    <w:rsid w:val="72A9A5A4"/>
    <w:rsid w:val="72B2BB81"/>
    <w:rsid w:val="72B724EF"/>
    <w:rsid w:val="72D07779"/>
    <w:rsid w:val="72D90584"/>
    <w:rsid w:val="72F6E844"/>
    <w:rsid w:val="7307DCCC"/>
    <w:rsid w:val="730ECD3B"/>
    <w:rsid w:val="731AA61A"/>
    <w:rsid w:val="731F807F"/>
    <w:rsid w:val="7320DA8A"/>
    <w:rsid w:val="7337F004"/>
    <w:rsid w:val="73434198"/>
    <w:rsid w:val="734AAEB7"/>
    <w:rsid w:val="73634A5E"/>
    <w:rsid w:val="736566D5"/>
    <w:rsid w:val="73871580"/>
    <w:rsid w:val="738F7DB3"/>
    <w:rsid w:val="739C552E"/>
    <w:rsid w:val="73A81F69"/>
    <w:rsid w:val="73AE15BC"/>
    <w:rsid w:val="73D17EA5"/>
    <w:rsid w:val="740CE3E1"/>
    <w:rsid w:val="740D387D"/>
    <w:rsid w:val="7426E667"/>
    <w:rsid w:val="742EA171"/>
    <w:rsid w:val="74367DA3"/>
    <w:rsid w:val="744D93A0"/>
    <w:rsid w:val="744DB4D5"/>
    <w:rsid w:val="745C4EFD"/>
    <w:rsid w:val="74A28762"/>
    <w:rsid w:val="74A31DE3"/>
    <w:rsid w:val="74AF647F"/>
    <w:rsid w:val="74AF8706"/>
    <w:rsid w:val="74C38DF1"/>
    <w:rsid w:val="752EA589"/>
    <w:rsid w:val="755BB322"/>
    <w:rsid w:val="756171B7"/>
    <w:rsid w:val="75680E62"/>
    <w:rsid w:val="756DA545"/>
    <w:rsid w:val="757F5EE8"/>
    <w:rsid w:val="758010AF"/>
    <w:rsid w:val="75983AFB"/>
    <w:rsid w:val="75A15167"/>
    <w:rsid w:val="75A9024A"/>
    <w:rsid w:val="75B103C4"/>
    <w:rsid w:val="75B2B2EC"/>
    <w:rsid w:val="75C17EA0"/>
    <w:rsid w:val="75CE4659"/>
    <w:rsid w:val="75D05B48"/>
    <w:rsid w:val="75E2C823"/>
    <w:rsid w:val="75F9D828"/>
    <w:rsid w:val="760796B3"/>
    <w:rsid w:val="761D2AC4"/>
    <w:rsid w:val="76447488"/>
    <w:rsid w:val="764F5072"/>
    <w:rsid w:val="765AC116"/>
    <w:rsid w:val="76622F06"/>
    <w:rsid w:val="767DEBDA"/>
    <w:rsid w:val="768E7E8D"/>
    <w:rsid w:val="76E63A49"/>
    <w:rsid w:val="76F36687"/>
    <w:rsid w:val="771CA352"/>
    <w:rsid w:val="7737F2ED"/>
    <w:rsid w:val="774A652C"/>
    <w:rsid w:val="774EA6DD"/>
    <w:rsid w:val="77679DBB"/>
    <w:rsid w:val="7767E5F6"/>
    <w:rsid w:val="777E713A"/>
    <w:rsid w:val="7787BA08"/>
    <w:rsid w:val="779A160E"/>
    <w:rsid w:val="77AD78E3"/>
    <w:rsid w:val="77E431BC"/>
    <w:rsid w:val="77EC1373"/>
    <w:rsid w:val="77EC897E"/>
    <w:rsid w:val="77FFA0DB"/>
    <w:rsid w:val="7800438B"/>
    <w:rsid w:val="7821B4DB"/>
    <w:rsid w:val="7821B4DB"/>
    <w:rsid w:val="7829D5EA"/>
    <w:rsid w:val="783203DE"/>
    <w:rsid w:val="78370937"/>
    <w:rsid w:val="7841CAFB"/>
    <w:rsid w:val="7841CAFB"/>
    <w:rsid w:val="786E2A26"/>
    <w:rsid w:val="7875D976"/>
    <w:rsid w:val="788066DB"/>
    <w:rsid w:val="78822C6E"/>
    <w:rsid w:val="788A43FB"/>
    <w:rsid w:val="788EBE2E"/>
    <w:rsid w:val="788F9333"/>
    <w:rsid w:val="78A5D010"/>
    <w:rsid w:val="78B74AFF"/>
    <w:rsid w:val="78BA1AA8"/>
    <w:rsid w:val="78BBE28D"/>
    <w:rsid w:val="78C1D887"/>
    <w:rsid w:val="78DEC312"/>
    <w:rsid w:val="78E65135"/>
    <w:rsid w:val="78ED3B35"/>
    <w:rsid w:val="790EA880"/>
    <w:rsid w:val="791113CE"/>
    <w:rsid w:val="791AC443"/>
    <w:rsid w:val="793B18E8"/>
    <w:rsid w:val="795077B4"/>
    <w:rsid w:val="795DE2FD"/>
    <w:rsid w:val="797574B4"/>
    <w:rsid w:val="797665B5"/>
    <w:rsid w:val="7983D7D9"/>
    <w:rsid w:val="798997F4"/>
    <w:rsid w:val="79A1BFBD"/>
    <w:rsid w:val="79C779E3"/>
    <w:rsid w:val="79CB5C9B"/>
    <w:rsid w:val="79CB9902"/>
    <w:rsid w:val="79CB9902"/>
    <w:rsid w:val="79CE5FF4"/>
    <w:rsid w:val="7A034461"/>
    <w:rsid w:val="7A08F103"/>
    <w:rsid w:val="7A0DE8EA"/>
    <w:rsid w:val="7A287D30"/>
    <w:rsid w:val="7A3F467C"/>
    <w:rsid w:val="7A6C97E0"/>
    <w:rsid w:val="7A88AD2F"/>
    <w:rsid w:val="7A8B26D0"/>
    <w:rsid w:val="7AA1F546"/>
    <w:rsid w:val="7AAF15CC"/>
    <w:rsid w:val="7AB395A9"/>
    <w:rsid w:val="7AC43262"/>
    <w:rsid w:val="7AD1A2A7"/>
    <w:rsid w:val="7ADC0378"/>
    <w:rsid w:val="7AE93BE4"/>
    <w:rsid w:val="7AF809AA"/>
    <w:rsid w:val="7B020EF3"/>
    <w:rsid w:val="7B0AC8E5"/>
    <w:rsid w:val="7B0AC8E5"/>
    <w:rsid w:val="7B170681"/>
    <w:rsid w:val="7B2BB401"/>
    <w:rsid w:val="7B556FC3"/>
    <w:rsid w:val="7B738D54"/>
    <w:rsid w:val="7BAB1DCE"/>
    <w:rsid w:val="7BAE317C"/>
    <w:rsid w:val="7BBA5630"/>
    <w:rsid w:val="7BBBFB77"/>
    <w:rsid w:val="7BC04104"/>
    <w:rsid w:val="7BD68064"/>
    <w:rsid w:val="7BDAD1FF"/>
    <w:rsid w:val="7C0B0741"/>
    <w:rsid w:val="7C126394"/>
    <w:rsid w:val="7C1AC510"/>
    <w:rsid w:val="7C266C40"/>
    <w:rsid w:val="7C292E32"/>
    <w:rsid w:val="7C42AED6"/>
    <w:rsid w:val="7C53C89E"/>
    <w:rsid w:val="7C729017"/>
    <w:rsid w:val="7C765B5E"/>
    <w:rsid w:val="7C9E85D7"/>
    <w:rsid w:val="7CB10DC6"/>
    <w:rsid w:val="7CBC671F"/>
    <w:rsid w:val="7CC30817"/>
    <w:rsid w:val="7CC40FEA"/>
    <w:rsid w:val="7CC49122"/>
    <w:rsid w:val="7CC4E541"/>
    <w:rsid w:val="7CCF86E1"/>
    <w:rsid w:val="7CD14EA5"/>
    <w:rsid w:val="7CD35683"/>
    <w:rsid w:val="7CD852C8"/>
    <w:rsid w:val="7CED4FB3"/>
    <w:rsid w:val="7D092CB3"/>
    <w:rsid w:val="7D38F12D"/>
    <w:rsid w:val="7D399544"/>
    <w:rsid w:val="7D445E8A"/>
    <w:rsid w:val="7D618AF0"/>
    <w:rsid w:val="7D664769"/>
    <w:rsid w:val="7D7CECB8"/>
    <w:rsid w:val="7D877A42"/>
    <w:rsid w:val="7D8ADEB3"/>
    <w:rsid w:val="7D9A0193"/>
    <w:rsid w:val="7DAF07A9"/>
    <w:rsid w:val="7DBE5409"/>
    <w:rsid w:val="7DEC14CE"/>
    <w:rsid w:val="7DEC72CE"/>
    <w:rsid w:val="7DF33490"/>
    <w:rsid w:val="7DFB4BC3"/>
    <w:rsid w:val="7E04A70E"/>
    <w:rsid w:val="7E1CCEA8"/>
    <w:rsid w:val="7E330877"/>
    <w:rsid w:val="7E401B6B"/>
    <w:rsid w:val="7E568B21"/>
    <w:rsid w:val="7E5A0B5E"/>
    <w:rsid w:val="7E6AD351"/>
    <w:rsid w:val="7E72CC72"/>
    <w:rsid w:val="7E826C88"/>
    <w:rsid w:val="7E869C49"/>
    <w:rsid w:val="7E8B6FAF"/>
    <w:rsid w:val="7E8B993C"/>
    <w:rsid w:val="7E92D7AF"/>
    <w:rsid w:val="7E96EB6E"/>
    <w:rsid w:val="7EAD16C1"/>
    <w:rsid w:val="7EB1BF44"/>
    <w:rsid w:val="7EB40120"/>
    <w:rsid w:val="7EBA6E59"/>
    <w:rsid w:val="7EBE0C8D"/>
    <w:rsid w:val="7EC70DD6"/>
    <w:rsid w:val="7ED2F8EF"/>
    <w:rsid w:val="7ED63052"/>
    <w:rsid w:val="7EFF48F6"/>
    <w:rsid w:val="7F0762FC"/>
    <w:rsid w:val="7F07A320"/>
    <w:rsid w:val="7F13740E"/>
    <w:rsid w:val="7F13C3DF"/>
    <w:rsid w:val="7F2BF0E3"/>
    <w:rsid w:val="7F3F5B82"/>
    <w:rsid w:val="7F5B0FF9"/>
    <w:rsid w:val="7F668EE8"/>
    <w:rsid w:val="7F7B2C99"/>
    <w:rsid w:val="7F810FDB"/>
    <w:rsid w:val="7F97F91E"/>
    <w:rsid w:val="7FA62E65"/>
    <w:rsid w:val="7FB31C27"/>
    <w:rsid w:val="7FE25CD3"/>
    <w:rsid w:val="7FF2A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849D9B"/>
  <w15:chartTrackingRefBased/>
  <w15:docId w15:val="{8F9A01DD-1C84-45EA-89B9-DD195487C6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4E19A6"/>
    <w:pPr>
      <w:keepNext/>
      <w:jc w:val="center"/>
      <w:outlineLvl w:val="0"/>
    </w:pPr>
    <w:rPr>
      <w:rFonts w:ascii="Times New Roman" w:hAnsi="Times New Roman"/>
      <w:b/>
      <w:caps/>
      <w:sz w:val="28"/>
    </w:rPr>
  </w:style>
  <w:style w:type="paragraph" w:styleId="Heading2">
    <w:uiPriority w:val="1"/>
    <w:name w:val="heading 2"/>
    <w:basedOn w:val="Normal"/>
    <w:next w:val="Normal"/>
    <w:qFormat/>
    <w:rsid w:val="3D7B8A71"/>
    <w:rPr>
      <w:rFonts w:ascii="Times New Roman" w:hAnsi="Times New Roman" w:eastAsia="Times New Roman" w:cs="Times New Roman"/>
      <w:b w:val="1"/>
      <w:bCs w:val="1"/>
      <w:caps w:val="1"/>
      <w:noProof w:val="0"/>
      <w:sz w:val="28"/>
      <w:szCs w:val="28"/>
      <w:lang w:val="en-US"/>
    </w:rPr>
    <w:pPr>
      <w:keepNext w:val="1"/>
      <w:keepLines w:val="1"/>
      <w:widowControl w:val="0"/>
      <w:spacing w:before="240" w:after="60"/>
      <w:outlineLvl w:val="1"/>
    </w:pPr>
  </w:style>
  <w:style w:type="paragraph" w:styleId="Heading3">
    <w:uiPriority w:val="1"/>
    <w:name w:val="heading 3"/>
    <w:basedOn w:val="Normal"/>
    <w:next w:val="Normal"/>
    <w:qFormat/>
    <w:rsid w:val="3D7B8A71"/>
    <w:rPr>
      <w:rFonts w:ascii="Times New Roman" w:hAnsi="Times New Roman" w:eastAsia="Times New Roman" w:cs="Times New Roman"/>
      <w:b w:val="1"/>
      <w:bCs w:val="1"/>
      <w:noProof w:val="0"/>
      <w:lang w:val="en-US"/>
    </w:rPr>
    <w:pPr>
      <w:keepNext w:val="1"/>
      <w:widowControl w:val="0"/>
      <w:spacing w:before="281" w:beforeAutospacing="off" w:after="281" w:afterAutospacing="off"/>
      <w:jc w:val="both"/>
      <w:outlineLvl w:val="2"/>
    </w:pPr>
  </w:style>
  <w:style w:type="paragraph" w:styleId="Heading4">
    <w:name w:val="heading 4"/>
    <w:basedOn w:val="Normal"/>
    <w:next w:val="Normal"/>
    <w:qFormat/>
    <w:rsid w:val="004E19A6"/>
    <w:pPr>
      <w:keepNext/>
      <w:spacing w:before="240" w:after="60"/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4E19A6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4E19A6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rsid w:val="004E19A6"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rsid w:val="004E19A6"/>
    <w:p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rsid w:val="004E19A6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b/>
      <w:sz w:val="20"/>
    </w:rPr>
  </w:style>
  <w:style w:type="paragraph" w:styleId="BodyTextIndent">
    <w:name w:val="Body Text Indent"/>
    <w:basedOn w:val="Normal"/>
    <w:pPr>
      <w:ind w:left="720"/>
    </w:pPr>
    <w:rPr>
      <w:sz w:val="22"/>
    </w:rPr>
  </w:style>
  <w:style w:type="paragraph" w:styleId="TOC1">
    <w:name w:val="toc 1"/>
    <w:basedOn w:val="Normal"/>
    <w:next w:val="Normal"/>
    <w:autoRedefine/>
    <w:uiPriority w:val="39"/>
    <w:rsid w:val="00283B38"/>
    <w:pPr>
      <w:spacing w:before="120"/>
    </w:pPr>
    <w:rPr>
      <w:rFonts w:ascii="Times New Roman" w:hAnsi="Times New Roman"/>
      <w:b/>
      <w:caps/>
      <w:szCs w:val="24"/>
    </w:rPr>
  </w:style>
  <w:style w:type="paragraph" w:styleId="TOC2">
    <w:name w:val="toc 2"/>
    <w:basedOn w:val="Normal"/>
    <w:next w:val="Normal"/>
    <w:autoRedefine/>
    <w:uiPriority w:val="39"/>
    <w:pPr>
      <w:spacing w:before="120"/>
      <w:ind w:left="240"/>
    </w:pPr>
    <w:rPr>
      <w:rFonts w:ascii="Times New Roman" w:hAnsi="Times New Roman"/>
      <w:b/>
      <w:sz w:val="22"/>
    </w:rPr>
  </w:style>
  <w:style w:type="paragraph" w:styleId="TOC3">
    <w:name w:val="toc 3"/>
    <w:basedOn w:val="Normal"/>
    <w:next w:val="Normal"/>
    <w:autoRedefine/>
    <w:uiPriority w:val="39"/>
    <w:rsid w:val="00CF5B69"/>
    <w:pPr>
      <w:tabs>
        <w:tab w:val="left" w:pos="1200"/>
        <w:tab w:val="right" w:leader="dot" w:pos="9350"/>
      </w:tabs>
      <w:ind w:left="480"/>
    </w:pPr>
    <w:rPr>
      <w:rFonts w:ascii="Times New Roman" w:hAnsi="Times New Roman"/>
      <w:noProof/>
      <w:sz w:val="20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ascii="Times New Roman" w:hAnsi="Times New Roman"/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Cover-title" w:customStyle="1">
    <w:name w:val="Cover-title"/>
    <w:basedOn w:val="Normal"/>
    <w:pPr>
      <w:spacing w:before="240" w:after="60"/>
      <w:jc w:val="center"/>
    </w:pPr>
    <w:rPr>
      <w:rFonts w:ascii="Times New Roman" w:hAnsi="Times New Roman"/>
      <w:b/>
      <w:caps/>
      <w:sz w:val="32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Times New Roman" w:hAnsi="Times New Roman"/>
      <w:b/>
      <w:caps/>
    </w:rPr>
  </w:style>
  <w:style w:type="paragraph" w:styleId="BodyText3">
    <w:name w:val="Body Text 3"/>
    <w:basedOn w:val="Normal"/>
    <w:pPr>
      <w:jc w:val="both"/>
    </w:pPr>
  </w:style>
  <w:style w:type="paragraph" w:styleId="BodyTextIndent3">
    <w:name w:val="Body Text Indent 3"/>
    <w:basedOn w:val="Normal"/>
    <w:pPr>
      <w:ind w:left="1440"/>
      <w:jc w:val="both"/>
    </w:pPr>
    <w:rPr>
      <w:rFonts w:ascii="Times New Roman" w:hAnsi="Times New Roman"/>
      <w:sz w:val="22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0"/>
    </w:rPr>
  </w:style>
  <w:style w:type="paragraph" w:styleId="CommentText">
    <w:name w:val="annotation text"/>
    <w:basedOn w:val="Normal"/>
    <w:semiHidden/>
    <w:pPr>
      <w:jc w:val="both"/>
    </w:pPr>
    <w:rPr>
      <w:rFonts w:ascii="Times New Roman" w:hAnsi="Times New Roman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BodyText2">
    <w:name w:val="Body Text 2"/>
    <w:basedOn w:val="Normal"/>
    <w:rPr>
      <w:rFonts w:ascii="Times New Roman" w:hAnsi="Times New Roman"/>
      <w:i/>
      <w:sz w:val="20"/>
    </w:rPr>
  </w:style>
  <w:style w:type="paragraph" w:styleId="Appendix1" w:customStyle="1">
    <w:name w:val="Appendix1"/>
    <w:basedOn w:val="Normal"/>
    <w:pPr>
      <w:numPr>
        <w:numId w:val="2"/>
      </w:numPr>
    </w:pPr>
    <w:rPr>
      <w:rFonts w:ascii="Times New Roman" w:hAnsi="Times New Roman"/>
      <w:b/>
      <w:bCs/>
      <w:i/>
      <w:iCs/>
      <w:sz w:val="28"/>
      <w:szCs w:val="24"/>
    </w:rPr>
  </w:style>
  <w:style w:type="paragraph" w:styleId="Appendix2" w:customStyle="1">
    <w:name w:val="Appendix2"/>
    <w:basedOn w:val="Appendix1"/>
    <w:pPr>
      <w:numPr>
        <w:ilvl w:val="1"/>
      </w:numPr>
      <w:tabs>
        <w:tab w:val="clear" w:pos="576"/>
        <w:tab w:val="num" w:pos="1440"/>
      </w:tabs>
      <w:ind w:left="1440" w:hanging="720"/>
    </w:pPr>
    <w:rPr>
      <w:b w:val="0"/>
      <w:bCs w:val="0"/>
      <w:i w:val="0"/>
      <w:iCs w:val="0"/>
    </w:rPr>
  </w:style>
  <w:style w:type="paragraph" w:styleId="Figuretext-L" w:customStyle="1">
    <w:name w:val="Figure text-L"/>
    <w:basedOn w:val="Normal"/>
    <w:pPr>
      <w:spacing w:before="60" w:after="60"/>
      <w:jc w:val="both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ind w:left="360"/>
      <w:jc w:val="both"/>
    </w:pPr>
    <w:rPr>
      <w:rFonts w:ascii="Times New Roman" w:hAnsi="Times New Roman"/>
      <w:szCs w:val="24"/>
    </w:rPr>
  </w:style>
  <w:style w:type="paragraph" w:styleId="Tabletitle" w:customStyle="1">
    <w:name w:val="Table title"/>
    <w:basedOn w:val="Normal"/>
    <w:pPr>
      <w:keepNext/>
      <w:spacing w:before="120" w:after="60"/>
      <w:jc w:val="center"/>
    </w:pPr>
    <w:rPr>
      <w:rFonts w:ascii="Times New Roman" w:hAnsi="Times New Roman"/>
      <w:caps/>
      <w:sz w:val="22"/>
    </w:rPr>
  </w:style>
  <w:style w:type="paragraph" w:styleId="template" w:customStyle="1">
    <w:name w:val="template"/>
    <w:basedOn w:val="Normal"/>
    <w:pPr>
      <w:jc w:val="both"/>
    </w:pPr>
    <w:rPr>
      <w:rFonts w:ascii="Times New Roman" w:hAnsi="Times New Roman"/>
    </w:rPr>
  </w:style>
  <w:style w:type="paragraph" w:styleId="workproduct-statement" w:customStyle="1">
    <w:name w:val="workproduct-statement"/>
    <w:basedOn w:val="Normal"/>
    <w:pPr>
      <w:keepLines/>
      <w:tabs>
        <w:tab w:val="left" w:pos="2304"/>
      </w:tabs>
      <w:suppressAutoHyphens/>
      <w:spacing w:before="60" w:after="120" w:line="260" w:lineRule="exact"/>
      <w:ind w:left="2736" w:hanging="432"/>
    </w:pPr>
    <w:rPr>
      <w:sz w:val="21"/>
    </w:rPr>
  </w:style>
  <w:style w:type="paragraph" w:styleId="DocumentMap">
    <w:name w:val="Document Map"/>
    <w:basedOn w:val="Normal"/>
    <w:semiHidden/>
    <w:rsid w:val="00B118DE"/>
    <w:pPr>
      <w:shd w:val="clear" w:color="auto" w:fill="000080"/>
    </w:pPr>
    <w:rPr>
      <w:rFonts w:ascii="Tahoma" w:hAnsi="Tahoma" w:cs="Tahoma"/>
      <w:sz w:val="20"/>
    </w:rPr>
  </w:style>
  <w:style w:type="paragraph" w:styleId="StyleHeading111ptBlackLeft" w:customStyle="1">
    <w:name w:val="Style Heading 1 + 11 pt Black Left"/>
    <w:basedOn w:val="Heading1"/>
    <w:autoRedefine/>
    <w:rsid w:val="004E2E53"/>
    <w:pPr>
      <w:numPr>
        <w:numId w:val="18"/>
      </w:numPr>
      <w:tabs>
        <w:tab w:val="left" w:pos="600"/>
      </w:tabs>
      <w:ind w:hanging="1138"/>
      <w:jc w:val="left"/>
    </w:pPr>
    <w:rPr>
      <w:bCs/>
      <w:caps w:val="0"/>
      <w:color w:val="000000"/>
      <w:szCs w:val="28"/>
    </w:rPr>
  </w:style>
  <w:style w:type="paragraph" w:styleId="StyleHeading2Black" w:customStyle="true">
    <w:uiPriority w:val="1"/>
    <w:name w:val="Style Heading 2 + Black"/>
    <w:basedOn w:val="Heading2"/>
    <w:rsid w:val="3D7B8A71"/>
    <w:rPr>
      <w:color w:val="000000" w:themeColor="text1" w:themeTint="FF" w:themeShade="FF"/>
      <w:sz w:val="24"/>
      <w:szCs w:val="24"/>
    </w:rPr>
    <w:pPr>
      <w:numPr>
        <w:ilvl w:val="1"/>
        <w:numId w:val="18"/>
      </w:numPr>
      <w:tabs>
        <w:tab w:val="clear" w:leader="none" w:pos="1476"/>
        <w:tab w:val="num" w:leader="none" w:pos="900"/>
      </w:tabs>
      <w:ind w:left="900" w:hanging="540"/>
    </w:pPr>
  </w:style>
  <w:style w:type="paragraph" w:styleId="StyleHeading3BlackFirstline0" w:customStyle="true">
    <w:uiPriority w:val="1"/>
    <w:name w:val="Style Heading 3 + Black First line:  0&quot;"/>
    <w:basedOn w:val="Heading3"/>
    <w:rsid w:val="3D7B8A71"/>
    <w:rPr>
      <w:color w:val="000000" w:themeColor="text1" w:themeTint="FF" w:themeShade="FF"/>
    </w:rPr>
  </w:style>
  <w:style w:type="paragraph" w:styleId="StyleStyleHeading3BlackFirstline0Left36pt" w:customStyle="1">
    <w:name w:val="Style Style Heading 3 + Black First line:  0&quot; + Left:  36 pt"/>
    <w:basedOn w:val="StyleHeading3BlackFirstline0"/>
    <w:autoRedefine/>
    <w:rsid w:val="000D798D"/>
    <w:pPr>
      <w:numPr>
        <w:ilvl w:val="2"/>
        <w:numId w:val="18"/>
      </w:numPr>
      <w:tabs>
        <w:tab w:val="clear" w:pos="1800"/>
      </w:tabs>
      <w:ind w:left="1170" w:hanging="360"/>
    </w:pPr>
    <w:rPr>
      <w:sz w:val="22"/>
      <w:szCs w:val="22"/>
    </w:rPr>
  </w:style>
  <w:style w:type="paragraph" w:styleId="StyleHeading211ptNotAllcaps" w:customStyle="1">
    <w:name w:val="Style Heading 2 + 11 pt Not All caps"/>
    <w:basedOn w:val="Normal"/>
    <w:rsid w:val="004E19A6"/>
    <w:pPr>
      <w:numPr>
        <w:ilvl w:val="1"/>
        <w:numId w:val="16"/>
      </w:numPr>
    </w:pPr>
  </w:style>
  <w:style w:type="paragraph" w:styleId="StyleTOC111ptBlack" w:customStyle="1">
    <w:name w:val="Style TOC 1 + 11 pt Black"/>
    <w:basedOn w:val="TOC1"/>
    <w:rsid w:val="00586C6A"/>
    <w:rPr>
      <w:bCs/>
      <w:iCs/>
      <w:color w:val="000000"/>
    </w:rPr>
  </w:style>
  <w:style w:type="paragraph" w:styleId="StyleTOC111ptBlack0" w:customStyle="1">
    <w:name w:val="Style TOC 1 + 11 pt Black0"/>
    <w:basedOn w:val="TOC1"/>
    <w:rsid w:val="003E5303"/>
    <w:rPr>
      <w:bCs/>
      <w:iCs/>
      <w:color w:val="000000"/>
      <w:sz w:val="22"/>
    </w:rPr>
  </w:style>
  <w:style w:type="paragraph" w:styleId="StyleTOC111ptBlack1" w:customStyle="1">
    <w:name w:val="Style TOC 1 + 11 pt Black1"/>
    <w:basedOn w:val="TOC1"/>
    <w:autoRedefine/>
    <w:rsid w:val="00283B38"/>
    <w:rPr>
      <w:bCs/>
      <w:i/>
      <w:iCs/>
      <w:color w:val="000000"/>
      <w:sz w:val="22"/>
    </w:rPr>
  </w:style>
  <w:style w:type="table" w:styleId="TableGrid">
    <w:name w:val="Table Grid"/>
    <w:basedOn w:val="TableNormal"/>
    <w:rsid w:val="00B1641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Calendar1" w:customStyle="1">
    <w:name w:val="Calendar 1"/>
    <w:basedOn w:val="TableNormal"/>
    <w:uiPriority w:val="99"/>
    <w:qFormat/>
    <w:rsid w:val="0095799E"/>
    <w:rPr>
      <w:rFonts w:ascii="Calibri" w:hAnsi="Calibri"/>
      <w:sz w:val="22"/>
      <w:szCs w:val="22"/>
      <w:lang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BalloonText">
    <w:name w:val="Balloon Text"/>
    <w:basedOn w:val="Normal"/>
    <w:link w:val="BalloonTextChar"/>
    <w:rsid w:val="003E530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3E5303"/>
    <w:rPr>
      <w:rFonts w:ascii="Tahoma" w:hAnsi="Tahoma" w:cs="Tahoma"/>
      <w:sz w:val="16"/>
      <w:szCs w:val="16"/>
    </w:rPr>
  </w:style>
  <w:style w:type="paragraph" w:styleId="TableParagraph" w:customStyle="true">
    <w:uiPriority w:val="1"/>
    <w:name w:val="Table Paragraph"/>
    <w:basedOn w:val="Normal"/>
    <w:qFormat/>
    <w:rsid w:val="4AB915A6"/>
    <w:rPr>
      <w:rFonts w:ascii="Times New Roman" w:hAnsi="Times New Roman" w:eastAsia="Times New Roman" w:cs="Times New Roman"/>
      <w:lang w:eastAsia="en-US"/>
    </w:rPr>
    <w:pPr>
      <w:widowControl w:val="0"/>
      <w:ind w:left="107" w:hanging="0" w:firstLine="7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043448718eb4c70" /><Relationship Type="http://schemas.microsoft.com/office/2011/relationships/people" Target="people.xml" Id="R50a694a6391b4154" /><Relationship Type="http://schemas.microsoft.com/office/2011/relationships/commentsExtended" Target="commentsExtended.xml" Id="Rbc66992d61c9462b" /><Relationship Type="http://schemas.microsoft.com/office/2016/09/relationships/commentsIds" Target="commentsIds.xml" Id="Rd4c0d9d7d4c44af4" /><Relationship Type="http://schemas.openxmlformats.org/officeDocument/2006/relationships/hyperlink" Target="https://github.com/agherzan/meta-raspberrypi.git" TargetMode="External" Id="Ra7b3219bc4064eab" /><Relationship Type="http://schemas.openxmlformats.org/officeDocument/2006/relationships/hyperlink" Target="file://my-service.service" TargetMode="External" Id="R4ee28a85366b444f" /><Relationship Type="http://schemas.openxmlformats.org/officeDocument/2006/relationships/hyperlink" Target="https://docs.yoctoproject.org/dev-manual/index.html" TargetMode="External" Id="R101c7a8068e74df7" /><Relationship Type="http://schemas.openxmlformats.org/officeDocument/2006/relationships/hyperlink" Target="https://www.linux.com/what-is-linux/" TargetMode="External" Id="R04e099ba42fc4cb1" /><Relationship Type="http://schemas.openxmlformats.org/officeDocument/2006/relationships/hyperlink" Target="mailto:rpi@172.21.2.16" TargetMode="External" Id="Rc43bcf056f994b59" /><Relationship Type="http://schemas.openxmlformats.org/officeDocument/2006/relationships/hyperlink" Target="https://www.tutorialspoint.com/unix/index.htm" TargetMode="External" Id="Raba22d06d8b24568" /><Relationship Type="http://schemas.openxmlformats.org/officeDocument/2006/relationships/hyperlink" Target="mailto:rpi@172.21.2.16" TargetMode="External" Id="Rb873a6e0b84e4ffc" /><Relationship Type="http://schemas.openxmlformats.org/officeDocument/2006/relationships/hyperlink" Target="https://github.com/ArduCAM/ArduCAM_USB_Camera_Shield" TargetMode="External" Id="Rf151d6a4609b404b" /><Relationship Type="http://schemas.openxmlformats.org/officeDocument/2006/relationships/hyperlink" Target="https://www.arducam.com/arducam-5mp-plus-spi-cam-arduino-ov5642.html" TargetMode="External" Id="R2f9c67a6d46c4d5d" /><Relationship Type="http://schemas.openxmlformats.org/officeDocument/2006/relationships/hyperlink" Target="mailto:root@172.21.3.39" TargetMode="External" Id="Rcff7b98f18134f3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IN16800922.JI\Desktop\OneDrive_2_2-13-2024\GT_1010_JI_Word_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D33652BA1EC4AA3AB9DE1879285AC" ma:contentTypeVersion="6" ma:contentTypeDescription="Create a new document." ma:contentTypeScope="" ma:versionID="f512d93d04be197b0847cf83aa10dc69">
  <xsd:schema xmlns:xsd="http://www.w3.org/2001/XMLSchema" xmlns:xs="http://www.w3.org/2001/XMLSchema" xmlns:p="http://schemas.microsoft.com/office/2006/metadata/properties" xmlns:ns2="060a8a9f-d048-4cae-94ae-42ad8fd36d05" xmlns:ns3="c683474e-3566-459e-a8fa-b9191d46e53e" targetNamespace="http://schemas.microsoft.com/office/2006/metadata/properties" ma:root="true" ma:fieldsID="2468039e6ea82dc6dc5f773e51d12c09" ns2:_="" ns3:_="">
    <xsd:import namespace="060a8a9f-d048-4cae-94ae-42ad8fd36d05"/>
    <xsd:import namespace="c683474e-3566-459e-a8fa-b9191d46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a8a9f-d048-4cae-94ae-42ad8fd36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474e-3566-459e-a8fa-b9191d46e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8519F-F24D-4CE0-8566-A659735053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990A6D-B537-4F3D-B30C-C60E41EA2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a8a9f-d048-4cae-94ae-42ad8fd36d05"/>
    <ds:schemaRef ds:uri="c683474e-3566-459e-a8fa-b9191d46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C246AC-A8C6-43B1-B263-B0B8BCE6E09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GT_1010_JI_Word_Template</ap:Template>
  <ap:Application>Microsoft Word for the web</ap:Application>
  <ap:DocSecurity>0</ap:DocSecurity>
  <ap:ScaleCrop>false</ap:ScaleCrop>
  <ap:Manager/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MANAGEMENT PLAN</dc:title>
  <dc:subject/>
  <dc:creator/>
  <keywords/>
  <dc:description/>
  <lastModifiedBy>Nithishkumar Thangaraju</lastModifiedBy>
  <revision>27</revision>
  <lastPrinted>2000-04-12T03:37:00.0000000Z</lastPrinted>
  <dcterms:created xsi:type="dcterms:W3CDTF">2024-02-13T06:16:00.0000000Z</dcterms:created>
  <dcterms:modified xsi:type="dcterms:W3CDTF">2025-05-26T12:40:37.6145115Z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0x01010077CD33652BA1EC4AA3AB9DE1879285AC</vt:lpwstr>
  </property>
</Properties>
</file>